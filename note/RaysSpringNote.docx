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2630" w:rsidRDefault="002F2630" w:rsidP="00102622">
      <w:pPr>
        <w:widowControl/>
        <w:spacing w:line="276" w:lineRule="auto"/>
        <w:ind w:leftChars="50" w:left="120" w:firstLineChars="50" w:firstLine="120"/>
        <w:jc w:val="right"/>
        <w:rPr>
          <w:rFonts w:ascii="Arial Black" w:hAnsi="Arial Black"/>
        </w:rPr>
      </w:pPr>
    </w:p>
    <w:p w:rsidR="002F2630" w:rsidRDefault="002F2630" w:rsidP="00102622">
      <w:pPr>
        <w:spacing w:line="276" w:lineRule="auto"/>
      </w:pPr>
    </w:p>
    <w:p w:rsidR="002F2630" w:rsidRDefault="002F2630" w:rsidP="00102622">
      <w:pPr>
        <w:spacing w:line="276" w:lineRule="auto"/>
      </w:pPr>
    </w:p>
    <w:p w:rsidR="002F2630" w:rsidRDefault="002F2630" w:rsidP="00102622">
      <w:pPr>
        <w:spacing w:line="276" w:lineRule="auto"/>
      </w:pPr>
    </w:p>
    <w:p w:rsidR="002F2630" w:rsidRDefault="002F2630" w:rsidP="00102622">
      <w:pPr>
        <w:spacing w:line="276" w:lineRule="auto"/>
      </w:pPr>
    </w:p>
    <w:p w:rsidR="002F2630" w:rsidRDefault="002F2630" w:rsidP="00102622">
      <w:pPr>
        <w:spacing w:line="276" w:lineRule="auto"/>
      </w:pPr>
    </w:p>
    <w:p w:rsidR="00594062" w:rsidRDefault="007570FE" w:rsidP="00102622">
      <w:pPr>
        <w:pStyle w:val="af8"/>
        <w:spacing w:line="276" w:lineRule="auto"/>
      </w:pPr>
      <w:r>
        <w:rPr>
          <w:rFonts w:hint="eastAsia"/>
        </w:rPr>
        <w:t>Rays</w:t>
      </w:r>
      <w:r>
        <w:t>'s</w:t>
      </w:r>
    </w:p>
    <w:p w:rsidR="00594062" w:rsidRDefault="00594062" w:rsidP="00102622">
      <w:pPr>
        <w:pStyle w:val="af8"/>
        <w:spacing w:line="276" w:lineRule="auto"/>
      </w:pPr>
    </w:p>
    <w:p w:rsidR="00594062" w:rsidRDefault="007570FE" w:rsidP="00102622">
      <w:pPr>
        <w:pStyle w:val="af8"/>
        <w:spacing w:line="276" w:lineRule="auto"/>
      </w:pPr>
      <w:r>
        <w:t>Personal Study Note</w:t>
      </w:r>
    </w:p>
    <w:p w:rsidR="00594062" w:rsidRDefault="00594062" w:rsidP="00102622">
      <w:pPr>
        <w:pStyle w:val="af8"/>
        <w:spacing w:line="276" w:lineRule="auto"/>
      </w:pPr>
    </w:p>
    <w:p w:rsidR="00594062" w:rsidRDefault="007570FE" w:rsidP="00102622">
      <w:pPr>
        <w:pStyle w:val="af8"/>
        <w:spacing w:line="276" w:lineRule="auto"/>
      </w:pPr>
      <w:r>
        <w:t>of</w:t>
      </w:r>
    </w:p>
    <w:p w:rsidR="00594062" w:rsidRDefault="00594062" w:rsidP="00102622">
      <w:pPr>
        <w:pStyle w:val="af8"/>
        <w:spacing w:line="276" w:lineRule="auto"/>
      </w:pPr>
    </w:p>
    <w:p w:rsidR="002F2630" w:rsidRPr="004B416D" w:rsidRDefault="007570FE" w:rsidP="00102622">
      <w:pPr>
        <w:pStyle w:val="af8"/>
        <w:spacing w:line="276" w:lineRule="auto"/>
        <w:rPr>
          <w:rFonts w:asciiTheme="majorEastAsia" w:eastAsiaTheme="majorEastAsia" w:hAnsiTheme="majorEastAsia"/>
          <w:szCs w:val="52"/>
        </w:rPr>
      </w:pPr>
      <w:r>
        <w:t>Spring</w:t>
      </w:r>
    </w:p>
    <w:p w:rsidR="002F2630" w:rsidRDefault="002F2630" w:rsidP="00102622">
      <w:pPr>
        <w:spacing w:line="276" w:lineRule="auto"/>
        <w:rPr>
          <w:rFonts w:eastAsia="楷体_GB2312"/>
          <w:sz w:val="20"/>
        </w:rPr>
      </w:pPr>
    </w:p>
    <w:p w:rsidR="002F2630" w:rsidRDefault="002F2630" w:rsidP="00102622">
      <w:pPr>
        <w:spacing w:line="276" w:lineRule="auto"/>
        <w:jc w:val="center"/>
      </w:pPr>
    </w:p>
    <w:p w:rsidR="00914D09" w:rsidRPr="00CE0837" w:rsidRDefault="002F2630" w:rsidP="00102622">
      <w:pPr>
        <w:widowControl/>
        <w:spacing w:line="276" w:lineRule="auto"/>
        <w:ind w:left="2940"/>
        <w:jc w:val="left"/>
        <w:rPr>
          <w:rFonts w:asciiTheme="minorEastAsia" w:eastAsiaTheme="minorEastAsia" w:hAnsiTheme="minorEastAsia"/>
          <w:b/>
          <w:sz w:val="21"/>
          <w:szCs w:val="21"/>
        </w:rPr>
      </w:pPr>
      <w:r>
        <w:br w:type="page"/>
      </w:r>
    </w:p>
    <w:p w:rsidR="00C27F8E" w:rsidRDefault="00C27F8E" w:rsidP="00102622">
      <w:pPr>
        <w:spacing w:line="276" w:lineRule="auto"/>
        <w:rPr>
          <w:b/>
          <w:bCs/>
          <w:caps/>
          <w:sz w:val="21"/>
        </w:rPr>
        <w:sectPr w:rsidR="00C27F8E" w:rsidSect="00C05BB8">
          <w:footerReference w:type="default" r:id="rId8"/>
          <w:headerReference w:type="first" r:id="rId9"/>
          <w:pgSz w:w="11906" w:h="16838" w:code="9"/>
          <w:pgMar w:top="1247" w:right="1531" w:bottom="1247" w:left="1531" w:header="851" w:footer="992" w:gutter="0"/>
          <w:pgNumType w:start="0"/>
          <w:cols w:space="425"/>
          <w:titlePg/>
          <w:docGrid w:type="lines" w:linePitch="312"/>
        </w:sectPr>
      </w:pPr>
    </w:p>
    <w:p w:rsidR="00C27F8E" w:rsidRDefault="00C27F8E" w:rsidP="00102622">
      <w:pPr>
        <w:pStyle w:val="af6"/>
        <w:spacing w:line="276" w:lineRule="auto"/>
      </w:pPr>
      <w:bookmarkStart w:id="0" w:name="目录"/>
      <w:r>
        <w:rPr>
          <w:rFonts w:hint="eastAsia"/>
        </w:rPr>
        <w:lastRenderedPageBreak/>
        <w:t>目</w:t>
      </w:r>
      <w:r>
        <w:rPr>
          <w:rFonts w:hint="eastAsia"/>
        </w:rPr>
        <w:t xml:space="preserve">  </w:t>
      </w:r>
      <w:r>
        <w:rPr>
          <w:rFonts w:hint="eastAsia"/>
        </w:rPr>
        <w:t>录</w:t>
      </w:r>
      <w:bookmarkEnd w:id="0"/>
    </w:p>
    <w:p w:rsidR="00D653D4" w:rsidRDefault="00C27F8E">
      <w:pPr>
        <w:pStyle w:val="TOC1"/>
        <w:rPr>
          <w:rFonts w:asciiTheme="minorHAnsi" w:eastAsiaTheme="minorEastAsia" w:hAnsiTheme="minorHAnsi" w:cstheme="minorBidi"/>
          <w:b w:val="0"/>
          <w:bCs w:val="0"/>
          <w:caps w:val="0"/>
          <w:sz w:val="21"/>
          <w:szCs w:val="22"/>
        </w:rPr>
      </w:pPr>
      <w:r w:rsidRPr="00F404E9">
        <w:rPr>
          <w:sz w:val="21"/>
          <w:shd w:val="clear" w:color="auto" w:fill="FFFFFF" w:themeFill="background1"/>
        </w:rPr>
        <w:fldChar w:fldCharType="begin"/>
      </w:r>
      <w:r w:rsidRPr="00F404E9">
        <w:rPr>
          <w:sz w:val="21"/>
          <w:shd w:val="clear" w:color="auto" w:fill="FFFFFF" w:themeFill="background1"/>
        </w:rPr>
        <w:instrText xml:space="preserve"> TOC \o "1-5" \h \z </w:instrText>
      </w:r>
      <w:r w:rsidRPr="00F404E9">
        <w:rPr>
          <w:sz w:val="21"/>
          <w:shd w:val="clear" w:color="auto" w:fill="FFFFFF" w:themeFill="background1"/>
        </w:rPr>
        <w:fldChar w:fldCharType="separate"/>
      </w:r>
      <w:hyperlink w:anchor="_Toc15503610" w:history="1">
        <w:r w:rsidR="00D653D4" w:rsidRPr="008E46F1">
          <w:rPr>
            <w:rStyle w:val="ab"/>
          </w:rPr>
          <w:t>1.</w:t>
        </w:r>
        <w:r w:rsidR="00D653D4">
          <w:rPr>
            <w:rFonts w:asciiTheme="minorHAnsi" w:eastAsiaTheme="minorEastAsia" w:hAnsiTheme="minorHAnsi" w:cstheme="minorBidi"/>
            <w:b w:val="0"/>
            <w:bCs w:val="0"/>
            <w:caps w:val="0"/>
            <w:sz w:val="21"/>
            <w:szCs w:val="22"/>
          </w:rPr>
          <w:tab/>
        </w:r>
        <w:r w:rsidR="00D653D4" w:rsidRPr="008E46F1">
          <w:rPr>
            <w:rStyle w:val="ab"/>
          </w:rPr>
          <w:t>Spring</w:t>
        </w:r>
        <w:r w:rsidR="00D653D4" w:rsidRPr="008E46F1">
          <w:rPr>
            <w:rStyle w:val="ab"/>
          </w:rPr>
          <w:t>概述</w:t>
        </w:r>
        <w:r w:rsidR="00D653D4">
          <w:rPr>
            <w:webHidden/>
          </w:rPr>
          <w:tab/>
        </w:r>
        <w:r w:rsidR="00D653D4">
          <w:rPr>
            <w:webHidden/>
          </w:rPr>
          <w:fldChar w:fldCharType="begin"/>
        </w:r>
        <w:r w:rsidR="00D653D4">
          <w:rPr>
            <w:webHidden/>
          </w:rPr>
          <w:instrText xml:space="preserve"> PAGEREF _Toc15503610 \h </w:instrText>
        </w:r>
        <w:r w:rsidR="00D653D4">
          <w:rPr>
            <w:webHidden/>
          </w:rPr>
        </w:r>
        <w:r w:rsidR="00D653D4">
          <w:rPr>
            <w:webHidden/>
          </w:rPr>
          <w:fldChar w:fldCharType="separate"/>
        </w:r>
        <w:r w:rsidR="00D653D4">
          <w:rPr>
            <w:webHidden/>
          </w:rPr>
          <w:t>3</w:t>
        </w:r>
        <w:r w:rsidR="00D653D4">
          <w:rPr>
            <w:webHidden/>
          </w:rPr>
          <w:fldChar w:fldCharType="end"/>
        </w:r>
      </w:hyperlink>
    </w:p>
    <w:p w:rsidR="00D653D4" w:rsidRDefault="00DC3BF6">
      <w:pPr>
        <w:pStyle w:val="TOC1"/>
        <w:rPr>
          <w:rFonts w:asciiTheme="minorHAnsi" w:eastAsiaTheme="minorEastAsia" w:hAnsiTheme="minorHAnsi" w:cstheme="minorBidi"/>
          <w:b w:val="0"/>
          <w:bCs w:val="0"/>
          <w:caps w:val="0"/>
          <w:sz w:val="21"/>
          <w:szCs w:val="22"/>
        </w:rPr>
      </w:pPr>
      <w:hyperlink w:anchor="_Toc15503611" w:history="1">
        <w:r w:rsidR="00D653D4" w:rsidRPr="008E46F1">
          <w:rPr>
            <w:rStyle w:val="ab"/>
          </w:rPr>
          <w:t>2.</w:t>
        </w:r>
        <w:r w:rsidR="00D653D4">
          <w:rPr>
            <w:rFonts w:asciiTheme="minorHAnsi" w:eastAsiaTheme="minorEastAsia" w:hAnsiTheme="minorHAnsi" w:cstheme="minorBidi"/>
            <w:b w:val="0"/>
            <w:bCs w:val="0"/>
            <w:caps w:val="0"/>
            <w:sz w:val="21"/>
            <w:szCs w:val="22"/>
          </w:rPr>
          <w:tab/>
        </w:r>
        <w:r w:rsidR="00D653D4" w:rsidRPr="008E46F1">
          <w:rPr>
            <w:rStyle w:val="ab"/>
          </w:rPr>
          <w:t>装配</w:t>
        </w:r>
        <w:r w:rsidR="00D653D4" w:rsidRPr="008E46F1">
          <w:rPr>
            <w:rStyle w:val="ab"/>
          </w:rPr>
          <w:t>Bean</w:t>
        </w:r>
        <w:r w:rsidR="00D653D4">
          <w:rPr>
            <w:webHidden/>
          </w:rPr>
          <w:tab/>
        </w:r>
        <w:r w:rsidR="00D653D4">
          <w:rPr>
            <w:webHidden/>
          </w:rPr>
          <w:fldChar w:fldCharType="begin"/>
        </w:r>
        <w:r w:rsidR="00D653D4">
          <w:rPr>
            <w:webHidden/>
          </w:rPr>
          <w:instrText xml:space="preserve"> PAGEREF _Toc15503611 \h </w:instrText>
        </w:r>
        <w:r w:rsidR="00D653D4">
          <w:rPr>
            <w:webHidden/>
          </w:rPr>
        </w:r>
        <w:r w:rsidR="00D653D4">
          <w:rPr>
            <w:webHidden/>
          </w:rPr>
          <w:fldChar w:fldCharType="separate"/>
        </w:r>
        <w:r w:rsidR="00D653D4">
          <w:rPr>
            <w:webHidden/>
          </w:rPr>
          <w:t>4</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12" w:history="1">
        <w:r w:rsidR="00D653D4" w:rsidRPr="008E46F1">
          <w:rPr>
            <w:rStyle w:val="ab"/>
          </w:rPr>
          <w:t>2.1.</w:t>
        </w:r>
        <w:r w:rsidR="00D653D4">
          <w:rPr>
            <w:rFonts w:asciiTheme="minorHAnsi" w:eastAsiaTheme="minorEastAsia" w:hAnsiTheme="minorHAnsi" w:cstheme="minorBidi"/>
            <w:smallCaps w:val="0"/>
            <w:sz w:val="21"/>
            <w:szCs w:val="22"/>
          </w:rPr>
          <w:tab/>
        </w:r>
        <w:r w:rsidR="00D653D4" w:rsidRPr="008E46F1">
          <w:rPr>
            <w:rStyle w:val="ab"/>
          </w:rPr>
          <w:t>自动化装配</w:t>
        </w:r>
        <w:r w:rsidR="00D653D4">
          <w:rPr>
            <w:webHidden/>
          </w:rPr>
          <w:tab/>
        </w:r>
        <w:r w:rsidR="00D653D4">
          <w:rPr>
            <w:webHidden/>
          </w:rPr>
          <w:fldChar w:fldCharType="begin"/>
        </w:r>
        <w:r w:rsidR="00D653D4">
          <w:rPr>
            <w:webHidden/>
          </w:rPr>
          <w:instrText xml:space="preserve"> PAGEREF _Toc15503612 \h </w:instrText>
        </w:r>
        <w:r w:rsidR="00D653D4">
          <w:rPr>
            <w:webHidden/>
          </w:rPr>
        </w:r>
        <w:r w:rsidR="00D653D4">
          <w:rPr>
            <w:webHidden/>
          </w:rPr>
          <w:fldChar w:fldCharType="separate"/>
        </w:r>
        <w:r w:rsidR="00D653D4">
          <w:rPr>
            <w:webHidden/>
          </w:rPr>
          <w:t>4</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13" w:history="1">
        <w:r w:rsidR="00D653D4" w:rsidRPr="008E46F1">
          <w:rPr>
            <w:rStyle w:val="ab"/>
          </w:rPr>
          <w:t>2.2.</w:t>
        </w:r>
        <w:r w:rsidR="00D653D4">
          <w:rPr>
            <w:rFonts w:asciiTheme="minorHAnsi" w:eastAsiaTheme="minorEastAsia" w:hAnsiTheme="minorHAnsi" w:cstheme="minorBidi"/>
            <w:smallCaps w:val="0"/>
            <w:sz w:val="21"/>
            <w:szCs w:val="22"/>
          </w:rPr>
          <w:tab/>
        </w:r>
        <w:r w:rsidR="00D653D4" w:rsidRPr="008E46F1">
          <w:rPr>
            <w:rStyle w:val="ab"/>
          </w:rPr>
          <w:t>代码配置</w:t>
        </w:r>
        <w:r w:rsidR="00D653D4">
          <w:rPr>
            <w:webHidden/>
          </w:rPr>
          <w:tab/>
        </w:r>
        <w:r w:rsidR="00D653D4">
          <w:rPr>
            <w:webHidden/>
          </w:rPr>
          <w:fldChar w:fldCharType="begin"/>
        </w:r>
        <w:r w:rsidR="00D653D4">
          <w:rPr>
            <w:webHidden/>
          </w:rPr>
          <w:instrText xml:space="preserve"> PAGEREF _Toc15503613 \h </w:instrText>
        </w:r>
        <w:r w:rsidR="00D653D4">
          <w:rPr>
            <w:webHidden/>
          </w:rPr>
        </w:r>
        <w:r w:rsidR="00D653D4">
          <w:rPr>
            <w:webHidden/>
          </w:rPr>
          <w:fldChar w:fldCharType="separate"/>
        </w:r>
        <w:r w:rsidR="00D653D4">
          <w:rPr>
            <w:webHidden/>
          </w:rPr>
          <w:t>4</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14" w:history="1">
        <w:r w:rsidR="00D653D4" w:rsidRPr="008E46F1">
          <w:rPr>
            <w:rStyle w:val="ab"/>
          </w:rPr>
          <w:t>2.3.</w:t>
        </w:r>
        <w:r w:rsidR="00D653D4">
          <w:rPr>
            <w:rFonts w:asciiTheme="minorHAnsi" w:eastAsiaTheme="minorEastAsia" w:hAnsiTheme="minorHAnsi" w:cstheme="minorBidi"/>
            <w:smallCaps w:val="0"/>
            <w:sz w:val="21"/>
            <w:szCs w:val="22"/>
          </w:rPr>
          <w:tab/>
        </w:r>
        <w:r w:rsidR="00D653D4" w:rsidRPr="008E46F1">
          <w:rPr>
            <w:rStyle w:val="ab"/>
          </w:rPr>
          <w:t>XML</w:t>
        </w:r>
        <w:r w:rsidR="00D653D4" w:rsidRPr="008E46F1">
          <w:rPr>
            <w:rStyle w:val="ab"/>
          </w:rPr>
          <w:t>配置</w:t>
        </w:r>
        <w:r w:rsidR="00D653D4">
          <w:rPr>
            <w:webHidden/>
          </w:rPr>
          <w:tab/>
        </w:r>
        <w:r w:rsidR="00D653D4">
          <w:rPr>
            <w:webHidden/>
          </w:rPr>
          <w:fldChar w:fldCharType="begin"/>
        </w:r>
        <w:r w:rsidR="00D653D4">
          <w:rPr>
            <w:webHidden/>
          </w:rPr>
          <w:instrText xml:space="preserve"> PAGEREF _Toc15503614 \h </w:instrText>
        </w:r>
        <w:r w:rsidR="00D653D4">
          <w:rPr>
            <w:webHidden/>
          </w:rPr>
        </w:r>
        <w:r w:rsidR="00D653D4">
          <w:rPr>
            <w:webHidden/>
          </w:rPr>
          <w:fldChar w:fldCharType="separate"/>
        </w:r>
        <w:r w:rsidR="00D653D4">
          <w:rPr>
            <w:webHidden/>
          </w:rPr>
          <w:t>4</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15" w:history="1">
        <w:r w:rsidR="00D653D4" w:rsidRPr="008E46F1">
          <w:rPr>
            <w:rStyle w:val="ab"/>
          </w:rPr>
          <w:t>2.4.</w:t>
        </w:r>
        <w:r w:rsidR="00D653D4">
          <w:rPr>
            <w:rFonts w:asciiTheme="minorHAnsi" w:eastAsiaTheme="minorEastAsia" w:hAnsiTheme="minorHAnsi" w:cstheme="minorBidi"/>
            <w:smallCaps w:val="0"/>
            <w:sz w:val="21"/>
            <w:szCs w:val="22"/>
          </w:rPr>
          <w:tab/>
        </w:r>
        <w:r w:rsidR="00D653D4" w:rsidRPr="008E46F1">
          <w:rPr>
            <w:rStyle w:val="ab"/>
          </w:rPr>
          <w:t>导入和混合</w:t>
        </w:r>
        <w:r w:rsidR="00D653D4">
          <w:rPr>
            <w:webHidden/>
          </w:rPr>
          <w:tab/>
        </w:r>
        <w:r w:rsidR="00D653D4">
          <w:rPr>
            <w:webHidden/>
          </w:rPr>
          <w:fldChar w:fldCharType="begin"/>
        </w:r>
        <w:r w:rsidR="00D653D4">
          <w:rPr>
            <w:webHidden/>
          </w:rPr>
          <w:instrText xml:space="preserve"> PAGEREF _Toc15503615 \h </w:instrText>
        </w:r>
        <w:r w:rsidR="00D653D4">
          <w:rPr>
            <w:webHidden/>
          </w:rPr>
        </w:r>
        <w:r w:rsidR="00D653D4">
          <w:rPr>
            <w:webHidden/>
          </w:rPr>
          <w:fldChar w:fldCharType="separate"/>
        </w:r>
        <w:r w:rsidR="00D653D4">
          <w:rPr>
            <w:webHidden/>
          </w:rPr>
          <w:t>5</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16" w:history="1">
        <w:r w:rsidR="00D653D4" w:rsidRPr="008E46F1">
          <w:rPr>
            <w:rStyle w:val="ab"/>
          </w:rPr>
          <w:t>2.4.1.</w:t>
        </w:r>
        <w:r w:rsidR="00D653D4">
          <w:rPr>
            <w:rFonts w:asciiTheme="minorHAnsi" w:eastAsiaTheme="minorEastAsia" w:hAnsiTheme="minorHAnsi" w:cstheme="minorBidi"/>
            <w:i w:val="0"/>
            <w:iCs w:val="0"/>
            <w:sz w:val="21"/>
            <w:szCs w:val="22"/>
          </w:rPr>
          <w:tab/>
        </w:r>
        <w:r w:rsidR="00D653D4" w:rsidRPr="008E46F1">
          <w:rPr>
            <w:rStyle w:val="ab"/>
          </w:rPr>
          <w:t>代码配置</w:t>
        </w:r>
        <w:r w:rsidR="00D653D4">
          <w:rPr>
            <w:webHidden/>
          </w:rPr>
          <w:tab/>
        </w:r>
        <w:r w:rsidR="00D653D4">
          <w:rPr>
            <w:webHidden/>
          </w:rPr>
          <w:fldChar w:fldCharType="begin"/>
        </w:r>
        <w:r w:rsidR="00D653D4">
          <w:rPr>
            <w:webHidden/>
          </w:rPr>
          <w:instrText xml:space="preserve"> PAGEREF _Toc15503616 \h </w:instrText>
        </w:r>
        <w:r w:rsidR="00D653D4">
          <w:rPr>
            <w:webHidden/>
          </w:rPr>
        </w:r>
        <w:r w:rsidR="00D653D4">
          <w:rPr>
            <w:webHidden/>
          </w:rPr>
          <w:fldChar w:fldCharType="separate"/>
        </w:r>
        <w:r w:rsidR="00D653D4">
          <w:rPr>
            <w:webHidden/>
          </w:rPr>
          <w:t>5</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17" w:history="1">
        <w:r w:rsidR="00D653D4" w:rsidRPr="008E46F1">
          <w:rPr>
            <w:rStyle w:val="ab"/>
          </w:rPr>
          <w:t>2.4.2.</w:t>
        </w:r>
        <w:r w:rsidR="00D653D4">
          <w:rPr>
            <w:rFonts w:asciiTheme="minorHAnsi" w:eastAsiaTheme="minorEastAsia" w:hAnsiTheme="minorHAnsi" w:cstheme="minorBidi"/>
            <w:i w:val="0"/>
            <w:iCs w:val="0"/>
            <w:sz w:val="21"/>
            <w:szCs w:val="22"/>
          </w:rPr>
          <w:tab/>
        </w:r>
        <w:r w:rsidR="00D653D4" w:rsidRPr="008E46F1">
          <w:rPr>
            <w:rStyle w:val="ab"/>
          </w:rPr>
          <w:t>xml</w:t>
        </w:r>
        <w:r w:rsidR="00D653D4" w:rsidRPr="008E46F1">
          <w:rPr>
            <w:rStyle w:val="ab"/>
          </w:rPr>
          <w:t>配置</w:t>
        </w:r>
        <w:r w:rsidR="00D653D4">
          <w:rPr>
            <w:webHidden/>
          </w:rPr>
          <w:tab/>
        </w:r>
        <w:r w:rsidR="00D653D4">
          <w:rPr>
            <w:webHidden/>
          </w:rPr>
          <w:fldChar w:fldCharType="begin"/>
        </w:r>
        <w:r w:rsidR="00D653D4">
          <w:rPr>
            <w:webHidden/>
          </w:rPr>
          <w:instrText xml:space="preserve"> PAGEREF _Toc15503617 \h </w:instrText>
        </w:r>
        <w:r w:rsidR="00D653D4">
          <w:rPr>
            <w:webHidden/>
          </w:rPr>
        </w:r>
        <w:r w:rsidR="00D653D4">
          <w:rPr>
            <w:webHidden/>
          </w:rPr>
          <w:fldChar w:fldCharType="separate"/>
        </w:r>
        <w:r w:rsidR="00D653D4">
          <w:rPr>
            <w:webHidden/>
          </w:rPr>
          <w:t>5</w:t>
        </w:r>
        <w:r w:rsidR="00D653D4">
          <w:rPr>
            <w:webHidden/>
          </w:rPr>
          <w:fldChar w:fldCharType="end"/>
        </w:r>
      </w:hyperlink>
    </w:p>
    <w:p w:rsidR="00D653D4" w:rsidRDefault="00DC3BF6">
      <w:pPr>
        <w:pStyle w:val="TOC1"/>
        <w:rPr>
          <w:rFonts w:asciiTheme="minorHAnsi" w:eastAsiaTheme="minorEastAsia" w:hAnsiTheme="minorHAnsi" w:cstheme="minorBidi"/>
          <w:b w:val="0"/>
          <w:bCs w:val="0"/>
          <w:caps w:val="0"/>
          <w:sz w:val="21"/>
          <w:szCs w:val="22"/>
        </w:rPr>
      </w:pPr>
      <w:hyperlink w:anchor="_Toc15503618" w:history="1">
        <w:r w:rsidR="00D653D4" w:rsidRPr="008E46F1">
          <w:rPr>
            <w:rStyle w:val="ab"/>
          </w:rPr>
          <w:t>3.</w:t>
        </w:r>
        <w:r w:rsidR="00D653D4">
          <w:rPr>
            <w:rFonts w:asciiTheme="minorHAnsi" w:eastAsiaTheme="minorEastAsia" w:hAnsiTheme="minorHAnsi" w:cstheme="minorBidi"/>
            <w:b w:val="0"/>
            <w:bCs w:val="0"/>
            <w:caps w:val="0"/>
            <w:sz w:val="21"/>
            <w:szCs w:val="22"/>
          </w:rPr>
          <w:tab/>
        </w:r>
        <w:r w:rsidR="00D653D4" w:rsidRPr="008E46F1">
          <w:rPr>
            <w:rStyle w:val="ab"/>
          </w:rPr>
          <w:t>高级装配</w:t>
        </w:r>
        <w:r w:rsidR="00D653D4">
          <w:rPr>
            <w:webHidden/>
          </w:rPr>
          <w:tab/>
        </w:r>
        <w:r w:rsidR="00D653D4">
          <w:rPr>
            <w:webHidden/>
          </w:rPr>
          <w:fldChar w:fldCharType="begin"/>
        </w:r>
        <w:r w:rsidR="00D653D4">
          <w:rPr>
            <w:webHidden/>
          </w:rPr>
          <w:instrText xml:space="preserve"> PAGEREF _Toc15503618 \h </w:instrText>
        </w:r>
        <w:r w:rsidR="00D653D4">
          <w:rPr>
            <w:webHidden/>
          </w:rPr>
        </w:r>
        <w:r w:rsidR="00D653D4">
          <w:rPr>
            <w:webHidden/>
          </w:rPr>
          <w:fldChar w:fldCharType="separate"/>
        </w:r>
        <w:r w:rsidR="00D653D4">
          <w:rPr>
            <w:webHidden/>
          </w:rPr>
          <w:t>6</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19" w:history="1">
        <w:r w:rsidR="00D653D4" w:rsidRPr="008E46F1">
          <w:rPr>
            <w:rStyle w:val="ab"/>
          </w:rPr>
          <w:t>3.1.</w:t>
        </w:r>
        <w:r w:rsidR="00D653D4">
          <w:rPr>
            <w:rFonts w:asciiTheme="minorHAnsi" w:eastAsiaTheme="minorEastAsia" w:hAnsiTheme="minorHAnsi" w:cstheme="minorBidi"/>
            <w:smallCaps w:val="0"/>
            <w:sz w:val="21"/>
            <w:szCs w:val="22"/>
          </w:rPr>
          <w:tab/>
        </w:r>
        <w:r w:rsidR="00D653D4" w:rsidRPr="008E46F1">
          <w:rPr>
            <w:rStyle w:val="ab"/>
          </w:rPr>
          <w:t>环境和</w:t>
        </w:r>
        <w:r w:rsidR="00D653D4" w:rsidRPr="008E46F1">
          <w:rPr>
            <w:rStyle w:val="ab"/>
          </w:rPr>
          <w:t>Profile</w:t>
        </w:r>
        <w:r w:rsidR="00D653D4">
          <w:rPr>
            <w:webHidden/>
          </w:rPr>
          <w:tab/>
        </w:r>
        <w:r w:rsidR="00D653D4">
          <w:rPr>
            <w:webHidden/>
          </w:rPr>
          <w:fldChar w:fldCharType="begin"/>
        </w:r>
        <w:r w:rsidR="00D653D4">
          <w:rPr>
            <w:webHidden/>
          </w:rPr>
          <w:instrText xml:space="preserve"> PAGEREF _Toc15503619 \h </w:instrText>
        </w:r>
        <w:r w:rsidR="00D653D4">
          <w:rPr>
            <w:webHidden/>
          </w:rPr>
        </w:r>
        <w:r w:rsidR="00D653D4">
          <w:rPr>
            <w:webHidden/>
          </w:rPr>
          <w:fldChar w:fldCharType="separate"/>
        </w:r>
        <w:r w:rsidR="00D653D4">
          <w:rPr>
            <w:webHidden/>
          </w:rPr>
          <w:t>6</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20" w:history="1">
        <w:r w:rsidR="00D653D4" w:rsidRPr="008E46F1">
          <w:rPr>
            <w:rStyle w:val="ab"/>
          </w:rPr>
          <w:t>3.1.1.</w:t>
        </w:r>
        <w:r w:rsidR="00D653D4">
          <w:rPr>
            <w:rFonts w:asciiTheme="minorHAnsi" w:eastAsiaTheme="minorEastAsia" w:hAnsiTheme="minorHAnsi" w:cstheme="minorBidi"/>
            <w:i w:val="0"/>
            <w:iCs w:val="0"/>
            <w:sz w:val="21"/>
            <w:szCs w:val="22"/>
          </w:rPr>
          <w:tab/>
        </w:r>
        <w:r w:rsidR="00D653D4" w:rsidRPr="008E46F1">
          <w:rPr>
            <w:rStyle w:val="ab"/>
          </w:rPr>
          <w:t>配置</w:t>
        </w:r>
        <w:r w:rsidR="00D653D4" w:rsidRPr="008E46F1">
          <w:rPr>
            <w:rStyle w:val="ab"/>
          </w:rPr>
          <w:t xml:space="preserve"> profile</w:t>
        </w:r>
        <w:r w:rsidR="00D653D4">
          <w:rPr>
            <w:webHidden/>
          </w:rPr>
          <w:tab/>
        </w:r>
        <w:r w:rsidR="00D653D4">
          <w:rPr>
            <w:webHidden/>
          </w:rPr>
          <w:fldChar w:fldCharType="begin"/>
        </w:r>
        <w:r w:rsidR="00D653D4">
          <w:rPr>
            <w:webHidden/>
          </w:rPr>
          <w:instrText xml:space="preserve"> PAGEREF _Toc15503620 \h </w:instrText>
        </w:r>
        <w:r w:rsidR="00D653D4">
          <w:rPr>
            <w:webHidden/>
          </w:rPr>
        </w:r>
        <w:r w:rsidR="00D653D4">
          <w:rPr>
            <w:webHidden/>
          </w:rPr>
          <w:fldChar w:fldCharType="separate"/>
        </w:r>
        <w:r w:rsidR="00D653D4">
          <w:rPr>
            <w:webHidden/>
          </w:rPr>
          <w:t>6</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21" w:history="1">
        <w:r w:rsidR="00D653D4" w:rsidRPr="008E46F1">
          <w:rPr>
            <w:rStyle w:val="ab"/>
          </w:rPr>
          <w:t>3.1.2.</w:t>
        </w:r>
        <w:r w:rsidR="00D653D4">
          <w:rPr>
            <w:rFonts w:asciiTheme="minorHAnsi" w:eastAsiaTheme="minorEastAsia" w:hAnsiTheme="minorHAnsi" w:cstheme="minorBidi"/>
            <w:i w:val="0"/>
            <w:iCs w:val="0"/>
            <w:sz w:val="21"/>
            <w:szCs w:val="22"/>
          </w:rPr>
          <w:tab/>
        </w:r>
        <w:r w:rsidR="00D653D4" w:rsidRPr="008E46F1">
          <w:rPr>
            <w:rStyle w:val="ab"/>
          </w:rPr>
          <w:t>激活</w:t>
        </w:r>
        <w:r w:rsidR="00D653D4" w:rsidRPr="008E46F1">
          <w:rPr>
            <w:rStyle w:val="ab"/>
          </w:rPr>
          <w:t xml:space="preserve"> profile</w:t>
        </w:r>
        <w:r w:rsidR="00D653D4">
          <w:rPr>
            <w:webHidden/>
          </w:rPr>
          <w:tab/>
        </w:r>
        <w:r w:rsidR="00D653D4">
          <w:rPr>
            <w:webHidden/>
          </w:rPr>
          <w:fldChar w:fldCharType="begin"/>
        </w:r>
        <w:r w:rsidR="00D653D4">
          <w:rPr>
            <w:webHidden/>
          </w:rPr>
          <w:instrText xml:space="preserve"> PAGEREF _Toc15503621 \h </w:instrText>
        </w:r>
        <w:r w:rsidR="00D653D4">
          <w:rPr>
            <w:webHidden/>
          </w:rPr>
        </w:r>
        <w:r w:rsidR="00D653D4">
          <w:rPr>
            <w:webHidden/>
          </w:rPr>
          <w:fldChar w:fldCharType="separate"/>
        </w:r>
        <w:r w:rsidR="00D653D4">
          <w:rPr>
            <w:webHidden/>
          </w:rPr>
          <w:t>6</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22" w:history="1">
        <w:r w:rsidR="00D653D4" w:rsidRPr="008E46F1">
          <w:rPr>
            <w:rStyle w:val="ab"/>
          </w:rPr>
          <w:t>3.2.</w:t>
        </w:r>
        <w:r w:rsidR="00D653D4">
          <w:rPr>
            <w:rFonts w:asciiTheme="minorHAnsi" w:eastAsiaTheme="minorEastAsia" w:hAnsiTheme="minorHAnsi" w:cstheme="minorBidi"/>
            <w:smallCaps w:val="0"/>
            <w:sz w:val="21"/>
            <w:szCs w:val="22"/>
          </w:rPr>
          <w:tab/>
        </w:r>
        <w:r w:rsidR="00D653D4" w:rsidRPr="008E46F1">
          <w:rPr>
            <w:rStyle w:val="ab"/>
          </w:rPr>
          <w:t>条件化的</w:t>
        </w:r>
        <w:r w:rsidR="00D653D4" w:rsidRPr="008E46F1">
          <w:rPr>
            <w:rStyle w:val="ab"/>
          </w:rPr>
          <w:t>bean</w:t>
        </w:r>
        <w:r w:rsidR="00D653D4">
          <w:rPr>
            <w:webHidden/>
          </w:rPr>
          <w:tab/>
        </w:r>
        <w:r w:rsidR="00D653D4">
          <w:rPr>
            <w:webHidden/>
          </w:rPr>
          <w:fldChar w:fldCharType="begin"/>
        </w:r>
        <w:r w:rsidR="00D653D4">
          <w:rPr>
            <w:webHidden/>
          </w:rPr>
          <w:instrText xml:space="preserve"> PAGEREF _Toc15503622 \h </w:instrText>
        </w:r>
        <w:r w:rsidR="00D653D4">
          <w:rPr>
            <w:webHidden/>
          </w:rPr>
        </w:r>
        <w:r w:rsidR="00D653D4">
          <w:rPr>
            <w:webHidden/>
          </w:rPr>
          <w:fldChar w:fldCharType="separate"/>
        </w:r>
        <w:r w:rsidR="00D653D4">
          <w:rPr>
            <w:webHidden/>
          </w:rPr>
          <w:t>6</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23" w:history="1">
        <w:r w:rsidR="00D653D4" w:rsidRPr="008E46F1">
          <w:rPr>
            <w:rStyle w:val="ab"/>
          </w:rPr>
          <w:t>3.3.</w:t>
        </w:r>
        <w:r w:rsidR="00D653D4">
          <w:rPr>
            <w:rFonts w:asciiTheme="minorHAnsi" w:eastAsiaTheme="minorEastAsia" w:hAnsiTheme="minorHAnsi" w:cstheme="minorBidi"/>
            <w:smallCaps w:val="0"/>
            <w:sz w:val="21"/>
            <w:szCs w:val="22"/>
          </w:rPr>
          <w:tab/>
        </w:r>
        <w:r w:rsidR="00D653D4" w:rsidRPr="008E46F1">
          <w:rPr>
            <w:rStyle w:val="ab"/>
          </w:rPr>
          <w:t>处理自动装配歧义</w:t>
        </w:r>
        <w:r w:rsidR="00D653D4">
          <w:rPr>
            <w:webHidden/>
          </w:rPr>
          <w:tab/>
        </w:r>
        <w:r w:rsidR="00D653D4">
          <w:rPr>
            <w:webHidden/>
          </w:rPr>
          <w:fldChar w:fldCharType="begin"/>
        </w:r>
        <w:r w:rsidR="00D653D4">
          <w:rPr>
            <w:webHidden/>
          </w:rPr>
          <w:instrText xml:space="preserve"> PAGEREF _Toc15503623 \h </w:instrText>
        </w:r>
        <w:r w:rsidR="00D653D4">
          <w:rPr>
            <w:webHidden/>
          </w:rPr>
        </w:r>
        <w:r w:rsidR="00D653D4">
          <w:rPr>
            <w:webHidden/>
          </w:rPr>
          <w:fldChar w:fldCharType="separate"/>
        </w:r>
        <w:r w:rsidR="00D653D4">
          <w:rPr>
            <w:webHidden/>
          </w:rPr>
          <w:t>7</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24" w:history="1">
        <w:r w:rsidR="00D653D4" w:rsidRPr="008E46F1">
          <w:rPr>
            <w:rStyle w:val="ab"/>
          </w:rPr>
          <w:t>3.4.</w:t>
        </w:r>
        <w:r w:rsidR="00D653D4">
          <w:rPr>
            <w:rFonts w:asciiTheme="minorHAnsi" w:eastAsiaTheme="minorEastAsia" w:hAnsiTheme="minorHAnsi" w:cstheme="minorBidi"/>
            <w:smallCaps w:val="0"/>
            <w:sz w:val="21"/>
            <w:szCs w:val="22"/>
          </w:rPr>
          <w:tab/>
        </w:r>
        <w:r w:rsidR="00D653D4" w:rsidRPr="008E46F1">
          <w:rPr>
            <w:rStyle w:val="ab"/>
          </w:rPr>
          <w:t>Bean</w:t>
        </w:r>
        <w:r w:rsidR="00D653D4" w:rsidRPr="008E46F1">
          <w:rPr>
            <w:rStyle w:val="ab"/>
          </w:rPr>
          <w:t>的作用域</w:t>
        </w:r>
        <w:r w:rsidR="00D653D4">
          <w:rPr>
            <w:webHidden/>
          </w:rPr>
          <w:tab/>
        </w:r>
        <w:r w:rsidR="00D653D4">
          <w:rPr>
            <w:webHidden/>
          </w:rPr>
          <w:fldChar w:fldCharType="begin"/>
        </w:r>
        <w:r w:rsidR="00D653D4">
          <w:rPr>
            <w:webHidden/>
          </w:rPr>
          <w:instrText xml:space="preserve"> PAGEREF _Toc15503624 \h </w:instrText>
        </w:r>
        <w:r w:rsidR="00D653D4">
          <w:rPr>
            <w:webHidden/>
          </w:rPr>
        </w:r>
        <w:r w:rsidR="00D653D4">
          <w:rPr>
            <w:webHidden/>
          </w:rPr>
          <w:fldChar w:fldCharType="separate"/>
        </w:r>
        <w:r w:rsidR="00D653D4">
          <w:rPr>
            <w:webHidden/>
          </w:rPr>
          <w:t>7</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25" w:history="1">
        <w:r w:rsidR="00D653D4" w:rsidRPr="008E46F1">
          <w:rPr>
            <w:rStyle w:val="ab"/>
          </w:rPr>
          <w:t>3.5.</w:t>
        </w:r>
        <w:r w:rsidR="00D653D4">
          <w:rPr>
            <w:rFonts w:asciiTheme="minorHAnsi" w:eastAsiaTheme="minorEastAsia" w:hAnsiTheme="minorHAnsi" w:cstheme="minorBidi"/>
            <w:smallCaps w:val="0"/>
            <w:sz w:val="21"/>
            <w:szCs w:val="22"/>
          </w:rPr>
          <w:tab/>
        </w:r>
        <w:r w:rsidR="00D653D4" w:rsidRPr="008E46F1">
          <w:rPr>
            <w:rStyle w:val="ab"/>
          </w:rPr>
          <w:t>运行时注入</w:t>
        </w:r>
        <w:r w:rsidR="00D653D4">
          <w:rPr>
            <w:webHidden/>
          </w:rPr>
          <w:tab/>
        </w:r>
        <w:r w:rsidR="00D653D4">
          <w:rPr>
            <w:webHidden/>
          </w:rPr>
          <w:fldChar w:fldCharType="begin"/>
        </w:r>
        <w:r w:rsidR="00D653D4">
          <w:rPr>
            <w:webHidden/>
          </w:rPr>
          <w:instrText xml:space="preserve"> PAGEREF _Toc15503625 \h </w:instrText>
        </w:r>
        <w:r w:rsidR="00D653D4">
          <w:rPr>
            <w:webHidden/>
          </w:rPr>
        </w:r>
        <w:r w:rsidR="00D653D4">
          <w:rPr>
            <w:webHidden/>
          </w:rPr>
          <w:fldChar w:fldCharType="separate"/>
        </w:r>
        <w:r w:rsidR="00D653D4">
          <w:rPr>
            <w:webHidden/>
          </w:rPr>
          <w:t>7</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26" w:history="1">
        <w:r w:rsidR="00D653D4" w:rsidRPr="008E46F1">
          <w:rPr>
            <w:rStyle w:val="ab"/>
          </w:rPr>
          <w:t>3.5.1.</w:t>
        </w:r>
        <w:r w:rsidR="00D653D4">
          <w:rPr>
            <w:rFonts w:asciiTheme="minorHAnsi" w:eastAsiaTheme="minorEastAsia" w:hAnsiTheme="minorHAnsi" w:cstheme="minorBidi"/>
            <w:i w:val="0"/>
            <w:iCs w:val="0"/>
            <w:sz w:val="21"/>
            <w:szCs w:val="22"/>
          </w:rPr>
          <w:tab/>
        </w:r>
        <w:r w:rsidR="00D653D4" w:rsidRPr="008E46F1">
          <w:rPr>
            <w:rStyle w:val="ab"/>
          </w:rPr>
          <w:t>注入外部的值</w:t>
        </w:r>
        <w:r w:rsidR="00D653D4">
          <w:rPr>
            <w:webHidden/>
          </w:rPr>
          <w:tab/>
        </w:r>
        <w:r w:rsidR="00D653D4">
          <w:rPr>
            <w:webHidden/>
          </w:rPr>
          <w:fldChar w:fldCharType="begin"/>
        </w:r>
        <w:r w:rsidR="00D653D4">
          <w:rPr>
            <w:webHidden/>
          </w:rPr>
          <w:instrText xml:space="preserve"> PAGEREF _Toc15503626 \h </w:instrText>
        </w:r>
        <w:r w:rsidR="00D653D4">
          <w:rPr>
            <w:webHidden/>
          </w:rPr>
        </w:r>
        <w:r w:rsidR="00D653D4">
          <w:rPr>
            <w:webHidden/>
          </w:rPr>
          <w:fldChar w:fldCharType="separate"/>
        </w:r>
        <w:r w:rsidR="00D653D4">
          <w:rPr>
            <w:webHidden/>
          </w:rPr>
          <w:t>7</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27" w:history="1">
        <w:r w:rsidR="00D653D4" w:rsidRPr="008E46F1">
          <w:rPr>
            <w:rStyle w:val="ab"/>
          </w:rPr>
          <w:t>3.5.2.</w:t>
        </w:r>
        <w:r w:rsidR="00D653D4">
          <w:rPr>
            <w:rFonts w:asciiTheme="minorHAnsi" w:eastAsiaTheme="minorEastAsia" w:hAnsiTheme="minorHAnsi" w:cstheme="minorBidi"/>
            <w:i w:val="0"/>
            <w:iCs w:val="0"/>
            <w:sz w:val="21"/>
            <w:szCs w:val="22"/>
          </w:rPr>
          <w:tab/>
        </w:r>
        <w:r w:rsidR="00D653D4" w:rsidRPr="008E46F1">
          <w:rPr>
            <w:rStyle w:val="ab"/>
          </w:rPr>
          <w:t>SpringEL</w:t>
        </w:r>
        <w:r w:rsidR="00D653D4">
          <w:rPr>
            <w:webHidden/>
          </w:rPr>
          <w:tab/>
        </w:r>
        <w:r w:rsidR="00D653D4">
          <w:rPr>
            <w:webHidden/>
          </w:rPr>
          <w:fldChar w:fldCharType="begin"/>
        </w:r>
        <w:r w:rsidR="00D653D4">
          <w:rPr>
            <w:webHidden/>
          </w:rPr>
          <w:instrText xml:space="preserve"> PAGEREF _Toc15503627 \h </w:instrText>
        </w:r>
        <w:r w:rsidR="00D653D4">
          <w:rPr>
            <w:webHidden/>
          </w:rPr>
        </w:r>
        <w:r w:rsidR="00D653D4">
          <w:rPr>
            <w:webHidden/>
          </w:rPr>
          <w:fldChar w:fldCharType="separate"/>
        </w:r>
        <w:r w:rsidR="00D653D4">
          <w:rPr>
            <w:webHidden/>
          </w:rPr>
          <w:t>8</w:t>
        </w:r>
        <w:r w:rsidR="00D653D4">
          <w:rPr>
            <w:webHidden/>
          </w:rPr>
          <w:fldChar w:fldCharType="end"/>
        </w:r>
      </w:hyperlink>
    </w:p>
    <w:p w:rsidR="00D653D4" w:rsidRDefault="00DC3BF6">
      <w:pPr>
        <w:pStyle w:val="TOC1"/>
        <w:rPr>
          <w:rFonts w:asciiTheme="minorHAnsi" w:eastAsiaTheme="minorEastAsia" w:hAnsiTheme="minorHAnsi" w:cstheme="minorBidi"/>
          <w:b w:val="0"/>
          <w:bCs w:val="0"/>
          <w:caps w:val="0"/>
          <w:sz w:val="21"/>
          <w:szCs w:val="22"/>
        </w:rPr>
      </w:pPr>
      <w:hyperlink w:anchor="_Toc15503628" w:history="1">
        <w:r w:rsidR="00D653D4" w:rsidRPr="008E46F1">
          <w:rPr>
            <w:rStyle w:val="ab"/>
          </w:rPr>
          <w:t>4.</w:t>
        </w:r>
        <w:r w:rsidR="00D653D4">
          <w:rPr>
            <w:rFonts w:asciiTheme="minorHAnsi" w:eastAsiaTheme="minorEastAsia" w:hAnsiTheme="minorHAnsi" w:cstheme="minorBidi"/>
            <w:b w:val="0"/>
            <w:bCs w:val="0"/>
            <w:caps w:val="0"/>
            <w:sz w:val="21"/>
            <w:szCs w:val="22"/>
          </w:rPr>
          <w:tab/>
        </w:r>
        <w:r w:rsidR="00D653D4" w:rsidRPr="008E46F1">
          <w:rPr>
            <w:rStyle w:val="ab"/>
          </w:rPr>
          <w:t>面向切面</w:t>
        </w:r>
        <w:r w:rsidR="00D653D4">
          <w:rPr>
            <w:webHidden/>
          </w:rPr>
          <w:tab/>
        </w:r>
        <w:r w:rsidR="00D653D4">
          <w:rPr>
            <w:webHidden/>
          </w:rPr>
          <w:fldChar w:fldCharType="begin"/>
        </w:r>
        <w:r w:rsidR="00D653D4">
          <w:rPr>
            <w:webHidden/>
          </w:rPr>
          <w:instrText xml:space="preserve"> PAGEREF _Toc15503628 \h </w:instrText>
        </w:r>
        <w:r w:rsidR="00D653D4">
          <w:rPr>
            <w:webHidden/>
          </w:rPr>
        </w:r>
        <w:r w:rsidR="00D653D4">
          <w:rPr>
            <w:webHidden/>
          </w:rPr>
          <w:fldChar w:fldCharType="separate"/>
        </w:r>
        <w:r w:rsidR="00D653D4">
          <w:rPr>
            <w:webHidden/>
          </w:rPr>
          <w:t>9</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29" w:history="1">
        <w:r w:rsidR="00D653D4" w:rsidRPr="008E46F1">
          <w:rPr>
            <w:rStyle w:val="ab"/>
          </w:rPr>
          <w:t>4.1.</w:t>
        </w:r>
        <w:r w:rsidR="00D653D4">
          <w:rPr>
            <w:rFonts w:asciiTheme="minorHAnsi" w:eastAsiaTheme="minorEastAsia" w:hAnsiTheme="minorHAnsi" w:cstheme="minorBidi"/>
            <w:smallCaps w:val="0"/>
            <w:sz w:val="21"/>
            <w:szCs w:val="22"/>
          </w:rPr>
          <w:tab/>
        </w:r>
        <w:r w:rsidR="00D653D4" w:rsidRPr="008E46F1">
          <w:rPr>
            <w:rStyle w:val="ab"/>
          </w:rPr>
          <w:t>术语</w:t>
        </w:r>
        <w:r w:rsidR="00D653D4">
          <w:rPr>
            <w:webHidden/>
          </w:rPr>
          <w:tab/>
        </w:r>
        <w:r w:rsidR="00D653D4">
          <w:rPr>
            <w:webHidden/>
          </w:rPr>
          <w:fldChar w:fldCharType="begin"/>
        </w:r>
        <w:r w:rsidR="00D653D4">
          <w:rPr>
            <w:webHidden/>
          </w:rPr>
          <w:instrText xml:space="preserve"> PAGEREF _Toc15503629 \h </w:instrText>
        </w:r>
        <w:r w:rsidR="00D653D4">
          <w:rPr>
            <w:webHidden/>
          </w:rPr>
        </w:r>
        <w:r w:rsidR="00D653D4">
          <w:rPr>
            <w:webHidden/>
          </w:rPr>
          <w:fldChar w:fldCharType="separate"/>
        </w:r>
        <w:r w:rsidR="00D653D4">
          <w:rPr>
            <w:webHidden/>
          </w:rPr>
          <w:t>9</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30" w:history="1">
        <w:r w:rsidR="00D653D4" w:rsidRPr="008E46F1">
          <w:rPr>
            <w:rStyle w:val="ab"/>
          </w:rPr>
          <w:t>4.1.1.</w:t>
        </w:r>
        <w:r w:rsidR="00D653D4">
          <w:rPr>
            <w:rFonts w:asciiTheme="minorHAnsi" w:eastAsiaTheme="minorEastAsia" w:hAnsiTheme="minorHAnsi" w:cstheme="minorBidi"/>
            <w:i w:val="0"/>
            <w:iCs w:val="0"/>
            <w:sz w:val="21"/>
            <w:szCs w:val="22"/>
          </w:rPr>
          <w:tab/>
        </w:r>
        <w:r w:rsidR="00D653D4" w:rsidRPr="008E46F1">
          <w:rPr>
            <w:rStyle w:val="ab"/>
          </w:rPr>
          <w:t>术语</w:t>
        </w:r>
        <w:r w:rsidR="00D653D4">
          <w:rPr>
            <w:webHidden/>
          </w:rPr>
          <w:tab/>
        </w:r>
        <w:r w:rsidR="00D653D4">
          <w:rPr>
            <w:webHidden/>
          </w:rPr>
          <w:fldChar w:fldCharType="begin"/>
        </w:r>
        <w:r w:rsidR="00D653D4">
          <w:rPr>
            <w:webHidden/>
          </w:rPr>
          <w:instrText xml:space="preserve"> PAGEREF _Toc15503630 \h </w:instrText>
        </w:r>
        <w:r w:rsidR="00D653D4">
          <w:rPr>
            <w:webHidden/>
          </w:rPr>
        </w:r>
        <w:r w:rsidR="00D653D4">
          <w:rPr>
            <w:webHidden/>
          </w:rPr>
          <w:fldChar w:fldCharType="separate"/>
        </w:r>
        <w:r w:rsidR="00D653D4">
          <w:rPr>
            <w:webHidden/>
          </w:rPr>
          <w:t>9</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31" w:history="1">
        <w:r w:rsidR="00D653D4" w:rsidRPr="008E46F1">
          <w:rPr>
            <w:rStyle w:val="ab"/>
          </w:rPr>
          <w:t>4.1.2.</w:t>
        </w:r>
        <w:r w:rsidR="00D653D4">
          <w:rPr>
            <w:rFonts w:asciiTheme="minorHAnsi" w:eastAsiaTheme="minorEastAsia" w:hAnsiTheme="minorHAnsi" w:cstheme="minorBidi"/>
            <w:i w:val="0"/>
            <w:iCs w:val="0"/>
            <w:sz w:val="21"/>
            <w:szCs w:val="22"/>
          </w:rPr>
          <w:tab/>
        </w:r>
        <w:r w:rsidR="00D653D4" w:rsidRPr="008E46F1">
          <w:rPr>
            <w:rStyle w:val="ab"/>
          </w:rPr>
          <w:t>动态代理</w:t>
        </w:r>
        <w:r w:rsidR="00D653D4">
          <w:rPr>
            <w:webHidden/>
          </w:rPr>
          <w:tab/>
        </w:r>
        <w:r w:rsidR="00D653D4">
          <w:rPr>
            <w:webHidden/>
          </w:rPr>
          <w:fldChar w:fldCharType="begin"/>
        </w:r>
        <w:r w:rsidR="00D653D4">
          <w:rPr>
            <w:webHidden/>
          </w:rPr>
          <w:instrText xml:space="preserve"> PAGEREF _Toc15503631 \h </w:instrText>
        </w:r>
        <w:r w:rsidR="00D653D4">
          <w:rPr>
            <w:webHidden/>
          </w:rPr>
        </w:r>
        <w:r w:rsidR="00D653D4">
          <w:rPr>
            <w:webHidden/>
          </w:rPr>
          <w:fldChar w:fldCharType="separate"/>
        </w:r>
        <w:r w:rsidR="00D653D4">
          <w:rPr>
            <w:webHidden/>
          </w:rPr>
          <w:t>9</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32" w:history="1">
        <w:r w:rsidR="00D653D4" w:rsidRPr="008E46F1">
          <w:rPr>
            <w:rStyle w:val="ab"/>
          </w:rPr>
          <w:t>4.1.3.</w:t>
        </w:r>
        <w:r w:rsidR="00D653D4">
          <w:rPr>
            <w:rFonts w:asciiTheme="minorHAnsi" w:eastAsiaTheme="minorEastAsia" w:hAnsiTheme="minorHAnsi" w:cstheme="minorBidi"/>
            <w:i w:val="0"/>
            <w:iCs w:val="0"/>
            <w:sz w:val="21"/>
            <w:szCs w:val="22"/>
          </w:rPr>
          <w:tab/>
        </w:r>
        <w:r w:rsidR="00D653D4" w:rsidRPr="008E46F1">
          <w:rPr>
            <w:rStyle w:val="ab"/>
          </w:rPr>
          <w:t>SpringAOP</w:t>
        </w:r>
        <w:r w:rsidR="00D653D4">
          <w:rPr>
            <w:webHidden/>
          </w:rPr>
          <w:tab/>
        </w:r>
        <w:r w:rsidR="00D653D4">
          <w:rPr>
            <w:webHidden/>
          </w:rPr>
          <w:fldChar w:fldCharType="begin"/>
        </w:r>
        <w:r w:rsidR="00D653D4">
          <w:rPr>
            <w:webHidden/>
          </w:rPr>
          <w:instrText xml:space="preserve"> PAGEREF _Toc15503632 \h </w:instrText>
        </w:r>
        <w:r w:rsidR="00D653D4">
          <w:rPr>
            <w:webHidden/>
          </w:rPr>
        </w:r>
        <w:r w:rsidR="00D653D4">
          <w:rPr>
            <w:webHidden/>
          </w:rPr>
          <w:fldChar w:fldCharType="separate"/>
        </w:r>
        <w:r w:rsidR="00D653D4">
          <w:rPr>
            <w:webHidden/>
          </w:rPr>
          <w:t>9</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33" w:history="1">
        <w:r w:rsidR="00D653D4" w:rsidRPr="008E46F1">
          <w:rPr>
            <w:rStyle w:val="ab"/>
          </w:rPr>
          <w:t>4.2.</w:t>
        </w:r>
        <w:r w:rsidR="00D653D4">
          <w:rPr>
            <w:rFonts w:asciiTheme="minorHAnsi" w:eastAsiaTheme="minorEastAsia" w:hAnsiTheme="minorHAnsi" w:cstheme="minorBidi"/>
            <w:smallCaps w:val="0"/>
            <w:sz w:val="21"/>
            <w:szCs w:val="22"/>
          </w:rPr>
          <w:tab/>
        </w:r>
        <w:r w:rsidR="00D653D4" w:rsidRPr="008E46F1">
          <w:rPr>
            <w:rStyle w:val="ab"/>
          </w:rPr>
          <w:t>切点选择</w:t>
        </w:r>
        <w:r w:rsidR="00D653D4">
          <w:rPr>
            <w:webHidden/>
          </w:rPr>
          <w:tab/>
        </w:r>
        <w:r w:rsidR="00D653D4">
          <w:rPr>
            <w:webHidden/>
          </w:rPr>
          <w:fldChar w:fldCharType="begin"/>
        </w:r>
        <w:r w:rsidR="00D653D4">
          <w:rPr>
            <w:webHidden/>
          </w:rPr>
          <w:instrText xml:space="preserve"> PAGEREF _Toc15503633 \h </w:instrText>
        </w:r>
        <w:r w:rsidR="00D653D4">
          <w:rPr>
            <w:webHidden/>
          </w:rPr>
        </w:r>
        <w:r w:rsidR="00D653D4">
          <w:rPr>
            <w:webHidden/>
          </w:rPr>
          <w:fldChar w:fldCharType="separate"/>
        </w:r>
        <w:r w:rsidR="00D653D4">
          <w:rPr>
            <w:webHidden/>
          </w:rPr>
          <w:t>10</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34" w:history="1">
        <w:r w:rsidR="00D653D4" w:rsidRPr="008E46F1">
          <w:rPr>
            <w:rStyle w:val="ab"/>
          </w:rPr>
          <w:t>4.2.1.</w:t>
        </w:r>
        <w:r w:rsidR="00D653D4">
          <w:rPr>
            <w:rFonts w:asciiTheme="minorHAnsi" w:eastAsiaTheme="minorEastAsia" w:hAnsiTheme="minorHAnsi" w:cstheme="minorBidi"/>
            <w:i w:val="0"/>
            <w:iCs w:val="0"/>
            <w:sz w:val="21"/>
            <w:szCs w:val="22"/>
          </w:rPr>
          <w:tab/>
        </w:r>
        <w:r w:rsidR="00D653D4" w:rsidRPr="008E46F1">
          <w:rPr>
            <w:rStyle w:val="ab"/>
          </w:rPr>
          <w:t>编写切点</w:t>
        </w:r>
        <w:r w:rsidR="00D653D4">
          <w:rPr>
            <w:webHidden/>
          </w:rPr>
          <w:tab/>
        </w:r>
        <w:r w:rsidR="00D653D4">
          <w:rPr>
            <w:webHidden/>
          </w:rPr>
          <w:fldChar w:fldCharType="begin"/>
        </w:r>
        <w:r w:rsidR="00D653D4">
          <w:rPr>
            <w:webHidden/>
          </w:rPr>
          <w:instrText xml:space="preserve"> PAGEREF _Toc15503634 \h </w:instrText>
        </w:r>
        <w:r w:rsidR="00D653D4">
          <w:rPr>
            <w:webHidden/>
          </w:rPr>
        </w:r>
        <w:r w:rsidR="00D653D4">
          <w:rPr>
            <w:webHidden/>
          </w:rPr>
          <w:fldChar w:fldCharType="separate"/>
        </w:r>
        <w:r w:rsidR="00D653D4">
          <w:rPr>
            <w:webHidden/>
          </w:rPr>
          <w:t>10</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35" w:history="1">
        <w:r w:rsidR="00D653D4" w:rsidRPr="008E46F1">
          <w:rPr>
            <w:rStyle w:val="ab"/>
          </w:rPr>
          <w:t>4.3.</w:t>
        </w:r>
        <w:r w:rsidR="00D653D4">
          <w:rPr>
            <w:rFonts w:asciiTheme="minorHAnsi" w:eastAsiaTheme="minorEastAsia" w:hAnsiTheme="minorHAnsi" w:cstheme="minorBidi"/>
            <w:smallCaps w:val="0"/>
            <w:sz w:val="21"/>
            <w:szCs w:val="22"/>
          </w:rPr>
          <w:tab/>
        </w:r>
        <w:r w:rsidR="00D653D4" w:rsidRPr="008E46F1">
          <w:rPr>
            <w:rStyle w:val="ab"/>
          </w:rPr>
          <w:t>注解创建切面</w:t>
        </w:r>
        <w:r w:rsidR="00D653D4">
          <w:rPr>
            <w:webHidden/>
          </w:rPr>
          <w:tab/>
        </w:r>
        <w:r w:rsidR="00D653D4">
          <w:rPr>
            <w:webHidden/>
          </w:rPr>
          <w:fldChar w:fldCharType="begin"/>
        </w:r>
        <w:r w:rsidR="00D653D4">
          <w:rPr>
            <w:webHidden/>
          </w:rPr>
          <w:instrText xml:space="preserve"> PAGEREF _Toc15503635 \h </w:instrText>
        </w:r>
        <w:r w:rsidR="00D653D4">
          <w:rPr>
            <w:webHidden/>
          </w:rPr>
        </w:r>
        <w:r w:rsidR="00D653D4">
          <w:rPr>
            <w:webHidden/>
          </w:rPr>
          <w:fldChar w:fldCharType="separate"/>
        </w:r>
        <w:r w:rsidR="00D653D4">
          <w:rPr>
            <w:webHidden/>
          </w:rPr>
          <w:t>11</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36" w:history="1">
        <w:r w:rsidR="00D653D4" w:rsidRPr="008E46F1">
          <w:rPr>
            <w:rStyle w:val="ab"/>
          </w:rPr>
          <w:t>4.3.1.</w:t>
        </w:r>
        <w:r w:rsidR="00D653D4">
          <w:rPr>
            <w:rFonts w:asciiTheme="minorHAnsi" w:eastAsiaTheme="minorEastAsia" w:hAnsiTheme="minorHAnsi" w:cstheme="minorBidi"/>
            <w:i w:val="0"/>
            <w:iCs w:val="0"/>
            <w:sz w:val="21"/>
            <w:szCs w:val="22"/>
          </w:rPr>
          <w:tab/>
        </w:r>
        <w:r w:rsidR="00D653D4" w:rsidRPr="008E46F1">
          <w:rPr>
            <w:rStyle w:val="ab"/>
          </w:rPr>
          <w:t>定义切面</w:t>
        </w:r>
        <w:r w:rsidR="00D653D4">
          <w:rPr>
            <w:webHidden/>
          </w:rPr>
          <w:tab/>
        </w:r>
        <w:r w:rsidR="00D653D4">
          <w:rPr>
            <w:webHidden/>
          </w:rPr>
          <w:fldChar w:fldCharType="begin"/>
        </w:r>
        <w:r w:rsidR="00D653D4">
          <w:rPr>
            <w:webHidden/>
          </w:rPr>
          <w:instrText xml:space="preserve"> PAGEREF _Toc15503636 \h </w:instrText>
        </w:r>
        <w:r w:rsidR="00D653D4">
          <w:rPr>
            <w:webHidden/>
          </w:rPr>
        </w:r>
        <w:r w:rsidR="00D653D4">
          <w:rPr>
            <w:webHidden/>
          </w:rPr>
          <w:fldChar w:fldCharType="separate"/>
        </w:r>
        <w:r w:rsidR="00D653D4">
          <w:rPr>
            <w:webHidden/>
          </w:rPr>
          <w:t>11</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37" w:history="1">
        <w:r w:rsidR="00D653D4" w:rsidRPr="008E46F1">
          <w:rPr>
            <w:rStyle w:val="ab"/>
          </w:rPr>
          <w:t>4.3.2.</w:t>
        </w:r>
        <w:r w:rsidR="00D653D4">
          <w:rPr>
            <w:rFonts w:asciiTheme="minorHAnsi" w:eastAsiaTheme="minorEastAsia" w:hAnsiTheme="minorHAnsi" w:cstheme="minorBidi"/>
            <w:i w:val="0"/>
            <w:iCs w:val="0"/>
            <w:sz w:val="21"/>
            <w:szCs w:val="22"/>
          </w:rPr>
          <w:tab/>
        </w:r>
        <w:r w:rsidR="00D653D4" w:rsidRPr="008E46F1">
          <w:rPr>
            <w:rStyle w:val="ab"/>
          </w:rPr>
          <w:t>启用切面</w:t>
        </w:r>
        <w:r w:rsidR="00D653D4">
          <w:rPr>
            <w:webHidden/>
          </w:rPr>
          <w:tab/>
        </w:r>
        <w:r w:rsidR="00D653D4">
          <w:rPr>
            <w:webHidden/>
          </w:rPr>
          <w:fldChar w:fldCharType="begin"/>
        </w:r>
        <w:r w:rsidR="00D653D4">
          <w:rPr>
            <w:webHidden/>
          </w:rPr>
          <w:instrText xml:space="preserve"> PAGEREF _Toc15503637 \h </w:instrText>
        </w:r>
        <w:r w:rsidR="00D653D4">
          <w:rPr>
            <w:webHidden/>
          </w:rPr>
        </w:r>
        <w:r w:rsidR="00D653D4">
          <w:rPr>
            <w:webHidden/>
          </w:rPr>
          <w:fldChar w:fldCharType="separate"/>
        </w:r>
        <w:r w:rsidR="00D653D4">
          <w:rPr>
            <w:webHidden/>
          </w:rPr>
          <w:t>12</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38" w:history="1">
        <w:r w:rsidR="00D653D4" w:rsidRPr="008E46F1">
          <w:rPr>
            <w:rStyle w:val="ab"/>
          </w:rPr>
          <w:t>4.3.3.</w:t>
        </w:r>
        <w:r w:rsidR="00D653D4">
          <w:rPr>
            <w:rFonts w:asciiTheme="minorHAnsi" w:eastAsiaTheme="minorEastAsia" w:hAnsiTheme="minorHAnsi" w:cstheme="minorBidi"/>
            <w:i w:val="0"/>
            <w:iCs w:val="0"/>
            <w:sz w:val="21"/>
            <w:szCs w:val="22"/>
          </w:rPr>
          <w:tab/>
        </w:r>
        <w:r w:rsidR="00D653D4" w:rsidRPr="008E46F1">
          <w:rPr>
            <w:rStyle w:val="ab"/>
          </w:rPr>
          <w:t>环绕通知</w:t>
        </w:r>
        <w:r w:rsidR="00D653D4">
          <w:rPr>
            <w:webHidden/>
          </w:rPr>
          <w:tab/>
        </w:r>
        <w:r w:rsidR="00D653D4">
          <w:rPr>
            <w:webHidden/>
          </w:rPr>
          <w:fldChar w:fldCharType="begin"/>
        </w:r>
        <w:r w:rsidR="00D653D4">
          <w:rPr>
            <w:webHidden/>
          </w:rPr>
          <w:instrText xml:space="preserve"> PAGEREF _Toc15503638 \h </w:instrText>
        </w:r>
        <w:r w:rsidR="00D653D4">
          <w:rPr>
            <w:webHidden/>
          </w:rPr>
        </w:r>
        <w:r w:rsidR="00D653D4">
          <w:rPr>
            <w:webHidden/>
          </w:rPr>
          <w:fldChar w:fldCharType="separate"/>
        </w:r>
        <w:r w:rsidR="00D653D4">
          <w:rPr>
            <w:webHidden/>
          </w:rPr>
          <w:t>12</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39" w:history="1">
        <w:r w:rsidR="00D653D4" w:rsidRPr="008E46F1">
          <w:rPr>
            <w:rStyle w:val="ab"/>
          </w:rPr>
          <w:t>4.3.4.</w:t>
        </w:r>
        <w:r w:rsidR="00D653D4">
          <w:rPr>
            <w:rFonts w:asciiTheme="minorHAnsi" w:eastAsiaTheme="minorEastAsia" w:hAnsiTheme="minorHAnsi" w:cstheme="minorBidi"/>
            <w:i w:val="0"/>
            <w:iCs w:val="0"/>
            <w:sz w:val="21"/>
            <w:szCs w:val="22"/>
          </w:rPr>
          <w:tab/>
        </w:r>
        <w:r w:rsidR="00D653D4" w:rsidRPr="008E46F1">
          <w:rPr>
            <w:rStyle w:val="ab"/>
          </w:rPr>
          <w:t>添加方法</w:t>
        </w:r>
        <w:r w:rsidR="00D653D4">
          <w:rPr>
            <w:webHidden/>
          </w:rPr>
          <w:tab/>
        </w:r>
        <w:r w:rsidR="00D653D4">
          <w:rPr>
            <w:webHidden/>
          </w:rPr>
          <w:fldChar w:fldCharType="begin"/>
        </w:r>
        <w:r w:rsidR="00D653D4">
          <w:rPr>
            <w:webHidden/>
          </w:rPr>
          <w:instrText xml:space="preserve"> PAGEREF _Toc15503639 \h </w:instrText>
        </w:r>
        <w:r w:rsidR="00D653D4">
          <w:rPr>
            <w:webHidden/>
          </w:rPr>
        </w:r>
        <w:r w:rsidR="00D653D4">
          <w:rPr>
            <w:webHidden/>
          </w:rPr>
          <w:fldChar w:fldCharType="separate"/>
        </w:r>
        <w:r w:rsidR="00D653D4">
          <w:rPr>
            <w:webHidden/>
          </w:rPr>
          <w:t>12</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40" w:history="1">
        <w:r w:rsidR="00D653D4" w:rsidRPr="008E46F1">
          <w:rPr>
            <w:rStyle w:val="ab"/>
          </w:rPr>
          <w:t>4.4.</w:t>
        </w:r>
        <w:r w:rsidR="00D653D4">
          <w:rPr>
            <w:rFonts w:asciiTheme="minorHAnsi" w:eastAsiaTheme="minorEastAsia" w:hAnsiTheme="minorHAnsi" w:cstheme="minorBidi"/>
            <w:smallCaps w:val="0"/>
            <w:sz w:val="21"/>
            <w:szCs w:val="22"/>
          </w:rPr>
          <w:tab/>
        </w:r>
        <w:r w:rsidR="00D653D4" w:rsidRPr="008E46F1">
          <w:rPr>
            <w:rStyle w:val="ab"/>
          </w:rPr>
          <w:t>XML</w:t>
        </w:r>
        <w:r w:rsidR="00D653D4" w:rsidRPr="008E46F1">
          <w:rPr>
            <w:rStyle w:val="ab"/>
          </w:rPr>
          <w:t>创建切面</w:t>
        </w:r>
        <w:r w:rsidR="00D653D4">
          <w:rPr>
            <w:webHidden/>
          </w:rPr>
          <w:tab/>
        </w:r>
        <w:r w:rsidR="00D653D4">
          <w:rPr>
            <w:webHidden/>
          </w:rPr>
          <w:fldChar w:fldCharType="begin"/>
        </w:r>
        <w:r w:rsidR="00D653D4">
          <w:rPr>
            <w:webHidden/>
          </w:rPr>
          <w:instrText xml:space="preserve"> PAGEREF _Toc15503640 \h </w:instrText>
        </w:r>
        <w:r w:rsidR="00D653D4">
          <w:rPr>
            <w:webHidden/>
          </w:rPr>
        </w:r>
        <w:r w:rsidR="00D653D4">
          <w:rPr>
            <w:webHidden/>
          </w:rPr>
          <w:fldChar w:fldCharType="separate"/>
        </w:r>
        <w:r w:rsidR="00D653D4">
          <w:rPr>
            <w:webHidden/>
          </w:rPr>
          <w:t>13</w:t>
        </w:r>
        <w:r w:rsidR="00D653D4">
          <w:rPr>
            <w:webHidden/>
          </w:rPr>
          <w:fldChar w:fldCharType="end"/>
        </w:r>
      </w:hyperlink>
    </w:p>
    <w:p w:rsidR="00D653D4" w:rsidRDefault="00DC3BF6">
      <w:pPr>
        <w:pStyle w:val="TOC1"/>
        <w:rPr>
          <w:rFonts w:asciiTheme="minorHAnsi" w:eastAsiaTheme="minorEastAsia" w:hAnsiTheme="minorHAnsi" w:cstheme="minorBidi"/>
          <w:b w:val="0"/>
          <w:bCs w:val="0"/>
          <w:caps w:val="0"/>
          <w:sz w:val="21"/>
          <w:szCs w:val="22"/>
        </w:rPr>
      </w:pPr>
      <w:hyperlink w:anchor="_Toc15503641" w:history="1">
        <w:r w:rsidR="00D653D4" w:rsidRPr="008E46F1">
          <w:rPr>
            <w:rStyle w:val="ab"/>
          </w:rPr>
          <w:t>5.</w:t>
        </w:r>
        <w:r w:rsidR="00D653D4">
          <w:rPr>
            <w:rFonts w:asciiTheme="minorHAnsi" w:eastAsiaTheme="minorEastAsia" w:hAnsiTheme="minorHAnsi" w:cstheme="minorBidi"/>
            <w:b w:val="0"/>
            <w:bCs w:val="0"/>
            <w:caps w:val="0"/>
            <w:sz w:val="21"/>
            <w:szCs w:val="22"/>
          </w:rPr>
          <w:tab/>
        </w:r>
        <w:r w:rsidR="00D653D4" w:rsidRPr="008E46F1">
          <w:rPr>
            <w:rStyle w:val="ab"/>
          </w:rPr>
          <w:t xml:space="preserve">Spring MVC </w:t>
        </w:r>
        <w:r w:rsidR="00D653D4" w:rsidRPr="008E46F1">
          <w:rPr>
            <w:rStyle w:val="ab"/>
          </w:rPr>
          <w:t>构建</w:t>
        </w:r>
        <w:r w:rsidR="00D653D4">
          <w:rPr>
            <w:webHidden/>
          </w:rPr>
          <w:tab/>
        </w:r>
        <w:r w:rsidR="00D653D4">
          <w:rPr>
            <w:webHidden/>
          </w:rPr>
          <w:fldChar w:fldCharType="begin"/>
        </w:r>
        <w:r w:rsidR="00D653D4">
          <w:rPr>
            <w:webHidden/>
          </w:rPr>
          <w:instrText xml:space="preserve"> PAGEREF _Toc15503641 \h </w:instrText>
        </w:r>
        <w:r w:rsidR="00D653D4">
          <w:rPr>
            <w:webHidden/>
          </w:rPr>
        </w:r>
        <w:r w:rsidR="00D653D4">
          <w:rPr>
            <w:webHidden/>
          </w:rPr>
          <w:fldChar w:fldCharType="separate"/>
        </w:r>
        <w:r w:rsidR="00D653D4">
          <w:rPr>
            <w:webHidden/>
          </w:rPr>
          <w:t>14</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42" w:history="1">
        <w:r w:rsidR="00D653D4" w:rsidRPr="008E46F1">
          <w:rPr>
            <w:rStyle w:val="ab"/>
          </w:rPr>
          <w:t>5.1.</w:t>
        </w:r>
        <w:r w:rsidR="00D653D4">
          <w:rPr>
            <w:rFonts w:asciiTheme="minorHAnsi" w:eastAsiaTheme="minorEastAsia" w:hAnsiTheme="minorHAnsi" w:cstheme="minorBidi"/>
            <w:smallCaps w:val="0"/>
            <w:sz w:val="21"/>
            <w:szCs w:val="22"/>
          </w:rPr>
          <w:tab/>
        </w:r>
        <w:r w:rsidR="00D653D4" w:rsidRPr="008E46F1">
          <w:rPr>
            <w:rStyle w:val="ab"/>
          </w:rPr>
          <w:t>请求过程</w:t>
        </w:r>
        <w:r w:rsidR="00D653D4">
          <w:rPr>
            <w:webHidden/>
          </w:rPr>
          <w:tab/>
        </w:r>
        <w:r w:rsidR="00D653D4">
          <w:rPr>
            <w:webHidden/>
          </w:rPr>
          <w:fldChar w:fldCharType="begin"/>
        </w:r>
        <w:r w:rsidR="00D653D4">
          <w:rPr>
            <w:webHidden/>
          </w:rPr>
          <w:instrText xml:space="preserve"> PAGEREF _Toc15503642 \h </w:instrText>
        </w:r>
        <w:r w:rsidR="00D653D4">
          <w:rPr>
            <w:webHidden/>
          </w:rPr>
        </w:r>
        <w:r w:rsidR="00D653D4">
          <w:rPr>
            <w:webHidden/>
          </w:rPr>
          <w:fldChar w:fldCharType="separate"/>
        </w:r>
        <w:r w:rsidR="00D653D4">
          <w:rPr>
            <w:webHidden/>
          </w:rPr>
          <w:t>14</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43" w:history="1">
        <w:r w:rsidR="00D653D4" w:rsidRPr="008E46F1">
          <w:rPr>
            <w:rStyle w:val="ab"/>
          </w:rPr>
          <w:t>5.2.</w:t>
        </w:r>
        <w:r w:rsidR="00D653D4">
          <w:rPr>
            <w:rFonts w:asciiTheme="minorHAnsi" w:eastAsiaTheme="minorEastAsia" w:hAnsiTheme="minorHAnsi" w:cstheme="minorBidi"/>
            <w:smallCaps w:val="0"/>
            <w:sz w:val="21"/>
            <w:szCs w:val="22"/>
          </w:rPr>
          <w:tab/>
        </w:r>
        <w:r w:rsidR="00D653D4" w:rsidRPr="008E46F1">
          <w:rPr>
            <w:rStyle w:val="ab"/>
          </w:rPr>
          <w:t>搭建</w:t>
        </w:r>
        <w:r w:rsidR="00D653D4" w:rsidRPr="008E46F1">
          <w:rPr>
            <w:rStyle w:val="ab"/>
          </w:rPr>
          <w:t>Spring MVC</w:t>
        </w:r>
        <w:r w:rsidR="00D653D4">
          <w:rPr>
            <w:webHidden/>
          </w:rPr>
          <w:tab/>
        </w:r>
        <w:r w:rsidR="00D653D4">
          <w:rPr>
            <w:webHidden/>
          </w:rPr>
          <w:fldChar w:fldCharType="begin"/>
        </w:r>
        <w:r w:rsidR="00D653D4">
          <w:rPr>
            <w:webHidden/>
          </w:rPr>
          <w:instrText xml:space="preserve"> PAGEREF _Toc15503643 \h </w:instrText>
        </w:r>
        <w:r w:rsidR="00D653D4">
          <w:rPr>
            <w:webHidden/>
          </w:rPr>
        </w:r>
        <w:r w:rsidR="00D653D4">
          <w:rPr>
            <w:webHidden/>
          </w:rPr>
          <w:fldChar w:fldCharType="separate"/>
        </w:r>
        <w:r w:rsidR="00D653D4">
          <w:rPr>
            <w:webHidden/>
          </w:rPr>
          <w:t>14</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44" w:history="1">
        <w:r w:rsidR="00D653D4" w:rsidRPr="008E46F1">
          <w:rPr>
            <w:rStyle w:val="ab"/>
          </w:rPr>
          <w:t>5.2.1.</w:t>
        </w:r>
        <w:r w:rsidR="00D653D4">
          <w:rPr>
            <w:rFonts w:asciiTheme="minorHAnsi" w:eastAsiaTheme="minorEastAsia" w:hAnsiTheme="minorHAnsi" w:cstheme="minorBidi"/>
            <w:i w:val="0"/>
            <w:iCs w:val="0"/>
            <w:sz w:val="21"/>
            <w:szCs w:val="22"/>
          </w:rPr>
          <w:tab/>
        </w:r>
        <w:r w:rsidR="00D653D4" w:rsidRPr="008E46F1">
          <w:rPr>
            <w:rStyle w:val="ab"/>
          </w:rPr>
          <w:t>代码配置</w:t>
        </w:r>
        <w:r w:rsidR="00D653D4">
          <w:rPr>
            <w:webHidden/>
          </w:rPr>
          <w:tab/>
        </w:r>
        <w:r w:rsidR="00D653D4">
          <w:rPr>
            <w:webHidden/>
          </w:rPr>
          <w:fldChar w:fldCharType="begin"/>
        </w:r>
        <w:r w:rsidR="00D653D4">
          <w:rPr>
            <w:webHidden/>
          </w:rPr>
          <w:instrText xml:space="preserve"> PAGEREF _Toc15503644 \h </w:instrText>
        </w:r>
        <w:r w:rsidR="00D653D4">
          <w:rPr>
            <w:webHidden/>
          </w:rPr>
        </w:r>
        <w:r w:rsidR="00D653D4">
          <w:rPr>
            <w:webHidden/>
          </w:rPr>
          <w:fldChar w:fldCharType="separate"/>
        </w:r>
        <w:r w:rsidR="00D653D4">
          <w:rPr>
            <w:webHidden/>
          </w:rPr>
          <w:t>14</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45" w:history="1">
        <w:r w:rsidR="00D653D4" w:rsidRPr="008E46F1">
          <w:rPr>
            <w:rStyle w:val="ab"/>
          </w:rPr>
          <w:t>5.2.2.</w:t>
        </w:r>
        <w:r w:rsidR="00D653D4">
          <w:rPr>
            <w:rFonts w:asciiTheme="minorHAnsi" w:eastAsiaTheme="minorEastAsia" w:hAnsiTheme="minorHAnsi" w:cstheme="minorBidi"/>
            <w:i w:val="0"/>
            <w:iCs w:val="0"/>
            <w:sz w:val="21"/>
            <w:szCs w:val="22"/>
          </w:rPr>
          <w:tab/>
        </w:r>
        <w:r w:rsidR="00D653D4" w:rsidRPr="008E46F1">
          <w:rPr>
            <w:rStyle w:val="ab"/>
          </w:rPr>
          <w:t>启用</w:t>
        </w:r>
        <w:r w:rsidR="00D653D4" w:rsidRPr="008E46F1">
          <w:rPr>
            <w:rStyle w:val="ab"/>
          </w:rPr>
          <w:t>SpringMVC</w:t>
        </w:r>
        <w:r w:rsidR="00D653D4">
          <w:rPr>
            <w:webHidden/>
          </w:rPr>
          <w:tab/>
        </w:r>
        <w:r w:rsidR="00D653D4">
          <w:rPr>
            <w:webHidden/>
          </w:rPr>
          <w:fldChar w:fldCharType="begin"/>
        </w:r>
        <w:r w:rsidR="00D653D4">
          <w:rPr>
            <w:webHidden/>
          </w:rPr>
          <w:instrText xml:space="preserve"> PAGEREF _Toc15503645 \h </w:instrText>
        </w:r>
        <w:r w:rsidR="00D653D4">
          <w:rPr>
            <w:webHidden/>
          </w:rPr>
        </w:r>
        <w:r w:rsidR="00D653D4">
          <w:rPr>
            <w:webHidden/>
          </w:rPr>
          <w:fldChar w:fldCharType="separate"/>
        </w:r>
        <w:r w:rsidR="00D653D4">
          <w:rPr>
            <w:webHidden/>
          </w:rPr>
          <w:t>15</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46" w:history="1">
        <w:r w:rsidR="00D653D4" w:rsidRPr="008E46F1">
          <w:rPr>
            <w:rStyle w:val="ab"/>
          </w:rPr>
          <w:t>5.3.</w:t>
        </w:r>
        <w:r w:rsidR="00D653D4">
          <w:rPr>
            <w:rFonts w:asciiTheme="minorHAnsi" w:eastAsiaTheme="minorEastAsia" w:hAnsiTheme="minorHAnsi" w:cstheme="minorBidi"/>
            <w:smallCaps w:val="0"/>
            <w:sz w:val="21"/>
            <w:szCs w:val="22"/>
          </w:rPr>
          <w:tab/>
        </w:r>
        <w:r w:rsidR="00D653D4" w:rsidRPr="008E46F1">
          <w:rPr>
            <w:rStyle w:val="ab"/>
          </w:rPr>
          <w:t>控制器编写</w:t>
        </w:r>
        <w:r w:rsidR="00D653D4">
          <w:rPr>
            <w:webHidden/>
          </w:rPr>
          <w:tab/>
        </w:r>
        <w:r w:rsidR="00D653D4">
          <w:rPr>
            <w:webHidden/>
          </w:rPr>
          <w:fldChar w:fldCharType="begin"/>
        </w:r>
        <w:r w:rsidR="00D653D4">
          <w:rPr>
            <w:webHidden/>
          </w:rPr>
          <w:instrText xml:space="preserve"> PAGEREF _Toc15503646 \h </w:instrText>
        </w:r>
        <w:r w:rsidR="00D653D4">
          <w:rPr>
            <w:webHidden/>
          </w:rPr>
        </w:r>
        <w:r w:rsidR="00D653D4">
          <w:rPr>
            <w:webHidden/>
          </w:rPr>
          <w:fldChar w:fldCharType="separate"/>
        </w:r>
        <w:r w:rsidR="00D653D4">
          <w:rPr>
            <w:webHidden/>
          </w:rPr>
          <w:t>15</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47" w:history="1">
        <w:r w:rsidR="00D653D4" w:rsidRPr="008E46F1">
          <w:rPr>
            <w:rStyle w:val="ab"/>
          </w:rPr>
          <w:t>5.3.1.</w:t>
        </w:r>
        <w:r w:rsidR="00D653D4">
          <w:rPr>
            <w:rFonts w:asciiTheme="minorHAnsi" w:eastAsiaTheme="minorEastAsia" w:hAnsiTheme="minorHAnsi" w:cstheme="minorBidi"/>
            <w:i w:val="0"/>
            <w:iCs w:val="0"/>
            <w:sz w:val="21"/>
            <w:szCs w:val="22"/>
          </w:rPr>
          <w:tab/>
        </w:r>
        <w:r w:rsidR="00D653D4" w:rsidRPr="008E46F1">
          <w:rPr>
            <w:rStyle w:val="ab"/>
          </w:rPr>
          <w:t>传递模型数据到视图</w:t>
        </w:r>
        <w:r w:rsidR="00D653D4">
          <w:rPr>
            <w:webHidden/>
          </w:rPr>
          <w:tab/>
        </w:r>
        <w:r w:rsidR="00D653D4">
          <w:rPr>
            <w:webHidden/>
          </w:rPr>
          <w:fldChar w:fldCharType="begin"/>
        </w:r>
        <w:r w:rsidR="00D653D4">
          <w:rPr>
            <w:webHidden/>
          </w:rPr>
          <w:instrText xml:space="preserve"> PAGEREF _Toc15503647 \h </w:instrText>
        </w:r>
        <w:r w:rsidR="00D653D4">
          <w:rPr>
            <w:webHidden/>
          </w:rPr>
        </w:r>
        <w:r w:rsidR="00D653D4">
          <w:rPr>
            <w:webHidden/>
          </w:rPr>
          <w:fldChar w:fldCharType="separate"/>
        </w:r>
        <w:r w:rsidR="00D653D4">
          <w:rPr>
            <w:webHidden/>
          </w:rPr>
          <w:t>16</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48" w:history="1">
        <w:r w:rsidR="00D653D4" w:rsidRPr="008E46F1">
          <w:rPr>
            <w:rStyle w:val="ab"/>
          </w:rPr>
          <w:t>5.3.2.</w:t>
        </w:r>
        <w:r w:rsidR="00D653D4">
          <w:rPr>
            <w:rFonts w:asciiTheme="minorHAnsi" w:eastAsiaTheme="minorEastAsia" w:hAnsiTheme="minorHAnsi" w:cstheme="minorBidi"/>
            <w:i w:val="0"/>
            <w:iCs w:val="0"/>
            <w:sz w:val="21"/>
            <w:szCs w:val="22"/>
          </w:rPr>
          <w:tab/>
        </w:r>
        <w:r w:rsidR="00D653D4" w:rsidRPr="008E46F1">
          <w:rPr>
            <w:rStyle w:val="ab"/>
          </w:rPr>
          <w:t>接受请求参数</w:t>
        </w:r>
        <w:r w:rsidR="00D653D4">
          <w:rPr>
            <w:webHidden/>
          </w:rPr>
          <w:tab/>
        </w:r>
        <w:r w:rsidR="00D653D4">
          <w:rPr>
            <w:webHidden/>
          </w:rPr>
          <w:fldChar w:fldCharType="begin"/>
        </w:r>
        <w:r w:rsidR="00D653D4">
          <w:rPr>
            <w:webHidden/>
          </w:rPr>
          <w:instrText xml:space="preserve"> PAGEREF _Toc15503648 \h </w:instrText>
        </w:r>
        <w:r w:rsidR="00D653D4">
          <w:rPr>
            <w:webHidden/>
          </w:rPr>
        </w:r>
        <w:r w:rsidR="00D653D4">
          <w:rPr>
            <w:webHidden/>
          </w:rPr>
          <w:fldChar w:fldCharType="separate"/>
        </w:r>
        <w:r w:rsidR="00D653D4">
          <w:rPr>
            <w:webHidden/>
          </w:rPr>
          <w:t>16</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49" w:history="1">
        <w:r w:rsidR="00D653D4" w:rsidRPr="008E46F1">
          <w:rPr>
            <w:rStyle w:val="ab"/>
          </w:rPr>
          <w:t>5.3.3.</w:t>
        </w:r>
        <w:r w:rsidR="00D653D4">
          <w:rPr>
            <w:rFonts w:asciiTheme="minorHAnsi" w:eastAsiaTheme="minorEastAsia" w:hAnsiTheme="minorHAnsi" w:cstheme="minorBidi"/>
            <w:i w:val="0"/>
            <w:iCs w:val="0"/>
            <w:sz w:val="21"/>
            <w:szCs w:val="22"/>
          </w:rPr>
          <w:tab/>
        </w:r>
        <w:r w:rsidR="00D653D4" w:rsidRPr="008E46F1">
          <w:rPr>
            <w:rStyle w:val="ab"/>
          </w:rPr>
          <w:t>处理表单</w:t>
        </w:r>
        <w:r w:rsidR="00D653D4">
          <w:rPr>
            <w:webHidden/>
          </w:rPr>
          <w:tab/>
        </w:r>
        <w:r w:rsidR="00D653D4">
          <w:rPr>
            <w:webHidden/>
          </w:rPr>
          <w:fldChar w:fldCharType="begin"/>
        </w:r>
        <w:r w:rsidR="00D653D4">
          <w:rPr>
            <w:webHidden/>
          </w:rPr>
          <w:instrText xml:space="preserve"> PAGEREF _Toc15503649 \h </w:instrText>
        </w:r>
        <w:r w:rsidR="00D653D4">
          <w:rPr>
            <w:webHidden/>
          </w:rPr>
        </w:r>
        <w:r w:rsidR="00D653D4">
          <w:rPr>
            <w:webHidden/>
          </w:rPr>
          <w:fldChar w:fldCharType="separate"/>
        </w:r>
        <w:r w:rsidR="00D653D4">
          <w:rPr>
            <w:webHidden/>
          </w:rPr>
          <w:t>17</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50" w:history="1">
        <w:r w:rsidR="00D653D4" w:rsidRPr="008E46F1">
          <w:rPr>
            <w:rStyle w:val="ab"/>
          </w:rPr>
          <w:t>5.3.4.</w:t>
        </w:r>
        <w:r w:rsidR="00D653D4">
          <w:rPr>
            <w:rFonts w:asciiTheme="minorHAnsi" w:eastAsiaTheme="minorEastAsia" w:hAnsiTheme="minorHAnsi" w:cstheme="minorBidi"/>
            <w:i w:val="0"/>
            <w:iCs w:val="0"/>
            <w:sz w:val="21"/>
            <w:szCs w:val="22"/>
          </w:rPr>
          <w:tab/>
        </w:r>
        <w:r w:rsidR="00D653D4" w:rsidRPr="008E46F1">
          <w:rPr>
            <w:rStyle w:val="ab"/>
          </w:rPr>
          <w:t>表单验证</w:t>
        </w:r>
        <w:r w:rsidR="00D653D4">
          <w:rPr>
            <w:webHidden/>
          </w:rPr>
          <w:tab/>
        </w:r>
        <w:r w:rsidR="00D653D4">
          <w:rPr>
            <w:webHidden/>
          </w:rPr>
          <w:fldChar w:fldCharType="begin"/>
        </w:r>
        <w:r w:rsidR="00D653D4">
          <w:rPr>
            <w:webHidden/>
          </w:rPr>
          <w:instrText xml:space="preserve"> PAGEREF _Toc15503650 \h </w:instrText>
        </w:r>
        <w:r w:rsidR="00D653D4">
          <w:rPr>
            <w:webHidden/>
          </w:rPr>
        </w:r>
        <w:r w:rsidR="00D653D4">
          <w:rPr>
            <w:webHidden/>
          </w:rPr>
          <w:fldChar w:fldCharType="separate"/>
        </w:r>
        <w:r w:rsidR="00D653D4">
          <w:rPr>
            <w:webHidden/>
          </w:rPr>
          <w:t>17</w:t>
        </w:r>
        <w:r w:rsidR="00D653D4">
          <w:rPr>
            <w:webHidden/>
          </w:rPr>
          <w:fldChar w:fldCharType="end"/>
        </w:r>
      </w:hyperlink>
    </w:p>
    <w:p w:rsidR="00D653D4" w:rsidRDefault="00DC3BF6">
      <w:pPr>
        <w:pStyle w:val="TOC1"/>
        <w:rPr>
          <w:rFonts w:asciiTheme="minorHAnsi" w:eastAsiaTheme="minorEastAsia" w:hAnsiTheme="minorHAnsi" w:cstheme="minorBidi"/>
          <w:b w:val="0"/>
          <w:bCs w:val="0"/>
          <w:caps w:val="0"/>
          <w:sz w:val="21"/>
          <w:szCs w:val="22"/>
        </w:rPr>
      </w:pPr>
      <w:hyperlink w:anchor="_Toc15503651" w:history="1">
        <w:r w:rsidR="00D653D4" w:rsidRPr="008E46F1">
          <w:rPr>
            <w:rStyle w:val="ab"/>
          </w:rPr>
          <w:t>6.</w:t>
        </w:r>
        <w:r w:rsidR="00D653D4">
          <w:rPr>
            <w:rFonts w:asciiTheme="minorHAnsi" w:eastAsiaTheme="minorEastAsia" w:hAnsiTheme="minorHAnsi" w:cstheme="minorBidi"/>
            <w:b w:val="0"/>
            <w:bCs w:val="0"/>
            <w:caps w:val="0"/>
            <w:sz w:val="21"/>
            <w:szCs w:val="22"/>
          </w:rPr>
          <w:tab/>
        </w:r>
        <w:r w:rsidR="00D653D4" w:rsidRPr="008E46F1">
          <w:rPr>
            <w:rStyle w:val="ab"/>
          </w:rPr>
          <w:t>视图</w:t>
        </w:r>
        <w:r w:rsidR="00D653D4">
          <w:rPr>
            <w:webHidden/>
          </w:rPr>
          <w:tab/>
        </w:r>
        <w:r w:rsidR="00D653D4">
          <w:rPr>
            <w:webHidden/>
          </w:rPr>
          <w:fldChar w:fldCharType="begin"/>
        </w:r>
        <w:r w:rsidR="00D653D4">
          <w:rPr>
            <w:webHidden/>
          </w:rPr>
          <w:instrText xml:space="preserve"> PAGEREF _Toc15503651 \h </w:instrText>
        </w:r>
        <w:r w:rsidR="00D653D4">
          <w:rPr>
            <w:webHidden/>
          </w:rPr>
        </w:r>
        <w:r w:rsidR="00D653D4">
          <w:rPr>
            <w:webHidden/>
          </w:rPr>
          <w:fldChar w:fldCharType="separate"/>
        </w:r>
        <w:r w:rsidR="00D653D4">
          <w:rPr>
            <w:webHidden/>
          </w:rPr>
          <w:t>18</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52" w:history="1">
        <w:r w:rsidR="00D653D4" w:rsidRPr="008E46F1">
          <w:rPr>
            <w:rStyle w:val="ab"/>
          </w:rPr>
          <w:t>6.1.</w:t>
        </w:r>
        <w:r w:rsidR="00D653D4">
          <w:rPr>
            <w:rFonts w:asciiTheme="minorHAnsi" w:eastAsiaTheme="minorEastAsia" w:hAnsiTheme="minorHAnsi" w:cstheme="minorBidi"/>
            <w:smallCaps w:val="0"/>
            <w:sz w:val="21"/>
            <w:szCs w:val="22"/>
          </w:rPr>
          <w:tab/>
        </w:r>
        <w:r w:rsidR="00D653D4" w:rsidRPr="008E46F1">
          <w:rPr>
            <w:rStyle w:val="ab"/>
          </w:rPr>
          <w:t>视图解析</w:t>
        </w:r>
        <w:r w:rsidR="00D653D4">
          <w:rPr>
            <w:webHidden/>
          </w:rPr>
          <w:tab/>
        </w:r>
        <w:r w:rsidR="00D653D4">
          <w:rPr>
            <w:webHidden/>
          </w:rPr>
          <w:fldChar w:fldCharType="begin"/>
        </w:r>
        <w:r w:rsidR="00D653D4">
          <w:rPr>
            <w:webHidden/>
          </w:rPr>
          <w:instrText xml:space="preserve"> PAGEREF _Toc15503652 \h </w:instrText>
        </w:r>
        <w:r w:rsidR="00D653D4">
          <w:rPr>
            <w:webHidden/>
          </w:rPr>
        </w:r>
        <w:r w:rsidR="00D653D4">
          <w:rPr>
            <w:webHidden/>
          </w:rPr>
          <w:fldChar w:fldCharType="separate"/>
        </w:r>
        <w:r w:rsidR="00D653D4">
          <w:rPr>
            <w:webHidden/>
          </w:rPr>
          <w:t>18</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53" w:history="1">
        <w:r w:rsidR="00D653D4" w:rsidRPr="008E46F1">
          <w:rPr>
            <w:rStyle w:val="ab"/>
          </w:rPr>
          <w:t>6.2.</w:t>
        </w:r>
        <w:r w:rsidR="00D653D4">
          <w:rPr>
            <w:rFonts w:asciiTheme="minorHAnsi" w:eastAsiaTheme="minorEastAsia" w:hAnsiTheme="minorHAnsi" w:cstheme="minorBidi"/>
            <w:smallCaps w:val="0"/>
            <w:sz w:val="21"/>
            <w:szCs w:val="22"/>
          </w:rPr>
          <w:tab/>
        </w:r>
        <w:r w:rsidR="00D653D4" w:rsidRPr="008E46F1">
          <w:rPr>
            <w:rStyle w:val="ab"/>
          </w:rPr>
          <w:t>JSP</w:t>
        </w:r>
        <w:r w:rsidR="00D653D4" w:rsidRPr="008E46F1">
          <w:rPr>
            <w:rStyle w:val="ab"/>
          </w:rPr>
          <w:t>视图创建</w:t>
        </w:r>
        <w:r w:rsidR="00D653D4">
          <w:rPr>
            <w:webHidden/>
          </w:rPr>
          <w:tab/>
        </w:r>
        <w:r w:rsidR="00D653D4">
          <w:rPr>
            <w:webHidden/>
          </w:rPr>
          <w:fldChar w:fldCharType="begin"/>
        </w:r>
        <w:r w:rsidR="00D653D4">
          <w:rPr>
            <w:webHidden/>
          </w:rPr>
          <w:instrText xml:space="preserve"> PAGEREF _Toc15503653 \h </w:instrText>
        </w:r>
        <w:r w:rsidR="00D653D4">
          <w:rPr>
            <w:webHidden/>
          </w:rPr>
        </w:r>
        <w:r w:rsidR="00D653D4">
          <w:rPr>
            <w:webHidden/>
          </w:rPr>
          <w:fldChar w:fldCharType="separate"/>
        </w:r>
        <w:r w:rsidR="00D653D4">
          <w:rPr>
            <w:webHidden/>
          </w:rPr>
          <w:t>18</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54" w:history="1">
        <w:r w:rsidR="00D653D4" w:rsidRPr="008E46F1">
          <w:rPr>
            <w:rStyle w:val="ab"/>
          </w:rPr>
          <w:t>6.2.1.</w:t>
        </w:r>
        <w:r w:rsidR="00D653D4">
          <w:rPr>
            <w:rFonts w:asciiTheme="minorHAnsi" w:eastAsiaTheme="minorEastAsia" w:hAnsiTheme="minorHAnsi" w:cstheme="minorBidi"/>
            <w:i w:val="0"/>
            <w:iCs w:val="0"/>
            <w:sz w:val="21"/>
            <w:szCs w:val="22"/>
          </w:rPr>
          <w:tab/>
        </w:r>
        <w:r w:rsidR="00D653D4" w:rsidRPr="008E46F1">
          <w:rPr>
            <w:rStyle w:val="ab"/>
          </w:rPr>
          <w:t>配置</w:t>
        </w:r>
        <w:r w:rsidR="00D653D4" w:rsidRPr="008E46F1">
          <w:rPr>
            <w:rStyle w:val="ab"/>
          </w:rPr>
          <w:t>JSP</w:t>
        </w:r>
        <w:r w:rsidR="00D653D4" w:rsidRPr="008E46F1">
          <w:rPr>
            <w:rStyle w:val="ab"/>
          </w:rPr>
          <w:t>视图解析</w:t>
        </w:r>
        <w:r w:rsidR="00D653D4">
          <w:rPr>
            <w:webHidden/>
          </w:rPr>
          <w:tab/>
        </w:r>
        <w:r w:rsidR="00D653D4">
          <w:rPr>
            <w:webHidden/>
          </w:rPr>
          <w:fldChar w:fldCharType="begin"/>
        </w:r>
        <w:r w:rsidR="00D653D4">
          <w:rPr>
            <w:webHidden/>
          </w:rPr>
          <w:instrText xml:space="preserve"> PAGEREF _Toc15503654 \h </w:instrText>
        </w:r>
        <w:r w:rsidR="00D653D4">
          <w:rPr>
            <w:webHidden/>
          </w:rPr>
        </w:r>
        <w:r w:rsidR="00D653D4">
          <w:rPr>
            <w:webHidden/>
          </w:rPr>
          <w:fldChar w:fldCharType="separate"/>
        </w:r>
        <w:r w:rsidR="00D653D4">
          <w:rPr>
            <w:webHidden/>
          </w:rPr>
          <w:t>18</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55" w:history="1">
        <w:r w:rsidR="00D653D4" w:rsidRPr="008E46F1">
          <w:rPr>
            <w:rStyle w:val="ab"/>
          </w:rPr>
          <w:t>6.2.2.</w:t>
        </w:r>
        <w:r w:rsidR="00D653D4">
          <w:rPr>
            <w:rFonts w:asciiTheme="minorHAnsi" w:eastAsiaTheme="minorEastAsia" w:hAnsiTheme="minorHAnsi" w:cstheme="minorBidi"/>
            <w:i w:val="0"/>
            <w:iCs w:val="0"/>
            <w:sz w:val="21"/>
            <w:szCs w:val="22"/>
          </w:rPr>
          <w:tab/>
        </w:r>
        <w:r w:rsidR="00D653D4" w:rsidRPr="008E46F1">
          <w:rPr>
            <w:rStyle w:val="ab"/>
          </w:rPr>
          <w:t>Spring JSP</w:t>
        </w:r>
        <w:r w:rsidR="00D653D4" w:rsidRPr="008E46F1">
          <w:rPr>
            <w:rStyle w:val="ab"/>
          </w:rPr>
          <w:t>库</w:t>
        </w:r>
        <w:r w:rsidR="00D653D4">
          <w:rPr>
            <w:webHidden/>
          </w:rPr>
          <w:tab/>
        </w:r>
        <w:r w:rsidR="00D653D4">
          <w:rPr>
            <w:webHidden/>
          </w:rPr>
          <w:fldChar w:fldCharType="begin"/>
        </w:r>
        <w:r w:rsidR="00D653D4">
          <w:rPr>
            <w:webHidden/>
          </w:rPr>
          <w:instrText xml:space="preserve"> PAGEREF _Toc15503655 \h </w:instrText>
        </w:r>
        <w:r w:rsidR="00D653D4">
          <w:rPr>
            <w:webHidden/>
          </w:rPr>
        </w:r>
        <w:r w:rsidR="00D653D4">
          <w:rPr>
            <w:webHidden/>
          </w:rPr>
          <w:fldChar w:fldCharType="separate"/>
        </w:r>
        <w:r w:rsidR="00D653D4">
          <w:rPr>
            <w:webHidden/>
          </w:rPr>
          <w:t>18</w:t>
        </w:r>
        <w:r w:rsidR="00D653D4">
          <w:rPr>
            <w:webHidden/>
          </w:rPr>
          <w:fldChar w:fldCharType="end"/>
        </w:r>
      </w:hyperlink>
    </w:p>
    <w:p w:rsidR="00D653D4" w:rsidRDefault="00DC3BF6">
      <w:pPr>
        <w:pStyle w:val="TOC4"/>
        <w:tabs>
          <w:tab w:val="left" w:pos="1680"/>
          <w:tab w:val="right" w:leader="dot" w:pos="8834"/>
        </w:tabs>
        <w:rPr>
          <w:rFonts w:asciiTheme="minorHAnsi" w:eastAsiaTheme="minorEastAsia" w:hAnsiTheme="minorHAnsi" w:cstheme="minorBidi"/>
          <w:sz w:val="21"/>
          <w:szCs w:val="22"/>
        </w:rPr>
      </w:pPr>
      <w:hyperlink w:anchor="_Toc15503656" w:history="1">
        <w:r w:rsidR="00D653D4" w:rsidRPr="008E46F1">
          <w:rPr>
            <w:rStyle w:val="ab"/>
          </w:rPr>
          <w:t>6.2.2.1.</w:t>
        </w:r>
        <w:r w:rsidR="00D653D4">
          <w:rPr>
            <w:rFonts w:asciiTheme="minorHAnsi" w:eastAsiaTheme="minorEastAsia" w:hAnsiTheme="minorHAnsi" w:cstheme="minorBidi"/>
            <w:sz w:val="21"/>
            <w:szCs w:val="22"/>
          </w:rPr>
          <w:tab/>
        </w:r>
        <w:r w:rsidR="00D653D4" w:rsidRPr="008E46F1">
          <w:rPr>
            <w:rStyle w:val="ab"/>
          </w:rPr>
          <w:t>表单绑定模型</w:t>
        </w:r>
        <w:r w:rsidR="00D653D4">
          <w:rPr>
            <w:webHidden/>
          </w:rPr>
          <w:tab/>
        </w:r>
        <w:r w:rsidR="00D653D4">
          <w:rPr>
            <w:webHidden/>
          </w:rPr>
          <w:fldChar w:fldCharType="begin"/>
        </w:r>
        <w:r w:rsidR="00D653D4">
          <w:rPr>
            <w:webHidden/>
          </w:rPr>
          <w:instrText xml:space="preserve"> PAGEREF _Toc15503656 \h </w:instrText>
        </w:r>
        <w:r w:rsidR="00D653D4">
          <w:rPr>
            <w:webHidden/>
          </w:rPr>
        </w:r>
        <w:r w:rsidR="00D653D4">
          <w:rPr>
            <w:webHidden/>
          </w:rPr>
          <w:fldChar w:fldCharType="separate"/>
        </w:r>
        <w:r w:rsidR="00D653D4">
          <w:rPr>
            <w:webHidden/>
          </w:rPr>
          <w:t>18</w:t>
        </w:r>
        <w:r w:rsidR="00D653D4">
          <w:rPr>
            <w:webHidden/>
          </w:rPr>
          <w:fldChar w:fldCharType="end"/>
        </w:r>
      </w:hyperlink>
    </w:p>
    <w:p w:rsidR="00D653D4" w:rsidRDefault="00DC3BF6">
      <w:pPr>
        <w:pStyle w:val="TOC4"/>
        <w:tabs>
          <w:tab w:val="left" w:pos="1680"/>
          <w:tab w:val="right" w:leader="dot" w:pos="8834"/>
        </w:tabs>
        <w:rPr>
          <w:rFonts w:asciiTheme="minorHAnsi" w:eastAsiaTheme="minorEastAsia" w:hAnsiTheme="minorHAnsi" w:cstheme="minorBidi"/>
          <w:sz w:val="21"/>
          <w:szCs w:val="22"/>
        </w:rPr>
      </w:pPr>
      <w:hyperlink w:anchor="_Toc15503657" w:history="1">
        <w:r w:rsidR="00D653D4" w:rsidRPr="008E46F1">
          <w:rPr>
            <w:rStyle w:val="ab"/>
          </w:rPr>
          <w:t>6.2.2.2.</w:t>
        </w:r>
        <w:r w:rsidR="00D653D4">
          <w:rPr>
            <w:rFonts w:asciiTheme="minorHAnsi" w:eastAsiaTheme="minorEastAsia" w:hAnsiTheme="minorHAnsi" w:cstheme="minorBidi"/>
            <w:sz w:val="21"/>
            <w:szCs w:val="22"/>
          </w:rPr>
          <w:tab/>
        </w:r>
        <w:r w:rsidR="00D653D4" w:rsidRPr="008E46F1">
          <w:rPr>
            <w:rStyle w:val="ab"/>
          </w:rPr>
          <w:t>Spring</w:t>
        </w:r>
        <w:r w:rsidR="00D653D4" w:rsidRPr="008E46F1">
          <w:rPr>
            <w:rStyle w:val="ab"/>
          </w:rPr>
          <w:t>通用标签库</w:t>
        </w:r>
        <w:r w:rsidR="00D653D4">
          <w:rPr>
            <w:webHidden/>
          </w:rPr>
          <w:tab/>
        </w:r>
        <w:r w:rsidR="00D653D4">
          <w:rPr>
            <w:webHidden/>
          </w:rPr>
          <w:fldChar w:fldCharType="begin"/>
        </w:r>
        <w:r w:rsidR="00D653D4">
          <w:rPr>
            <w:webHidden/>
          </w:rPr>
          <w:instrText xml:space="preserve"> PAGEREF _Toc15503657 \h </w:instrText>
        </w:r>
        <w:r w:rsidR="00D653D4">
          <w:rPr>
            <w:webHidden/>
          </w:rPr>
        </w:r>
        <w:r w:rsidR="00D653D4">
          <w:rPr>
            <w:webHidden/>
          </w:rPr>
          <w:fldChar w:fldCharType="separate"/>
        </w:r>
        <w:r w:rsidR="00D653D4">
          <w:rPr>
            <w:webHidden/>
          </w:rPr>
          <w:t>19</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58" w:history="1">
        <w:r w:rsidR="00D653D4" w:rsidRPr="008E46F1">
          <w:rPr>
            <w:rStyle w:val="ab"/>
          </w:rPr>
          <w:t>6.3.</w:t>
        </w:r>
        <w:r w:rsidR="00D653D4">
          <w:rPr>
            <w:rFonts w:asciiTheme="minorHAnsi" w:eastAsiaTheme="minorEastAsia" w:hAnsiTheme="minorHAnsi" w:cstheme="minorBidi"/>
            <w:smallCaps w:val="0"/>
            <w:sz w:val="21"/>
            <w:szCs w:val="22"/>
          </w:rPr>
          <w:tab/>
        </w:r>
        <w:r w:rsidR="00D653D4" w:rsidRPr="008E46F1">
          <w:rPr>
            <w:rStyle w:val="ab"/>
          </w:rPr>
          <w:t>Apache Tiles</w:t>
        </w:r>
        <w:r w:rsidR="00D653D4">
          <w:rPr>
            <w:webHidden/>
          </w:rPr>
          <w:tab/>
        </w:r>
        <w:r w:rsidR="00D653D4">
          <w:rPr>
            <w:webHidden/>
          </w:rPr>
          <w:fldChar w:fldCharType="begin"/>
        </w:r>
        <w:r w:rsidR="00D653D4">
          <w:rPr>
            <w:webHidden/>
          </w:rPr>
          <w:instrText xml:space="preserve"> PAGEREF _Toc15503658 \h </w:instrText>
        </w:r>
        <w:r w:rsidR="00D653D4">
          <w:rPr>
            <w:webHidden/>
          </w:rPr>
        </w:r>
        <w:r w:rsidR="00D653D4">
          <w:rPr>
            <w:webHidden/>
          </w:rPr>
          <w:fldChar w:fldCharType="separate"/>
        </w:r>
        <w:r w:rsidR="00D653D4">
          <w:rPr>
            <w:webHidden/>
          </w:rPr>
          <w:t>19</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59" w:history="1">
        <w:r w:rsidR="00D653D4" w:rsidRPr="008E46F1">
          <w:rPr>
            <w:rStyle w:val="ab"/>
          </w:rPr>
          <w:t>6.4.</w:t>
        </w:r>
        <w:r w:rsidR="00D653D4">
          <w:rPr>
            <w:rFonts w:asciiTheme="minorHAnsi" w:eastAsiaTheme="minorEastAsia" w:hAnsiTheme="minorHAnsi" w:cstheme="minorBidi"/>
            <w:smallCaps w:val="0"/>
            <w:sz w:val="21"/>
            <w:szCs w:val="22"/>
          </w:rPr>
          <w:tab/>
        </w:r>
        <w:r w:rsidR="00D653D4" w:rsidRPr="008E46F1">
          <w:rPr>
            <w:rStyle w:val="ab"/>
          </w:rPr>
          <w:t>Thymeleaf</w:t>
        </w:r>
        <w:r w:rsidR="00D653D4">
          <w:rPr>
            <w:webHidden/>
          </w:rPr>
          <w:tab/>
        </w:r>
        <w:r w:rsidR="00D653D4">
          <w:rPr>
            <w:webHidden/>
          </w:rPr>
          <w:fldChar w:fldCharType="begin"/>
        </w:r>
        <w:r w:rsidR="00D653D4">
          <w:rPr>
            <w:webHidden/>
          </w:rPr>
          <w:instrText xml:space="preserve"> PAGEREF _Toc15503659 \h </w:instrText>
        </w:r>
        <w:r w:rsidR="00D653D4">
          <w:rPr>
            <w:webHidden/>
          </w:rPr>
        </w:r>
        <w:r w:rsidR="00D653D4">
          <w:rPr>
            <w:webHidden/>
          </w:rPr>
          <w:fldChar w:fldCharType="separate"/>
        </w:r>
        <w:r w:rsidR="00D653D4">
          <w:rPr>
            <w:webHidden/>
          </w:rPr>
          <w:t>19</w:t>
        </w:r>
        <w:r w:rsidR="00D653D4">
          <w:rPr>
            <w:webHidden/>
          </w:rPr>
          <w:fldChar w:fldCharType="end"/>
        </w:r>
      </w:hyperlink>
    </w:p>
    <w:p w:rsidR="00D653D4" w:rsidRDefault="00DC3BF6">
      <w:pPr>
        <w:pStyle w:val="TOC1"/>
        <w:rPr>
          <w:rFonts w:asciiTheme="minorHAnsi" w:eastAsiaTheme="minorEastAsia" w:hAnsiTheme="minorHAnsi" w:cstheme="minorBidi"/>
          <w:b w:val="0"/>
          <w:bCs w:val="0"/>
          <w:caps w:val="0"/>
          <w:sz w:val="21"/>
          <w:szCs w:val="22"/>
        </w:rPr>
      </w:pPr>
      <w:hyperlink w:anchor="_Toc15503660" w:history="1">
        <w:r w:rsidR="00D653D4" w:rsidRPr="008E46F1">
          <w:rPr>
            <w:rStyle w:val="ab"/>
          </w:rPr>
          <w:t>7.</w:t>
        </w:r>
        <w:r w:rsidR="00D653D4">
          <w:rPr>
            <w:rFonts w:asciiTheme="minorHAnsi" w:eastAsiaTheme="minorEastAsia" w:hAnsiTheme="minorHAnsi" w:cstheme="minorBidi"/>
            <w:b w:val="0"/>
            <w:bCs w:val="0"/>
            <w:caps w:val="0"/>
            <w:sz w:val="21"/>
            <w:szCs w:val="22"/>
          </w:rPr>
          <w:tab/>
        </w:r>
        <w:r w:rsidR="00D653D4" w:rsidRPr="008E46F1">
          <w:rPr>
            <w:rStyle w:val="ab"/>
          </w:rPr>
          <w:t xml:space="preserve">SpringMVC </w:t>
        </w:r>
        <w:r w:rsidR="00D653D4" w:rsidRPr="008E46F1">
          <w:rPr>
            <w:rStyle w:val="ab"/>
          </w:rPr>
          <w:t>高级技术</w:t>
        </w:r>
        <w:r w:rsidR="00D653D4">
          <w:rPr>
            <w:webHidden/>
          </w:rPr>
          <w:tab/>
        </w:r>
        <w:r w:rsidR="00D653D4">
          <w:rPr>
            <w:webHidden/>
          </w:rPr>
          <w:fldChar w:fldCharType="begin"/>
        </w:r>
        <w:r w:rsidR="00D653D4">
          <w:rPr>
            <w:webHidden/>
          </w:rPr>
          <w:instrText xml:space="preserve"> PAGEREF _Toc15503660 \h </w:instrText>
        </w:r>
        <w:r w:rsidR="00D653D4">
          <w:rPr>
            <w:webHidden/>
          </w:rPr>
        </w:r>
        <w:r w:rsidR="00D653D4">
          <w:rPr>
            <w:webHidden/>
          </w:rPr>
          <w:fldChar w:fldCharType="separate"/>
        </w:r>
        <w:r w:rsidR="00D653D4">
          <w:rPr>
            <w:webHidden/>
          </w:rPr>
          <w:t>20</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61" w:history="1">
        <w:r w:rsidR="00D653D4" w:rsidRPr="008E46F1">
          <w:rPr>
            <w:rStyle w:val="ab"/>
          </w:rPr>
          <w:t>7.1.</w:t>
        </w:r>
        <w:r w:rsidR="00D653D4">
          <w:rPr>
            <w:rFonts w:asciiTheme="minorHAnsi" w:eastAsiaTheme="minorEastAsia" w:hAnsiTheme="minorHAnsi" w:cstheme="minorBidi"/>
            <w:smallCaps w:val="0"/>
            <w:sz w:val="21"/>
            <w:szCs w:val="22"/>
          </w:rPr>
          <w:tab/>
        </w:r>
        <w:r w:rsidR="00D653D4" w:rsidRPr="008E46F1">
          <w:rPr>
            <w:rStyle w:val="ab"/>
          </w:rPr>
          <w:t>配置其他</w:t>
        </w:r>
        <w:r w:rsidR="00D653D4" w:rsidRPr="008E46F1">
          <w:rPr>
            <w:rStyle w:val="ab"/>
          </w:rPr>
          <w:t>Servlet</w:t>
        </w:r>
        <w:r w:rsidR="00D653D4" w:rsidRPr="008E46F1">
          <w:rPr>
            <w:rStyle w:val="ab"/>
          </w:rPr>
          <w:t>、</w:t>
        </w:r>
        <w:r w:rsidR="00D653D4" w:rsidRPr="008E46F1">
          <w:rPr>
            <w:rStyle w:val="ab"/>
          </w:rPr>
          <w:t>Filter</w:t>
        </w:r>
        <w:r w:rsidR="00D653D4" w:rsidRPr="008E46F1">
          <w:rPr>
            <w:rStyle w:val="ab"/>
          </w:rPr>
          <w:t>等</w:t>
        </w:r>
        <w:r w:rsidR="00D653D4">
          <w:rPr>
            <w:webHidden/>
          </w:rPr>
          <w:tab/>
        </w:r>
        <w:r w:rsidR="00D653D4">
          <w:rPr>
            <w:webHidden/>
          </w:rPr>
          <w:fldChar w:fldCharType="begin"/>
        </w:r>
        <w:r w:rsidR="00D653D4">
          <w:rPr>
            <w:webHidden/>
          </w:rPr>
          <w:instrText xml:space="preserve"> PAGEREF _Toc15503661 \h </w:instrText>
        </w:r>
        <w:r w:rsidR="00D653D4">
          <w:rPr>
            <w:webHidden/>
          </w:rPr>
        </w:r>
        <w:r w:rsidR="00D653D4">
          <w:rPr>
            <w:webHidden/>
          </w:rPr>
          <w:fldChar w:fldCharType="separate"/>
        </w:r>
        <w:r w:rsidR="00D653D4">
          <w:rPr>
            <w:webHidden/>
          </w:rPr>
          <w:t>20</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62" w:history="1">
        <w:r w:rsidR="00D653D4" w:rsidRPr="008E46F1">
          <w:rPr>
            <w:rStyle w:val="ab"/>
          </w:rPr>
          <w:t>7.2.</w:t>
        </w:r>
        <w:r w:rsidR="00D653D4">
          <w:rPr>
            <w:rFonts w:asciiTheme="minorHAnsi" w:eastAsiaTheme="minorEastAsia" w:hAnsiTheme="minorHAnsi" w:cstheme="minorBidi"/>
            <w:smallCaps w:val="0"/>
            <w:sz w:val="21"/>
            <w:szCs w:val="22"/>
          </w:rPr>
          <w:tab/>
        </w:r>
        <w:r w:rsidR="00D653D4" w:rsidRPr="008E46F1">
          <w:rPr>
            <w:rStyle w:val="ab"/>
          </w:rPr>
          <w:t>文件上传</w:t>
        </w:r>
        <w:r w:rsidR="00D653D4">
          <w:rPr>
            <w:webHidden/>
          </w:rPr>
          <w:tab/>
        </w:r>
        <w:r w:rsidR="00D653D4">
          <w:rPr>
            <w:webHidden/>
          </w:rPr>
          <w:fldChar w:fldCharType="begin"/>
        </w:r>
        <w:r w:rsidR="00D653D4">
          <w:rPr>
            <w:webHidden/>
          </w:rPr>
          <w:instrText xml:space="preserve"> PAGEREF _Toc15503662 \h </w:instrText>
        </w:r>
        <w:r w:rsidR="00D653D4">
          <w:rPr>
            <w:webHidden/>
          </w:rPr>
        </w:r>
        <w:r w:rsidR="00D653D4">
          <w:rPr>
            <w:webHidden/>
          </w:rPr>
          <w:fldChar w:fldCharType="separate"/>
        </w:r>
        <w:r w:rsidR="00D653D4">
          <w:rPr>
            <w:webHidden/>
          </w:rPr>
          <w:t>20</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63" w:history="1">
        <w:r w:rsidR="00D653D4" w:rsidRPr="008E46F1">
          <w:rPr>
            <w:rStyle w:val="ab"/>
          </w:rPr>
          <w:t>7.2.1.</w:t>
        </w:r>
        <w:r w:rsidR="00D653D4">
          <w:rPr>
            <w:rFonts w:asciiTheme="minorHAnsi" w:eastAsiaTheme="minorEastAsia" w:hAnsiTheme="minorHAnsi" w:cstheme="minorBidi"/>
            <w:i w:val="0"/>
            <w:iCs w:val="0"/>
            <w:sz w:val="21"/>
            <w:szCs w:val="22"/>
          </w:rPr>
          <w:tab/>
        </w:r>
        <w:r w:rsidR="00D653D4" w:rsidRPr="008E46F1">
          <w:rPr>
            <w:rStyle w:val="ab"/>
          </w:rPr>
          <w:t>HTTP muti-part</w:t>
        </w:r>
        <w:r w:rsidR="00D653D4" w:rsidRPr="008E46F1">
          <w:rPr>
            <w:rStyle w:val="ab"/>
          </w:rPr>
          <w:t>简介</w:t>
        </w:r>
        <w:r w:rsidR="00D653D4">
          <w:rPr>
            <w:webHidden/>
          </w:rPr>
          <w:tab/>
        </w:r>
        <w:r w:rsidR="00D653D4">
          <w:rPr>
            <w:webHidden/>
          </w:rPr>
          <w:fldChar w:fldCharType="begin"/>
        </w:r>
        <w:r w:rsidR="00D653D4">
          <w:rPr>
            <w:webHidden/>
          </w:rPr>
          <w:instrText xml:space="preserve"> PAGEREF _Toc15503663 \h </w:instrText>
        </w:r>
        <w:r w:rsidR="00D653D4">
          <w:rPr>
            <w:webHidden/>
          </w:rPr>
        </w:r>
        <w:r w:rsidR="00D653D4">
          <w:rPr>
            <w:webHidden/>
          </w:rPr>
          <w:fldChar w:fldCharType="separate"/>
        </w:r>
        <w:r w:rsidR="00D653D4">
          <w:rPr>
            <w:webHidden/>
          </w:rPr>
          <w:t>20</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64" w:history="1">
        <w:r w:rsidR="00D653D4" w:rsidRPr="008E46F1">
          <w:rPr>
            <w:rStyle w:val="ab"/>
          </w:rPr>
          <w:t>7.2.2.</w:t>
        </w:r>
        <w:r w:rsidR="00D653D4">
          <w:rPr>
            <w:rFonts w:asciiTheme="minorHAnsi" w:eastAsiaTheme="minorEastAsia" w:hAnsiTheme="minorHAnsi" w:cstheme="minorBidi"/>
            <w:i w:val="0"/>
            <w:iCs w:val="0"/>
            <w:sz w:val="21"/>
            <w:szCs w:val="22"/>
          </w:rPr>
          <w:tab/>
        </w:r>
        <w:r w:rsidR="00D653D4" w:rsidRPr="008E46F1">
          <w:rPr>
            <w:rStyle w:val="ab"/>
          </w:rPr>
          <w:t>配置</w:t>
        </w:r>
        <w:r w:rsidR="00D653D4" w:rsidRPr="008E46F1">
          <w:rPr>
            <w:rStyle w:val="ab"/>
          </w:rPr>
          <w:t>mutipart</w:t>
        </w:r>
        <w:r w:rsidR="00D653D4" w:rsidRPr="008E46F1">
          <w:rPr>
            <w:rStyle w:val="ab"/>
          </w:rPr>
          <w:t>解析器</w:t>
        </w:r>
        <w:r w:rsidR="00D653D4">
          <w:rPr>
            <w:webHidden/>
          </w:rPr>
          <w:tab/>
        </w:r>
        <w:r w:rsidR="00D653D4">
          <w:rPr>
            <w:webHidden/>
          </w:rPr>
          <w:fldChar w:fldCharType="begin"/>
        </w:r>
        <w:r w:rsidR="00D653D4">
          <w:rPr>
            <w:webHidden/>
          </w:rPr>
          <w:instrText xml:space="preserve"> PAGEREF _Toc15503664 \h </w:instrText>
        </w:r>
        <w:r w:rsidR="00D653D4">
          <w:rPr>
            <w:webHidden/>
          </w:rPr>
        </w:r>
        <w:r w:rsidR="00D653D4">
          <w:rPr>
            <w:webHidden/>
          </w:rPr>
          <w:fldChar w:fldCharType="separate"/>
        </w:r>
        <w:r w:rsidR="00D653D4">
          <w:rPr>
            <w:webHidden/>
          </w:rPr>
          <w:t>20</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65" w:history="1">
        <w:r w:rsidR="00D653D4" w:rsidRPr="008E46F1">
          <w:rPr>
            <w:rStyle w:val="ab"/>
          </w:rPr>
          <w:t>7.2.3.</w:t>
        </w:r>
        <w:r w:rsidR="00D653D4">
          <w:rPr>
            <w:rFonts w:asciiTheme="minorHAnsi" w:eastAsiaTheme="minorEastAsia" w:hAnsiTheme="minorHAnsi" w:cstheme="minorBidi"/>
            <w:i w:val="0"/>
            <w:iCs w:val="0"/>
            <w:sz w:val="21"/>
            <w:szCs w:val="22"/>
          </w:rPr>
          <w:tab/>
        </w:r>
        <w:r w:rsidR="00D653D4" w:rsidRPr="008E46F1">
          <w:rPr>
            <w:rStyle w:val="ab"/>
          </w:rPr>
          <w:t>处理</w:t>
        </w:r>
        <w:r w:rsidR="00D653D4" w:rsidRPr="008E46F1">
          <w:rPr>
            <w:rStyle w:val="ab"/>
          </w:rPr>
          <w:t>muti-part</w:t>
        </w:r>
        <w:r w:rsidR="00D653D4" w:rsidRPr="008E46F1">
          <w:rPr>
            <w:rStyle w:val="ab"/>
          </w:rPr>
          <w:t>请求</w:t>
        </w:r>
        <w:r w:rsidR="00D653D4">
          <w:rPr>
            <w:webHidden/>
          </w:rPr>
          <w:tab/>
        </w:r>
        <w:r w:rsidR="00D653D4">
          <w:rPr>
            <w:webHidden/>
          </w:rPr>
          <w:fldChar w:fldCharType="begin"/>
        </w:r>
        <w:r w:rsidR="00D653D4">
          <w:rPr>
            <w:webHidden/>
          </w:rPr>
          <w:instrText xml:space="preserve"> PAGEREF _Toc15503665 \h </w:instrText>
        </w:r>
        <w:r w:rsidR="00D653D4">
          <w:rPr>
            <w:webHidden/>
          </w:rPr>
        </w:r>
        <w:r w:rsidR="00D653D4">
          <w:rPr>
            <w:webHidden/>
          </w:rPr>
          <w:fldChar w:fldCharType="separate"/>
        </w:r>
        <w:r w:rsidR="00D653D4">
          <w:rPr>
            <w:webHidden/>
          </w:rPr>
          <w:t>21</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66" w:history="1">
        <w:r w:rsidR="00D653D4" w:rsidRPr="008E46F1">
          <w:rPr>
            <w:rStyle w:val="ab"/>
          </w:rPr>
          <w:t>7.3.</w:t>
        </w:r>
        <w:r w:rsidR="00D653D4">
          <w:rPr>
            <w:rFonts w:asciiTheme="minorHAnsi" w:eastAsiaTheme="minorEastAsia" w:hAnsiTheme="minorHAnsi" w:cstheme="minorBidi"/>
            <w:smallCaps w:val="0"/>
            <w:sz w:val="21"/>
            <w:szCs w:val="22"/>
          </w:rPr>
          <w:tab/>
        </w:r>
        <w:r w:rsidR="00D653D4" w:rsidRPr="008E46F1">
          <w:rPr>
            <w:rStyle w:val="ab"/>
          </w:rPr>
          <w:t>异常处理</w:t>
        </w:r>
        <w:r w:rsidR="00D653D4">
          <w:rPr>
            <w:webHidden/>
          </w:rPr>
          <w:tab/>
        </w:r>
        <w:r w:rsidR="00D653D4">
          <w:rPr>
            <w:webHidden/>
          </w:rPr>
          <w:fldChar w:fldCharType="begin"/>
        </w:r>
        <w:r w:rsidR="00D653D4">
          <w:rPr>
            <w:webHidden/>
          </w:rPr>
          <w:instrText xml:space="preserve"> PAGEREF _Toc15503666 \h </w:instrText>
        </w:r>
        <w:r w:rsidR="00D653D4">
          <w:rPr>
            <w:webHidden/>
          </w:rPr>
        </w:r>
        <w:r w:rsidR="00D653D4">
          <w:rPr>
            <w:webHidden/>
          </w:rPr>
          <w:fldChar w:fldCharType="separate"/>
        </w:r>
        <w:r w:rsidR="00D653D4">
          <w:rPr>
            <w:webHidden/>
          </w:rPr>
          <w:t>21</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67" w:history="1">
        <w:r w:rsidR="00D653D4" w:rsidRPr="008E46F1">
          <w:rPr>
            <w:rStyle w:val="ab"/>
          </w:rPr>
          <w:t>7.4.</w:t>
        </w:r>
        <w:r w:rsidR="00D653D4">
          <w:rPr>
            <w:rFonts w:asciiTheme="minorHAnsi" w:eastAsiaTheme="minorEastAsia" w:hAnsiTheme="minorHAnsi" w:cstheme="minorBidi"/>
            <w:smallCaps w:val="0"/>
            <w:sz w:val="21"/>
            <w:szCs w:val="22"/>
          </w:rPr>
          <w:tab/>
        </w:r>
        <w:r w:rsidR="00D653D4" w:rsidRPr="008E46F1">
          <w:rPr>
            <w:rStyle w:val="ab"/>
          </w:rPr>
          <w:t>Flash</w:t>
        </w:r>
        <w:r w:rsidR="00D653D4" w:rsidRPr="008E46F1">
          <w:rPr>
            <w:rStyle w:val="ab"/>
          </w:rPr>
          <w:t>属性</w:t>
        </w:r>
        <w:r w:rsidR="00D653D4">
          <w:rPr>
            <w:webHidden/>
          </w:rPr>
          <w:tab/>
        </w:r>
        <w:r w:rsidR="00D653D4">
          <w:rPr>
            <w:webHidden/>
          </w:rPr>
          <w:fldChar w:fldCharType="begin"/>
        </w:r>
        <w:r w:rsidR="00D653D4">
          <w:rPr>
            <w:webHidden/>
          </w:rPr>
          <w:instrText xml:space="preserve"> PAGEREF _Toc15503667 \h </w:instrText>
        </w:r>
        <w:r w:rsidR="00D653D4">
          <w:rPr>
            <w:webHidden/>
          </w:rPr>
        </w:r>
        <w:r w:rsidR="00D653D4">
          <w:rPr>
            <w:webHidden/>
          </w:rPr>
          <w:fldChar w:fldCharType="separate"/>
        </w:r>
        <w:r w:rsidR="00D653D4">
          <w:rPr>
            <w:webHidden/>
          </w:rPr>
          <w:t>22</w:t>
        </w:r>
        <w:r w:rsidR="00D653D4">
          <w:rPr>
            <w:webHidden/>
          </w:rPr>
          <w:fldChar w:fldCharType="end"/>
        </w:r>
      </w:hyperlink>
    </w:p>
    <w:p w:rsidR="00D653D4" w:rsidRDefault="00DC3BF6">
      <w:pPr>
        <w:pStyle w:val="TOC1"/>
        <w:rPr>
          <w:rFonts w:asciiTheme="minorHAnsi" w:eastAsiaTheme="minorEastAsia" w:hAnsiTheme="minorHAnsi" w:cstheme="minorBidi"/>
          <w:b w:val="0"/>
          <w:bCs w:val="0"/>
          <w:caps w:val="0"/>
          <w:sz w:val="21"/>
          <w:szCs w:val="22"/>
        </w:rPr>
      </w:pPr>
      <w:hyperlink w:anchor="_Toc15503668" w:history="1">
        <w:r w:rsidR="00D653D4" w:rsidRPr="008E46F1">
          <w:rPr>
            <w:rStyle w:val="ab"/>
          </w:rPr>
          <w:t>8.</w:t>
        </w:r>
        <w:r w:rsidR="00D653D4">
          <w:rPr>
            <w:rFonts w:asciiTheme="minorHAnsi" w:eastAsiaTheme="minorEastAsia" w:hAnsiTheme="minorHAnsi" w:cstheme="minorBidi"/>
            <w:b w:val="0"/>
            <w:bCs w:val="0"/>
            <w:caps w:val="0"/>
            <w:sz w:val="21"/>
            <w:szCs w:val="22"/>
          </w:rPr>
          <w:tab/>
        </w:r>
        <w:r w:rsidR="00D653D4" w:rsidRPr="008E46F1">
          <w:rPr>
            <w:rStyle w:val="ab"/>
          </w:rPr>
          <w:t>Spring Security</w:t>
        </w:r>
        <w:r w:rsidR="00D653D4">
          <w:rPr>
            <w:webHidden/>
          </w:rPr>
          <w:tab/>
        </w:r>
        <w:r w:rsidR="00D653D4">
          <w:rPr>
            <w:webHidden/>
          </w:rPr>
          <w:fldChar w:fldCharType="begin"/>
        </w:r>
        <w:r w:rsidR="00D653D4">
          <w:rPr>
            <w:webHidden/>
          </w:rPr>
          <w:instrText xml:space="preserve"> PAGEREF _Toc15503668 \h </w:instrText>
        </w:r>
        <w:r w:rsidR="00D653D4">
          <w:rPr>
            <w:webHidden/>
          </w:rPr>
        </w:r>
        <w:r w:rsidR="00D653D4">
          <w:rPr>
            <w:webHidden/>
          </w:rPr>
          <w:fldChar w:fldCharType="separate"/>
        </w:r>
        <w:r w:rsidR="00D653D4">
          <w:rPr>
            <w:webHidden/>
          </w:rPr>
          <w:t>23</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69" w:history="1">
        <w:r w:rsidR="00D653D4" w:rsidRPr="008E46F1">
          <w:rPr>
            <w:rStyle w:val="ab"/>
          </w:rPr>
          <w:t>8.1.</w:t>
        </w:r>
        <w:r w:rsidR="00D653D4">
          <w:rPr>
            <w:rFonts w:asciiTheme="minorHAnsi" w:eastAsiaTheme="minorEastAsia" w:hAnsiTheme="minorHAnsi" w:cstheme="minorBidi"/>
            <w:smallCaps w:val="0"/>
            <w:sz w:val="21"/>
            <w:szCs w:val="22"/>
          </w:rPr>
          <w:tab/>
        </w:r>
        <w:r w:rsidR="00D653D4" w:rsidRPr="008E46F1">
          <w:rPr>
            <w:rStyle w:val="ab"/>
          </w:rPr>
          <w:t>Spring Security</w:t>
        </w:r>
        <w:r w:rsidR="00D653D4" w:rsidRPr="008E46F1">
          <w:rPr>
            <w:rStyle w:val="ab"/>
          </w:rPr>
          <w:t>的模块</w:t>
        </w:r>
        <w:r w:rsidR="00D653D4">
          <w:rPr>
            <w:webHidden/>
          </w:rPr>
          <w:tab/>
        </w:r>
        <w:r w:rsidR="00D653D4">
          <w:rPr>
            <w:webHidden/>
          </w:rPr>
          <w:fldChar w:fldCharType="begin"/>
        </w:r>
        <w:r w:rsidR="00D653D4">
          <w:rPr>
            <w:webHidden/>
          </w:rPr>
          <w:instrText xml:space="preserve"> PAGEREF _Toc15503669 \h </w:instrText>
        </w:r>
        <w:r w:rsidR="00D653D4">
          <w:rPr>
            <w:webHidden/>
          </w:rPr>
        </w:r>
        <w:r w:rsidR="00D653D4">
          <w:rPr>
            <w:webHidden/>
          </w:rPr>
          <w:fldChar w:fldCharType="separate"/>
        </w:r>
        <w:r w:rsidR="00D653D4">
          <w:rPr>
            <w:webHidden/>
          </w:rPr>
          <w:t>23</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70" w:history="1">
        <w:r w:rsidR="00D653D4" w:rsidRPr="008E46F1">
          <w:rPr>
            <w:rStyle w:val="ab"/>
          </w:rPr>
          <w:t>8.2.</w:t>
        </w:r>
        <w:r w:rsidR="00D653D4">
          <w:rPr>
            <w:rFonts w:asciiTheme="minorHAnsi" w:eastAsiaTheme="minorEastAsia" w:hAnsiTheme="minorHAnsi" w:cstheme="minorBidi"/>
            <w:smallCaps w:val="0"/>
            <w:sz w:val="21"/>
            <w:szCs w:val="22"/>
          </w:rPr>
          <w:tab/>
        </w:r>
        <w:r w:rsidR="00D653D4" w:rsidRPr="008E46F1">
          <w:rPr>
            <w:rStyle w:val="ab"/>
          </w:rPr>
          <w:t>配置</w:t>
        </w:r>
        <w:r w:rsidR="00D653D4">
          <w:rPr>
            <w:webHidden/>
          </w:rPr>
          <w:tab/>
        </w:r>
        <w:r w:rsidR="00D653D4">
          <w:rPr>
            <w:webHidden/>
          </w:rPr>
          <w:fldChar w:fldCharType="begin"/>
        </w:r>
        <w:r w:rsidR="00D653D4">
          <w:rPr>
            <w:webHidden/>
          </w:rPr>
          <w:instrText xml:space="preserve"> PAGEREF _Toc15503670 \h </w:instrText>
        </w:r>
        <w:r w:rsidR="00D653D4">
          <w:rPr>
            <w:webHidden/>
          </w:rPr>
        </w:r>
        <w:r w:rsidR="00D653D4">
          <w:rPr>
            <w:webHidden/>
          </w:rPr>
          <w:fldChar w:fldCharType="separate"/>
        </w:r>
        <w:r w:rsidR="00D653D4">
          <w:rPr>
            <w:webHidden/>
          </w:rPr>
          <w:t>23</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71" w:history="1">
        <w:r w:rsidR="00D653D4" w:rsidRPr="008E46F1">
          <w:rPr>
            <w:rStyle w:val="ab"/>
          </w:rPr>
          <w:t>8.3.</w:t>
        </w:r>
        <w:r w:rsidR="00D653D4">
          <w:rPr>
            <w:rFonts w:asciiTheme="minorHAnsi" w:eastAsiaTheme="minorEastAsia" w:hAnsiTheme="minorHAnsi" w:cstheme="minorBidi"/>
            <w:smallCaps w:val="0"/>
            <w:sz w:val="21"/>
            <w:szCs w:val="22"/>
          </w:rPr>
          <w:tab/>
        </w:r>
        <w:r w:rsidR="00D653D4" w:rsidRPr="008E46F1">
          <w:rPr>
            <w:rStyle w:val="ab"/>
          </w:rPr>
          <w:t>其他</w:t>
        </w:r>
        <w:r w:rsidR="00D653D4">
          <w:rPr>
            <w:webHidden/>
          </w:rPr>
          <w:tab/>
        </w:r>
        <w:r w:rsidR="00D653D4">
          <w:rPr>
            <w:webHidden/>
          </w:rPr>
          <w:fldChar w:fldCharType="begin"/>
        </w:r>
        <w:r w:rsidR="00D653D4">
          <w:rPr>
            <w:webHidden/>
          </w:rPr>
          <w:instrText xml:space="preserve"> PAGEREF _Toc15503671 \h </w:instrText>
        </w:r>
        <w:r w:rsidR="00D653D4">
          <w:rPr>
            <w:webHidden/>
          </w:rPr>
        </w:r>
        <w:r w:rsidR="00D653D4">
          <w:rPr>
            <w:webHidden/>
          </w:rPr>
          <w:fldChar w:fldCharType="separate"/>
        </w:r>
        <w:r w:rsidR="00D653D4">
          <w:rPr>
            <w:webHidden/>
          </w:rPr>
          <w:t>24</w:t>
        </w:r>
        <w:r w:rsidR="00D653D4">
          <w:rPr>
            <w:webHidden/>
          </w:rPr>
          <w:fldChar w:fldCharType="end"/>
        </w:r>
      </w:hyperlink>
    </w:p>
    <w:p w:rsidR="00D653D4" w:rsidRDefault="00DC3BF6">
      <w:pPr>
        <w:pStyle w:val="TOC1"/>
        <w:rPr>
          <w:rFonts w:asciiTheme="minorHAnsi" w:eastAsiaTheme="minorEastAsia" w:hAnsiTheme="minorHAnsi" w:cstheme="minorBidi"/>
          <w:b w:val="0"/>
          <w:bCs w:val="0"/>
          <w:caps w:val="0"/>
          <w:sz w:val="21"/>
          <w:szCs w:val="22"/>
        </w:rPr>
      </w:pPr>
      <w:hyperlink w:anchor="_Toc15503672" w:history="1">
        <w:r w:rsidR="00D653D4" w:rsidRPr="008E46F1">
          <w:rPr>
            <w:rStyle w:val="ab"/>
          </w:rPr>
          <w:t>9.</w:t>
        </w:r>
        <w:r w:rsidR="00D653D4">
          <w:rPr>
            <w:rFonts w:asciiTheme="minorHAnsi" w:eastAsiaTheme="minorEastAsia" w:hAnsiTheme="minorHAnsi" w:cstheme="minorBidi"/>
            <w:b w:val="0"/>
            <w:bCs w:val="0"/>
            <w:caps w:val="0"/>
            <w:sz w:val="21"/>
            <w:szCs w:val="22"/>
          </w:rPr>
          <w:tab/>
        </w:r>
        <w:r w:rsidR="00D653D4" w:rsidRPr="008E46F1">
          <w:rPr>
            <w:rStyle w:val="ab"/>
          </w:rPr>
          <w:t>Spring JDBC</w:t>
        </w:r>
        <w:r w:rsidR="00D653D4">
          <w:rPr>
            <w:webHidden/>
          </w:rPr>
          <w:tab/>
        </w:r>
        <w:r w:rsidR="00D653D4">
          <w:rPr>
            <w:webHidden/>
          </w:rPr>
          <w:fldChar w:fldCharType="begin"/>
        </w:r>
        <w:r w:rsidR="00D653D4">
          <w:rPr>
            <w:webHidden/>
          </w:rPr>
          <w:instrText xml:space="preserve"> PAGEREF _Toc15503672 \h </w:instrText>
        </w:r>
        <w:r w:rsidR="00D653D4">
          <w:rPr>
            <w:webHidden/>
          </w:rPr>
        </w:r>
        <w:r w:rsidR="00D653D4">
          <w:rPr>
            <w:webHidden/>
          </w:rPr>
          <w:fldChar w:fldCharType="separate"/>
        </w:r>
        <w:r w:rsidR="00D653D4">
          <w:rPr>
            <w:webHidden/>
          </w:rPr>
          <w:t>25</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73" w:history="1">
        <w:r w:rsidR="00D653D4" w:rsidRPr="008E46F1">
          <w:rPr>
            <w:rStyle w:val="ab"/>
          </w:rPr>
          <w:t>9.1.</w:t>
        </w:r>
        <w:r w:rsidR="00D653D4">
          <w:rPr>
            <w:rFonts w:asciiTheme="minorHAnsi" w:eastAsiaTheme="minorEastAsia" w:hAnsiTheme="minorHAnsi" w:cstheme="minorBidi"/>
            <w:smallCaps w:val="0"/>
            <w:sz w:val="21"/>
            <w:szCs w:val="22"/>
          </w:rPr>
          <w:tab/>
        </w:r>
        <w:r w:rsidR="00D653D4" w:rsidRPr="008E46F1">
          <w:rPr>
            <w:rStyle w:val="ab"/>
          </w:rPr>
          <w:t>Spring</w:t>
        </w:r>
        <w:r w:rsidR="00D653D4" w:rsidRPr="008E46F1">
          <w:rPr>
            <w:rStyle w:val="ab"/>
          </w:rPr>
          <w:t>数据访问设计</w:t>
        </w:r>
        <w:r w:rsidR="00D653D4">
          <w:rPr>
            <w:webHidden/>
          </w:rPr>
          <w:tab/>
        </w:r>
        <w:r w:rsidR="00D653D4">
          <w:rPr>
            <w:webHidden/>
          </w:rPr>
          <w:fldChar w:fldCharType="begin"/>
        </w:r>
        <w:r w:rsidR="00D653D4">
          <w:rPr>
            <w:webHidden/>
          </w:rPr>
          <w:instrText xml:space="preserve"> PAGEREF _Toc15503673 \h </w:instrText>
        </w:r>
        <w:r w:rsidR="00D653D4">
          <w:rPr>
            <w:webHidden/>
          </w:rPr>
        </w:r>
        <w:r w:rsidR="00D653D4">
          <w:rPr>
            <w:webHidden/>
          </w:rPr>
          <w:fldChar w:fldCharType="separate"/>
        </w:r>
        <w:r w:rsidR="00D653D4">
          <w:rPr>
            <w:webHidden/>
          </w:rPr>
          <w:t>25</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74" w:history="1">
        <w:r w:rsidR="00D653D4" w:rsidRPr="008E46F1">
          <w:rPr>
            <w:rStyle w:val="ab"/>
          </w:rPr>
          <w:t>9.2.</w:t>
        </w:r>
        <w:r w:rsidR="00D653D4">
          <w:rPr>
            <w:rFonts w:asciiTheme="minorHAnsi" w:eastAsiaTheme="minorEastAsia" w:hAnsiTheme="minorHAnsi" w:cstheme="minorBidi"/>
            <w:smallCaps w:val="0"/>
            <w:sz w:val="21"/>
            <w:szCs w:val="22"/>
          </w:rPr>
          <w:tab/>
        </w:r>
        <w:r w:rsidR="00D653D4" w:rsidRPr="008E46F1">
          <w:rPr>
            <w:rStyle w:val="ab"/>
          </w:rPr>
          <w:t>使用</w:t>
        </w:r>
        <w:r w:rsidR="00D653D4" w:rsidRPr="008E46F1">
          <w:rPr>
            <w:rStyle w:val="ab"/>
          </w:rPr>
          <w:t>SpringJDBC</w:t>
        </w:r>
        <w:r w:rsidR="00D653D4">
          <w:rPr>
            <w:webHidden/>
          </w:rPr>
          <w:tab/>
        </w:r>
        <w:r w:rsidR="00D653D4">
          <w:rPr>
            <w:webHidden/>
          </w:rPr>
          <w:fldChar w:fldCharType="begin"/>
        </w:r>
        <w:r w:rsidR="00D653D4">
          <w:rPr>
            <w:webHidden/>
          </w:rPr>
          <w:instrText xml:space="preserve"> PAGEREF _Toc15503674 \h </w:instrText>
        </w:r>
        <w:r w:rsidR="00D653D4">
          <w:rPr>
            <w:webHidden/>
          </w:rPr>
        </w:r>
        <w:r w:rsidR="00D653D4">
          <w:rPr>
            <w:webHidden/>
          </w:rPr>
          <w:fldChar w:fldCharType="separate"/>
        </w:r>
        <w:r w:rsidR="00D653D4">
          <w:rPr>
            <w:webHidden/>
          </w:rPr>
          <w:t>25</w:t>
        </w:r>
        <w:r w:rsidR="00D653D4">
          <w:rPr>
            <w:webHidden/>
          </w:rPr>
          <w:fldChar w:fldCharType="end"/>
        </w:r>
      </w:hyperlink>
    </w:p>
    <w:p w:rsidR="00D653D4" w:rsidRDefault="00DC3BF6">
      <w:pPr>
        <w:pStyle w:val="TOC1"/>
        <w:rPr>
          <w:rFonts w:asciiTheme="minorHAnsi" w:eastAsiaTheme="minorEastAsia" w:hAnsiTheme="minorHAnsi" w:cstheme="minorBidi"/>
          <w:b w:val="0"/>
          <w:bCs w:val="0"/>
          <w:caps w:val="0"/>
          <w:sz w:val="21"/>
          <w:szCs w:val="22"/>
        </w:rPr>
      </w:pPr>
      <w:hyperlink w:anchor="_Toc15503675" w:history="1">
        <w:r w:rsidR="00D653D4" w:rsidRPr="008E46F1">
          <w:rPr>
            <w:rStyle w:val="ab"/>
          </w:rPr>
          <w:t>10.</w:t>
        </w:r>
        <w:r w:rsidR="00D653D4">
          <w:rPr>
            <w:rFonts w:asciiTheme="minorHAnsi" w:eastAsiaTheme="minorEastAsia" w:hAnsiTheme="minorHAnsi" w:cstheme="minorBidi"/>
            <w:b w:val="0"/>
            <w:bCs w:val="0"/>
            <w:caps w:val="0"/>
            <w:sz w:val="21"/>
            <w:szCs w:val="22"/>
          </w:rPr>
          <w:tab/>
        </w:r>
        <w:r w:rsidR="00D653D4" w:rsidRPr="008E46F1">
          <w:rPr>
            <w:rStyle w:val="ab"/>
          </w:rPr>
          <w:t>Spring</w:t>
        </w:r>
        <w:r w:rsidR="00D653D4" w:rsidRPr="008E46F1">
          <w:rPr>
            <w:rStyle w:val="ab"/>
          </w:rPr>
          <w:t>事务管理</w:t>
        </w:r>
        <w:r w:rsidR="00D653D4">
          <w:rPr>
            <w:webHidden/>
          </w:rPr>
          <w:tab/>
        </w:r>
        <w:r w:rsidR="00D653D4">
          <w:rPr>
            <w:webHidden/>
          </w:rPr>
          <w:fldChar w:fldCharType="begin"/>
        </w:r>
        <w:r w:rsidR="00D653D4">
          <w:rPr>
            <w:webHidden/>
          </w:rPr>
          <w:instrText xml:space="preserve"> PAGEREF _Toc15503675 \h </w:instrText>
        </w:r>
        <w:r w:rsidR="00D653D4">
          <w:rPr>
            <w:webHidden/>
          </w:rPr>
        </w:r>
        <w:r w:rsidR="00D653D4">
          <w:rPr>
            <w:webHidden/>
          </w:rPr>
          <w:fldChar w:fldCharType="separate"/>
        </w:r>
        <w:r w:rsidR="00D653D4">
          <w:rPr>
            <w:webHidden/>
          </w:rPr>
          <w:t>27</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76" w:history="1">
        <w:r w:rsidR="00D653D4" w:rsidRPr="008E46F1">
          <w:rPr>
            <w:rStyle w:val="ab"/>
          </w:rPr>
          <w:t>10.1.</w:t>
        </w:r>
        <w:r w:rsidR="00D653D4">
          <w:rPr>
            <w:rFonts w:asciiTheme="minorHAnsi" w:eastAsiaTheme="minorEastAsia" w:hAnsiTheme="minorHAnsi" w:cstheme="minorBidi"/>
            <w:smallCaps w:val="0"/>
            <w:sz w:val="21"/>
            <w:szCs w:val="22"/>
          </w:rPr>
          <w:tab/>
        </w:r>
        <w:r w:rsidR="00D653D4" w:rsidRPr="008E46F1">
          <w:rPr>
            <w:rStyle w:val="ab"/>
          </w:rPr>
          <w:t>Spring</w:t>
        </w:r>
        <w:r w:rsidR="00D653D4" w:rsidRPr="008E46F1">
          <w:rPr>
            <w:rStyle w:val="ab"/>
          </w:rPr>
          <w:t>事务设计</w:t>
        </w:r>
        <w:r w:rsidR="00D653D4">
          <w:rPr>
            <w:webHidden/>
          </w:rPr>
          <w:tab/>
        </w:r>
        <w:r w:rsidR="00D653D4">
          <w:rPr>
            <w:webHidden/>
          </w:rPr>
          <w:fldChar w:fldCharType="begin"/>
        </w:r>
        <w:r w:rsidR="00D653D4">
          <w:rPr>
            <w:webHidden/>
          </w:rPr>
          <w:instrText xml:space="preserve"> PAGEREF _Toc15503676 \h </w:instrText>
        </w:r>
        <w:r w:rsidR="00D653D4">
          <w:rPr>
            <w:webHidden/>
          </w:rPr>
        </w:r>
        <w:r w:rsidR="00D653D4">
          <w:rPr>
            <w:webHidden/>
          </w:rPr>
          <w:fldChar w:fldCharType="separate"/>
        </w:r>
        <w:r w:rsidR="00D653D4">
          <w:rPr>
            <w:webHidden/>
          </w:rPr>
          <w:t>27</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77" w:history="1">
        <w:r w:rsidR="00D653D4" w:rsidRPr="008E46F1">
          <w:rPr>
            <w:rStyle w:val="ab"/>
          </w:rPr>
          <w:t>10.2.</w:t>
        </w:r>
        <w:r w:rsidR="00D653D4">
          <w:rPr>
            <w:rFonts w:asciiTheme="minorHAnsi" w:eastAsiaTheme="minorEastAsia" w:hAnsiTheme="minorHAnsi" w:cstheme="minorBidi"/>
            <w:smallCaps w:val="0"/>
            <w:sz w:val="21"/>
            <w:szCs w:val="22"/>
          </w:rPr>
          <w:tab/>
        </w:r>
        <w:r w:rsidR="00D653D4" w:rsidRPr="008E46F1">
          <w:rPr>
            <w:rStyle w:val="ab"/>
          </w:rPr>
          <w:t>声明式事务管理</w:t>
        </w:r>
        <w:r w:rsidR="00D653D4">
          <w:rPr>
            <w:webHidden/>
          </w:rPr>
          <w:tab/>
        </w:r>
        <w:r w:rsidR="00D653D4">
          <w:rPr>
            <w:webHidden/>
          </w:rPr>
          <w:fldChar w:fldCharType="begin"/>
        </w:r>
        <w:r w:rsidR="00D653D4">
          <w:rPr>
            <w:webHidden/>
          </w:rPr>
          <w:instrText xml:space="preserve"> PAGEREF _Toc15503677 \h </w:instrText>
        </w:r>
        <w:r w:rsidR="00D653D4">
          <w:rPr>
            <w:webHidden/>
          </w:rPr>
        </w:r>
        <w:r w:rsidR="00D653D4">
          <w:rPr>
            <w:webHidden/>
          </w:rPr>
          <w:fldChar w:fldCharType="separate"/>
        </w:r>
        <w:r w:rsidR="00D653D4">
          <w:rPr>
            <w:webHidden/>
          </w:rPr>
          <w:t>28</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78" w:history="1">
        <w:r w:rsidR="00D653D4" w:rsidRPr="008E46F1">
          <w:rPr>
            <w:rStyle w:val="ab"/>
          </w:rPr>
          <w:t>10.2.1.</w:t>
        </w:r>
        <w:r w:rsidR="00D653D4">
          <w:rPr>
            <w:rFonts w:asciiTheme="minorHAnsi" w:eastAsiaTheme="minorEastAsia" w:hAnsiTheme="minorHAnsi" w:cstheme="minorBidi"/>
            <w:i w:val="0"/>
            <w:iCs w:val="0"/>
            <w:sz w:val="21"/>
            <w:szCs w:val="22"/>
          </w:rPr>
          <w:tab/>
        </w:r>
        <w:r w:rsidR="00D653D4" w:rsidRPr="008E46F1">
          <w:rPr>
            <w:rStyle w:val="ab"/>
          </w:rPr>
          <w:t>理解声明式事务</w:t>
        </w:r>
        <w:r w:rsidR="00D653D4">
          <w:rPr>
            <w:webHidden/>
          </w:rPr>
          <w:tab/>
        </w:r>
        <w:r w:rsidR="00D653D4">
          <w:rPr>
            <w:webHidden/>
          </w:rPr>
          <w:fldChar w:fldCharType="begin"/>
        </w:r>
        <w:r w:rsidR="00D653D4">
          <w:rPr>
            <w:webHidden/>
          </w:rPr>
          <w:instrText xml:space="preserve"> PAGEREF _Toc15503678 \h </w:instrText>
        </w:r>
        <w:r w:rsidR="00D653D4">
          <w:rPr>
            <w:webHidden/>
          </w:rPr>
        </w:r>
        <w:r w:rsidR="00D653D4">
          <w:rPr>
            <w:webHidden/>
          </w:rPr>
          <w:fldChar w:fldCharType="separate"/>
        </w:r>
        <w:r w:rsidR="00D653D4">
          <w:rPr>
            <w:webHidden/>
          </w:rPr>
          <w:t>28</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79" w:history="1">
        <w:r w:rsidR="00D653D4" w:rsidRPr="008E46F1">
          <w:rPr>
            <w:rStyle w:val="ab"/>
          </w:rPr>
          <w:t>10.2.2.</w:t>
        </w:r>
        <w:r w:rsidR="00D653D4">
          <w:rPr>
            <w:rFonts w:asciiTheme="minorHAnsi" w:eastAsiaTheme="minorEastAsia" w:hAnsiTheme="minorHAnsi" w:cstheme="minorBidi"/>
            <w:i w:val="0"/>
            <w:iCs w:val="0"/>
            <w:sz w:val="21"/>
            <w:szCs w:val="22"/>
          </w:rPr>
          <w:tab/>
        </w:r>
        <w:r w:rsidR="00D653D4" w:rsidRPr="008E46F1">
          <w:rPr>
            <w:rStyle w:val="ab"/>
          </w:rPr>
          <w:t>声明式事务配置</w:t>
        </w:r>
        <w:r w:rsidR="00D653D4">
          <w:rPr>
            <w:webHidden/>
          </w:rPr>
          <w:tab/>
        </w:r>
        <w:r w:rsidR="00D653D4">
          <w:rPr>
            <w:webHidden/>
          </w:rPr>
          <w:fldChar w:fldCharType="begin"/>
        </w:r>
        <w:r w:rsidR="00D653D4">
          <w:rPr>
            <w:webHidden/>
          </w:rPr>
          <w:instrText xml:space="preserve"> PAGEREF _Toc15503679 \h </w:instrText>
        </w:r>
        <w:r w:rsidR="00D653D4">
          <w:rPr>
            <w:webHidden/>
          </w:rPr>
        </w:r>
        <w:r w:rsidR="00D653D4">
          <w:rPr>
            <w:webHidden/>
          </w:rPr>
          <w:fldChar w:fldCharType="separate"/>
        </w:r>
        <w:r w:rsidR="00D653D4">
          <w:rPr>
            <w:webHidden/>
          </w:rPr>
          <w:t>28</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80" w:history="1">
        <w:r w:rsidR="00D653D4" w:rsidRPr="008E46F1">
          <w:rPr>
            <w:rStyle w:val="ab"/>
          </w:rPr>
          <w:t>10.2.3.</w:t>
        </w:r>
        <w:r w:rsidR="00D653D4">
          <w:rPr>
            <w:rFonts w:asciiTheme="minorHAnsi" w:eastAsiaTheme="minorEastAsia" w:hAnsiTheme="minorHAnsi" w:cstheme="minorBidi"/>
            <w:i w:val="0"/>
            <w:iCs w:val="0"/>
            <w:sz w:val="21"/>
            <w:szCs w:val="22"/>
          </w:rPr>
          <w:tab/>
        </w:r>
        <w:r w:rsidR="00D653D4" w:rsidRPr="008E46F1">
          <w:rPr>
            <w:rStyle w:val="ab"/>
          </w:rPr>
          <w:t>回滚事务</w:t>
        </w:r>
        <w:r w:rsidR="00D653D4">
          <w:rPr>
            <w:webHidden/>
          </w:rPr>
          <w:tab/>
        </w:r>
        <w:r w:rsidR="00D653D4">
          <w:rPr>
            <w:webHidden/>
          </w:rPr>
          <w:fldChar w:fldCharType="begin"/>
        </w:r>
        <w:r w:rsidR="00D653D4">
          <w:rPr>
            <w:webHidden/>
          </w:rPr>
          <w:instrText xml:space="preserve"> PAGEREF _Toc15503680 \h </w:instrText>
        </w:r>
        <w:r w:rsidR="00D653D4">
          <w:rPr>
            <w:webHidden/>
          </w:rPr>
        </w:r>
        <w:r w:rsidR="00D653D4">
          <w:rPr>
            <w:webHidden/>
          </w:rPr>
          <w:fldChar w:fldCharType="separate"/>
        </w:r>
        <w:r w:rsidR="00D653D4">
          <w:rPr>
            <w:webHidden/>
          </w:rPr>
          <w:t>29</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81" w:history="1">
        <w:r w:rsidR="00D653D4" w:rsidRPr="008E46F1">
          <w:rPr>
            <w:rStyle w:val="ab"/>
          </w:rPr>
          <w:t>10.2.4.</w:t>
        </w:r>
        <w:r w:rsidR="00D653D4">
          <w:rPr>
            <w:rFonts w:asciiTheme="minorHAnsi" w:eastAsiaTheme="minorEastAsia" w:hAnsiTheme="minorHAnsi" w:cstheme="minorBidi"/>
            <w:i w:val="0"/>
            <w:iCs w:val="0"/>
            <w:sz w:val="21"/>
            <w:szCs w:val="22"/>
          </w:rPr>
          <w:tab/>
        </w:r>
        <w:r w:rsidR="00D653D4" w:rsidRPr="008E46F1">
          <w:rPr>
            <w:rStyle w:val="ab"/>
          </w:rPr>
          <w:t>事务传播</w:t>
        </w:r>
        <w:r w:rsidR="00D653D4">
          <w:rPr>
            <w:webHidden/>
          </w:rPr>
          <w:tab/>
        </w:r>
        <w:r w:rsidR="00D653D4">
          <w:rPr>
            <w:webHidden/>
          </w:rPr>
          <w:fldChar w:fldCharType="begin"/>
        </w:r>
        <w:r w:rsidR="00D653D4">
          <w:rPr>
            <w:webHidden/>
          </w:rPr>
          <w:instrText xml:space="preserve"> PAGEREF _Toc15503681 \h </w:instrText>
        </w:r>
        <w:r w:rsidR="00D653D4">
          <w:rPr>
            <w:webHidden/>
          </w:rPr>
        </w:r>
        <w:r w:rsidR="00D653D4">
          <w:rPr>
            <w:webHidden/>
          </w:rPr>
          <w:fldChar w:fldCharType="separate"/>
        </w:r>
        <w:r w:rsidR="00D653D4">
          <w:rPr>
            <w:webHidden/>
          </w:rPr>
          <w:t>30</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82" w:history="1">
        <w:r w:rsidR="00D653D4" w:rsidRPr="008E46F1">
          <w:rPr>
            <w:rStyle w:val="ab"/>
          </w:rPr>
          <w:t>10.3.</w:t>
        </w:r>
        <w:r w:rsidR="00D653D4">
          <w:rPr>
            <w:rFonts w:asciiTheme="minorHAnsi" w:eastAsiaTheme="minorEastAsia" w:hAnsiTheme="minorHAnsi" w:cstheme="minorBidi"/>
            <w:smallCaps w:val="0"/>
            <w:sz w:val="21"/>
            <w:szCs w:val="22"/>
          </w:rPr>
          <w:tab/>
        </w:r>
        <w:r w:rsidR="00D653D4" w:rsidRPr="008E46F1">
          <w:rPr>
            <w:rStyle w:val="ab"/>
          </w:rPr>
          <w:t>编程事务管理</w:t>
        </w:r>
        <w:r w:rsidR="00D653D4">
          <w:rPr>
            <w:webHidden/>
          </w:rPr>
          <w:tab/>
        </w:r>
        <w:r w:rsidR="00D653D4">
          <w:rPr>
            <w:webHidden/>
          </w:rPr>
          <w:fldChar w:fldCharType="begin"/>
        </w:r>
        <w:r w:rsidR="00D653D4">
          <w:rPr>
            <w:webHidden/>
          </w:rPr>
          <w:instrText xml:space="preserve"> PAGEREF _Toc15503682 \h </w:instrText>
        </w:r>
        <w:r w:rsidR="00D653D4">
          <w:rPr>
            <w:webHidden/>
          </w:rPr>
        </w:r>
        <w:r w:rsidR="00D653D4">
          <w:rPr>
            <w:webHidden/>
          </w:rPr>
          <w:fldChar w:fldCharType="separate"/>
        </w:r>
        <w:r w:rsidR="00D653D4">
          <w:rPr>
            <w:webHidden/>
          </w:rPr>
          <w:t>31</w:t>
        </w:r>
        <w:r w:rsidR="00D653D4">
          <w:rPr>
            <w:webHidden/>
          </w:rPr>
          <w:fldChar w:fldCharType="end"/>
        </w:r>
      </w:hyperlink>
    </w:p>
    <w:p w:rsidR="00D653D4" w:rsidRDefault="00DC3BF6">
      <w:pPr>
        <w:pStyle w:val="TOC1"/>
        <w:rPr>
          <w:rFonts w:asciiTheme="minorHAnsi" w:eastAsiaTheme="minorEastAsia" w:hAnsiTheme="minorHAnsi" w:cstheme="minorBidi"/>
          <w:b w:val="0"/>
          <w:bCs w:val="0"/>
          <w:caps w:val="0"/>
          <w:sz w:val="21"/>
          <w:szCs w:val="22"/>
        </w:rPr>
      </w:pPr>
      <w:hyperlink w:anchor="_Toc15503683" w:history="1">
        <w:r w:rsidR="00D653D4" w:rsidRPr="008E46F1">
          <w:rPr>
            <w:rStyle w:val="ab"/>
          </w:rPr>
          <w:t>11.</w:t>
        </w:r>
        <w:r w:rsidR="00D653D4">
          <w:rPr>
            <w:rFonts w:asciiTheme="minorHAnsi" w:eastAsiaTheme="minorEastAsia" w:hAnsiTheme="minorHAnsi" w:cstheme="minorBidi"/>
            <w:b w:val="0"/>
            <w:bCs w:val="0"/>
            <w:caps w:val="0"/>
            <w:sz w:val="21"/>
            <w:szCs w:val="22"/>
          </w:rPr>
          <w:tab/>
        </w:r>
        <w:r w:rsidR="00D653D4" w:rsidRPr="008E46F1">
          <w:rPr>
            <w:rStyle w:val="ab"/>
          </w:rPr>
          <w:t>Spring</w:t>
        </w:r>
        <w:r w:rsidR="00D653D4" w:rsidRPr="008E46F1">
          <w:rPr>
            <w:rStyle w:val="ab"/>
          </w:rPr>
          <w:t>缓存</w:t>
        </w:r>
        <w:r w:rsidR="00D653D4">
          <w:rPr>
            <w:webHidden/>
          </w:rPr>
          <w:tab/>
        </w:r>
        <w:r w:rsidR="00D653D4">
          <w:rPr>
            <w:webHidden/>
          </w:rPr>
          <w:fldChar w:fldCharType="begin"/>
        </w:r>
        <w:r w:rsidR="00D653D4">
          <w:rPr>
            <w:webHidden/>
          </w:rPr>
          <w:instrText xml:space="preserve"> PAGEREF _Toc15503683 \h </w:instrText>
        </w:r>
        <w:r w:rsidR="00D653D4">
          <w:rPr>
            <w:webHidden/>
          </w:rPr>
        </w:r>
        <w:r w:rsidR="00D653D4">
          <w:rPr>
            <w:webHidden/>
          </w:rPr>
          <w:fldChar w:fldCharType="separate"/>
        </w:r>
        <w:r w:rsidR="00D653D4">
          <w:rPr>
            <w:webHidden/>
          </w:rPr>
          <w:t>32</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84" w:history="1">
        <w:r w:rsidR="00D653D4" w:rsidRPr="008E46F1">
          <w:rPr>
            <w:rStyle w:val="ab"/>
          </w:rPr>
          <w:t>11.1.</w:t>
        </w:r>
        <w:r w:rsidR="00D653D4">
          <w:rPr>
            <w:rFonts w:asciiTheme="minorHAnsi" w:eastAsiaTheme="minorEastAsia" w:hAnsiTheme="minorHAnsi" w:cstheme="minorBidi"/>
            <w:smallCaps w:val="0"/>
            <w:sz w:val="21"/>
            <w:szCs w:val="22"/>
          </w:rPr>
          <w:tab/>
        </w:r>
        <w:r w:rsidR="00D653D4" w:rsidRPr="008E46F1">
          <w:rPr>
            <w:rStyle w:val="ab"/>
          </w:rPr>
          <w:t>启用缓存</w:t>
        </w:r>
        <w:r w:rsidR="00D653D4">
          <w:rPr>
            <w:webHidden/>
          </w:rPr>
          <w:tab/>
        </w:r>
        <w:r w:rsidR="00D653D4">
          <w:rPr>
            <w:webHidden/>
          </w:rPr>
          <w:fldChar w:fldCharType="begin"/>
        </w:r>
        <w:r w:rsidR="00D653D4">
          <w:rPr>
            <w:webHidden/>
          </w:rPr>
          <w:instrText xml:space="preserve"> PAGEREF _Toc15503684 \h </w:instrText>
        </w:r>
        <w:r w:rsidR="00D653D4">
          <w:rPr>
            <w:webHidden/>
          </w:rPr>
        </w:r>
        <w:r w:rsidR="00D653D4">
          <w:rPr>
            <w:webHidden/>
          </w:rPr>
          <w:fldChar w:fldCharType="separate"/>
        </w:r>
        <w:r w:rsidR="00D653D4">
          <w:rPr>
            <w:webHidden/>
          </w:rPr>
          <w:t>32</w:t>
        </w:r>
        <w:r w:rsidR="00D653D4">
          <w:rPr>
            <w:webHidden/>
          </w:rPr>
          <w:fldChar w:fldCharType="end"/>
        </w:r>
      </w:hyperlink>
    </w:p>
    <w:p w:rsidR="00D653D4" w:rsidRDefault="00DC3BF6">
      <w:pPr>
        <w:pStyle w:val="TOC3"/>
        <w:tabs>
          <w:tab w:val="left" w:pos="1440"/>
          <w:tab w:val="right" w:leader="dot" w:pos="8834"/>
        </w:tabs>
        <w:rPr>
          <w:rFonts w:asciiTheme="minorHAnsi" w:eastAsiaTheme="minorEastAsia" w:hAnsiTheme="minorHAnsi" w:cstheme="minorBidi"/>
          <w:i w:val="0"/>
          <w:iCs w:val="0"/>
          <w:sz w:val="21"/>
          <w:szCs w:val="22"/>
        </w:rPr>
      </w:pPr>
      <w:hyperlink w:anchor="_Toc15503685" w:history="1">
        <w:r w:rsidR="00D653D4" w:rsidRPr="008E46F1">
          <w:rPr>
            <w:rStyle w:val="ab"/>
          </w:rPr>
          <w:t>11.1.1.</w:t>
        </w:r>
        <w:r w:rsidR="00D653D4">
          <w:rPr>
            <w:rFonts w:asciiTheme="minorHAnsi" w:eastAsiaTheme="minorEastAsia" w:hAnsiTheme="minorHAnsi" w:cstheme="minorBidi"/>
            <w:i w:val="0"/>
            <w:iCs w:val="0"/>
            <w:sz w:val="21"/>
            <w:szCs w:val="22"/>
          </w:rPr>
          <w:tab/>
        </w:r>
        <w:r w:rsidR="00D653D4" w:rsidRPr="008E46F1">
          <w:rPr>
            <w:rStyle w:val="ab"/>
          </w:rPr>
          <w:t>缓存管理器</w:t>
        </w:r>
        <w:r w:rsidR="00D653D4">
          <w:rPr>
            <w:webHidden/>
          </w:rPr>
          <w:tab/>
        </w:r>
        <w:r w:rsidR="00D653D4">
          <w:rPr>
            <w:webHidden/>
          </w:rPr>
          <w:fldChar w:fldCharType="begin"/>
        </w:r>
        <w:r w:rsidR="00D653D4">
          <w:rPr>
            <w:webHidden/>
          </w:rPr>
          <w:instrText xml:space="preserve"> PAGEREF _Toc15503685 \h </w:instrText>
        </w:r>
        <w:r w:rsidR="00D653D4">
          <w:rPr>
            <w:webHidden/>
          </w:rPr>
        </w:r>
        <w:r w:rsidR="00D653D4">
          <w:rPr>
            <w:webHidden/>
          </w:rPr>
          <w:fldChar w:fldCharType="separate"/>
        </w:r>
        <w:r w:rsidR="00D653D4">
          <w:rPr>
            <w:webHidden/>
          </w:rPr>
          <w:t>32</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86" w:history="1">
        <w:r w:rsidR="00D653D4" w:rsidRPr="008E46F1">
          <w:rPr>
            <w:rStyle w:val="ab"/>
          </w:rPr>
          <w:t>11.2.</w:t>
        </w:r>
        <w:r w:rsidR="00D653D4">
          <w:rPr>
            <w:rFonts w:asciiTheme="minorHAnsi" w:eastAsiaTheme="minorEastAsia" w:hAnsiTheme="minorHAnsi" w:cstheme="minorBidi"/>
            <w:smallCaps w:val="0"/>
            <w:sz w:val="21"/>
            <w:szCs w:val="22"/>
          </w:rPr>
          <w:tab/>
        </w:r>
        <w:r w:rsidR="00D653D4" w:rsidRPr="008E46F1">
          <w:rPr>
            <w:rStyle w:val="ab"/>
          </w:rPr>
          <w:t>启用方法缓存</w:t>
        </w:r>
        <w:r w:rsidR="00D653D4">
          <w:rPr>
            <w:webHidden/>
          </w:rPr>
          <w:tab/>
        </w:r>
        <w:r w:rsidR="00D653D4">
          <w:rPr>
            <w:webHidden/>
          </w:rPr>
          <w:fldChar w:fldCharType="begin"/>
        </w:r>
        <w:r w:rsidR="00D653D4">
          <w:rPr>
            <w:webHidden/>
          </w:rPr>
          <w:instrText xml:space="preserve"> PAGEREF _Toc15503686 \h </w:instrText>
        </w:r>
        <w:r w:rsidR="00D653D4">
          <w:rPr>
            <w:webHidden/>
          </w:rPr>
        </w:r>
        <w:r w:rsidR="00D653D4">
          <w:rPr>
            <w:webHidden/>
          </w:rPr>
          <w:fldChar w:fldCharType="separate"/>
        </w:r>
        <w:r w:rsidR="00D653D4">
          <w:rPr>
            <w:webHidden/>
          </w:rPr>
          <w:t>33</w:t>
        </w:r>
        <w:r w:rsidR="00D653D4">
          <w:rPr>
            <w:webHidden/>
          </w:rPr>
          <w:fldChar w:fldCharType="end"/>
        </w:r>
      </w:hyperlink>
    </w:p>
    <w:p w:rsidR="00D653D4" w:rsidRDefault="00DC3BF6">
      <w:pPr>
        <w:pStyle w:val="TOC2"/>
        <w:tabs>
          <w:tab w:val="left" w:pos="960"/>
          <w:tab w:val="right" w:leader="dot" w:pos="8834"/>
        </w:tabs>
        <w:rPr>
          <w:rFonts w:asciiTheme="minorHAnsi" w:eastAsiaTheme="minorEastAsia" w:hAnsiTheme="minorHAnsi" w:cstheme="minorBidi"/>
          <w:smallCaps w:val="0"/>
          <w:sz w:val="21"/>
          <w:szCs w:val="22"/>
        </w:rPr>
      </w:pPr>
      <w:hyperlink w:anchor="_Toc15503687" w:history="1">
        <w:r w:rsidR="00D653D4" w:rsidRPr="008E46F1">
          <w:rPr>
            <w:rStyle w:val="ab"/>
          </w:rPr>
          <w:t>11.3.</w:t>
        </w:r>
        <w:r w:rsidR="00D653D4">
          <w:rPr>
            <w:rFonts w:asciiTheme="minorHAnsi" w:eastAsiaTheme="minorEastAsia" w:hAnsiTheme="minorHAnsi" w:cstheme="minorBidi"/>
            <w:smallCaps w:val="0"/>
            <w:sz w:val="21"/>
            <w:szCs w:val="22"/>
          </w:rPr>
          <w:tab/>
        </w:r>
        <w:r w:rsidR="00D653D4" w:rsidRPr="008E46F1">
          <w:rPr>
            <w:rStyle w:val="ab"/>
          </w:rPr>
          <w:t>XML</w:t>
        </w:r>
        <w:r w:rsidR="00D653D4" w:rsidRPr="008E46F1">
          <w:rPr>
            <w:rStyle w:val="ab"/>
          </w:rPr>
          <w:t>配置缓存</w:t>
        </w:r>
        <w:r w:rsidR="00D653D4">
          <w:rPr>
            <w:webHidden/>
          </w:rPr>
          <w:tab/>
        </w:r>
        <w:r w:rsidR="00D653D4">
          <w:rPr>
            <w:webHidden/>
          </w:rPr>
          <w:fldChar w:fldCharType="begin"/>
        </w:r>
        <w:r w:rsidR="00D653D4">
          <w:rPr>
            <w:webHidden/>
          </w:rPr>
          <w:instrText xml:space="preserve"> PAGEREF _Toc15503687 \h </w:instrText>
        </w:r>
        <w:r w:rsidR="00D653D4">
          <w:rPr>
            <w:webHidden/>
          </w:rPr>
        </w:r>
        <w:r w:rsidR="00D653D4">
          <w:rPr>
            <w:webHidden/>
          </w:rPr>
          <w:fldChar w:fldCharType="separate"/>
        </w:r>
        <w:r w:rsidR="00D653D4">
          <w:rPr>
            <w:webHidden/>
          </w:rPr>
          <w:t>33</w:t>
        </w:r>
        <w:r w:rsidR="00D653D4">
          <w:rPr>
            <w:webHidden/>
          </w:rPr>
          <w:fldChar w:fldCharType="end"/>
        </w:r>
      </w:hyperlink>
    </w:p>
    <w:p w:rsidR="003E31F2" w:rsidRDefault="00C27F8E" w:rsidP="00102622">
      <w:pPr>
        <w:spacing w:line="276" w:lineRule="auto"/>
      </w:pPr>
      <w:r w:rsidRPr="00F404E9">
        <w:rPr>
          <w:b/>
          <w:bCs/>
          <w:caps/>
          <w:sz w:val="21"/>
          <w:shd w:val="clear" w:color="auto" w:fill="FFFFFF" w:themeFill="background1"/>
        </w:rPr>
        <w:fldChar w:fldCharType="end"/>
      </w:r>
    </w:p>
    <w:p w:rsidR="008420F1" w:rsidRDefault="008420F1">
      <w:pPr>
        <w:pStyle w:val="10"/>
      </w:pPr>
      <w:bookmarkStart w:id="1" w:name="_Toc15503610"/>
      <w:bookmarkStart w:id="2" w:name="_Toc290361011"/>
      <w:r>
        <w:rPr>
          <w:rFonts w:hint="eastAsia"/>
        </w:rPr>
        <w:lastRenderedPageBreak/>
        <w:t>Spring概述</w:t>
      </w:r>
      <w:bookmarkEnd w:id="1"/>
    </w:p>
    <w:p w:rsidR="00D653D4" w:rsidRDefault="00D653D4" w:rsidP="00D653D4">
      <w:pPr>
        <w:pStyle w:val="20"/>
      </w:pPr>
      <w:bookmarkStart w:id="3" w:name="_Toc15503611"/>
      <w:r>
        <w:rPr>
          <w:rFonts w:hint="eastAsia"/>
        </w:rPr>
        <w:t>Spring</w:t>
      </w:r>
      <w:r w:rsidR="00D20637">
        <w:rPr>
          <w:rFonts w:hint="eastAsia"/>
        </w:rPr>
        <w:t>功能</w:t>
      </w:r>
    </w:p>
    <w:p w:rsidR="004A0877" w:rsidRDefault="00637A1D" w:rsidP="002C6744">
      <w:pPr>
        <w:spacing w:line="240" w:lineRule="auto"/>
        <w:ind w:firstLineChars="200" w:firstLine="480"/>
      </w:pPr>
      <w:r>
        <w:rPr>
          <w:rFonts w:hint="eastAsia"/>
        </w:rPr>
        <w:t>Sping</w:t>
      </w:r>
      <w:r>
        <w:rPr>
          <w:rFonts w:hint="eastAsia"/>
        </w:rPr>
        <w:t>的目的是为了简化程序的整体开发流程</w:t>
      </w:r>
      <w:r w:rsidR="00B62CA3">
        <w:rPr>
          <w:rFonts w:hint="eastAsia"/>
        </w:rPr>
        <w:t>，</w:t>
      </w:r>
      <w:r w:rsidR="000F4BB1">
        <w:rPr>
          <w:rFonts w:hint="eastAsia"/>
        </w:rPr>
        <w:t>在</w:t>
      </w:r>
      <w:r w:rsidR="00B62CA3">
        <w:rPr>
          <w:rFonts w:hint="eastAsia"/>
        </w:rPr>
        <w:t>Spring</w:t>
      </w:r>
      <w:r w:rsidR="000F4BB1">
        <w:rPr>
          <w:rFonts w:hint="eastAsia"/>
        </w:rPr>
        <w:t>框架中，程序</w:t>
      </w:r>
      <w:r w:rsidR="004360DC">
        <w:rPr>
          <w:rFonts w:hint="eastAsia"/>
        </w:rPr>
        <w:t>就是一些</w:t>
      </w:r>
      <w:r w:rsidR="000F4BB1">
        <w:rPr>
          <w:rFonts w:hint="eastAsia"/>
        </w:rPr>
        <w:t>对象</w:t>
      </w:r>
      <w:r w:rsidR="004360DC">
        <w:rPr>
          <w:rFonts w:hint="eastAsia"/>
        </w:rPr>
        <w:t>之间的互相</w:t>
      </w:r>
      <w:r w:rsidR="00AB22A4">
        <w:rPr>
          <w:rFonts w:hint="eastAsia"/>
        </w:rPr>
        <w:t>作用</w:t>
      </w:r>
      <w:r w:rsidR="002E6648">
        <w:rPr>
          <w:rFonts w:hint="eastAsia"/>
        </w:rPr>
        <w:t>。</w:t>
      </w:r>
      <w:r w:rsidR="002E6648">
        <w:rPr>
          <w:rFonts w:hint="eastAsia"/>
        </w:rPr>
        <w:t>Spring</w:t>
      </w:r>
      <w:r w:rsidR="002E6648">
        <w:rPr>
          <w:rFonts w:hint="eastAsia"/>
        </w:rPr>
        <w:t>管理这些对象的创建、销毁和对象关系</w:t>
      </w:r>
      <w:r w:rsidR="001B1568">
        <w:rPr>
          <w:rFonts w:hint="eastAsia"/>
        </w:rPr>
        <w:t>。</w:t>
      </w:r>
      <w:r w:rsidR="00C31EC9">
        <w:rPr>
          <w:rFonts w:hint="eastAsia"/>
        </w:rPr>
        <w:t>通常</w:t>
      </w:r>
      <w:r w:rsidR="009B3F72">
        <w:rPr>
          <w:rFonts w:hint="eastAsia"/>
        </w:rPr>
        <w:t>的</w:t>
      </w:r>
      <w:r w:rsidR="00CA5654">
        <w:rPr>
          <w:rFonts w:hint="eastAsia"/>
        </w:rPr>
        <w:t>开发流程，我们需要定义</w:t>
      </w:r>
      <w:r w:rsidR="009F4FA9">
        <w:rPr>
          <w:rFonts w:hint="eastAsia"/>
        </w:rPr>
        <w:t>一系列的类</w:t>
      </w:r>
      <w:r w:rsidR="00653D0D">
        <w:rPr>
          <w:rFonts w:hint="eastAsia"/>
        </w:rPr>
        <w:t>，然后绘制对象之间的关系</w:t>
      </w:r>
      <w:r w:rsidR="008A3DCB">
        <w:rPr>
          <w:rFonts w:hint="eastAsia"/>
        </w:rPr>
        <w:t>，如继承、包含等等。</w:t>
      </w:r>
    </w:p>
    <w:p w:rsidR="00C67558" w:rsidRDefault="00F3253B" w:rsidP="002C6744">
      <w:pPr>
        <w:spacing w:line="240" w:lineRule="auto"/>
        <w:ind w:firstLineChars="200" w:firstLine="480"/>
      </w:pPr>
      <w:r>
        <w:rPr>
          <w:rFonts w:hint="eastAsia"/>
        </w:rPr>
        <w:t>比如</w:t>
      </w:r>
      <w:r w:rsidR="00117088">
        <w:rPr>
          <w:rFonts w:hint="eastAsia"/>
        </w:rPr>
        <w:t>一个外卖网站</w:t>
      </w:r>
      <w:r w:rsidR="00305D4A">
        <w:rPr>
          <w:rFonts w:hint="eastAsia"/>
        </w:rPr>
        <w:t>，有一个</w:t>
      </w:r>
      <w:r w:rsidR="00E12CF4">
        <w:rPr>
          <w:rFonts w:hint="eastAsia"/>
        </w:rPr>
        <w:t>模块负责处理订单</w:t>
      </w:r>
      <w:r w:rsidR="00B704B9">
        <w:rPr>
          <w:rFonts w:hint="eastAsia"/>
        </w:rPr>
        <w:t>：</w:t>
      </w:r>
    </w:p>
    <w:p w:rsidR="003E59CF" w:rsidRPr="00C67558" w:rsidRDefault="008157CD" w:rsidP="005F04A4">
      <w:pPr>
        <w:ind w:firstLineChars="300" w:firstLine="540"/>
      </w:pPr>
      <w:r w:rsidRPr="00E57147">
        <w:rPr>
          <w:rFonts w:ascii="Consolas" w:hAnsi="Consolas"/>
          <w:sz w:val="18"/>
          <w:szCs w:val="18"/>
        </w:rPr>
        <w:t>class TradeHandler</w:t>
      </w:r>
      <w:r w:rsidR="003E59CF" w:rsidRPr="00E57147">
        <w:rPr>
          <w:rFonts w:ascii="Consolas" w:hAnsi="Consolas"/>
          <w:sz w:val="18"/>
          <w:szCs w:val="18"/>
        </w:rPr>
        <w:t xml:space="preserve"> {</w:t>
      </w:r>
    </w:p>
    <w:p w:rsidR="00E15025" w:rsidRPr="00E57147" w:rsidRDefault="00E15025" w:rsidP="00C67558">
      <w:pPr>
        <w:spacing w:line="240" w:lineRule="auto"/>
        <w:ind w:firstLineChars="200" w:firstLine="36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sidR="005F04A4">
        <w:rPr>
          <w:rFonts w:ascii="Consolas" w:hAnsi="Consolas"/>
          <w:sz w:val="18"/>
          <w:szCs w:val="18"/>
        </w:rPr>
        <w:t xml:space="preserve">    </w:t>
      </w:r>
      <w:r>
        <w:rPr>
          <w:rFonts w:ascii="Consolas" w:hAnsi="Consolas" w:hint="eastAsia"/>
          <w:sz w:val="18"/>
          <w:szCs w:val="18"/>
        </w:rPr>
        <w:t>Trade</w:t>
      </w:r>
      <w:r>
        <w:rPr>
          <w:rFonts w:ascii="Consolas" w:hAnsi="Consolas"/>
          <w:sz w:val="18"/>
          <w:szCs w:val="18"/>
        </w:rPr>
        <w:t>Dao tradeDao</w:t>
      </w:r>
      <w:r w:rsidR="00FD43E6">
        <w:rPr>
          <w:rFonts w:ascii="Consolas" w:hAnsi="Consolas"/>
          <w:sz w:val="18"/>
          <w:szCs w:val="18"/>
        </w:rPr>
        <w:t>;</w:t>
      </w:r>
    </w:p>
    <w:p w:rsidR="009B4158" w:rsidRDefault="009B4158" w:rsidP="005F04A4">
      <w:pPr>
        <w:spacing w:line="240" w:lineRule="auto"/>
        <w:ind w:firstLineChars="500" w:firstLine="900"/>
        <w:rPr>
          <w:rFonts w:ascii="Consolas" w:hAnsi="Consolas"/>
          <w:sz w:val="18"/>
          <w:szCs w:val="18"/>
        </w:rPr>
      </w:pPr>
      <w:r>
        <w:rPr>
          <w:rFonts w:ascii="Consolas" w:hAnsi="Consolas" w:hint="eastAsia"/>
          <w:sz w:val="18"/>
          <w:szCs w:val="18"/>
        </w:rPr>
        <w:t>deal</w:t>
      </w:r>
      <w:r>
        <w:rPr>
          <w:rFonts w:ascii="Consolas" w:hAnsi="Consolas"/>
          <w:sz w:val="18"/>
          <w:szCs w:val="18"/>
        </w:rPr>
        <w:t>Trade(Trade trade) {</w:t>
      </w:r>
    </w:p>
    <w:p w:rsidR="001003BD" w:rsidRDefault="001003BD" w:rsidP="00C67558">
      <w:pPr>
        <w:spacing w:line="240" w:lineRule="auto"/>
        <w:ind w:firstLineChars="200" w:firstLine="36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sidR="005F04A4">
        <w:rPr>
          <w:rFonts w:ascii="Consolas" w:hAnsi="Consolas"/>
          <w:sz w:val="18"/>
          <w:szCs w:val="18"/>
        </w:rPr>
        <w:t xml:space="preserve">  </w:t>
      </w:r>
      <w:r>
        <w:rPr>
          <w:rFonts w:ascii="Consolas" w:hAnsi="Consolas"/>
          <w:sz w:val="18"/>
          <w:szCs w:val="18"/>
        </w:rPr>
        <w:t>trade.waitTradeAccept()</w:t>
      </w:r>
      <w:r w:rsidR="00133CA9">
        <w:rPr>
          <w:rFonts w:ascii="Consolas" w:hAnsi="Consolas"/>
          <w:sz w:val="18"/>
          <w:szCs w:val="18"/>
        </w:rPr>
        <w:t xml:space="preserve">  </w:t>
      </w:r>
      <w:r w:rsidR="000C3C61">
        <w:rPr>
          <w:rFonts w:ascii="Consolas" w:hAnsi="Consolas"/>
          <w:sz w:val="18"/>
          <w:szCs w:val="18"/>
        </w:rPr>
        <w:t xml:space="preserve">// </w:t>
      </w:r>
      <w:r w:rsidR="000C3C61">
        <w:rPr>
          <w:rFonts w:ascii="Consolas" w:hAnsi="Consolas" w:hint="eastAsia"/>
          <w:sz w:val="18"/>
          <w:szCs w:val="18"/>
        </w:rPr>
        <w:t>等待商家接单</w:t>
      </w:r>
    </w:p>
    <w:p w:rsidR="00ED5958" w:rsidRDefault="001003BD" w:rsidP="00C67558">
      <w:pPr>
        <w:spacing w:line="240" w:lineRule="auto"/>
        <w:ind w:firstLineChars="200" w:firstLine="36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sidR="005F04A4">
        <w:rPr>
          <w:rFonts w:ascii="Consolas" w:hAnsi="Consolas"/>
          <w:sz w:val="18"/>
          <w:szCs w:val="18"/>
        </w:rPr>
        <w:t xml:space="preserve">  </w:t>
      </w:r>
      <w:r>
        <w:rPr>
          <w:rFonts w:ascii="Consolas" w:hAnsi="Consolas"/>
          <w:sz w:val="18"/>
          <w:szCs w:val="18"/>
        </w:rPr>
        <w:t>trade.waitTradeTans()</w:t>
      </w:r>
      <w:r w:rsidR="00DA59D8">
        <w:rPr>
          <w:rFonts w:ascii="Consolas" w:hAnsi="Consolas"/>
          <w:sz w:val="18"/>
          <w:szCs w:val="18"/>
        </w:rPr>
        <w:t xml:space="preserve">    </w:t>
      </w:r>
      <w:r w:rsidR="00DA59D8">
        <w:rPr>
          <w:rFonts w:ascii="Consolas" w:hAnsi="Consolas" w:hint="eastAsia"/>
          <w:sz w:val="18"/>
          <w:szCs w:val="18"/>
        </w:rPr>
        <w:t>//</w:t>
      </w:r>
      <w:r w:rsidR="00DA59D8">
        <w:rPr>
          <w:rFonts w:ascii="Consolas" w:hAnsi="Consolas"/>
          <w:sz w:val="18"/>
          <w:szCs w:val="18"/>
        </w:rPr>
        <w:t xml:space="preserve"> </w:t>
      </w:r>
      <w:r w:rsidR="00DA59D8">
        <w:rPr>
          <w:rFonts w:ascii="Consolas" w:hAnsi="Consolas" w:hint="eastAsia"/>
          <w:sz w:val="18"/>
          <w:szCs w:val="18"/>
        </w:rPr>
        <w:t>等待订单派送</w:t>
      </w:r>
    </w:p>
    <w:p w:rsidR="001003BD" w:rsidRDefault="001003BD" w:rsidP="00C67558">
      <w:pPr>
        <w:spacing w:line="240" w:lineRule="auto"/>
        <w:ind w:firstLineChars="200" w:firstLine="36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sidR="005F04A4">
        <w:rPr>
          <w:rFonts w:ascii="Consolas" w:hAnsi="Consolas"/>
          <w:sz w:val="18"/>
          <w:szCs w:val="18"/>
        </w:rPr>
        <w:t xml:space="preserve">  </w:t>
      </w:r>
      <w:r>
        <w:rPr>
          <w:rFonts w:ascii="Consolas" w:hAnsi="Consolas"/>
          <w:sz w:val="18"/>
          <w:szCs w:val="18"/>
        </w:rPr>
        <w:t>trade.done()</w:t>
      </w:r>
      <w:r w:rsidR="008A29AA">
        <w:rPr>
          <w:rFonts w:ascii="Consolas" w:hAnsi="Consolas"/>
          <w:sz w:val="18"/>
          <w:szCs w:val="18"/>
        </w:rPr>
        <w:t xml:space="preserve">              </w:t>
      </w:r>
      <w:r w:rsidR="008A29AA">
        <w:rPr>
          <w:rFonts w:ascii="Consolas" w:hAnsi="Consolas" w:hint="eastAsia"/>
          <w:sz w:val="18"/>
          <w:szCs w:val="18"/>
        </w:rPr>
        <w:t>//</w:t>
      </w:r>
      <w:r w:rsidR="008A29AA">
        <w:rPr>
          <w:rFonts w:ascii="Consolas" w:hAnsi="Consolas"/>
          <w:sz w:val="18"/>
          <w:szCs w:val="18"/>
        </w:rPr>
        <w:t xml:space="preserve"> </w:t>
      </w:r>
      <w:r w:rsidR="008A29AA">
        <w:rPr>
          <w:rFonts w:ascii="Consolas" w:hAnsi="Consolas" w:hint="eastAsia"/>
          <w:sz w:val="18"/>
          <w:szCs w:val="18"/>
        </w:rPr>
        <w:t>订单完毕</w:t>
      </w:r>
      <w:r w:rsidR="009E7711">
        <w:rPr>
          <w:rFonts w:ascii="Consolas" w:hAnsi="Consolas" w:hint="eastAsia"/>
          <w:sz w:val="18"/>
          <w:szCs w:val="18"/>
        </w:rPr>
        <w:t>，处理完成</w:t>
      </w:r>
    </w:p>
    <w:p w:rsidR="00FD43E6" w:rsidRDefault="00FD43E6" w:rsidP="00C67558">
      <w:pPr>
        <w:spacing w:line="240" w:lineRule="auto"/>
        <w:ind w:firstLineChars="200" w:firstLine="36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sidR="005F04A4">
        <w:rPr>
          <w:rFonts w:ascii="Consolas" w:hAnsi="Consolas"/>
          <w:sz w:val="18"/>
          <w:szCs w:val="18"/>
        </w:rPr>
        <w:t xml:space="preserve">  </w:t>
      </w:r>
      <w:r>
        <w:rPr>
          <w:rFonts w:ascii="Consolas" w:hAnsi="Consolas"/>
          <w:sz w:val="18"/>
          <w:szCs w:val="18"/>
        </w:rPr>
        <w:t xml:space="preserve">tradeDao.insert(trade);  // </w:t>
      </w:r>
      <w:r>
        <w:rPr>
          <w:rFonts w:ascii="Consolas" w:hAnsi="Consolas" w:hint="eastAsia"/>
          <w:sz w:val="18"/>
          <w:szCs w:val="18"/>
        </w:rPr>
        <w:t>记录工单信息</w:t>
      </w:r>
    </w:p>
    <w:p w:rsidR="009B3CB2" w:rsidRDefault="009B4158" w:rsidP="00C22584">
      <w:pPr>
        <w:spacing w:line="240" w:lineRule="auto"/>
        <w:ind w:firstLineChars="500" w:firstLine="900"/>
        <w:rPr>
          <w:rFonts w:ascii="Consolas" w:hAnsi="Consolas"/>
          <w:sz w:val="18"/>
          <w:szCs w:val="18"/>
        </w:rPr>
      </w:pPr>
      <w:r>
        <w:rPr>
          <w:rFonts w:ascii="Consolas" w:hAnsi="Consolas"/>
          <w:sz w:val="18"/>
          <w:szCs w:val="18"/>
        </w:rPr>
        <w:t>}</w:t>
      </w:r>
    </w:p>
    <w:p w:rsidR="008C7287" w:rsidRDefault="003E59CF" w:rsidP="005F04A4">
      <w:pPr>
        <w:spacing w:line="240" w:lineRule="auto"/>
        <w:ind w:firstLineChars="300" w:firstLine="540"/>
        <w:rPr>
          <w:rFonts w:ascii="Consolas" w:hAnsi="Consolas"/>
          <w:sz w:val="18"/>
          <w:szCs w:val="18"/>
        </w:rPr>
      </w:pPr>
      <w:r w:rsidRPr="00E57147">
        <w:rPr>
          <w:rFonts w:ascii="Consolas" w:hAnsi="Consolas"/>
          <w:sz w:val="18"/>
          <w:szCs w:val="18"/>
        </w:rPr>
        <w:t>}</w:t>
      </w:r>
    </w:p>
    <w:p w:rsidR="00C054C0" w:rsidRDefault="00C054C0" w:rsidP="000D4994">
      <w:pPr>
        <w:pStyle w:val="21"/>
        <w:spacing w:line="276" w:lineRule="auto"/>
      </w:pPr>
      <w:r>
        <w:rPr>
          <w:rFonts w:hint="eastAsia"/>
        </w:rPr>
        <w:t>这个模块</w:t>
      </w:r>
      <w:r w:rsidR="005E59A3">
        <w:rPr>
          <w:rFonts w:hint="eastAsia"/>
        </w:rPr>
        <w:t>当然无法自己工作，因为他需要外部的一个对象给他</w:t>
      </w:r>
      <w:r w:rsidR="000540CA">
        <w:rPr>
          <w:rFonts w:hint="eastAsia"/>
        </w:rPr>
        <w:t>传递工单，</w:t>
      </w:r>
      <w:r w:rsidR="00EE404A">
        <w:rPr>
          <w:rFonts w:hint="eastAsia"/>
        </w:rPr>
        <w:t>我们</w:t>
      </w:r>
      <w:r w:rsidR="00713D86">
        <w:rPr>
          <w:rFonts w:hint="eastAsia"/>
        </w:rPr>
        <w:t>还需要一个对象来获取工单</w:t>
      </w:r>
      <w:r w:rsidR="002F12B8">
        <w:rPr>
          <w:rFonts w:hint="eastAsia"/>
        </w:rPr>
        <w:t>并将工单传递给这个处理模块</w:t>
      </w:r>
      <w:r w:rsidR="00C4261D">
        <w:rPr>
          <w:rFonts w:hint="eastAsia"/>
        </w:rPr>
        <w:t>：</w:t>
      </w:r>
    </w:p>
    <w:p w:rsidR="004F05B0" w:rsidRDefault="004F05B0" w:rsidP="00046BF9">
      <w:pPr>
        <w:spacing w:line="240" w:lineRule="auto"/>
        <w:ind w:firstLineChars="300" w:firstLine="540"/>
        <w:rPr>
          <w:rFonts w:ascii="Consolas" w:hAnsi="Consolas"/>
          <w:sz w:val="18"/>
          <w:szCs w:val="18"/>
        </w:rPr>
      </w:pPr>
      <w:r w:rsidRPr="00D4501B">
        <w:rPr>
          <w:rFonts w:ascii="Consolas" w:hAnsi="Consolas" w:hint="eastAsia"/>
          <w:sz w:val="18"/>
          <w:szCs w:val="18"/>
        </w:rPr>
        <w:t>c</w:t>
      </w:r>
      <w:r w:rsidRPr="00D4501B">
        <w:rPr>
          <w:rFonts w:ascii="Consolas" w:hAnsi="Consolas"/>
          <w:sz w:val="18"/>
          <w:szCs w:val="18"/>
        </w:rPr>
        <w:t>lass Trade</w:t>
      </w:r>
      <w:r w:rsidR="00880AFD">
        <w:rPr>
          <w:rFonts w:ascii="Consolas" w:hAnsi="Consolas" w:hint="eastAsia"/>
          <w:sz w:val="18"/>
          <w:szCs w:val="18"/>
        </w:rPr>
        <w:t>Receive</w:t>
      </w:r>
      <w:r w:rsidRPr="00D4501B">
        <w:rPr>
          <w:rFonts w:ascii="Consolas" w:hAnsi="Consolas"/>
          <w:sz w:val="18"/>
          <w:szCs w:val="18"/>
        </w:rPr>
        <w:t xml:space="preserve"> {</w:t>
      </w:r>
    </w:p>
    <w:p w:rsidR="00372C56" w:rsidRDefault="00372C56" w:rsidP="00046BF9">
      <w:pPr>
        <w:spacing w:line="240" w:lineRule="auto"/>
        <w:ind w:firstLineChars="300" w:firstLine="54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Pr>
          <w:rFonts w:ascii="Consolas" w:hAnsi="Consolas" w:hint="eastAsia"/>
          <w:sz w:val="18"/>
          <w:szCs w:val="18"/>
        </w:rPr>
        <w:t>Trade</w:t>
      </w:r>
      <w:r>
        <w:rPr>
          <w:rFonts w:ascii="Consolas" w:hAnsi="Consolas"/>
          <w:sz w:val="18"/>
          <w:szCs w:val="18"/>
        </w:rPr>
        <w:t>Handler tradeHandler;</w:t>
      </w:r>
    </w:p>
    <w:p w:rsidR="00895814" w:rsidRDefault="00895814" w:rsidP="00046BF9">
      <w:pPr>
        <w:spacing w:line="240" w:lineRule="auto"/>
        <w:ind w:firstLineChars="300" w:firstLine="54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dispatch() {</w:t>
      </w:r>
    </w:p>
    <w:p w:rsidR="00895814" w:rsidRDefault="00895814" w:rsidP="00046BF9">
      <w:pPr>
        <w:spacing w:line="240" w:lineRule="auto"/>
        <w:ind w:firstLineChars="300" w:firstLine="54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Trade trade = getTrade();</w:t>
      </w:r>
    </w:p>
    <w:p w:rsidR="00895814" w:rsidRDefault="00403D91" w:rsidP="00046BF9">
      <w:pPr>
        <w:spacing w:line="240" w:lineRule="auto"/>
        <w:ind w:firstLineChars="300" w:firstLine="540"/>
        <w:rPr>
          <w:rFonts w:ascii="Consolas" w:hAnsi="Consolas"/>
          <w:sz w:val="18"/>
          <w:szCs w:val="18"/>
        </w:rPr>
      </w:pPr>
      <w:r>
        <w:rPr>
          <w:rFonts w:ascii="Consolas" w:hAnsi="Consolas" w:hint="eastAsia"/>
          <w:sz w:val="18"/>
          <w:szCs w:val="18"/>
        </w:rPr>
        <w:t xml:space="preserve"> </w:t>
      </w:r>
      <w:r>
        <w:rPr>
          <w:rFonts w:ascii="Consolas" w:hAnsi="Consolas"/>
          <w:sz w:val="18"/>
          <w:szCs w:val="18"/>
        </w:rPr>
        <w:t xml:space="preserve">       </w:t>
      </w:r>
      <w:r w:rsidR="00FA4430">
        <w:rPr>
          <w:rFonts w:ascii="Consolas" w:hAnsi="Consolas"/>
          <w:sz w:val="18"/>
          <w:szCs w:val="18"/>
        </w:rPr>
        <w:t>tradeHandler.dealTrade(trade);</w:t>
      </w:r>
    </w:p>
    <w:p w:rsidR="00895814" w:rsidRPr="00D4501B" w:rsidRDefault="00895814" w:rsidP="00895814">
      <w:pPr>
        <w:spacing w:line="240" w:lineRule="auto"/>
        <w:ind w:firstLineChars="500" w:firstLine="900"/>
        <w:rPr>
          <w:rFonts w:ascii="Consolas" w:hAnsi="Consolas"/>
          <w:sz w:val="18"/>
          <w:szCs w:val="18"/>
        </w:rPr>
      </w:pPr>
      <w:r>
        <w:rPr>
          <w:rFonts w:ascii="Consolas" w:hAnsi="Consolas"/>
          <w:sz w:val="18"/>
          <w:szCs w:val="18"/>
        </w:rPr>
        <w:t>}</w:t>
      </w:r>
    </w:p>
    <w:p w:rsidR="004F05B0" w:rsidRDefault="004F05B0" w:rsidP="00046BF9">
      <w:pPr>
        <w:spacing w:line="240" w:lineRule="auto"/>
        <w:ind w:firstLineChars="300" w:firstLine="540"/>
      </w:pPr>
      <w:r w:rsidRPr="00D4501B">
        <w:rPr>
          <w:rFonts w:ascii="Consolas" w:hAnsi="Consolas"/>
          <w:sz w:val="18"/>
          <w:szCs w:val="18"/>
        </w:rPr>
        <w:t>}</w:t>
      </w:r>
    </w:p>
    <w:p w:rsidR="00730E01" w:rsidRDefault="00D27B58" w:rsidP="000D4994">
      <w:pPr>
        <w:pStyle w:val="21"/>
        <w:spacing w:line="276" w:lineRule="auto"/>
      </w:pPr>
      <w:r>
        <w:rPr>
          <w:rFonts w:hint="eastAsia"/>
        </w:rPr>
        <w:t>那么当我们这个外卖网站启动的</w:t>
      </w:r>
      <w:r w:rsidR="00D031B8">
        <w:rPr>
          <w:rFonts w:hint="eastAsia"/>
        </w:rPr>
        <w:t>时候</w:t>
      </w:r>
      <w:r w:rsidR="00F106DA">
        <w:rPr>
          <w:rFonts w:hint="eastAsia"/>
        </w:rPr>
        <w:t>，</w:t>
      </w:r>
      <w:r w:rsidR="002753A1">
        <w:rPr>
          <w:rFonts w:hint="eastAsia"/>
        </w:rPr>
        <w:t>T</w:t>
      </w:r>
      <w:r w:rsidR="002753A1">
        <w:t>radeReceive</w:t>
      </w:r>
      <w:r w:rsidR="002753A1">
        <w:rPr>
          <w:rFonts w:hint="eastAsia"/>
        </w:rPr>
        <w:t>需要负责</w:t>
      </w:r>
      <w:r w:rsidR="00A23739">
        <w:rPr>
          <w:rFonts w:hint="eastAsia"/>
        </w:rPr>
        <w:t>TradeHandler</w:t>
      </w:r>
      <w:r w:rsidR="00A23739">
        <w:rPr>
          <w:rFonts w:hint="eastAsia"/>
        </w:rPr>
        <w:t>的初始化，</w:t>
      </w:r>
      <w:r w:rsidR="00394606">
        <w:rPr>
          <w:rFonts w:hint="eastAsia"/>
        </w:rPr>
        <w:t>当网站停机的时候，</w:t>
      </w:r>
      <w:r w:rsidR="00394606">
        <w:rPr>
          <w:rFonts w:hint="eastAsia"/>
        </w:rPr>
        <w:t>TradeReceive</w:t>
      </w:r>
      <w:r w:rsidR="00394606">
        <w:rPr>
          <w:rFonts w:hint="eastAsia"/>
        </w:rPr>
        <w:t>也要负责</w:t>
      </w:r>
      <w:r w:rsidR="00394606">
        <w:rPr>
          <w:rFonts w:hint="eastAsia"/>
        </w:rPr>
        <w:t>Trade</w:t>
      </w:r>
      <w:r w:rsidR="00394606">
        <w:t>Handler</w:t>
      </w:r>
      <w:r w:rsidR="00394606">
        <w:rPr>
          <w:rFonts w:hint="eastAsia"/>
        </w:rPr>
        <w:t>的清理。</w:t>
      </w:r>
      <w:r w:rsidR="0085410C">
        <w:rPr>
          <w:rFonts w:hint="eastAsia"/>
        </w:rPr>
        <w:t>但是从实际而言，</w:t>
      </w:r>
      <w:r w:rsidR="0085410C">
        <w:rPr>
          <w:rFonts w:hint="eastAsia"/>
        </w:rPr>
        <w:t>TradeReceive</w:t>
      </w:r>
      <w:r w:rsidR="0085410C">
        <w:rPr>
          <w:rFonts w:hint="eastAsia"/>
        </w:rPr>
        <w:t>仅仅是</w:t>
      </w:r>
      <w:r w:rsidR="0085410C">
        <w:rPr>
          <w:rFonts w:hint="eastAsia"/>
        </w:rPr>
        <w:t>TradeHandler</w:t>
      </w:r>
      <w:r w:rsidR="0085410C">
        <w:rPr>
          <w:rFonts w:hint="eastAsia"/>
        </w:rPr>
        <w:t>上游的一个模块而已</w:t>
      </w:r>
      <w:r w:rsidR="0056659A">
        <w:rPr>
          <w:rFonts w:hint="eastAsia"/>
        </w:rPr>
        <w:t>，如果其上游还有模块，那么还要负责</w:t>
      </w:r>
      <w:r w:rsidR="0056659A">
        <w:rPr>
          <w:rFonts w:hint="eastAsia"/>
        </w:rPr>
        <w:t>TradeReceice</w:t>
      </w:r>
      <w:r w:rsidR="0056659A">
        <w:rPr>
          <w:rFonts w:hint="eastAsia"/>
        </w:rPr>
        <w:t>的初始化</w:t>
      </w:r>
      <w:r w:rsidR="007E7E28">
        <w:rPr>
          <w:rFonts w:hint="eastAsia"/>
        </w:rPr>
        <w:t>。这样</w:t>
      </w:r>
      <w:r w:rsidR="008D3794">
        <w:rPr>
          <w:rFonts w:hint="eastAsia"/>
        </w:rPr>
        <w:t>零碎的</w:t>
      </w:r>
      <w:r w:rsidR="007E7E28">
        <w:rPr>
          <w:rFonts w:hint="eastAsia"/>
        </w:rPr>
        <w:t>初始化</w:t>
      </w:r>
      <w:r w:rsidR="00942FED">
        <w:rPr>
          <w:rFonts w:hint="eastAsia"/>
        </w:rPr>
        <w:t>是</w:t>
      </w:r>
      <w:r w:rsidR="00AD6C15">
        <w:rPr>
          <w:rFonts w:hint="eastAsia"/>
        </w:rPr>
        <w:t>首先就是</w:t>
      </w:r>
      <w:r w:rsidR="00942FED">
        <w:rPr>
          <w:rFonts w:hint="eastAsia"/>
        </w:rPr>
        <w:t>反直觉的。</w:t>
      </w:r>
    </w:p>
    <w:p w:rsidR="00196F67" w:rsidRDefault="00785BA6" w:rsidP="000D4994">
      <w:pPr>
        <w:pStyle w:val="21"/>
        <w:spacing w:line="276" w:lineRule="auto"/>
      </w:pPr>
      <w:r>
        <w:rPr>
          <w:rFonts w:hint="eastAsia"/>
        </w:rPr>
        <w:t>Spring</w:t>
      </w:r>
      <w:r w:rsidR="00730E01">
        <w:rPr>
          <w:rFonts w:hint="eastAsia"/>
        </w:rPr>
        <w:t>的解决</w:t>
      </w:r>
      <w:r w:rsidR="003C1B24">
        <w:rPr>
          <w:rFonts w:hint="eastAsia"/>
        </w:rPr>
        <w:t>方案是</w:t>
      </w:r>
      <w:r w:rsidR="00BC7820">
        <w:rPr>
          <w:rFonts w:hint="eastAsia"/>
        </w:rPr>
        <w:t>将这些模块都</w:t>
      </w:r>
      <w:r w:rsidR="00625497">
        <w:rPr>
          <w:rFonts w:hint="eastAsia"/>
        </w:rPr>
        <w:t>定义为</w:t>
      </w:r>
      <w:r w:rsidR="00625497">
        <w:rPr>
          <w:rFonts w:hint="eastAsia"/>
        </w:rPr>
        <w:t>Bean</w:t>
      </w:r>
      <w:r w:rsidR="00531CE8">
        <w:rPr>
          <w:rFonts w:hint="eastAsia"/>
        </w:rPr>
        <w:t>，由</w:t>
      </w:r>
      <w:r w:rsidR="00531CE8">
        <w:rPr>
          <w:rFonts w:hint="eastAsia"/>
        </w:rPr>
        <w:t>Spring</w:t>
      </w:r>
      <w:r w:rsidR="00531CE8">
        <w:rPr>
          <w:rFonts w:hint="eastAsia"/>
        </w:rPr>
        <w:t>负责他们的初始化</w:t>
      </w:r>
      <w:r w:rsidR="00F64F38">
        <w:rPr>
          <w:rFonts w:hint="eastAsia"/>
        </w:rPr>
        <w:t>。</w:t>
      </w:r>
      <w:r w:rsidR="00EB2743">
        <w:rPr>
          <w:rFonts w:hint="eastAsia"/>
        </w:rPr>
        <w:t>我们注意到</w:t>
      </w:r>
      <w:r w:rsidR="00EB2743">
        <w:rPr>
          <w:rFonts w:hint="eastAsia"/>
        </w:rPr>
        <w:t>T</w:t>
      </w:r>
      <w:r w:rsidR="00EB2743">
        <w:t>radeReceive</w:t>
      </w:r>
      <w:r w:rsidR="00EB2743">
        <w:rPr>
          <w:rFonts w:hint="eastAsia"/>
        </w:rPr>
        <w:t>中</w:t>
      </w:r>
      <w:r w:rsidR="005A7C56">
        <w:rPr>
          <w:rFonts w:hint="eastAsia"/>
        </w:rPr>
        <w:t>引用了</w:t>
      </w:r>
      <w:r w:rsidR="005A7C56">
        <w:rPr>
          <w:rFonts w:hint="eastAsia"/>
        </w:rPr>
        <w:t>TradeHandler</w:t>
      </w:r>
      <w:r w:rsidR="005A7C56">
        <w:rPr>
          <w:rFonts w:hint="eastAsia"/>
        </w:rPr>
        <w:t>，在</w:t>
      </w:r>
      <w:r w:rsidR="005A7C56">
        <w:rPr>
          <w:rFonts w:hint="eastAsia"/>
        </w:rPr>
        <w:t>Spring</w:t>
      </w:r>
      <w:r w:rsidR="005A7C56">
        <w:rPr>
          <w:rFonts w:hint="eastAsia"/>
        </w:rPr>
        <w:t>中这种引用也会被</w:t>
      </w:r>
      <w:r w:rsidR="0027502F">
        <w:rPr>
          <w:rFonts w:hint="eastAsia"/>
        </w:rPr>
        <w:t>支持</w:t>
      </w:r>
      <w:r w:rsidR="00333C3E">
        <w:rPr>
          <w:rFonts w:hint="eastAsia"/>
        </w:rPr>
        <w:t>，</w:t>
      </w:r>
      <w:r w:rsidR="00333C3E">
        <w:rPr>
          <w:rFonts w:hint="eastAsia"/>
        </w:rPr>
        <w:t>Sping</w:t>
      </w:r>
      <w:r w:rsidR="00333C3E">
        <w:rPr>
          <w:rFonts w:hint="eastAsia"/>
        </w:rPr>
        <w:t>会将创建好的</w:t>
      </w:r>
      <w:r w:rsidR="00333C3E">
        <w:rPr>
          <w:rFonts w:hint="eastAsia"/>
        </w:rPr>
        <w:t>TradeHandler</w:t>
      </w:r>
      <w:r w:rsidR="00333C3E">
        <w:rPr>
          <w:rFonts w:hint="eastAsia"/>
        </w:rPr>
        <w:t>注入给</w:t>
      </w:r>
      <w:r w:rsidR="00333C3E">
        <w:rPr>
          <w:rFonts w:hint="eastAsia"/>
        </w:rPr>
        <w:t>Trade</w:t>
      </w:r>
      <w:r w:rsidR="000200A2">
        <w:rPr>
          <w:rFonts w:hint="eastAsia"/>
        </w:rPr>
        <w:t>Receive</w:t>
      </w:r>
      <w:r w:rsidR="00333C3E">
        <w:rPr>
          <w:rFonts w:hint="eastAsia"/>
        </w:rPr>
        <w:t>。</w:t>
      </w:r>
      <w:r w:rsidR="00B100F5">
        <w:rPr>
          <w:rFonts w:hint="eastAsia"/>
        </w:rPr>
        <w:t>这种自动处理</w:t>
      </w:r>
      <w:r w:rsidR="00B100F5">
        <w:rPr>
          <w:rFonts w:hint="eastAsia"/>
        </w:rPr>
        <w:t>bean</w:t>
      </w:r>
      <w:r w:rsidR="00B100F5">
        <w:rPr>
          <w:rFonts w:hint="eastAsia"/>
        </w:rPr>
        <w:t>关系的机制，被</w:t>
      </w:r>
      <w:r w:rsidR="002A51B5">
        <w:rPr>
          <w:rFonts w:hint="eastAsia"/>
        </w:rPr>
        <w:t>称为</w:t>
      </w:r>
      <w:r w:rsidR="00B100F5">
        <w:rPr>
          <w:rFonts w:hint="eastAsia"/>
        </w:rPr>
        <w:t>依赖注入</w:t>
      </w:r>
      <w:r w:rsidR="002A51B5">
        <w:rPr>
          <w:rFonts w:hint="eastAsia"/>
        </w:rPr>
        <w:t>（</w:t>
      </w:r>
      <w:r w:rsidR="002A51B5">
        <w:rPr>
          <w:rFonts w:hint="eastAsia"/>
        </w:rPr>
        <w:t>IOC</w:t>
      </w:r>
      <w:r w:rsidR="002A51B5">
        <w:rPr>
          <w:rFonts w:hint="eastAsia"/>
        </w:rPr>
        <w:t>）</w:t>
      </w:r>
      <w:r w:rsidR="00B100F5">
        <w:rPr>
          <w:rFonts w:hint="eastAsia"/>
        </w:rPr>
        <w:t>。</w:t>
      </w:r>
      <w:r w:rsidR="001B58D3">
        <w:rPr>
          <w:rFonts w:hint="eastAsia"/>
        </w:rPr>
        <w:t>一个类</w:t>
      </w:r>
      <w:r w:rsidR="00EA2DCA">
        <w:rPr>
          <w:rFonts w:hint="eastAsia"/>
        </w:rPr>
        <w:t>要</w:t>
      </w:r>
      <w:r w:rsidR="001B58D3">
        <w:rPr>
          <w:rFonts w:hint="eastAsia"/>
        </w:rPr>
        <w:t>成为</w:t>
      </w:r>
      <w:r w:rsidR="001B58D3">
        <w:rPr>
          <w:rFonts w:hint="eastAsia"/>
        </w:rPr>
        <w:t>Spring</w:t>
      </w:r>
      <w:r w:rsidR="001B58D3">
        <w:rPr>
          <w:rFonts w:hint="eastAsia"/>
        </w:rPr>
        <w:t>的</w:t>
      </w:r>
      <w:r w:rsidR="001B58D3">
        <w:rPr>
          <w:rFonts w:hint="eastAsia"/>
        </w:rPr>
        <w:t>Bean</w:t>
      </w:r>
      <w:r w:rsidR="001B58D3">
        <w:rPr>
          <w:rFonts w:hint="eastAsia"/>
        </w:rPr>
        <w:t>，不需要实现任何</w:t>
      </w:r>
      <w:r w:rsidR="001B58D3">
        <w:rPr>
          <w:rFonts w:hint="eastAsia"/>
        </w:rPr>
        <w:t>Spring</w:t>
      </w:r>
      <w:r w:rsidR="001B58D3">
        <w:rPr>
          <w:rFonts w:hint="eastAsia"/>
        </w:rPr>
        <w:t>的接口</w:t>
      </w:r>
      <w:r w:rsidR="003B0B7B">
        <w:rPr>
          <w:rFonts w:hint="eastAsia"/>
        </w:rPr>
        <w:t>，就是一个普通的</w:t>
      </w:r>
      <w:r w:rsidR="003B0B7B">
        <w:rPr>
          <w:rFonts w:hint="eastAsia"/>
        </w:rPr>
        <w:t>java</w:t>
      </w:r>
      <w:r w:rsidR="003B0B7B">
        <w:rPr>
          <w:rFonts w:hint="eastAsia"/>
        </w:rPr>
        <w:t>类</w:t>
      </w:r>
      <w:r w:rsidR="009A181C">
        <w:rPr>
          <w:rFonts w:hint="eastAsia"/>
        </w:rPr>
        <w:t>即可</w:t>
      </w:r>
      <w:r w:rsidR="003B0B7B">
        <w:rPr>
          <w:rFonts w:hint="eastAsia"/>
        </w:rPr>
        <w:t>。</w:t>
      </w:r>
    </w:p>
    <w:p w:rsidR="008C7287" w:rsidRPr="007E130E" w:rsidRDefault="00733848" w:rsidP="000D4994">
      <w:pPr>
        <w:pStyle w:val="21"/>
        <w:spacing w:line="276" w:lineRule="auto"/>
      </w:pPr>
      <w:r>
        <w:rPr>
          <w:rFonts w:hint="eastAsia"/>
        </w:rPr>
        <w:t>除此</w:t>
      </w:r>
      <w:r w:rsidR="00FD6694">
        <w:rPr>
          <w:rFonts w:hint="eastAsia"/>
        </w:rPr>
        <w:t>之外</w:t>
      </w:r>
      <w:r w:rsidR="00FD6694">
        <w:rPr>
          <w:rFonts w:hint="eastAsia"/>
        </w:rPr>
        <w:t>Spring</w:t>
      </w:r>
      <w:r w:rsidR="00FD6694">
        <w:rPr>
          <w:rFonts w:hint="eastAsia"/>
        </w:rPr>
        <w:t>还有一个强大的支持，</w:t>
      </w:r>
      <w:r w:rsidR="008A6650">
        <w:rPr>
          <w:rFonts w:hint="eastAsia"/>
        </w:rPr>
        <w:t>被称为</w:t>
      </w:r>
      <w:r w:rsidR="00FD6694">
        <w:rPr>
          <w:rFonts w:hint="eastAsia"/>
        </w:rPr>
        <w:t>切面</w:t>
      </w:r>
      <w:r w:rsidR="001B662A">
        <w:rPr>
          <w:rFonts w:hint="eastAsia"/>
        </w:rPr>
        <w:t>（</w:t>
      </w:r>
      <w:r w:rsidR="001B662A">
        <w:rPr>
          <w:rFonts w:hint="eastAsia"/>
        </w:rPr>
        <w:t>AOP</w:t>
      </w:r>
      <w:r w:rsidR="001B662A">
        <w:rPr>
          <w:rFonts w:hint="eastAsia"/>
        </w:rPr>
        <w:t>）</w:t>
      </w:r>
      <w:r w:rsidR="007515BE">
        <w:rPr>
          <w:rFonts w:hint="eastAsia"/>
        </w:rPr>
        <w:t>，例如之前的</w:t>
      </w:r>
      <w:r w:rsidR="007515BE">
        <w:rPr>
          <w:rFonts w:hint="eastAsia"/>
        </w:rPr>
        <w:t>TradeReceive</w:t>
      </w:r>
      <w:r w:rsidR="007515BE">
        <w:rPr>
          <w:rFonts w:hint="eastAsia"/>
        </w:rPr>
        <w:t>类，当我们</w:t>
      </w:r>
      <w:r w:rsidR="00045B55">
        <w:rPr>
          <w:rFonts w:hint="eastAsia"/>
        </w:rPr>
        <w:t>接收到一个工单的时候，我们想在日志里保存这个工单，或者我们希望能够记录某个事件</w:t>
      </w:r>
      <w:r w:rsidR="00596B65">
        <w:rPr>
          <w:rFonts w:hint="eastAsia"/>
        </w:rPr>
        <w:t>段</w:t>
      </w:r>
      <w:r w:rsidR="00045B55">
        <w:rPr>
          <w:rFonts w:hint="eastAsia"/>
        </w:rPr>
        <w:t>能够接收到的工单数量。</w:t>
      </w:r>
      <w:r w:rsidR="0048395E">
        <w:rPr>
          <w:rFonts w:hint="eastAsia"/>
        </w:rPr>
        <w:t>当然我们可以</w:t>
      </w:r>
      <w:r w:rsidR="007F2CE2">
        <w:rPr>
          <w:rFonts w:hint="eastAsia"/>
        </w:rPr>
        <w:t>在</w:t>
      </w:r>
      <w:r w:rsidR="007F2CE2">
        <w:rPr>
          <w:rFonts w:hint="eastAsia"/>
        </w:rPr>
        <w:t>TradeReceive</w:t>
      </w:r>
      <w:r w:rsidR="007F2CE2">
        <w:rPr>
          <w:rFonts w:hint="eastAsia"/>
        </w:rPr>
        <w:t>中加上</w:t>
      </w:r>
      <w:r w:rsidR="007F2CE2">
        <w:rPr>
          <w:rFonts w:hint="eastAsia"/>
        </w:rPr>
        <w:t>log</w:t>
      </w:r>
      <w:r w:rsidR="007F2CE2">
        <w:rPr>
          <w:rFonts w:hint="eastAsia"/>
        </w:rPr>
        <w:t>对象，加上一个</w:t>
      </w:r>
      <w:r w:rsidR="007F2CE2">
        <w:rPr>
          <w:rFonts w:hint="eastAsia"/>
        </w:rPr>
        <w:t>int</w:t>
      </w:r>
      <w:r w:rsidR="007F2CE2">
        <w:t xml:space="preserve"> count</w:t>
      </w:r>
      <w:r w:rsidR="007F2CE2">
        <w:rPr>
          <w:rFonts w:hint="eastAsia"/>
        </w:rPr>
        <w:t>;</w:t>
      </w:r>
      <w:r w:rsidR="007F2CE2">
        <w:t xml:space="preserve"> </w:t>
      </w:r>
      <w:r w:rsidR="007F2CE2">
        <w:rPr>
          <w:rFonts w:hint="eastAsia"/>
        </w:rPr>
        <w:t>然后在每个</w:t>
      </w:r>
      <w:r w:rsidR="007F2CE2">
        <w:rPr>
          <w:rFonts w:hint="eastAsia"/>
        </w:rPr>
        <w:t xml:space="preserve"> dispatch</w:t>
      </w:r>
      <w:r w:rsidR="007F2CE2">
        <w:t xml:space="preserve"> </w:t>
      </w:r>
      <w:r w:rsidR="007F2CE2">
        <w:rPr>
          <w:rFonts w:hint="eastAsia"/>
        </w:rPr>
        <w:t>方法开始时，我们</w:t>
      </w:r>
      <w:r w:rsidR="007F2CE2">
        <w:rPr>
          <w:rFonts w:hint="eastAsia"/>
        </w:rPr>
        <w:t>log</w:t>
      </w:r>
      <w:r w:rsidR="007F2CE2">
        <w:t>.info(xxx),count++</w:t>
      </w:r>
      <w:r w:rsidR="007F2CE2">
        <w:rPr>
          <w:rFonts w:hint="eastAsia"/>
        </w:rPr>
        <w:t>等等</w:t>
      </w:r>
      <w:r w:rsidR="00702031">
        <w:rPr>
          <w:rFonts w:hint="eastAsia"/>
        </w:rPr>
        <w:t>。</w:t>
      </w:r>
      <w:r w:rsidR="0008403B">
        <w:rPr>
          <w:rFonts w:hint="eastAsia"/>
        </w:rPr>
        <w:t>在</w:t>
      </w:r>
      <w:r w:rsidR="0008403B">
        <w:rPr>
          <w:rFonts w:hint="eastAsia"/>
        </w:rPr>
        <w:t>Spring</w:t>
      </w:r>
      <w:r w:rsidR="0008403B">
        <w:rPr>
          <w:rFonts w:hint="eastAsia"/>
        </w:rPr>
        <w:t>中有更好的方式来实现这种需求</w:t>
      </w:r>
      <w:r w:rsidR="00E877F8">
        <w:rPr>
          <w:rFonts w:hint="eastAsia"/>
        </w:rPr>
        <w:t>，就是切面</w:t>
      </w:r>
      <w:r w:rsidR="008927A5">
        <w:rPr>
          <w:rFonts w:hint="eastAsia"/>
        </w:rPr>
        <w:t>。切面使得我们可以在程序执行过程中，指定一些地方</w:t>
      </w:r>
      <w:r w:rsidR="00E07D39">
        <w:rPr>
          <w:rFonts w:hint="eastAsia"/>
        </w:rPr>
        <w:t>比如某个方法执行前</w:t>
      </w:r>
      <w:r w:rsidR="005145E5">
        <w:rPr>
          <w:rFonts w:hint="eastAsia"/>
        </w:rPr>
        <w:t>，</w:t>
      </w:r>
      <w:r w:rsidR="001E5583">
        <w:rPr>
          <w:rFonts w:hint="eastAsia"/>
        </w:rPr>
        <w:t>嵌入</w:t>
      </w:r>
      <w:r w:rsidR="0015427F">
        <w:rPr>
          <w:rFonts w:hint="eastAsia"/>
        </w:rPr>
        <w:lastRenderedPageBreak/>
        <w:t>一段</w:t>
      </w:r>
      <w:r w:rsidR="00B12035">
        <w:rPr>
          <w:rFonts w:hint="eastAsia"/>
        </w:rPr>
        <w:t>我们需要的</w:t>
      </w:r>
      <w:r w:rsidR="0015427F">
        <w:rPr>
          <w:rFonts w:hint="eastAsia"/>
        </w:rPr>
        <w:t>代码</w:t>
      </w:r>
      <w:r w:rsidR="00D23BF6">
        <w:rPr>
          <w:rFonts w:hint="eastAsia"/>
        </w:rPr>
        <w:t>来执行。</w:t>
      </w:r>
      <w:r w:rsidR="00A91164">
        <w:rPr>
          <w:rFonts w:hint="eastAsia"/>
        </w:rPr>
        <w:t>这种</w:t>
      </w:r>
      <w:r w:rsidR="00B12035">
        <w:rPr>
          <w:rFonts w:hint="eastAsia"/>
        </w:rPr>
        <w:t>嵌入的过程，不会改变原有的代码，使得程序的功能比较清晰。</w:t>
      </w:r>
    </w:p>
    <w:p w:rsidR="007E130E" w:rsidRDefault="00F4359C">
      <w:pPr>
        <w:pStyle w:val="20"/>
      </w:pPr>
      <w:r>
        <w:rPr>
          <w:rFonts w:hint="eastAsia"/>
        </w:rPr>
        <w:t>B</w:t>
      </w:r>
      <w:r>
        <w:t>ean</w:t>
      </w:r>
      <w:r>
        <w:rPr>
          <w:rFonts w:hint="eastAsia"/>
        </w:rPr>
        <w:t>容器</w:t>
      </w:r>
    </w:p>
    <w:p w:rsidR="00725F3F" w:rsidRDefault="00FD5A0B" w:rsidP="00BB185D">
      <w:pPr>
        <w:spacing w:line="276" w:lineRule="auto"/>
        <w:ind w:firstLineChars="200" w:firstLine="480"/>
      </w:pPr>
      <w:r>
        <w:rPr>
          <w:rFonts w:hint="eastAsia"/>
        </w:rPr>
        <w:t>之前我们说过</w:t>
      </w:r>
      <w:r>
        <w:rPr>
          <w:rFonts w:hint="eastAsia"/>
        </w:rPr>
        <w:t>Spring</w:t>
      </w:r>
      <w:r>
        <w:rPr>
          <w:rFonts w:hint="eastAsia"/>
        </w:rPr>
        <w:t>负责所有</w:t>
      </w:r>
      <w:r>
        <w:rPr>
          <w:rFonts w:hint="eastAsia"/>
        </w:rPr>
        <w:t>Bean</w:t>
      </w:r>
      <w:r>
        <w:rPr>
          <w:rFonts w:hint="eastAsia"/>
        </w:rPr>
        <w:t>的创建，</w:t>
      </w:r>
      <w:r w:rsidR="00B11482">
        <w:rPr>
          <w:rFonts w:hint="eastAsia"/>
        </w:rPr>
        <w:t>那么在创建之后必定需要一个地方来保存</w:t>
      </w:r>
      <w:r w:rsidR="002E5E26">
        <w:rPr>
          <w:rFonts w:hint="eastAsia"/>
        </w:rPr>
        <w:t>这些</w:t>
      </w:r>
      <w:r w:rsidR="002E5E26">
        <w:rPr>
          <w:rFonts w:hint="eastAsia"/>
        </w:rPr>
        <w:t>Bean</w:t>
      </w:r>
      <w:r w:rsidR="002E5E26">
        <w:rPr>
          <w:rFonts w:hint="eastAsia"/>
        </w:rPr>
        <w:t>。</w:t>
      </w:r>
      <w:r w:rsidR="00BC7CCD">
        <w:rPr>
          <w:rFonts w:hint="eastAsia"/>
        </w:rPr>
        <w:t>在</w:t>
      </w:r>
      <w:r w:rsidR="00BC7CCD">
        <w:rPr>
          <w:rFonts w:hint="eastAsia"/>
        </w:rPr>
        <w:t>Spring</w:t>
      </w:r>
      <w:r w:rsidR="00BC7CCD">
        <w:rPr>
          <w:rFonts w:hint="eastAsia"/>
        </w:rPr>
        <w:t>中提供两种容器</w:t>
      </w:r>
      <w:r w:rsidR="00483EE6">
        <w:rPr>
          <w:rFonts w:hint="eastAsia"/>
        </w:rPr>
        <w:t>供选择，</w:t>
      </w:r>
      <w:r w:rsidR="00BC7CCD">
        <w:rPr>
          <w:rFonts w:hint="eastAsia"/>
        </w:rPr>
        <w:t>来保存对象</w:t>
      </w:r>
      <w:r w:rsidR="00D4086B">
        <w:rPr>
          <w:rFonts w:hint="eastAsia"/>
        </w:rPr>
        <w:t>。</w:t>
      </w:r>
      <w:r w:rsidR="00453DD6">
        <w:rPr>
          <w:rFonts w:hint="eastAsia"/>
        </w:rPr>
        <w:t>一种称为</w:t>
      </w:r>
      <w:r w:rsidR="00453DD6">
        <w:rPr>
          <w:rFonts w:hint="eastAsia"/>
        </w:rPr>
        <w:t>Bean</w:t>
      </w:r>
      <w:r w:rsidR="00453DD6">
        <w:rPr>
          <w:rFonts w:hint="eastAsia"/>
        </w:rPr>
        <w:t>工厂，由</w:t>
      </w:r>
      <w:r w:rsidR="00453DD6">
        <w:rPr>
          <w:rFonts w:hint="eastAsia"/>
        </w:rPr>
        <w:t>Bean</w:t>
      </w:r>
      <w:r w:rsidR="00453DD6">
        <w:t>Factory</w:t>
      </w:r>
      <w:r w:rsidR="00453DD6">
        <w:rPr>
          <w:rFonts w:hint="eastAsia"/>
        </w:rPr>
        <w:t>接口定义，</w:t>
      </w:r>
      <w:r w:rsidR="00A85ADD">
        <w:rPr>
          <w:rFonts w:hint="eastAsia"/>
        </w:rPr>
        <w:t>提供基本的支持。</w:t>
      </w:r>
      <w:r w:rsidR="00453DD6">
        <w:rPr>
          <w:rFonts w:hint="eastAsia"/>
        </w:rPr>
        <w:t>一种称为</w:t>
      </w:r>
      <w:r w:rsidR="0000638A">
        <w:rPr>
          <w:rFonts w:hint="eastAsia"/>
        </w:rPr>
        <w:t>上下文</w:t>
      </w:r>
      <w:r w:rsidR="00C801DF">
        <w:rPr>
          <w:rFonts w:hint="eastAsia"/>
        </w:rPr>
        <w:t>，</w:t>
      </w:r>
      <w:r w:rsidR="0000638A">
        <w:rPr>
          <w:rFonts w:hint="eastAsia"/>
        </w:rPr>
        <w:t>由</w:t>
      </w:r>
      <w:r w:rsidR="0000638A">
        <w:rPr>
          <w:rFonts w:hint="eastAsia"/>
        </w:rPr>
        <w:t>ApplicationContext</w:t>
      </w:r>
      <w:r w:rsidR="0000638A">
        <w:rPr>
          <w:rFonts w:hint="eastAsia"/>
        </w:rPr>
        <w:t>接口定义</w:t>
      </w:r>
      <w:r w:rsidR="00F44682">
        <w:rPr>
          <w:rFonts w:hint="eastAsia"/>
        </w:rPr>
        <w:t>提供框架级别的服务</w:t>
      </w:r>
      <w:r w:rsidR="00092358">
        <w:rPr>
          <w:rFonts w:hint="eastAsia"/>
        </w:rPr>
        <w:t>。</w:t>
      </w:r>
      <w:r w:rsidR="00B301A5">
        <w:rPr>
          <w:rFonts w:hint="eastAsia"/>
        </w:rPr>
        <w:t>大多数的引用程序中，都使用上下文来管理</w:t>
      </w:r>
      <w:r w:rsidR="00B301A5">
        <w:rPr>
          <w:rFonts w:hint="eastAsia"/>
        </w:rPr>
        <w:t>Bean</w:t>
      </w:r>
      <w:r w:rsidR="00B301A5">
        <w:rPr>
          <w:rFonts w:hint="eastAsia"/>
        </w:rPr>
        <w:t>，因为</w:t>
      </w:r>
      <w:r w:rsidR="00B301A5">
        <w:rPr>
          <w:rFonts w:hint="eastAsia"/>
        </w:rPr>
        <w:t>BeanFactory</w:t>
      </w:r>
      <w:r w:rsidR="00B301A5">
        <w:rPr>
          <w:rFonts w:hint="eastAsia"/>
        </w:rPr>
        <w:t>较为低级。</w:t>
      </w:r>
    </w:p>
    <w:p w:rsidR="00EE7C53" w:rsidRDefault="00EE7C53" w:rsidP="00BB185D">
      <w:pPr>
        <w:spacing w:line="276" w:lineRule="auto"/>
        <w:ind w:firstLineChars="100" w:firstLine="240"/>
      </w:pPr>
      <w:r>
        <w:rPr>
          <w:rFonts w:hint="eastAsia"/>
        </w:rPr>
        <w:t xml:space="preserve"> </w:t>
      </w:r>
      <w:r>
        <w:t xml:space="preserve"> </w:t>
      </w:r>
      <w:r w:rsidR="00A04A0B">
        <w:rPr>
          <w:rFonts w:hint="eastAsia"/>
        </w:rPr>
        <w:t>Spring</w:t>
      </w:r>
      <w:r w:rsidR="00A04A0B">
        <w:rPr>
          <w:rFonts w:hint="eastAsia"/>
        </w:rPr>
        <w:t>也提供了多种上下文供选择</w:t>
      </w:r>
      <w:r w:rsidR="0010600B">
        <w:rPr>
          <w:rFonts w:hint="eastAsia"/>
        </w:rPr>
        <w:t>：</w:t>
      </w:r>
    </w:p>
    <w:p w:rsidR="0010600B" w:rsidRDefault="0010600B" w:rsidP="00BB185D">
      <w:pPr>
        <w:spacing w:line="276" w:lineRule="auto"/>
      </w:pPr>
      <w:r>
        <w:tab/>
      </w:r>
      <w:r>
        <w:rPr>
          <w:rFonts w:hint="eastAsia"/>
        </w:rPr>
        <w:t>1.</w:t>
      </w:r>
      <w:r w:rsidRPr="0010600B">
        <w:t xml:space="preserve"> AnnotationConfigApplicationContext</w:t>
      </w:r>
      <w:r w:rsidR="00416B80">
        <w:rPr>
          <w:rFonts w:hint="eastAsia"/>
        </w:rPr>
        <w:t>：从注解配置中加载上下文</w:t>
      </w:r>
    </w:p>
    <w:p w:rsidR="0060202C" w:rsidRDefault="0060202C" w:rsidP="00BB185D">
      <w:pPr>
        <w:spacing w:line="276" w:lineRule="auto"/>
      </w:pPr>
      <w:r>
        <w:tab/>
      </w:r>
      <w:r>
        <w:rPr>
          <w:rFonts w:hint="eastAsia"/>
        </w:rPr>
        <w:t>2.</w:t>
      </w:r>
      <w:r w:rsidR="00543653" w:rsidRPr="00543653">
        <w:t xml:space="preserve"> AnnotationConfigWebApplicationContext</w:t>
      </w:r>
      <w:r w:rsidR="00327849">
        <w:rPr>
          <w:rFonts w:hint="eastAsia"/>
        </w:rPr>
        <w:t>：从注解加载</w:t>
      </w:r>
      <w:r w:rsidR="00327849">
        <w:rPr>
          <w:rFonts w:hint="eastAsia"/>
        </w:rPr>
        <w:t>Web</w:t>
      </w:r>
      <w:r w:rsidR="00327849">
        <w:rPr>
          <w:rFonts w:hint="eastAsia"/>
        </w:rPr>
        <w:t>应用上下文</w:t>
      </w:r>
    </w:p>
    <w:p w:rsidR="00EA42DC" w:rsidRDefault="00EA42DC" w:rsidP="00BB185D">
      <w:pPr>
        <w:spacing w:line="276" w:lineRule="auto"/>
      </w:pPr>
      <w:r>
        <w:tab/>
      </w:r>
      <w:r>
        <w:rPr>
          <w:rFonts w:hint="eastAsia"/>
        </w:rPr>
        <w:t>3.</w:t>
      </w:r>
      <w:r w:rsidRPr="00EA42DC">
        <w:t xml:space="preserve"> XmlWebApplicationContext</w:t>
      </w:r>
      <w:r w:rsidR="00172911">
        <w:rPr>
          <w:rFonts w:hint="eastAsia"/>
        </w:rPr>
        <w:t>：从</w:t>
      </w:r>
      <w:r w:rsidR="00172911">
        <w:rPr>
          <w:rFonts w:hint="eastAsia"/>
        </w:rPr>
        <w:t>xml</w:t>
      </w:r>
      <w:r w:rsidR="00172911">
        <w:rPr>
          <w:rFonts w:hint="eastAsia"/>
        </w:rPr>
        <w:t>文件加载</w:t>
      </w:r>
      <w:r w:rsidR="00092D96">
        <w:rPr>
          <w:rFonts w:hint="eastAsia"/>
        </w:rPr>
        <w:t>web</w:t>
      </w:r>
      <w:r w:rsidR="00172911">
        <w:rPr>
          <w:rFonts w:hint="eastAsia"/>
        </w:rPr>
        <w:t>应用上下文</w:t>
      </w:r>
    </w:p>
    <w:p w:rsidR="000E3977" w:rsidRPr="00725F3F" w:rsidRDefault="000E3977" w:rsidP="00BB185D">
      <w:pPr>
        <w:spacing w:line="276" w:lineRule="auto"/>
      </w:pPr>
      <w:r>
        <w:tab/>
      </w:r>
      <w:r>
        <w:rPr>
          <w:rFonts w:hint="eastAsia"/>
        </w:rPr>
        <w:t>4.</w:t>
      </w:r>
      <w:r w:rsidRPr="000E3977">
        <w:t xml:space="preserve"> ClassPathXmlApplicationContext</w:t>
      </w:r>
      <w:r w:rsidR="007F266B">
        <w:rPr>
          <w:rFonts w:hint="eastAsia"/>
        </w:rPr>
        <w:t>：从类路径下的配置文件加载</w:t>
      </w:r>
      <w:r w:rsidR="007F266B">
        <w:rPr>
          <w:rFonts w:hint="eastAsia"/>
        </w:rPr>
        <w:t>web</w:t>
      </w:r>
      <w:r w:rsidR="007F266B">
        <w:rPr>
          <w:rFonts w:hint="eastAsia"/>
        </w:rPr>
        <w:t>应用上下文</w:t>
      </w:r>
    </w:p>
    <w:p w:rsidR="00BB7538" w:rsidRDefault="00BB7538">
      <w:pPr>
        <w:pStyle w:val="20"/>
      </w:pPr>
      <w:r>
        <w:rPr>
          <w:rFonts w:hint="eastAsia"/>
        </w:rPr>
        <w:t>Bean</w:t>
      </w:r>
      <w:r w:rsidR="00143BEE">
        <w:rPr>
          <w:rFonts w:hint="eastAsia"/>
        </w:rPr>
        <w:t>生命</w:t>
      </w:r>
      <w:r>
        <w:rPr>
          <w:rFonts w:hint="eastAsia"/>
        </w:rPr>
        <w:t>周期</w:t>
      </w:r>
    </w:p>
    <w:p w:rsidR="00116B27" w:rsidRDefault="00116B27" w:rsidP="009A6B2E">
      <w:r>
        <w:object w:dxaOrig="11511" w:dyaOrig="5511">
          <v:shape id="_x0000_i1026" type="#_x0000_t75" style="width:442pt;height:211.5pt" o:ole="">
            <v:imagedata r:id="rId10" o:title=""/>
          </v:shape>
          <o:OLEObject Type="Embed" ProgID="Visio.Drawing.15" ShapeID="_x0000_i1026" DrawAspect="Content" ObjectID="_1626161116" r:id="rId11"/>
        </w:object>
      </w:r>
    </w:p>
    <w:p w:rsidR="00116B27" w:rsidRDefault="00116B27" w:rsidP="00A60BFA">
      <w:pPr>
        <w:spacing w:line="276" w:lineRule="auto"/>
      </w:pPr>
      <w:r>
        <w:rPr>
          <w:rFonts w:hint="eastAsia"/>
        </w:rPr>
        <w:t>1.</w:t>
      </w:r>
      <w:r w:rsidR="0025186F">
        <w:rPr>
          <w:rFonts w:hint="eastAsia"/>
        </w:rPr>
        <w:t xml:space="preserve"> </w:t>
      </w:r>
      <w:r>
        <w:rPr>
          <w:rFonts w:hint="eastAsia"/>
        </w:rPr>
        <w:t>Spring</w:t>
      </w:r>
      <w:r>
        <w:rPr>
          <w:rFonts w:hint="eastAsia"/>
        </w:rPr>
        <w:t>创建</w:t>
      </w:r>
      <w:r>
        <w:rPr>
          <w:rFonts w:hint="eastAsia"/>
        </w:rPr>
        <w:t>bean</w:t>
      </w:r>
      <w:r>
        <w:rPr>
          <w:rFonts w:hint="eastAsia"/>
        </w:rPr>
        <w:t>实例</w:t>
      </w:r>
    </w:p>
    <w:p w:rsidR="00F23A54" w:rsidRDefault="00F23A54" w:rsidP="00A60BFA">
      <w:pPr>
        <w:spacing w:line="276" w:lineRule="auto"/>
      </w:pPr>
      <w:r>
        <w:rPr>
          <w:rFonts w:hint="eastAsia"/>
        </w:rPr>
        <w:t>2.</w:t>
      </w:r>
      <w:r w:rsidR="00FD4E65">
        <w:rPr>
          <w:rFonts w:hint="eastAsia"/>
        </w:rPr>
        <w:t>Spring</w:t>
      </w:r>
      <w:r w:rsidR="00FD4E65">
        <w:rPr>
          <w:rFonts w:hint="eastAsia"/>
        </w:rPr>
        <w:t>将属性值和对其他</w:t>
      </w:r>
      <w:r w:rsidR="00FD4E65">
        <w:rPr>
          <w:rFonts w:hint="eastAsia"/>
        </w:rPr>
        <w:t>bean</w:t>
      </w:r>
      <w:r w:rsidR="00FD4E65">
        <w:rPr>
          <w:rFonts w:hint="eastAsia"/>
        </w:rPr>
        <w:t>的引用</w:t>
      </w:r>
      <w:r w:rsidR="00685494">
        <w:rPr>
          <w:rFonts w:hint="eastAsia"/>
        </w:rPr>
        <w:t>注入到当前</w:t>
      </w:r>
      <w:r w:rsidR="00685494">
        <w:rPr>
          <w:rFonts w:hint="eastAsia"/>
        </w:rPr>
        <w:t>bean</w:t>
      </w:r>
      <w:r w:rsidR="00685494">
        <w:rPr>
          <w:rFonts w:hint="eastAsia"/>
        </w:rPr>
        <w:t>对应的属性中</w:t>
      </w:r>
    </w:p>
    <w:p w:rsidR="008761A7" w:rsidRDefault="008761A7" w:rsidP="00A60BFA">
      <w:pPr>
        <w:spacing w:line="276" w:lineRule="auto"/>
      </w:pPr>
      <w:r>
        <w:rPr>
          <w:rFonts w:hint="eastAsia"/>
        </w:rPr>
        <w:t>3.</w:t>
      </w:r>
      <w:r w:rsidR="00D37FFE">
        <w:rPr>
          <w:rFonts w:hint="eastAsia"/>
        </w:rPr>
        <w:t>如果</w:t>
      </w:r>
      <w:r w:rsidR="00D37FFE">
        <w:rPr>
          <w:rFonts w:hint="eastAsia"/>
        </w:rPr>
        <w:t>bean</w:t>
      </w:r>
      <w:r w:rsidR="00D37FFE">
        <w:rPr>
          <w:rFonts w:hint="eastAsia"/>
        </w:rPr>
        <w:t>实现了</w:t>
      </w:r>
      <w:r w:rsidR="00D37FFE">
        <w:rPr>
          <w:rFonts w:hint="eastAsia"/>
        </w:rPr>
        <w:t>BeanName</w:t>
      </w:r>
      <w:r w:rsidR="00D37FFE">
        <w:t>Aware</w:t>
      </w:r>
      <w:r w:rsidR="00D37FFE">
        <w:rPr>
          <w:rFonts w:hint="eastAsia"/>
        </w:rPr>
        <w:t>接口，</w:t>
      </w:r>
      <w:r w:rsidR="00D37FFE">
        <w:rPr>
          <w:rFonts w:hint="eastAsia"/>
        </w:rPr>
        <w:t>Spring</w:t>
      </w:r>
      <w:r w:rsidR="00D37FFE">
        <w:rPr>
          <w:rFonts w:hint="eastAsia"/>
        </w:rPr>
        <w:t>会将</w:t>
      </w:r>
      <w:r w:rsidR="00D37FFE">
        <w:rPr>
          <w:rFonts w:hint="eastAsia"/>
        </w:rPr>
        <w:t>b</w:t>
      </w:r>
      <w:r w:rsidR="00D37FFE">
        <w:t>ean</w:t>
      </w:r>
      <w:r w:rsidR="00D37FFE">
        <w:rPr>
          <w:rFonts w:hint="eastAsia"/>
        </w:rPr>
        <w:t>的</w:t>
      </w:r>
      <w:r w:rsidR="00D37FFE">
        <w:rPr>
          <w:rFonts w:hint="eastAsia"/>
        </w:rPr>
        <w:t>id</w:t>
      </w:r>
      <w:r w:rsidR="00D37FFE">
        <w:rPr>
          <w:rFonts w:hint="eastAsia"/>
        </w:rPr>
        <w:t>传</w:t>
      </w:r>
      <w:r w:rsidR="00CA524F">
        <w:rPr>
          <w:rFonts w:hint="eastAsia"/>
        </w:rPr>
        <w:t>入</w:t>
      </w:r>
    </w:p>
    <w:p w:rsidR="00BF36A8" w:rsidRDefault="00BF36A8" w:rsidP="00A60BFA">
      <w:pPr>
        <w:spacing w:line="276" w:lineRule="auto"/>
      </w:pPr>
      <w:r>
        <w:rPr>
          <w:rFonts w:hint="eastAsia"/>
        </w:rPr>
        <w:t>4.</w:t>
      </w:r>
      <w:r w:rsidR="00E85012">
        <w:rPr>
          <w:rFonts w:hint="eastAsia"/>
        </w:rPr>
        <w:t>如果</w:t>
      </w:r>
      <w:r w:rsidR="00E85012">
        <w:rPr>
          <w:rFonts w:hint="eastAsia"/>
        </w:rPr>
        <w:t>bean</w:t>
      </w:r>
      <w:r w:rsidR="00E85012">
        <w:rPr>
          <w:rFonts w:hint="eastAsia"/>
        </w:rPr>
        <w:t>实现了</w:t>
      </w:r>
      <w:r w:rsidR="00E85012">
        <w:rPr>
          <w:rFonts w:hint="eastAsia"/>
        </w:rPr>
        <w:t>Bean</w:t>
      </w:r>
      <w:r w:rsidR="00E85012">
        <w:t>FactoryAware</w:t>
      </w:r>
      <w:r w:rsidR="00E85012">
        <w:rPr>
          <w:rFonts w:hint="eastAsia"/>
        </w:rPr>
        <w:t>接口，</w:t>
      </w:r>
      <w:r w:rsidR="00E85012">
        <w:rPr>
          <w:rFonts w:hint="eastAsia"/>
        </w:rPr>
        <w:t>Spring</w:t>
      </w:r>
      <w:r w:rsidR="00E85012">
        <w:rPr>
          <w:rFonts w:hint="eastAsia"/>
        </w:rPr>
        <w:t>会将</w:t>
      </w:r>
      <w:r w:rsidR="00E85012">
        <w:t>BeanFactory</w:t>
      </w:r>
      <w:r w:rsidR="003274CF">
        <w:rPr>
          <w:rFonts w:hint="eastAsia"/>
        </w:rPr>
        <w:t>容器</w:t>
      </w:r>
      <w:r w:rsidR="00E85012">
        <w:rPr>
          <w:rFonts w:hint="eastAsia"/>
        </w:rPr>
        <w:t>实例传入</w:t>
      </w:r>
    </w:p>
    <w:p w:rsidR="00BF36A8" w:rsidRDefault="00C22E52" w:rsidP="00A60BFA">
      <w:pPr>
        <w:spacing w:line="276" w:lineRule="auto"/>
      </w:pPr>
      <w:r>
        <w:rPr>
          <w:rFonts w:hint="eastAsia"/>
        </w:rPr>
        <w:t>5.</w:t>
      </w:r>
      <w:r>
        <w:rPr>
          <w:rFonts w:hint="eastAsia"/>
        </w:rPr>
        <w:t>如果</w:t>
      </w:r>
      <w:r>
        <w:rPr>
          <w:rFonts w:hint="eastAsia"/>
        </w:rPr>
        <w:t>bean</w:t>
      </w:r>
      <w:r>
        <w:rPr>
          <w:rFonts w:hint="eastAsia"/>
        </w:rPr>
        <w:t>实现了</w:t>
      </w:r>
      <w:r>
        <w:rPr>
          <w:rFonts w:hint="eastAsia"/>
        </w:rPr>
        <w:t>ApplicationContextAware</w:t>
      </w:r>
      <w:r>
        <w:rPr>
          <w:rFonts w:hint="eastAsia"/>
        </w:rPr>
        <w:t>接口，</w:t>
      </w:r>
      <w:r>
        <w:rPr>
          <w:rFonts w:hint="eastAsia"/>
        </w:rPr>
        <w:t>Spring</w:t>
      </w:r>
      <w:r>
        <w:rPr>
          <w:rFonts w:hint="eastAsia"/>
        </w:rPr>
        <w:t>会将上下文实例传入</w:t>
      </w:r>
    </w:p>
    <w:p w:rsidR="00D86985" w:rsidRDefault="00D86985" w:rsidP="00A60BFA">
      <w:pPr>
        <w:spacing w:line="276" w:lineRule="auto"/>
      </w:pPr>
      <w:r>
        <w:rPr>
          <w:rFonts w:hint="eastAsia"/>
        </w:rPr>
        <w:t>6.</w:t>
      </w:r>
      <w:r>
        <w:rPr>
          <w:rFonts w:hint="eastAsia"/>
        </w:rPr>
        <w:t>如果</w:t>
      </w:r>
      <w:r>
        <w:rPr>
          <w:rFonts w:hint="eastAsia"/>
        </w:rPr>
        <w:t>bean</w:t>
      </w:r>
      <w:r>
        <w:rPr>
          <w:rFonts w:hint="eastAsia"/>
        </w:rPr>
        <w:t>实现了</w:t>
      </w:r>
      <w:r>
        <w:rPr>
          <w:rFonts w:hint="eastAsia"/>
        </w:rPr>
        <w:t>Bean</w:t>
      </w:r>
      <w:r>
        <w:t>PostProcessor</w:t>
      </w:r>
      <w:r>
        <w:rPr>
          <w:rFonts w:hint="eastAsia"/>
        </w:rPr>
        <w:t>接口，</w:t>
      </w:r>
      <w:r>
        <w:rPr>
          <w:rFonts w:hint="eastAsia"/>
        </w:rPr>
        <w:t>Spring</w:t>
      </w:r>
      <w:r>
        <w:rPr>
          <w:rFonts w:hint="eastAsia"/>
        </w:rPr>
        <w:t>会调用</w:t>
      </w:r>
      <w:r w:rsidR="00414C82">
        <w:rPr>
          <w:rFonts w:hint="eastAsia"/>
        </w:rPr>
        <w:t>post</w:t>
      </w:r>
      <w:r w:rsidR="00414C82">
        <w:t>Befor…</w:t>
      </w:r>
    </w:p>
    <w:p w:rsidR="009A6B2E" w:rsidRDefault="00F23645" w:rsidP="00A60BFA">
      <w:pPr>
        <w:spacing w:line="276" w:lineRule="auto"/>
      </w:pPr>
      <w:r>
        <w:rPr>
          <w:rFonts w:hint="eastAsia"/>
        </w:rPr>
        <w:t>7.</w:t>
      </w:r>
      <w:r>
        <w:rPr>
          <w:rFonts w:hint="eastAsia"/>
        </w:rPr>
        <w:t>如果</w:t>
      </w:r>
      <w:r>
        <w:rPr>
          <w:rFonts w:hint="eastAsia"/>
        </w:rPr>
        <w:t>bean</w:t>
      </w:r>
      <w:r>
        <w:rPr>
          <w:rFonts w:hint="eastAsia"/>
        </w:rPr>
        <w:t>实现了</w:t>
      </w:r>
      <w:r>
        <w:rPr>
          <w:rFonts w:hint="eastAsia"/>
        </w:rPr>
        <w:t>InitializingBean</w:t>
      </w:r>
      <w:r>
        <w:rPr>
          <w:rFonts w:hint="eastAsia"/>
        </w:rPr>
        <w:t>接口，</w:t>
      </w:r>
      <w:r>
        <w:rPr>
          <w:rFonts w:hint="eastAsia"/>
        </w:rPr>
        <w:t>Spring</w:t>
      </w:r>
      <w:r>
        <w:rPr>
          <w:rFonts w:hint="eastAsia"/>
        </w:rPr>
        <w:t>会调用其</w:t>
      </w:r>
      <w:r w:rsidR="00A45F2B">
        <w:rPr>
          <w:rFonts w:hint="eastAsia"/>
        </w:rPr>
        <w:t>afterPropertiesSet</w:t>
      </w:r>
      <w:r w:rsidR="00A45F2B">
        <w:t>()</w:t>
      </w:r>
      <w:r w:rsidR="00A45F2B">
        <w:rPr>
          <w:rFonts w:hint="eastAsia"/>
        </w:rPr>
        <w:t>方法，</w:t>
      </w:r>
      <w:r w:rsidR="008E7434">
        <w:rPr>
          <w:rFonts w:hint="eastAsia"/>
        </w:rPr>
        <w:t>同时也会调用</w:t>
      </w:r>
      <w:r w:rsidR="008E7434">
        <w:rPr>
          <w:rFonts w:hint="eastAsia"/>
        </w:rPr>
        <w:t>i</w:t>
      </w:r>
      <w:r w:rsidR="008E7434">
        <w:t>nit-method</w:t>
      </w:r>
      <w:r w:rsidR="008E7434">
        <w:rPr>
          <w:rFonts w:hint="eastAsia"/>
        </w:rPr>
        <w:t>中定义的方法</w:t>
      </w:r>
    </w:p>
    <w:p w:rsidR="00414C82" w:rsidRDefault="00414C82" w:rsidP="00A60BFA">
      <w:pPr>
        <w:spacing w:line="276" w:lineRule="auto"/>
      </w:pPr>
      <w:r>
        <w:rPr>
          <w:rFonts w:hint="eastAsia"/>
        </w:rPr>
        <w:t>8.</w:t>
      </w:r>
      <w:r w:rsidR="00254309">
        <w:rPr>
          <w:rFonts w:hint="eastAsia"/>
        </w:rPr>
        <w:t>如果</w:t>
      </w:r>
      <w:r w:rsidR="00254309">
        <w:rPr>
          <w:rFonts w:hint="eastAsia"/>
        </w:rPr>
        <w:t>bean</w:t>
      </w:r>
      <w:r w:rsidR="00BF7D6D">
        <w:rPr>
          <w:rFonts w:hint="eastAsia"/>
        </w:rPr>
        <w:t>实现了</w:t>
      </w:r>
      <w:r w:rsidR="00BF7D6D" w:rsidRPr="00BF7D6D">
        <w:t>BeanPostProcessor</w:t>
      </w:r>
      <w:r w:rsidR="00FD2E6E">
        <w:rPr>
          <w:rFonts w:hint="eastAsia"/>
        </w:rPr>
        <w:t>，</w:t>
      </w:r>
      <w:r w:rsidR="00FD2E6E">
        <w:rPr>
          <w:rFonts w:hint="eastAsia"/>
        </w:rPr>
        <w:t>Spring</w:t>
      </w:r>
      <w:r w:rsidR="00FD2E6E">
        <w:rPr>
          <w:rFonts w:hint="eastAsia"/>
        </w:rPr>
        <w:t>会</w:t>
      </w:r>
      <w:r w:rsidR="00056736">
        <w:rPr>
          <w:rFonts w:hint="eastAsia"/>
        </w:rPr>
        <w:t>调用</w:t>
      </w:r>
      <w:r w:rsidR="00056736">
        <w:rPr>
          <w:rFonts w:hint="eastAsia"/>
        </w:rPr>
        <w:t>p</w:t>
      </w:r>
      <w:r w:rsidR="00056736">
        <w:t>ostAfter…</w:t>
      </w:r>
    </w:p>
    <w:p w:rsidR="0048048A" w:rsidRDefault="0048048A" w:rsidP="00A60BFA">
      <w:pPr>
        <w:spacing w:line="276" w:lineRule="auto"/>
      </w:pPr>
      <w:r>
        <w:rPr>
          <w:rFonts w:hint="eastAsia"/>
        </w:rPr>
        <w:t>9</w:t>
      </w:r>
      <w:r>
        <w:t>.</w:t>
      </w:r>
      <w:r>
        <w:rPr>
          <w:rFonts w:hint="eastAsia"/>
        </w:rPr>
        <w:t>此时</w:t>
      </w:r>
      <w:r>
        <w:rPr>
          <w:rFonts w:hint="eastAsia"/>
        </w:rPr>
        <w:t>b</w:t>
      </w:r>
      <w:r>
        <w:t>ean</w:t>
      </w:r>
      <w:r>
        <w:rPr>
          <w:rFonts w:hint="eastAsia"/>
        </w:rPr>
        <w:t>已经初始化完毕</w:t>
      </w:r>
    </w:p>
    <w:p w:rsidR="00DC6A5A" w:rsidRPr="009A6B2E" w:rsidRDefault="00DC6A5A" w:rsidP="00A60BFA">
      <w:pPr>
        <w:spacing w:line="276" w:lineRule="auto"/>
      </w:pPr>
      <w:r>
        <w:rPr>
          <w:rFonts w:hint="eastAsia"/>
        </w:rPr>
        <w:t>10.</w:t>
      </w:r>
      <w:r w:rsidR="00301244">
        <w:rPr>
          <w:rFonts w:hint="eastAsia"/>
        </w:rPr>
        <w:t>如果</w:t>
      </w:r>
      <w:r w:rsidR="00301244">
        <w:rPr>
          <w:rFonts w:hint="eastAsia"/>
        </w:rPr>
        <w:t>bean</w:t>
      </w:r>
      <w:r w:rsidR="00301244">
        <w:rPr>
          <w:rFonts w:hint="eastAsia"/>
        </w:rPr>
        <w:t>实现了</w:t>
      </w:r>
      <w:r w:rsidR="00301244" w:rsidRPr="00301244">
        <w:t>DisposableBean</w:t>
      </w:r>
      <w:r w:rsidR="00301244">
        <w:rPr>
          <w:rFonts w:hint="eastAsia"/>
        </w:rPr>
        <w:t>，</w:t>
      </w:r>
      <w:r w:rsidR="00301244" w:rsidRPr="00301244">
        <w:rPr>
          <w:rFonts w:hint="eastAsia"/>
        </w:rPr>
        <w:t>Spring</w:t>
      </w:r>
      <w:r w:rsidR="00301244" w:rsidRPr="00301244">
        <w:rPr>
          <w:rFonts w:hint="eastAsia"/>
        </w:rPr>
        <w:t>将调用它的</w:t>
      </w:r>
      <w:r w:rsidR="00301244" w:rsidRPr="00301244">
        <w:rPr>
          <w:rFonts w:hint="eastAsia"/>
        </w:rPr>
        <w:t>destroy()</w:t>
      </w:r>
      <w:r w:rsidR="00301244" w:rsidRPr="00301244">
        <w:rPr>
          <w:rFonts w:hint="eastAsia"/>
        </w:rPr>
        <w:t>接口方法</w:t>
      </w:r>
      <w:r w:rsidR="00023E6C">
        <w:rPr>
          <w:rFonts w:hint="eastAsia"/>
        </w:rPr>
        <w:t>，同时也会</w:t>
      </w:r>
      <w:r w:rsidR="00023E6C">
        <w:rPr>
          <w:rFonts w:hint="eastAsia"/>
        </w:rPr>
        <w:lastRenderedPageBreak/>
        <w:t>调用</w:t>
      </w:r>
      <w:r w:rsidR="00023E6C">
        <w:rPr>
          <w:rFonts w:hint="eastAsia"/>
        </w:rPr>
        <w:t>d</w:t>
      </w:r>
      <w:r w:rsidR="00023E6C">
        <w:t>estory-method</w:t>
      </w:r>
      <w:r w:rsidR="00023E6C">
        <w:rPr>
          <w:rFonts w:hint="eastAsia"/>
        </w:rPr>
        <w:t>中定义的方法</w:t>
      </w:r>
    </w:p>
    <w:p w:rsidR="006C4FAA" w:rsidRDefault="006C4FAA">
      <w:pPr>
        <w:pStyle w:val="20"/>
      </w:pPr>
      <w:r>
        <w:t>Spring</w:t>
      </w:r>
      <w:r>
        <w:rPr>
          <w:rFonts w:hint="eastAsia"/>
        </w:rPr>
        <w:t>模块</w:t>
      </w:r>
    </w:p>
    <w:p w:rsidR="00942734" w:rsidRDefault="00942734" w:rsidP="00942734">
      <w:pPr>
        <w:jc w:val="center"/>
      </w:pPr>
      <w:r>
        <w:drawing>
          <wp:inline distT="0" distB="0" distL="0" distR="0" wp14:anchorId="11003406" wp14:editId="4FD8891E">
            <wp:extent cx="5472193" cy="4254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4132" cy="4256008"/>
                    </a:xfrm>
                    <a:prstGeom prst="rect">
                      <a:avLst/>
                    </a:prstGeom>
                  </pic:spPr>
                </pic:pic>
              </a:graphicData>
            </a:graphic>
          </wp:inline>
        </w:drawing>
      </w:r>
    </w:p>
    <w:p w:rsidR="00942734" w:rsidRDefault="00942734" w:rsidP="00942734">
      <w:pPr>
        <w:rPr>
          <w:rFonts w:hint="eastAsia"/>
        </w:rPr>
      </w:pPr>
    </w:p>
    <w:p w:rsidR="00942734" w:rsidRDefault="00942734" w:rsidP="00942734">
      <w:pPr>
        <w:jc w:val="center"/>
      </w:pPr>
    </w:p>
    <w:p w:rsidR="00637708" w:rsidRPr="00637708" w:rsidRDefault="00637708" w:rsidP="00942734">
      <w:pPr>
        <w:jc w:val="center"/>
        <w:rPr>
          <w:rFonts w:hint="eastAsia"/>
        </w:rPr>
      </w:pPr>
    </w:p>
    <w:p w:rsidR="00582B40" w:rsidRDefault="00D653D4" w:rsidP="00102622">
      <w:pPr>
        <w:pStyle w:val="10"/>
        <w:spacing w:line="276" w:lineRule="auto"/>
      </w:pPr>
      <w:r>
        <w:rPr>
          <w:rFonts w:hint="eastAsia"/>
        </w:rPr>
        <w:lastRenderedPageBreak/>
        <w:t>Bean</w:t>
      </w:r>
      <w:bookmarkEnd w:id="3"/>
    </w:p>
    <w:p w:rsidR="00EC2095" w:rsidRDefault="00AC7CA9" w:rsidP="00EC2095">
      <w:r>
        <w:rPr>
          <w:rFonts w:hint="eastAsia"/>
        </w:rPr>
        <w:t>在</w:t>
      </w:r>
      <w:r>
        <w:rPr>
          <w:rFonts w:hint="eastAsia"/>
        </w:rPr>
        <w:t>Spring</w:t>
      </w:r>
      <w:r>
        <w:rPr>
          <w:rFonts w:hint="eastAsia"/>
        </w:rPr>
        <w:t>中配置</w:t>
      </w:r>
      <w:r>
        <w:rPr>
          <w:rFonts w:hint="eastAsia"/>
        </w:rPr>
        <w:t>Bean</w:t>
      </w:r>
      <w:r>
        <w:rPr>
          <w:rFonts w:hint="eastAsia"/>
        </w:rPr>
        <w:t>有三种方式</w:t>
      </w:r>
      <w:r w:rsidR="002A463A">
        <w:rPr>
          <w:rFonts w:hint="eastAsia"/>
        </w:rPr>
        <w:t>：</w:t>
      </w:r>
      <w:r w:rsidR="002A463A">
        <w:rPr>
          <w:rFonts w:hint="eastAsia"/>
        </w:rPr>
        <w:t>xml</w:t>
      </w:r>
      <w:r w:rsidR="002A463A">
        <w:rPr>
          <w:rFonts w:hint="eastAsia"/>
        </w:rPr>
        <w:t>配置、代码配置和自动扫描</w:t>
      </w:r>
      <w:r w:rsidR="00EC2095">
        <w:t xml:space="preserve"> </w:t>
      </w:r>
    </w:p>
    <w:p w:rsidR="00A062BB" w:rsidRDefault="00A062BB" w:rsidP="00A062BB">
      <w:pPr>
        <w:pStyle w:val="20"/>
        <w:spacing w:line="276" w:lineRule="auto"/>
      </w:pPr>
      <w:bookmarkStart w:id="4" w:name="_Toc15503612"/>
      <w:bookmarkStart w:id="5" w:name="_Toc59447130"/>
      <w:bookmarkStart w:id="6" w:name="_Toc15503613"/>
      <w:bookmarkStart w:id="7" w:name="_Toc59447133"/>
      <w:bookmarkStart w:id="8" w:name="_Toc15503614"/>
      <w:r>
        <w:rPr>
          <w:rFonts w:hint="eastAsia"/>
        </w:rPr>
        <w:t>X</w:t>
      </w:r>
      <w:r>
        <w:t>ML</w:t>
      </w:r>
      <w:r>
        <w:rPr>
          <w:rFonts w:hint="eastAsia"/>
        </w:rPr>
        <w:t>配置</w:t>
      </w:r>
      <w:bookmarkEnd w:id="8"/>
    </w:p>
    <w:p w:rsidR="00A062BB" w:rsidRDefault="00A062BB" w:rsidP="00AC4B0F">
      <w:pPr>
        <w:spacing w:line="276" w:lineRule="auto"/>
        <w:ind w:firstLineChars="200" w:firstLine="480"/>
      </w:pPr>
      <w:r>
        <w:rPr>
          <w:rFonts w:hint="eastAsia"/>
        </w:rPr>
        <w:t>新的</w:t>
      </w:r>
      <w:r>
        <w:rPr>
          <w:rFonts w:hint="eastAsia"/>
        </w:rPr>
        <w:t>Spring</w:t>
      </w:r>
      <w:r>
        <w:rPr>
          <w:rFonts w:hint="eastAsia"/>
        </w:rPr>
        <w:t>项目应该尽量不再使用</w:t>
      </w:r>
      <w:r>
        <w:rPr>
          <w:rFonts w:hint="eastAsia"/>
        </w:rPr>
        <w:t>xml</w:t>
      </w:r>
      <w:r>
        <w:rPr>
          <w:rFonts w:hint="eastAsia"/>
        </w:rPr>
        <w:t>配置，了解</w:t>
      </w:r>
      <w:r>
        <w:rPr>
          <w:rFonts w:hint="eastAsia"/>
        </w:rPr>
        <w:t>xml</w:t>
      </w:r>
      <w:r>
        <w:rPr>
          <w:rFonts w:hint="eastAsia"/>
        </w:rPr>
        <w:t>配置主要用于维护旧项目。</w:t>
      </w:r>
      <w:r>
        <w:rPr>
          <w:rFonts w:hint="eastAsia"/>
        </w:rPr>
        <w:t>Spring</w:t>
      </w:r>
      <w:r>
        <w:rPr>
          <w:rFonts w:hint="eastAsia"/>
        </w:rPr>
        <w:t>的配置</w:t>
      </w:r>
      <w:r>
        <w:rPr>
          <w:rFonts w:hint="eastAsia"/>
        </w:rPr>
        <w:t>xml</w:t>
      </w:r>
      <w:r>
        <w:rPr>
          <w:rFonts w:hint="eastAsia"/>
        </w:rPr>
        <w:t>文件以</w:t>
      </w:r>
      <w:r>
        <w:t>&lt;beans&gt;</w:t>
      </w:r>
      <w:r>
        <w:rPr>
          <w:rFonts w:hint="eastAsia"/>
        </w:rPr>
        <w:t>元素为根，并且需要在</w:t>
      </w:r>
      <w:r>
        <w:rPr>
          <w:rFonts w:hint="eastAsia"/>
        </w:rPr>
        <w:t>xml</w:t>
      </w:r>
      <w:r>
        <w:rPr>
          <w:rFonts w:hint="eastAsia"/>
        </w:rPr>
        <w:t>顶部声明多个</w:t>
      </w:r>
      <w:r>
        <w:rPr>
          <w:rFonts w:hint="eastAsia"/>
        </w:rPr>
        <w:t>xml</w:t>
      </w:r>
      <w:r>
        <w:rPr>
          <w:rFonts w:hint="eastAsia"/>
        </w:rPr>
        <w:t>模式（</w:t>
      </w:r>
      <w:r>
        <w:rPr>
          <w:rFonts w:hint="eastAsia"/>
        </w:rPr>
        <w:t>XSD</w:t>
      </w:r>
      <w:r>
        <w:rPr>
          <w:rFonts w:hint="eastAsia"/>
        </w:rPr>
        <w:t>）文件。使用</w:t>
      </w:r>
      <w:r>
        <w:rPr>
          <w:rFonts w:hint="eastAsia"/>
        </w:rPr>
        <w:t xml:space="preserve"> &lt;</w:t>
      </w:r>
      <w:r>
        <w:t xml:space="preserve">bean&gt; </w:t>
      </w:r>
      <w:r>
        <w:rPr>
          <w:rFonts w:hint="eastAsia"/>
        </w:rPr>
        <w:t>元素配置</w:t>
      </w:r>
      <w:r>
        <w:rPr>
          <w:rFonts w:hint="eastAsia"/>
        </w:rPr>
        <w:t>Bean</w:t>
      </w:r>
      <w:r w:rsidR="00254BEA">
        <w:rPr>
          <w:rFonts w:hint="eastAsia"/>
        </w:rPr>
        <w:t>，</w:t>
      </w:r>
      <w:r w:rsidRPr="00761541">
        <w:t>&lt;constructor-arg&gt;</w:t>
      </w:r>
      <w:r>
        <w:t xml:space="preserve"> </w:t>
      </w:r>
      <w:r>
        <w:rPr>
          <w:rFonts w:hint="eastAsia"/>
        </w:rPr>
        <w:t>或</w:t>
      </w:r>
      <w:r>
        <w:rPr>
          <w:rFonts w:hint="eastAsia"/>
        </w:rPr>
        <w:t xml:space="preserve"> -c</w:t>
      </w:r>
      <w:r>
        <w:t xml:space="preserve"> </w:t>
      </w:r>
      <w:r>
        <w:rPr>
          <w:rFonts w:hint="eastAsia"/>
        </w:rPr>
        <w:t>标签配置构造器依赖</w:t>
      </w:r>
      <w:r w:rsidR="00453EA6">
        <w:rPr>
          <w:rFonts w:hint="eastAsia"/>
        </w:rPr>
        <w:t>，</w:t>
      </w:r>
      <w:r w:rsidRPr="00CD38FE">
        <w:t>&lt;property&gt;</w:t>
      </w:r>
      <w:r>
        <w:t xml:space="preserve"> </w:t>
      </w:r>
      <w:r>
        <w:rPr>
          <w:rFonts w:hint="eastAsia"/>
        </w:rPr>
        <w:t>或</w:t>
      </w:r>
      <w:r>
        <w:rPr>
          <w:rFonts w:hint="eastAsia"/>
        </w:rPr>
        <w:t xml:space="preserve"> -p</w:t>
      </w:r>
      <w:r>
        <w:t xml:space="preserve"> </w:t>
      </w:r>
      <w:r>
        <w:rPr>
          <w:rFonts w:hint="eastAsia"/>
        </w:rPr>
        <w:t>配置属性依赖</w:t>
      </w:r>
      <w:r w:rsidR="005A7C24">
        <w:rPr>
          <w:rFonts w:hint="eastAsia"/>
        </w:rPr>
        <w:t>。</w:t>
      </w:r>
    </w:p>
    <w:p w:rsidR="00A2750D" w:rsidRPr="00FC543F" w:rsidRDefault="00A2750D" w:rsidP="00A572EC">
      <w:pPr>
        <w:spacing w:line="240" w:lineRule="auto"/>
        <w:rPr>
          <w:rFonts w:ascii="Consolas" w:hAnsi="Consolas"/>
          <w:sz w:val="18"/>
        </w:rPr>
      </w:pPr>
      <w:r w:rsidRPr="00FC543F">
        <w:rPr>
          <w:rFonts w:ascii="Consolas" w:hAnsi="Consolas"/>
          <w:sz w:val="18"/>
        </w:rPr>
        <w:t>&lt;beans&gt;</w:t>
      </w:r>
    </w:p>
    <w:p w:rsidR="00A2750D" w:rsidRPr="00FC543F" w:rsidRDefault="0054353F" w:rsidP="00FC543F">
      <w:pPr>
        <w:spacing w:line="240" w:lineRule="auto"/>
        <w:ind w:firstLineChars="200" w:firstLine="360"/>
        <w:rPr>
          <w:rFonts w:ascii="Consolas" w:hAnsi="Consolas"/>
          <w:sz w:val="18"/>
        </w:rPr>
      </w:pPr>
      <w:r w:rsidRPr="00FC543F">
        <w:rPr>
          <w:rFonts w:ascii="Consolas" w:hAnsi="Consolas"/>
          <w:sz w:val="18"/>
        </w:rPr>
        <w:tab/>
        <w:t xml:space="preserve">&lt;bean </w:t>
      </w:r>
      <w:r w:rsidR="00AC6C28" w:rsidRPr="00FC543F">
        <w:rPr>
          <w:rFonts w:ascii="Consolas" w:hAnsi="Consolas"/>
          <w:sz w:val="18"/>
        </w:rPr>
        <w:t>name</w:t>
      </w:r>
      <w:r w:rsidRPr="00FC543F">
        <w:rPr>
          <w:rFonts w:ascii="Consolas" w:hAnsi="Consolas"/>
          <w:sz w:val="18"/>
        </w:rPr>
        <w:t>="tradeDao" class="com.ray.TradeDao"&gt;</w:t>
      </w:r>
    </w:p>
    <w:p w:rsidR="00D709CF" w:rsidRPr="00FC543F" w:rsidRDefault="00D709CF" w:rsidP="00FC543F">
      <w:pPr>
        <w:spacing w:line="240" w:lineRule="auto"/>
        <w:ind w:firstLineChars="200" w:firstLine="360"/>
        <w:rPr>
          <w:rFonts w:ascii="Consolas" w:hAnsi="Consolas"/>
          <w:sz w:val="18"/>
        </w:rPr>
      </w:pPr>
      <w:r w:rsidRPr="00FC543F">
        <w:rPr>
          <w:rFonts w:ascii="Consolas" w:hAnsi="Consolas"/>
          <w:sz w:val="18"/>
        </w:rPr>
        <w:tab/>
      </w:r>
      <w:r w:rsidRPr="00FC543F">
        <w:rPr>
          <w:rFonts w:ascii="Consolas" w:hAnsi="Consolas"/>
          <w:sz w:val="18"/>
        </w:rPr>
        <w:tab/>
      </w:r>
      <w:r w:rsidR="00CD0117" w:rsidRPr="00FC543F">
        <w:rPr>
          <w:rFonts w:ascii="Consolas" w:hAnsi="Consolas"/>
          <w:sz w:val="18"/>
        </w:rPr>
        <w:t xml:space="preserve">&lt;property </w:t>
      </w:r>
      <w:r w:rsidR="00AC6C28" w:rsidRPr="00FC543F">
        <w:rPr>
          <w:rFonts w:ascii="Consolas" w:hAnsi="Consolas"/>
          <w:sz w:val="18"/>
        </w:rPr>
        <w:t>name="ds" ref="datasource"</w:t>
      </w:r>
      <w:r w:rsidR="007A46B3" w:rsidRPr="00FC543F">
        <w:rPr>
          <w:rFonts w:ascii="Consolas" w:hAnsi="Consolas"/>
          <w:sz w:val="18"/>
        </w:rPr>
        <w:t xml:space="preserve"> /</w:t>
      </w:r>
      <w:r w:rsidR="00CD0117" w:rsidRPr="00FC543F">
        <w:rPr>
          <w:rFonts w:ascii="Consolas" w:hAnsi="Consolas"/>
          <w:sz w:val="18"/>
        </w:rPr>
        <w:t>&gt;</w:t>
      </w:r>
    </w:p>
    <w:p w:rsidR="00A2750D" w:rsidRPr="00FC543F" w:rsidRDefault="00D709CF" w:rsidP="00FC543F">
      <w:pPr>
        <w:spacing w:line="240" w:lineRule="auto"/>
        <w:ind w:firstLineChars="200" w:firstLine="360"/>
        <w:rPr>
          <w:rFonts w:ascii="Consolas" w:hAnsi="Consolas"/>
          <w:sz w:val="18"/>
        </w:rPr>
      </w:pPr>
      <w:r w:rsidRPr="00FC543F">
        <w:rPr>
          <w:rFonts w:ascii="Consolas" w:hAnsi="Consolas"/>
          <w:sz w:val="18"/>
        </w:rPr>
        <w:tab/>
        <w:t>&lt;/bean&gt;</w:t>
      </w:r>
    </w:p>
    <w:p w:rsidR="009F40ED" w:rsidRPr="00D709CF" w:rsidRDefault="009F40ED" w:rsidP="00A572EC">
      <w:pPr>
        <w:spacing w:line="240" w:lineRule="auto"/>
        <w:rPr>
          <w:rFonts w:hint="eastAsia"/>
        </w:rPr>
      </w:pPr>
      <w:r w:rsidRPr="00FC543F">
        <w:rPr>
          <w:rFonts w:ascii="Consolas" w:hAnsi="Consolas"/>
          <w:sz w:val="18"/>
        </w:rPr>
        <w:t>&lt;/breans&gt;</w:t>
      </w:r>
    </w:p>
    <w:p w:rsidR="00A062BB" w:rsidRDefault="00A062BB" w:rsidP="00A062BB">
      <w:pPr>
        <w:pStyle w:val="20"/>
        <w:spacing w:line="276" w:lineRule="auto"/>
      </w:pPr>
      <w:r>
        <w:rPr>
          <w:rFonts w:hint="eastAsia"/>
        </w:rPr>
        <w:t>代码配置</w:t>
      </w:r>
      <w:bookmarkEnd w:id="6"/>
    </w:p>
    <w:p w:rsidR="00A062BB" w:rsidRDefault="00A062BB" w:rsidP="006A75A7">
      <w:pPr>
        <w:spacing w:line="276" w:lineRule="auto"/>
        <w:ind w:firstLineChars="200" w:firstLine="480"/>
      </w:pPr>
      <w:r>
        <w:rPr>
          <w:rFonts w:hint="eastAsia"/>
        </w:rPr>
        <w:t>Spring</w:t>
      </w:r>
      <w:r>
        <w:rPr>
          <w:rFonts w:hint="eastAsia"/>
        </w:rPr>
        <w:t>可以直接使用</w:t>
      </w:r>
      <w:r>
        <w:rPr>
          <w:rFonts w:hint="eastAsia"/>
        </w:rPr>
        <w:t>Java</w:t>
      </w:r>
      <w:r>
        <w:rPr>
          <w:rFonts w:hint="eastAsia"/>
        </w:rPr>
        <w:t>代码来进行配置。为某个类添加注解</w:t>
      </w:r>
      <w:r w:rsidRPr="00825EAA">
        <w:t>@Configuration</w:t>
      </w:r>
      <w:r>
        <w:rPr>
          <w:rFonts w:hint="eastAsia"/>
        </w:rPr>
        <w:t>，表明某个类是配置类。</w:t>
      </w:r>
      <w:bookmarkEnd w:id="7"/>
      <w:r w:rsidR="00796A5C">
        <w:rPr>
          <w:rFonts w:hint="eastAsia"/>
        </w:rPr>
        <w:t>配置</w:t>
      </w:r>
      <w:r w:rsidR="00796A5C">
        <w:rPr>
          <w:rFonts w:hint="eastAsia"/>
        </w:rPr>
        <w:t>bean</w:t>
      </w:r>
      <w:r w:rsidR="00796A5C">
        <w:rPr>
          <w:rFonts w:hint="eastAsia"/>
        </w:rPr>
        <w:t>的方式是，</w:t>
      </w:r>
      <w:r>
        <w:rPr>
          <w:rFonts w:hint="eastAsia"/>
        </w:rPr>
        <w:t>编写</w:t>
      </w:r>
      <w:r w:rsidR="00796A5C">
        <w:rPr>
          <w:rFonts w:hint="eastAsia"/>
        </w:rPr>
        <w:t>一个</w:t>
      </w:r>
      <w:r>
        <w:rPr>
          <w:rFonts w:hint="eastAsia"/>
        </w:rPr>
        <w:t>方法创建并返回</w:t>
      </w:r>
      <w:r>
        <w:rPr>
          <w:rFonts w:hint="eastAsia"/>
        </w:rPr>
        <w:t>Bean</w:t>
      </w:r>
      <w:r>
        <w:rPr>
          <w:rFonts w:hint="eastAsia"/>
        </w:rPr>
        <w:t>，</w:t>
      </w:r>
      <w:r w:rsidR="00820EB2">
        <w:rPr>
          <w:rFonts w:hint="eastAsia"/>
        </w:rPr>
        <w:t>然后</w:t>
      </w:r>
      <w:r>
        <w:rPr>
          <w:rFonts w:hint="eastAsia"/>
        </w:rPr>
        <w:t>为方法添加</w:t>
      </w:r>
      <w:r w:rsidRPr="004A05C4">
        <w:t>@Bean</w:t>
      </w:r>
      <w:r>
        <w:rPr>
          <w:rFonts w:hint="eastAsia"/>
        </w:rPr>
        <w:t>注解</w:t>
      </w:r>
      <w:r w:rsidR="00C9210F">
        <w:rPr>
          <w:rFonts w:hint="eastAsia"/>
        </w:rPr>
        <w:t>。</w:t>
      </w:r>
      <w:r>
        <w:rPr>
          <w:rFonts w:hint="eastAsia"/>
        </w:rPr>
        <w:t>在配置</w:t>
      </w:r>
      <w:r>
        <w:rPr>
          <w:rFonts w:hint="eastAsia"/>
        </w:rPr>
        <w:t>Bean</w:t>
      </w:r>
      <w:r>
        <w:rPr>
          <w:rFonts w:hint="eastAsia"/>
        </w:rPr>
        <w:t>的方法中，加入对其他</w:t>
      </w:r>
      <w:r>
        <w:rPr>
          <w:rFonts w:hint="eastAsia"/>
        </w:rPr>
        <w:t>Bean</w:t>
      </w:r>
      <w:r>
        <w:rPr>
          <w:rFonts w:hint="eastAsia"/>
        </w:rPr>
        <w:t>的依赖即可有两种方式：一种是配置方法依赖其他</w:t>
      </w:r>
      <w:r>
        <w:rPr>
          <w:rFonts w:hint="eastAsia"/>
        </w:rPr>
        <w:t>Bean</w:t>
      </w:r>
      <w:r>
        <w:rPr>
          <w:rFonts w:hint="eastAsia"/>
        </w:rPr>
        <w:t>的配置方法</w:t>
      </w:r>
      <w:r w:rsidR="006A75A7">
        <w:rPr>
          <w:rFonts w:hint="eastAsia"/>
        </w:rPr>
        <w:t>；</w:t>
      </w:r>
      <w:r>
        <w:rPr>
          <w:rFonts w:hint="eastAsia"/>
        </w:rPr>
        <w:t>一种是配置方法依赖其他的</w:t>
      </w:r>
      <w:r>
        <w:rPr>
          <w:rFonts w:hint="eastAsia"/>
        </w:rPr>
        <w:t>Bean</w:t>
      </w:r>
      <w:r>
        <w:rPr>
          <w:rFonts w:hint="eastAsia"/>
        </w:rPr>
        <w:t>的参数传入</w:t>
      </w:r>
      <w:r w:rsidR="00816E61">
        <w:rPr>
          <w:rFonts w:hint="eastAsia"/>
        </w:rPr>
        <w:t>。</w:t>
      </w:r>
    </w:p>
    <w:p w:rsidR="00876311" w:rsidRPr="0093618E" w:rsidRDefault="00876311" w:rsidP="001C054B">
      <w:pPr>
        <w:spacing w:line="240" w:lineRule="atLeast"/>
        <w:rPr>
          <w:rFonts w:ascii="Consolas" w:hAnsi="Consolas"/>
          <w:sz w:val="18"/>
        </w:rPr>
      </w:pPr>
      <w:r w:rsidRPr="0093618E">
        <w:rPr>
          <w:rFonts w:ascii="Consolas" w:hAnsi="Consolas" w:hint="eastAsia"/>
          <w:sz w:val="18"/>
        </w:rPr>
        <w:t>@</w:t>
      </w:r>
      <w:r w:rsidRPr="0093618E">
        <w:rPr>
          <w:rFonts w:ascii="Consolas" w:hAnsi="Consolas"/>
          <w:sz w:val="18"/>
        </w:rPr>
        <w:t>Configuration</w:t>
      </w:r>
    </w:p>
    <w:p w:rsidR="00876311" w:rsidRPr="0093618E" w:rsidRDefault="00876311" w:rsidP="001C054B">
      <w:pPr>
        <w:spacing w:line="240" w:lineRule="atLeast"/>
        <w:rPr>
          <w:rFonts w:ascii="Consolas" w:hAnsi="Consolas"/>
          <w:sz w:val="18"/>
        </w:rPr>
      </w:pPr>
      <w:r w:rsidRPr="0093618E">
        <w:rPr>
          <w:rFonts w:ascii="Consolas" w:hAnsi="Consolas" w:hint="eastAsia"/>
          <w:sz w:val="18"/>
        </w:rPr>
        <w:t>c</w:t>
      </w:r>
      <w:r w:rsidRPr="0093618E">
        <w:rPr>
          <w:rFonts w:ascii="Consolas" w:hAnsi="Consolas"/>
          <w:sz w:val="18"/>
        </w:rPr>
        <w:t>lass Config {</w:t>
      </w:r>
    </w:p>
    <w:p w:rsidR="00876311" w:rsidRPr="0093618E" w:rsidRDefault="00F96DB1" w:rsidP="001C054B">
      <w:pPr>
        <w:spacing w:line="240" w:lineRule="atLeast"/>
        <w:rPr>
          <w:rFonts w:ascii="Consolas" w:hAnsi="Consolas"/>
          <w:sz w:val="18"/>
        </w:rPr>
      </w:pPr>
      <w:r w:rsidRPr="0093618E">
        <w:rPr>
          <w:rFonts w:ascii="Consolas" w:hAnsi="Consolas"/>
          <w:sz w:val="18"/>
        </w:rPr>
        <w:tab/>
      </w:r>
    </w:p>
    <w:p w:rsidR="009F7E57" w:rsidRPr="0093618E" w:rsidRDefault="009F7E57" w:rsidP="001C054B">
      <w:pPr>
        <w:spacing w:line="240" w:lineRule="atLeast"/>
        <w:ind w:firstLineChars="200" w:firstLine="360"/>
        <w:rPr>
          <w:rFonts w:ascii="Consolas" w:hAnsi="Consolas"/>
          <w:sz w:val="18"/>
        </w:rPr>
      </w:pPr>
      <w:r w:rsidRPr="0093618E">
        <w:rPr>
          <w:rFonts w:ascii="Consolas" w:hAnsi="Consolas" w:hint="eastAsia"/>
          <w:sz w:val="18"/>
        </w:rPr>
        <w:t>@</w:t>
      </w:r>
      <w:r w:rsidRPr="0093618E">
        <w:rPr>
          <w:rFonts w:ascii="Consolas" w:hAnsi="Consolas"/>
          <w:sz w:val="18"/>
        </w:rPr>
        <w:t>Bean</w:t>
      </w:r>
    </w:p>
    <w:p w:rsidR="008F6E76" w:rsidRPr="0093618E" w:rsidRDefault="005E64BD" w:rsidP="001C054B">
      <w:pPr>
        <w:spacing w:line="240" w:lineRule="atLeast"/>
        <w:ind w:firstLineChars="200" w:firstLine="360"/>
        <w:rPr>
          <w:rFonts w:ascii="Consolas" w:hAnsi="Consolas"/>
          <w:sz w:val="18"/>
        </w:rPr>
      </w:pPr>
      <w:r w:rsidRPr="0093618E">
        <w:rPr>
          <w:rFonts w:ascii="Consolas" w:hAnsi="Consolas"/>
          <w:sz w:val="18"/>
        </w:rPr>
        <w:t>public Data</w:t>
      </w:r>
      <w:r w:rsidR="008F6E76" w:rsidRPr="0093618E">
        <w:rPr>
          <w:rFonts w:ascii="Consolas" w:hAnsi="Consolas"/>
          <w:sz w:val="18"/>
        </w:rPr>
        <w:t>S</w:t>
      </w:r>
      <w:r w:rsidRPr="0093618E">
        <w:rPr>
          <w:rFonts w:ascii="Consolas" w:hAnsi="Consolas"/>
          <w:sz w:val="18"/>
        </w:rPr>
        <w:t xml:space="preserve">ource </w:t>
      </w:r>
      <w:r w:rsidRPr="0093618E">
        <w:rPr>
          <w:rFonts w:ascii="Consolas" w:hAnsi="Consolas" w:hint="eastAsia"/>
          <w:sz w:val="18"/>
        </w:rPr>
        <w:t>ds</w:t>
      </w:r>
      <w:r w:rsidRPr="0093618E">
        <w:rPr>
          <w:rFonts w:ascii="Consolas" w:hAnsi="Consolas"/>
          <w:sz w:val="18"/>
        </w:rPr>
        <w:t>()</w:t>
      </w:r>
      <w:r w:rsidR="008F6E76" w:rsidRPr="0093618E">
        <w:rPr>
          <w:rFonts w:ascii="Consolas" w:hAnsi="Consolas"/>
          <w:sz w:val="18"/>
        </w:rPr>
        <w:t xml:space="preserve"> {</w:t>
      </w:r>
    </w:p>
    <w:p w:rsidR="008F6E76" w:rsidRPr="0093618E" w:rsidRDefault="008F6E76" w:rsidP="001C054B">
      <w:pPr>
        <w:spacing w:line="240" w:lineRule="atLeast"/>
        <w:ind w:firstLineChars="400" w:firstLine="720"/>
        <w:rPr>
          <w:rFonts w:ascii="Consolas" w:hAnsi="Consolas" w:hint="eastAsia"/>
          <w:sz w:val="18"/>
        </w:rPr>
      </w:pPr>
      <w:r w:rsidRPr="0093618E">
        <w:rPr>
          <w:rFonts w:ascii="Consolas" w:hAnsi="Consolas"/>
          <w:sz w:val="18"/>
        </w:rPr>
        <w:t>return new DataSource();</w:t>
      </w:r>
    </w:p>
    <w:p w:rsidR="00F96DB1" w:rsidRPr="0093618E" w:rsidRDefault="008F6E76" w:rsidP="001C054B">
      <w:pPr>
        <w:spacing w:line="240" w:lineRule="atLeast"/>
        <w:ind w:firstLineChars="200" w:firstLine="360"/>
        <w:rPr>
          <w:rFonts w:ascii="Consolas" w:hAnsi="Consolas"/>
          <w:sz w:val="18"/>
        </w:rPr>
      </w:pPr>
      <w:r w:rsidRPr="0093618E">
        <w:rPr>
          <w:rFonts w:ascii="Consolas" w:hAnsi="Consolas"/>
          <w:sz w:val="18"/>
        </w:rPr>
        <w:t>}</w:t>
      </w:r>
    </w:p>
    <w:p w:rsidR="0077369C" w:rsidRPr="0093618E" w:rsidRDefault="0077369C" w:rsidP="001C054B">
      <w:pPr>
        <w:spacing w:line="240" w:lineRule="atLeast"/>
        <w:rPr>
          <w:rFonts w:ascii="Consolas" w:hAnsi="Consolas"/>
          <w:sz w:val="18"/>
        </w:rPr>
      </w:pPr>
    </w:p>
    <w:p w:rsidR="0077369C" w:rsidRPr="0093618E" w:rsidRDefault="0077369C" w:rsidP="001C054B">
      <w:pPr>
        <w:spacing w:line="240" w:lineRule="atLeast"/>
        <w:ind w:firstLineChars="200" w:firstLine="360"/>
        <w:rPr>
          <w:rFonts w:ascii="Consolas" w:hAnsi="Consolas" w:hint="eastAsia"/>
          <w:sz w:val="18"/>
        </w:rPr>
      </w:pPr>
      <w:r w:rsidRPr="0093618E">
        <w:rPr>
          <w:rFonts w:ascii="Consolas" w:hAnsi="Consolas" w:hint="eastAsia"/>
          <w:sz w:val="18"/>
        </w:rPr>
        <w:t>@</w:t>
      </w:r>
      <w:r w:rsidRPr="0093618E">
        <w:rPr>
          <w:rFonts w:ascii="Consolas" w:hAnsi="Consolas"/>
          <w:sz w:val="18"/>
        </w:rPr>
        <w:t>Bean</w:t>
      </w:r>
    </w:p>
    <w:p w:rsidR="00194730" w:rsidRPr="0093618E" w:rsidRDefault="0077369C" w:rsidP="001C054B">
      <w:pPr>
        <w:spacing w:line="240" w:lineRule="atLeast"/>
        <w:ind w:firstLineChars="200" w:firstLine="360"/>
        <w:rPr>
          <w:rFonts w:ascii="Consolas" w:hAnsi="Consolas" w:hint="eastAsia"/>
          <w:sz w:val="18"/>
        </w:rPr>
      </w:pPr>
      <w:r w:rsidRPr="0093618E">
        <w:rPr>
          <w:rFonts w:ascii="Consolas" w:hAnsi="Consolas" w:hint="eastAsia"/>
          <w:sz w:val="18"/>
        </w:rPr>
        <w:t>p</w:t>
      </w:r>
      <w:r w:rsidRPr="0093618E">
        <w:rPr>
          <w:rFonts w:ascii="Consolas" w:hAnsi="Consolas"/>
          <w:sz w:val="18"/>
        </w:rPr>
        <w:t>ublic TradeDao() {</w:t>
      </w:r>
    </w:p>
    <w:p w:rsidR="0077369C" w:rsidRPr="0093618E" w:rsidRDefault="0077369C" w:rsidP="001C054B">
      <w:pPr>
        <w:spacing w:line="240" w:lineRule="atLeast"/>
        <w:ind w:firstLineChars="400" w:firstLine="720"/>
        <w:rPr>
          <w:rFonts w:ascii="Consolas" w:hAnsi="Consolas" w:hint="eastAsia"/>
          <w:sz w:val="18"/>
        </w:rPr>
      </w:pPr>
      <w:r w:rsidRPr="0093618E">
        <w:rPr>
          <w:rFonts w:ascii="Consolas" w:hAnsi="Consolas"/>
          <w:sz w:val="18"/>
        </w:rPr>
        <w:t xml:space="preserve">return </w:t>
      </w:r>
      <w:r w:rsidR="00351382" w:rsidRPr="0093618E">
        <w:rPr>
          <w:rFonts w:ascii="Consolas" w:hAnsi="Consolas"/>
          <w:sz w:val="18"/>
        </w:rPr>
        <w:t xml:space="preserve">new </w:t>
      </w:r>
      <w:r w:rsidR="00351382" w:rsidRPr="0093618E">
        <w:rPr>
          <w:rFonts w:ascii="Consolas" w:hAnsi="Consolas" w:hint="eastAsia"/>
          <w:sz w:val="18"/>
        </w:rPr>
        <w:t>Trade</w:t>
      </w:r>
      <w:r w:rsidR="00351382" w:rsidRPr="0093618E">
        <w:rPr>
          <w:rFonts w:ascii="Consolas" w:hAnsi="Consolas"/>
          <w:sz w:val="18"/>
        </w:rPr>
        <w:t>Dao(ds());</w:t>
      </w:r>
    </w:p>
    <w:p w:rsidR="0077369C" w:rsidRPr="0093618E" w:rsidRDefault="0077369C" w:rsidP="001C054B">
      <w:pPr>
        <w:spacing w:line="240" w:lineRule="atLeast"/>
        <w:ind w:firstLineChars="200" w:firstLine="360"/>
        <w:rPr>
          <w:rFonts w:ascii="Consolas" w:hAnsi="Consolas"/>
          <w:sz w:val="18"/>
        </w:rPr>
      </w:pPr>
      <w:r w:rsidRPr="0093618E">
        <w:rPr>
          <w:rFonts w:ascii="Consolas" w:hAnsi="Consolas"/>
          <w:sz w:val="18"/>
        </w:rPr>
        <w:t>}</w:t>
      </w:r>
    </w:p>
    <w:p w:rsidR="00DF674B" w:rsidRPr="0093618E" w:rsidRDefault="00DF674B" w:rsidP="001C054B">
      <w:pPr>
        <w:spacing w:line="240" w:lineRule="atLeast"/>
        <w:rPr>
          <w:rFonts w:ascii="Consolas" w:hAnsi="Consolas"/>
          <w:sz w:val="18"/>
        </w:rPr>
      </w:pPr>
    </w:p>
    <w:p w:rsidR="00FC163B" w:rsidRPr="0093618E" w:rsidRDefault="00FC163B" w:rsidP="001C054B">
      <w:pPr>
        <w:spacing w:line="240" w:lineRule="atLeast"/>
        <w:ind w:firstLineChars="200" w:firstLine="360"/>
        <w:rPr>
          <w:rFonts w:ascii="Consolas" w:hAnsi="Consolas" w:hint="eastAsia"/>
          <w:sz w:val="18"/>
        </w:rPr>
      </w:pPr>
      <w:r w:rsidRPr="0093618E">
        <w:rPr>
          <w:rFonts w:ascii="Consolas" w:hAnsi="Consolas" w:hint="eastAsia"/>
          <w:sz w:val="18"/>
        </w:rPr>
        <w:t>@</w:t>
      </w:r>
      <w:r w:rsidRPr="0093618E">
        <w:rPr>
          <w:rFonts w:ascii="Consolas" w:hAnsi="Consolas"/>
          <w:sz w:val="18"/>
        </w:rPr>
        <w:t>Bean</w:t>
      </w:r>
    </w:p>
    <w:p w:rsidR="00FC163B" w:rsidRPr="0093618E" w:rsidRDefault="00DF674B" w:rsidP="001C054B">
      <w:pPr>
        <w:spacing w:line="240" w:lineRule="atLeast"/>
        <w:ind w:firstLineChars="200" w:firstLine="360"/>
        <w:rPr>
          <w:rFonts w:ascii="Consolas" w:hAnsi="Consolas"/>
          <w:sz w:val="18"/>
        </w:rPr>
      </w:pPr>
      <w:r w:rsidRPr="0093618E">
        <w:rPr>
          <w:rFonts w:ascii="Consolas" w:hAnsi="Consolas"/>
          <w:sz w:val="18"/>
        </w:rPr>
        <w:t>public TradeService</w:t>
      </w:r>
      <w:r w:rsidR="00FC163B" w:rsidRPr="0093618E">
        <w:rPr>
          <w:rFonts w:ascii="Consolas" w:hAnsi="Consolas"/>
          <w:sz w:val="18"/>
        </w:rPr>
        <w:t xml:space="preserve"> tradeService</w:t>
      </w:r>
      <w:r w:rsidRPr="0093618E">
        <w:rPr>
          <w:rFonts w:ascii="Consolas" w:hAnsi="Consolas"/>
          <w:sz w:val="18"/>
        </w:rPr>
        <w:t>(TradeDao dao)</w:t>
      </w:r>
      <w:r w:rsidR="00FC163B" w:rsidRPr="0093618E">
        <w:rPr>
          <w:rFonts w:ascii="Consolas" w:hAnsi="Consolas"/>
          <w:sz w:val="18"/>
        </w:rPr>
        <w:t xml:space="preserve"> {</w:t>
      </w:r>
    </w:p>
    <w:p w:rsidR="003F6F75" w:rsidRPr="0093618E" w:rsidRDefault="00976089" w:rsidP="001C054B">
      <w:pPr>
        <w:spacing w:line="240" w:lineRule="atLeast"/>
        <w:ind w:firstLineChars="400" w:firstLine="720"/>
        <w:rPr>
          <w:rFonts w:ascii="Consolas" w:hAnsi="Consolas" w:hint="eastAsia"/>
          <w:sz w:val="18"/>
        </w:rPr>
      </w:pPr>
      <w:r>
        <w:rPr>
          <w:rFonts w:ascii="Consolas" w:hAnsi="Consolas"/>
          <w:sz w:val="18"/>
        </w:rPr>
        <w:t>return</w:t>
      </w:r>
      <w:r w:rsidR="00FC163B" w:rsidRPr="0093618E">
        <w:rPr>
          <w:rFonts w:ascii="Consolas" w:hAnsi="Consolas"/>
          <w:sz w:val="18"/>
        </w:rPr>
        <w:t xml:space="preserve"> new TradeService(</w:t>
      </w:r>
      <w:r w:rsidRPr="0093618E">
        <w:rPr>
          <w:rFonts w:ascii="Consolas" w:hAnsi="Consolas"/>
          <w:sz w:val="18"/>
        </w:rPr>
        <w:t>dao</w:t>
      </w:r>
      <w:r w:rsidR="00FC163B" w:rsidRPr="0093618E">
        <w:rPr>
          <w:rFonts w:ascii="Consolas" w:hAnsi="Consolas"/>
          <w:sz w:val="18"/>
        </w:rPr>
        <w:t>);</w:t>
      </w:r>
    </w:p>
    <w:p w:rsidR="00F96DB1" w:rsidRDefault="00FC163B" w:rsidP="001C054B">
      <w:pPr>
        <w:spacing w:line="240" w:lineRule="atLeast"/>
        <w:ind w:firstLineChars="200" w:firstLine="360"/>
        <w:rPr>
          <w:rFonts w:ascii="Consolas" w:hAnsi="Consolas"/>
          <w:sz w:val="18"/>
        </w:rPr>
      </w:pPr>
      <w:r w:rsidRPr="0093618E">
        <w:rPr>
          <w:rFonts w:ascii="Consolas" w:hAnsi="Consolas"/>
          <w:sz w:val="18"/>
        </w:rPr>
        <w:t>}</w:t>
      </w:r>
    </w:p>
    <w:p w:rsidR="00EB4622" w:rsidRPr="0093618E" w:rsidRDefault="00EB4622" w:rsidP="001C054B">
      <w:pPr>
        <w:spacing w:line="240" w:lineRule="atLeast"/>
        <w:ind w:firstLineChars="200" w:firstLine="360"/>
        <w:rPr>
          <w:rFonts w:ascii="Consolas" w:hAnsi="Consolas" w:hint="eastAsia"/>
          <w:sz w:val="18"/>
        </w:rPr>
      </w:pPr>
    </w:p>
    <w:p w:rsidR="00A062BB" w:rsidRPr="008E3DCF" w:rsidRDefault="00876311" w:rsidP="008E3DCF">
      <w:pPr>
        <w:spacing w:line="240" w:lineRule="atLeast"/>
        <w:rPr>
          <w:rFonts w:ascii="Consolas" w:hAnsi="Consolas" w:hint="eastAsia"/>
          <w:sz w:val="18"/>
        </w:rPr>
      </w:pPr>
      <w:r w:rsidRPr="0093618E">
        <w:rPr>
          <w:rFonts w:ascii="Consolas" w:hAnsi="Consolas"/>
          <w:sz w:val="18"/>
        </w:rPr>
        <w:t>}</w:t>
      </w:r>
    </w:p>
    <w:p w:rsidR="001D0DEE" w:rsidRDefault="001660E8" w:rsidP="00102622">
      <w:pPr>
        <w:pStyle w:val="20"/>
        <w:numPr>
          <w:ilvl w:val="1"/>
          <w:numId w:val="2"/>
        </w:numPr>
        <w:spacing w:before="100" w:line="276" w:lineRule="auto"/>
      </w:pPr>
      <w:r>
        <w:rPr>
          <w:rFonts w:hint="eastAsia"/>
        </w:rPr>
        <w:lastRenderedPageBreak/>
        <w:t>自动化装配</w:t>
      </w:r>
      <w:bookmarkEnd w:id="4"/>
    </w:p>
    <w:bookmarkEnd w:id="5"/>
    <w:p w:rsidR="00DA6DB6" w:rsidRPr="00A046F5" w:rsidRDefault="00E6117F" w:rsidP="00DA7753">
      <w:pPr>
        <w:spacing w:line="276" w:lineRule="auto"/>
        <w:ind w:firstLine="420"/>
        <w:rPr>
          <w:rFonts w:ascii="宋体" w:hAnsi="宋体" w:hint="eastAsia"/>
          <w:szCs w:val="21"/>
        </w:rPr>
      </w:pPr>
      <w:r>
        <w:rPr>
          <w:rFonts w:ascii="宋体" w:hAnsi="宋体" w:hint="eastAsia"/>
          <w:szCs w:val="21"/>
        </w:rPr>
        <w:t>在</w:t>
      </w:r>
      <w:r w:rsidR="00164D9E">
        <w:rPr>
          <w:rFonts w:ascii="宋体" w:hAnsi="宋体" w:hint="eastAsia"/>
          <w:szCs w:val="21"/>
        </w:rPr>
        <w:t>任意的java</w:t>
      </w:r>
      <w:r>
        <w:rPr>
          <w:rFonts w:ascii="宋体" w:hAnsi="宋体" w:hint="eastAsia"/>
          <w:szCs w:val="21"/>
        </w:rPr>
        <w:t>类上加上注解</w:t>
      </w:r>
      <w:r w:rsidR="006C6018">
        <w:rPr>
          <w:rFonts w:ascii="宋体" w:hAnsi="宋体" w:hint="eastAsia"/>
          <w:szCs w:val="21"/>
        </w:rPr>
        <w:t>@Component</w:t>
      </w:r>
      <w:r w:rsidR="007871D6">
        <w:rPr>
          <w:rFonts w:ascii="宋体" w:hAnsi="宋体" w:hint="eastAsia"/>
          <w:szCs w:val="21"/>
        </w:rPr>
        <w:t>（或JDI规范</w:t>
      </w:r>
      <w:r w:rsidR="00BC3A0B">
        <w:rPr>
          <w:rFonts w:ascii="宋体" w:hAnsi="宋体" w:hint="eastAsia"/>
          <w:szCs w:val="21"/>
        </w:rPr>
        <w:t>的</w:t>
      </w:r>
      <w:r w:rsidR="007871D6">
        <w:rPr>
          <w:rFonts w:ascii="宋体" w:hAnsi="宋体" w:hint="eastAsia"/>
          <w:szCs w:val="21"/>
        </w:rPr>
        <w:t>@Named）</w:t>
      </w:r>
      <w:r w:rsidR="005B4DEC">
        <w:rPr>
          <w:rFonts w:ascii="宋体" w:hAnsi="宋体" w:hint="eastAsia"/>
          <w:szCs w:val="21"/>
        </w:rPr>
        <w:t>，就可以</w:t>
      </w:r>
      <w:r w:rsidR="00D65CCC">
        <w:rPr>
          <w:rFonts w:ascii="宋体" w:hAnsi="宋体" w:hint="eastAsia"/>
          <w:szCs w:val="21"/>
        </w:rPr>
        <w:t>告诉Spring这个类</w:t>
      </w:r>
      <w:r w:rsidR="006F56E8">
        <w:rPr>
          <w:rFonts w:ascii="宋体" w:hAnsi="宋体" w:hint="eastAsia"/>
          <w:szCs w:val="21"/>
        </w:rPr>
        <w:t>是</w:t>
      </w:r>
      <w:r w:rsidR="00D65CCC">
        <w:rPr>
          <w:rFonts w:ascii="宋体" w:hAnsi="宋体" w:hint="eastAsia"/>
          <w:szCs w:val="21"/>
        </w:rPr>
        <w:t>一个bean</w:t>
      </w:r>
      <w:r w:rsidR="006F56E8">
        <w:rPr>
          <w:rFonts w:ascii="宋体" w:hAnsi="宋体" w:hint="eastAsia"/>
          <w:szCs w:val="21"/>
        </w:rPr>
        <w:t>。</w:t>
      </w:r>
      <w:r w:rsidR="00A17ED3">
        <w:rPr>
          <w:rFonts w:ascii="宋体" w:hAnsi="宋体" w:hint="eastAsia"/>
          <w:szCs w:val="21"/>
        </w:rPr>
        <w:t>在Spring的配置类上添加注解</w:t>
      </w:r>
      <w:r w:rsidR="00C73DAD" w:rsidRPr="00112DCF">
        <w:rPr>
          <w:rFonts w:ascii="宋体" w:hAnsi="宋体"/>
          <w:szCs w:val="21"/>
        </w:rPr>
        <w:t>@ComponentScan</w:t>
      </w:r>
      <w:r w:rsidR="00181EE7">
        <w:rPr>
          <w:rFonts w:ascii="宋体" w:hAnsi="宋体" w:hint="eastAsia"/>
          <w:szCs w:val="21"/>
        </w:rPr>
        <w:t>，或者在xml文件中</w:t>
      </w:r>
      <w:r w:rsidR="00110F94">
        <w:rPr>
          <w:rFonts w:ascii="宋体" w:hAnsi="宋体" w:hint="eastAsia"/>
          <w:szCs w:val="21"/>
        </w:rPr>
        <w:t>加入</w:t>
      </w:r>
      <w:r w:rsidR="00CA266E" w:rsidRPr="00437D89">
        <w:rPr>
          <w:rFonts w:ascii="宋体" w:hAnsi="宋体"/>
          <w:szCs w:val="21"/>
        </w:rPr>
        <w:t>&lt;context:component-scan&gt;</w:t>
      </w:r>
      <w:r w:rsidR="00871BFA">
        <w:rPr>
          <w:rFonts w:ascii="宋体" w:hAnsi="宋体" w:hint="eastAsia"/>
          <w:szCs w:val="21"/>
        </w:rPr>
        <w:t>以</w:t>
      </w:r>
      <w:r w:rsidR="00C245DF">
        <w:rPr>
          <w:rFonts w:ascii="宋体" w:hAnsi="宋体" w:hint="eastAsia"/>
          <w:szCs w:val="21"/>
        </w:rPr>
        <w:t>开启。</w:t>
      </w:r>
      <w:r w:rsidR="00917E0E">
        <w:rPr>
          <w:rFonts w:ascii="宋体" w:hAnsi="宋体" w:hint="eastAsia"/>
          <w:szCs w:val="21"/>
        </w:rPr>
        <w:t>通过</w:t>
      </w:r>
      <w:r w:rsidR="001B58CD">
        <w:rPr>
          <w:rFonts w:ascii="宋体" w:hAnsi="宋体" w:hint="eastAsia"/>
          <w:szCs w:val="21"/>
        </w:rPr>
        <w:t>basePackages属性可以指定扫描的范围。</w:t>
      </w:r>
      <w:r w:rsidR="003E786F">
        <w:rPr>
          <w:rFonts w:ascii="宋体" w:hAnsi="宋体" w:hint="eastAsia"/>
          <w:szCs w:val="21"/>
        </w:rPr>
        <w:t>这样Sring就会自动扫描到带有注解的类，并将其组装为bean</w:t>
      </w:r>
      <w:r w:rsidR="00813184">
        <w:rPr>
          <w:rFonts w:ascii="宋体" w:hAnsi="宋体" w:hint="eastAsia"/>
          <w:szCs w:val="21"/>
        </w:rPr>
        <w:t>。</w:t>
      </w:r>
    </w:p>
    <w:p w:rsidR="00A53086" w:rsidRDefault="00DA6DB6" w:rsidP="00DA7753">
      <w:pPr>
        <w:pStyle w:val="Comment"/>
        <w:spacing w:line="276" w:lineRule="auto"/>
        <w:ind w:firstLineChars="200" w:firstLine="480"/>
        <w:rPr>
          <w:rFonts w:ascii="宋体" w:hAnsi="宋体" w:hint="eastAsia"/>
          <w:i w:val="0"/>
          <w:noProof/>
          <w:color w:val="auto"/>
          <w:kern w:val="2"/>
          <w:sz w:val="24"/>
          <w:szCs w:val="21"/>
          <w:lang w:eastAsia="zh-CN"/>
        </w:rPr>
      </w:pPr>
      <w:r w:rsidRPr="00DA6DB6">
        <w:rPr>
          <w:rFonts w:ascii="宋体" w:hAnsi="宋体"/>
          <w:i w:val="0"/>
          <w:noProof/>
          <w:color w:val="auto"/>
          <w:kern w:val="2"/>
          <w:sz w:val="24"/>
          <w:szCs w:val="21"/>
          <w:lang w:eastAsia="zh-CN"/>
        </w:rPr>
        <w:t xml:space="preserve">@Autowired </w:t>
      </w:r>
      <w:r w:rsidRPr="00DA6DB6">
        <w:rPr>
          <w:rFonts w:ascii="宋体" w:hAnsi="宋体" w:hint="eastAsia"/>
          <w:i w:val="0"/>
          <w:noProof/>
          <w:color w:val="auto"/>
          <w:kern w:val="2"/>
          <w:sz w:val="24"/>
          <w:szCs w:val="21"/>
          <w:lang w:eastAsia="zh-CN"/>
        </w:rPr>
        <w:t>注解</w:t>
      </w:r>
      <w:r w:rsidR="009F7327" w:rsidRPr="00DA6DB6">
        <w:rPr>
          <w:rFonts w:ascii="宋体" w:hAnsi="宋体" w:hint="eastAsia"/>
          <w:i w:val="0"/>
          <w:noProof/>
          <w:color w:val="auto"/>
          <w:kern w:val="2"/>
          <w:sz w:val="24"/>
          <w:szCs w:val="21"/>
          <w:lang w:eastAsia="zh-CN"/>
        </w:rPr>
        <w:t>（或者JDI规范</w:t>
      </w:r>
      <w:r w:rsidR="008F0457">
        <w:rPr>
          <w:rFonts w:ascii="宋体" w:hAnsi="宋体" w:hint="eastAsia"/>
          <w:i w:val="0"/>
          <w:noProof/>
          <w:color w:val="auto"/>
          <w:kern w:val="2"/>
          <w:sz w:val="24"/>
          <w:szCs w:val="21"/>
          <w:lang w:eastAsia="zh-CN"/>
        </w:rPr>
        <w:t>的</w:t>
      </w:r>
      <w:r w:rsidR="009F7327" w:rsidRPr="00DA6DB6">
        <w:rPr>
          <w:rFonts w:ascii="宋体" w:hAnsi="宋体"/>
          <w:i w:val="0"/>
          <w:noProof/>
          <w:color w:val="auto"/>
          <w:kern w:val="2"/>
          <w:sz w:val="24"/>
          <w:szCs w:val="21"/>
          <w:lang w:eastAsia="zh-CN"/>
        </w:rPr>
        <w:t>@Inject</w:t>
      </w:r>
      <w:r w:rsidR="009F7327" w:rsidRPr="00DA6DB6">
        <w:rPr>
          <w:rFonts w:ascii="宋体" w:hAnsi="宋体" w:hint="eastAsia"/>
          <w:i w:val="0"/>
          <w:noProof/>
          <w:color w:val="auto"/>
          <w:kern w:val="2"/>
          <w:sz w:val="24"/>
          <w:szCs w:val="21"/>
          <w:lang w:eastAsia="zh-CN"/>
        </w:rPr>
        <w:t>）</w:t>
      </w:r>
      <w:r w:rsidRPr="00DA6DB6">
        <w:rPr>
          <w:rFonts w:ascii="宋体" w:hAnsi="宋体" w:hint="eastAsia"/>
          <w:i w:val="0"/>
          <w:noProof/>
          <w:color w:val="auto"/>
          <w:kern w:val="2"/>
          <w:sz w:val="24"/>
          <w:szCs w:val="21"/>
          <w:lang w:eastAsia="zh-CN"/>
        </w:rPr>
        <w:t>表明</w:t>
      </w:r>
      <w:r w:rsidR="002914EC">
        <w:rPr>
          <w:rFonts w:ascii="宋体" w:hAnsi="宋体" w:hint="eastAsia"/>
          <w:i w:val="0"/>
          <w:noProof/>
          <w:color w:val="auto"/>
          <w:kern w:val="2"/>
          <w:sz w:val="24"/>
          <w:szCs w:val="21"/>
          <w:lang w:eastAsia="zh-CN"/>
        </w:rPr>
        <w:t>b</w:t>
      </w:r>
      <w:r w:rsidRPr="00DA6DB6">
        <w:rPr>
          <w:rFonts w:ascii="宋体" w:hAnsi="宋体" w:hint="eastAsia"/>
          <w:i w:val="0"/>
          <w:noProof/>
          <w:color w:val="auto"/>
          <w:kern w:val="2"/>
          <w:sz w:val="24"/>
          <w:szCs w:val="21"/>
          <w:lang w:eastAsia="zh-CN"/>
        </w:rPr>
        <w:t>ean和其他</w:t>
      </w:r>
      <w:r w:rsidR="002914EC">
        <w:rPr>
          <w:rFonts w:ascii="宋体" w:hAnsi="宋体" w:hint="eastAsia"/>
          <w:i w:val="0"/>
          <w:noProof/>
          <w:color w:val="auto"/>
          <w:kern w:val="2"/>
          <w:sz w:val="24"/>
          <w:szCs w:val="21"/>
          <w:lang w:eastAsia="zh-CN"/>
        </w:rPr>
        <w:t>b</w:t>
      </w:r>
      <w:r w:rsidRPr="00DA6DB6">
        <w:rPr>
          <w:rFonts w:ascii="宋体" w:hAnsi="宋体" w:hint="eastAsia"/>
          <w:i w:val="0"/>
          <w:noProof/>
          <w:color w:val="auto"/>
          <w:kern w:val="2"/>
          <w:sz w:val="24"/>
          <w:szCs w:val="21"/>
          <w:lang w:eastAsia="zh-CN"/>
        </w:rPr>
        <w:t>ean的依赖关系，可以用于构造函数、set方法和直接用于属性</w:t>
      </w:r>
      <w:r w:rsidR="008B7AC3">
        <w:rPr>
          <w:rFonts w:ascii="宋体" w:hAnsi="宋体" w:hint="eastAsia"/>
          <w:i w:val="0"/>
          <w:noProof/>
          <w:color w:val="auto"/>
          <w:kern w:val="2"/>
          <w:sz w:val="24"/>
          <w:szCs w:val="21"/>
          <w:lang w:eastAsia="zh-CN"/>
        </w:rPr>
        <w:t>，Spring在扫描时会</w:t>
      </w:r>
      <w:r w:rsidR="009A7E19">
        <w:rPr>
          <w:rFonts w:ascii="宋体" w:hAnsi="宋体" w:hint="eastAsia"/>
          <w:i w:val="0"/>
          <w:noProof/>
          <w:color w:val="auto"/>
          <w:kern w:val="2"/>
          <w:sz w:val="24"/>
          <w:szCs w:val="21"/>
          <w:lang w:eastAsia="zh-CN"/>
        </w:rPr>
        <w:t>按照关系设置属性</w:t>
      </w:r>
      <w:r w:rsidRPr="00DA6DB6">
        <w:rPr>
          <w:rFonts w:ascii="宋体" w:hAnsi="宋体" w:hint="eastAsia"/>
          <w:i w:val="0"/>
          <w:noProof/>
          <w:color w:val="auto"/>
          <w:kern w:val="2"/>
          <w:sz w:val="24"/>
          <w:szCs w:val="21"/>
          <w:lang w:eastAsia="zh-CN"/>
        </w:rPr>
        <w:t>。</w:t>
      </w:r>
    </w:p>
    <w:p w:rsidR="008F0319" w:rsidRDefault="008F0319" w:rsidP="00102622">
      <w:pPr>
        <w:pStyle w:val="20"/>
        <w:spacing w:line="276" w:lineRule="auto"/>
      </w:pPr>
      <w:bookmarkStart w:id="9" w:name="_Toc15503615"/>
      <w:bookmarkEnd w:id="2"/>
      <w:r>
        <w:rPr>
          <w:rFonts w:hint="eastAsia"/>
        </w:rPr>
        <w:t>导入和混合</w:t>
      </w:r>
      <w:bookmarkEnd w:id="9"/>
    </w:p>
    <w:p w:rsidR="008D19EC" w:rsidRDefault="00044A75" w:rsidP="00102622">
      <w:pPr>
        <w:pStyle w:val="30"/>
        <w:spacing w:line="276" w:lineRule="auto"/>
      </w:pPr>
      <w:bookmarkStart w:id="10" w:name="_Toc15503616"/>
      <w:r>
        <w:rPr>
          <w:rFonts w:hint="eastAsia"/>
        </w:rPr>
        <w:t>代码配置</w:t>
      </w:r>
      <w:bookmarkEnd w:id="10"/>
    </w:p>
    <w:p w:rsidR="009955FD" w:rsidRDefault="003234A3" w:rsidP="00102622">
      <w:pPr>
        <w:spacing w:line="276" w:lineRule="auto"/>
        <w:ind w:left="420"/>
      </w:pPr>
      <w:r w:rsidRPr="003234A3">
        <w:t>@Import</w:t>
      </w:r>
      <w:r w:rsidR="00E71B0B">
        <w:t xml:space="preserve"> </w:t>
      </w:r>
      <w:r w:rsidR="00E71B0B">
        <w:rPr>
          <w:rFonts w:hint="eastAsia"/>
        </w:rPr>
        <w:t>引入其他配置类</w:t>
      </w:r>
    </w:p>
    <w:p w:rsidR="00722C90" w:rsidRPr="009955FD" w:rsidRDefault="00722C90" w:rsidP="00102622">
      <w:pPr>
        <w:spacing w:line="276" w:lineRule="auto"/>
        <w:ind w:left="420"/>
      </w:pPr>
      <w:r>
        <w:rPr>
          <w:rFonts w:hint="eastAsia"/>
        </w:rPr>
        <w:t>@ImportResource</w:t>
      </w:r>
      <w:r w:rsidR="00FC0291">
        <w:t xml:space="preserve"> </w:t>
      </w:r>
      <w:r w:rsidR="00FC0291">
        <w:rPr>
          <w:rFonts w:hint="eastAsia"/>
        </w:rPr>
        <w:t>引入</w:t>
      </w:r>
      <w:r w:rsidR="00FD5932">
        <w:rPr>
          <w:rFonts w:hint="eastAsia"/>
        </w:rPr>
        <w:t>配置</w:t>
      </w:r>
      <w:r w:rsidR="006A11AF">
        <w:rPr>
          <w:rFonts w:hint="eastAsia"/>
        </w:rPr>
        <w:t>文件</w:t>
      </w:r>
    </w:p>
    <w:p w:rsidR="002D585B" w:rsidRDefault="002D585B" w:rsidP="00102622">
      <w:pPr>
        <w:pStyle w:val="30"/>
        <w:spacing w:line="276" w:lineRule="auto"/>
      </w:pPr>
      <w:bookmarkStart w:id="11" w:name="_Toc15503617"/>
      <w:r>
        <w:rPr>
          <w:rFonts w:hint="eastAsia"/>
        </w:rPr>
        <w:t>xml配置</w:t>
      </w:r>
      <w:bookmarkEnd w:id="11"/>
    </w:p>
    <w:p w:rsidR="00F26A04" w:rsidRDefault="00F26A04" w:rsidP="00102622">
      <w:pPr>
        <w:spacing w:line="276" w:lineRule="auto"/>
        <w:ind w:left="420"/>
      </w:pPr>
      <w:r>
        <w:rPr>
          <w:rFonts w:hint="eastAsia"/>
        </w:rPr>
        <w:t>&lt;</w:t>
      </w:r>
      <w:r>
        <w:t xml:space="preserve">Import &gt; </w:t>
      </w:r>
      <w:r>
        <w:rPr>
          <w:rFonts w:hint="eastAsia"/>
        </w:rPr>
        <w:t>元素</w:t>
      </w:r>
      <w:r w:rsidR="00164FE1">
        <w:rPr>
          <w:rFonts w:hint="eastAsia"/>
        </w:rPr>
        <w:t>引入其他配置文件</w:t>
      </w:r>
    </w:p>
    <w:p w:rsidR="00E1629B" w:rsidRPr="00F26A04" w:rsidRDefault="00E1629B" w:rsidP="00102622">
      <w:pPr>
        <w:spacing w:line="276" w:lineRule="auto"/>
        <w:ind w:left="420"/>
      </w:pPr>
      <w:r>
        <w:rPr>
          <w:rFonts w:hint="eastAsia"/>
        </w:rPr>
        <w:t>&lt;</w:t>
      </w:r>
      <w:r>
        <w:t xml:space="preserve">bean &gt; </w:t>
      </w:r>
      <w:r>
        <w:rPr>
          <w:rFonts w:hint="eastAsia"/>
        </w:rPr>
        <w:t>元素</w:t>
      </w:r>
      <w:r w:rsidR="002E0B59">
        <w:rPr>
          <w:rFonts w:hint="eastAsia"/>
        </w:rPr>
        <w:t>直接</w:t>
      </w:r>
      <w:r w:rsidR="001F0D76">
        <w:rPr>
          <w:rFonts w:hint="eastAsia"/>
        </w:rPr>
        <w:t>将</w:t>
      </w:r>
      <w:r w:rsidR="00C61991">
        <w:rPr>
          <w:rFonts w:hint="eastAsia"/>
        </w:rPr>
        <w:t>配置类作为</w:t>
      </w:r>
      <w:r w:rsidR="00C61991">
        <w:rPr>
          <w:rFonts w:hint="eastAsia"/>
        </w:rPr>
        <w:t>Bean</w:t>
      </w:r>
      <w:r w:rsidR="00C61991">
        <w:rPr>
          <w:rFonts w:hint="eastAsia"/>
        </w:rPr>
        <w:t>配置</w:t>
      </w:r>
    </w:p>
    <w:p w:rsidR="006B1EEE" w:rsidRDefault="00307900" w:rsidP="00102622">
      <w:pPr>
        <w:pStyle w:val="10"/>
        <w:spacing w:line="276" w:lineRule="auto"/>
      </w:pPr>
      <w:bookmarkStart w:id="12" w:name="_Toc15503618"/>
      <w:r>
        <w:rPr>
          <w:rFonts w:hint="eastAsia"/>
        </w:rPr>
        <w:lastRenderedPageBreak/>
        <w:t>高级装配</w:t>
      </w:r>
      <w:bookmarkEnd w:id="12"/>
    </w:p>
    <w:p w:rsidR="00BC367C" w:rsidRDefault="00EC595C" w:rsidP="00102622">
      <w:pPr>
        <w:pStyle w:val="20"/>
        <w:spacing w:line="276" w:lineRule="auto"/>
      </w:pPr>
      <w:bookmarkStart w:id="13" w:name="_Toc15503619"/>
      <w:r>
        <w:rPr>
          <w:rFonts w:hint="eastAsia"/>
        </w:rPr>
        <w:t>环境和Profile</w:t>
      </w:r>
      <w:bookmarkEnd w:id="13"/>
    </w:p>
    <w:p w:rsidR="00B37EEB" w:rsidRPr="00FD5C98" w:rsidRDefault="00E5712E" w:rsidP="009022B5">
      <w:pPr>
        <w:spacing w:line="276" w:lineRule="auto"/>
        <w:ind w:firstLineChars="150" w:firstLine="360"/>
      </w:pPr>
      <w:r>
        <w:rPr>
          <w:rFonts w:hint="eastAsia"/>
        </w:rPr>
        <w:t>对于同一个</w:t>
      </w:r>
      <w:r w:rsidR="00431B53">
        <w:rPr>
          <w:rFonts w:hint="eastAsia"/>
        </w:rPr>
        <w:t>bean</w:t>
      </w:r>
      <w:r w:rsidR="002B33A6">
        <w:rPr>
          <w:rFonts w:hint="eastAsia"/>
        </w:rPr>
        <w:t>，希望在不同的</w:t>
      </w:r>
      <w:r w:rsidR="00BA066D">
        <w:rPr>
          <w:rFonts w:hint="eastAsia"/>
        </w:rPr>
        <w:t>场景下使用不同的配置</w:t>
      </w:r>
      <w:r w:rsidR="00C06B68">
        <w:rPr>
          <w:rFonts w:hint="eastAsia"/>
        </w:rPr>
        <w:t>方案</w:t>
      </w:r>
      <w:r w:rsidR="00796329">
        <w:rPr>
          <w:rFonts w:hint="eastAsia"/>
        </w:rPr>
        <w:t>，可以使用</w:t>
      </w:r>
      <w:r w:rsidR="00796329">
        <w:rPr>
          <w:rFonts w:hint="eastAsia"/>
        </w:rPr>
        <w:t>profi</w:t>
      </w:r>
      <w:r w:rsidR="006B7D8E">
        <w:rPr>
          <w:rFonts w:hint="eastAsia"/>
        </w:rPr>
        <w:t>le</w:t>
      </w:r>
      <w:r w:rsidR="006B7D8E">
        <w:rPr>
          <w:rFonts w:hint="eastAsia"/>
        </w:rPr>
        <w:t>功能</w:t>
      </w:r>
      <w:r w:rsidR="00A537B4">
        <w:rPr>
          <w:rFonts w:hint="eastAsia"/>
        </w:rPr>
        <w:t>。</w:t>
      </w:r>
      <w:r w:rsidR="001223CF">
        <w:rPr>
          <w:rFonts w:hint="eastAsia"/>
        </w:rPr>
        <w:t>常见的场景就是数据源的配置</w:t>
      </w:r>
      <w:r w:rsidR="00031D0E">
        <w:rPr>
          <w:rFonts w:hint="eastAsia"/>
        </w:rPr>
        <w:t>，就算</w:t>
      </w:r>
      <w:r w:rsidR="00652B1B">
        <w:rPr>
          <w:rFonts w:hint="eastAsia"/>
        </w:rPr>
        <w:t>在普通情况下，也会有生产和测环境的区别，这时候数据源</w:t>
      </w:r>
      <w:r w:rsidR="00E85087">
        <w:rPr>
          <w:rFonts w:hint="eastAsia"/>
        </w:rPr>
        <w:t>会希望使用不同的</w:t>
      </w:r>
      <w:r w:rsidR="00160903">
        <w:rPr>
          <w:rFonts w:hint="eastAsia"/>
        </w:rPr>
        <w:t>地址、用户名等</w:t>
      </w:r>
      <w:r w:rsidR="006976DB">
        <w:rPr>
          <w:rFonts w:hint="eastAsia"/>
        </w:rPr>
        <w:t>。</w:t>
      </w:r>
    </w:p>
    <w:p w:rsidR="001A6F9B" w:rsidRDefault="001A6F9B" w:rsidP="00102622">
      <w:pPr>
        <w:pStyle w:val="30"/>
        <w:spacing w:line="276" w:lineRule="auto"/>
      </w:pPr>
      <w:bookmarkStart w:id="14" w:name="_Toc15503620"/>
      <w:r>
        <w:rPr>
          <w:rFonts w:hint="eastAsia"/>
        </w:rPr>
        <w:t>配置 profile</w:t>
      </w:r>
      <w:bookmarkEnd w:id="14"/>
    </w:p>
    <w:p w:rsidR="00B23BBF" w:rsidRDefault="00B23BBF" w:rsidP="00102622">
      <w:pPr>
        <w:spacing w:line="276" w:lineRule="auto"/>
      </w:pPr>
      <w:r w:rsidRPr="00650B83">
        <w:t>@Profile</w:t>
      </w:r>
      <w:r>
        <w:rPr>
          <w:rFonts w:hint="eastAsia"/>
        </w:rPr>
        <w:t>注解，可以用于类、配置方法表明配置的生效范围。</w:t>
      </w:r>
    </w:p>
    <w:p w:rsidR="00B23BBF" w:rsidRDefault="00B23BBF" w:rsidP="00102622">
      <w:pPr>
        <w:spacing w:line="276" w:lineRule="auto"/>
      </w:pPr>
      <w:r>
        <w:rPr>
          <w:rFonts w:hint="eastAsia"/>
        </w:rPr>
        <w:t>如</w:t>
      </w:r>
      <w:r>
        <w:rPr>
          <w:rFonts w:hint="eastAsia"/>
        </w:rPr>
        <w:t xml:space="preserve"> @Profile</w:t>
      </w:r>
      <w:r>
        <w:t xml:space="preserve">("dev") </w:t>
      </w:r>
      <w:r>
        <w:rPr>
          <w:rFonts w:hint="eastAsia"/>
        </w:rPr>
        <w:t>表明在</w:t>
      </w:r>
      <w:r>
        <w:rPr>
          <w:rFonts w:hint="eastAsia"/>
        </w:rPr>
        <w:t xml:space="preserve"> dev</w:t>
      </w:r>
      <w:r>
        <w:t xml:space="preserve"> </w:t>
      </w:r>
      <w:r>
        <w:rPr>
          <w:rFonts w:hint="eastAsia"/>
        </w:rPr>
        <w:t>profile</w:t>
      </w:r>
      <w:r>
        <w:t xml:space="preserve"> </w:t>
      </w:r>
      <w:r>
        <w:rPr>
          <w:rFonts w:hint="eastAsia"/>
        </w:rPr>
        <w:t>激活后生效。</w:t>
      </w:r>
    </w:p>
    <w:p w:rsidR="00B23BBF" w:rsidRPr="00B23BBF" w:rsidRDefault="00B23BBF" w:rsidP="00102622">
      <w:pPr>
        <w:spacing w:line="276" w:lineRule="auto"/>
      </w:pPr>
      <w:r>
        <w:rPr>
          <w:rFonts w:hint="eastAsia"/>
        </w:rPr>
        <w:t>在</w:t>
      </w:r>
      <w:r>
        <w:rPr>
          <w:rFonts w:hint="eastAsia"/>
        </w:rPr>
        <w:t>xml</w:t>
      </w:r>
      <w:r>
        <w:rPr>
          <w:rFonts w:hint="eastAsia"/>
        </w:rPr>
        <w:t>中使用</w:t>
      </w:r>
      <w:r>
        <w:rPr>
          <w:rFonts w:hint="eastAsia"/>
        </w:rPr>
        <w:t xml:space="preserve"> </w:t>
      </w:r>
      <w:r w:rsidRPr="001E3495">
        <w:t>&lt;beans&gt;</w:t>
      </w:r>
      <w:r>
        <w:t xml:space="preserve"> </w:t>
      </w:r>
      <w:r>
        <w:rPr>
          <w:rFonts w:hint="eastAsia"/>
        </w:rPr>
        <w:t>元素的</w:t>
      </w:r>
      <w:r>
        <w:rPr>
          <w:rFonts w:hint="eastAsia"/>
        </w:rPr>
        <w:t xml:space="preserve"> </w:t>
      </w:r>
      <w:r w:rsidRPr="001E3495">
        <w:t>profile</w:t>
      </w:r>
      <w:r>
        <w:t xml:space="preserve"> </w:t>
      </w:r>
      <w:r>
        <w:rPr>
          <w:rFonts w:hint="eastAsia"/>
        </w:rPr>
        <w:t>可以配置生效范围。也可以再</w:t>
      </w:r>
      <w:r>
        <w:rPr>
          <w:rFonts w:hint="eastAsia"/>
        </w:rPr>
        <w:t xml:space="preserve"> </w:t>
      </w:r>
      <w:r w:rsidRPr="0087607F">
        <w:t>&lt;beans&gt;</w:t>
      </w:r>
      <w:r>
        <w:t xml:space="preserve"> </w:t>
      </w:r>
      <w:r>
        <w:rPr>
          <w:rFonts w:hint="eastAsia"/>
        </w:rPr>
        <w:t>中嵌套</w:t>
      </w:r>
      <w:r>
        <w:rPr>
          <w:rFonts w:hint="eastAsia"/>
        </w:rPr>
        <w:t xml:space="preserve"> </w:t>
      </w:r>
      <w:r w:rsidRPr="0087607F">
        <w:t>&lt;beans&gt;</w:t>
      </w:r>
      <w:r>
        <w:t xml:space="preserve"> </w:t>
      </w:r>
      <w:r>
        <w:rPr>
          <w:rFonts w:hint="eastAsia"/>
        </w:rPr>
        <w:t>而不用创建多个文件来配置生效范围。</w:t>
      </w:r>
    </w:p>
    <w:p w:rsidR="00DA1ED1" w:rsidRDefault="00DA1ED1" w:rsidP="00102622">
      <w:pPr>
        <w:pStyle w:val="30"/>
        <w:spacing w:line="276" w:lineRule="auto"/>
      </w:pPr>
      <w:bookmarkStart w:id="15" w:name="_Toc15503621"/>
      <w:r>
        <w:rPr>
          <w:rFonts w:hint="eastAsia"/>
        </w:rPr>
        <w:t>激活 profile</w:t>
      </w:r>
      <w:bookmarkEnd w:id="15"/>
    </w:p>
    <w:p w:rsidR="00AC4F6B" w:rsidRDefault="00121645" w:rsidP="00102622">
      <w:pPr>
        <w:spacing w:line="276" w:lineRule="auto"/>
      </w:pPr>
      <w:r>
        <w:rPr>
          <w:rFonts w:hint="eastAsia"/>
        </w:rPr>
        <w:t>Spring</w:t>
      </w:r>
      <w:r>
        <w:t xml:space="preserve"> </w:t>
      </w:r>
      <w:r>
        <w:rPr>
          <w:rFonts w:hint="eastAsia"/>
        </w:rPr>
        <w:t>依赖两个属性</w:t>
      </w:r>
      <w:r w:rsidR="00C20091">
        <w:rPr>
          <w:rFonts w:hint="eastAsia"/>
        </w:rPr>
        <w:t>来</w:t>
      </w:r>
      <w:r w:rsidR="008A5A9D">
        <w:rPr>
          <w:rFonts w:hint="eastAsia"/>
        </w:rPr>
        <w:t>确定当前的</w:t>
      </w:r>
      <w:r w:rsidR="008A5A9D">
        <w:rPr>
          <w:rFonts w:hint="eastAsia"/>
        </w:rPr>
        <w:t xml:space="preserve"> profile</w:t>
      </w:r>
      <w:r w:rsidR="00BD6283">
        <w:rPr>
          <w:rFonts w:hint="eastAsia"/>
        </w:rPr>
        <w:t>：</w:t>
      </w:r>
    </w:p>
    <w:p w:rsidR="00236A06" w:rsidRDefault="00EB5E82" w:rsidP="00102622">
      <w:pPr>
        <w:spacing w:line="276" w:lineRule="auto"/>
        <w:ind w:firstLine="420"/>
      </w:pPr>
      <w:r w:rsidRPr="00EB5E82">
        <w:rPr>
          <w:rFonts w:hint="eastAsia"/>
        </w:rPr>
        <w:t>spring.profiles.active</w:t>
      </w:r>
      <w:r w:rsidRPr="00EB5E82">
        <w:rPr>
          <w:rFonts w:hint="eastAsia"/>
        </w:rPr>
        <w:t>和</w:t>
      </w:r>
      <w:r w:rsidRPr="00EB5E82">
        <w:rPr>
          <w:rFonts w:hint="eastAsia"/>
        </w:rPr>
        <w:t>spring.profiles.default</w:t>
      </w:r>
    </w:p>
    <w:p w:rsidR="00F86C7C" w:rsidRDefault="00CD1F5B" w:rsidP="00102622">
      <w:pPr>
        <w:spacing w:line="276" w:lineRule="auto"/>
      </w:pPr>
      <w:r>
        <w:rPr>
          <w:rFonts w:hint="eastAsia"/>
        </w:rPr>
        <w:t>优先使用</w:t>
      </w:r>
      <w:r>
        <w:rPr>
          <w:rFonts w:hint="eastAsia"/>
        </w:rPr>
        <w:t xml:space="preserve"> active</w:t>
      </w:r>
      <w:r>
        <w:t xml:space="preserve"> </w:t>
      </w:r>
      <w:r>
        <w:rPr>
          <w:rFonts w:hint="eastAsia"/>
        </w:rPr>
        <w:t>若该值没有设置</w:t>
      </w:r>
      <w:r w:rsidR="006A7301">
        <w:rPr>
          <w:rFonts w:hint="eastAsia"/>
        </w:rPr>
        <w:t>则使用</w:t>
      </w:r>
      <w:r w:rsidR="006A7301">
        <w:rPr>
          <w:rFonts w:hint="eastAsia"/>
        </w:rPr>
        <w:t>default</w:t>
      </w:r>
      <w:r w:rsidR="006A7301">
        <w:rPr>
          <w:rFonts w:hint="eastAsia"/>
        </w:rPr>
        <w:t>，若</w:t>
      </w:r>
      <w:r w:rsidR="006A7301">
        <w:rPr>
          <w:rFonts w:hint="eastAsia"/>
        </w:rPr>
        <w:t>defaul</w:t>
      </w:r>
      <w:r w:rsidR="00CE1C92">
        <w:rPr>
          <w:rFonts w:hint="eastAsia"/>
        </w:rPr>
        <w:t>t</w:t>
      </w:r>
      <w:r w:rsidR="00560877">
        <w:rPr>
          <w:rFonts w:hint="eastAsia"/>
        </w:rPr>
        <w:t>也没有设置，则只创建不包含</w:t>
      </w:r>
      <w:r w:rsidR="00560877">
        <w:rPr>
          <w:rFonts w:hint="eastAsia"/>
        </w:rPr>
        <w:t xml:space="preserve"> profile</w:t>
      </w:r>
      <w:r w:rsidR="00560877">
        <w:t xml:space="preserve"> </w:t>
      </w:r>
      <w:r w:rsidR="00560877">
        <w:rPr>
          <w:rFonts w:hint="eastAsia"/>
        </w:rPr>
        <w:t>的</w:t>
      </w:r>
      <w:r w:rsidR="00560877">
        <w:rPr>
          <w:rFonts w:hint="eastAsia"/>
        </w:rPr>
        <w:t>bean</w:t>
      </w:r>
      <w:r w:rsidR="00A63F9D">
        <w:rPr>
          <w:rFonts w:hint="eastAsia"/>
        </w:rPr>
        <w:t>。</w:t>
      </w:r>
    </w:p>
    <w:p w:rsidR="00A63F9D" w:rsidRDefault="00306682" w:rsidP="00102622">
      <w:pPr>
        <w:spacing w:line="276" w:lineRule="auto"/>
      </w:pPr>
      <w:r>
        <w:rPr>
          <w:rFonts w:hint="eastAsia"/>
        </w:rPr>
        <w:t xml:space="preserve"> </w:t>
      </w:r>
      <w:r>
        <w:t xml:space="preserve">   </w:t>
      </w:r>
      <w:r w:rsidR="007233E1">
        <w:rPr>
          <w:rFonts w:hint="eastAsia"/>
        </w:rPr>
        <w:t>这两个属性的设置方式有多种</w:t>
      </w:r>
    </w:p>
    <w:p w:rsidR="00367372" w:rsidRDefault="00367372" w:rsidP="00102622">
      <w:pPr>
        <w:pStyle w:val="afb"/>
        <w:numPr>
          <w:ilvl w:val="0"/>
          <w:numId w:val="10"/>
        </w:numPr>
        <w:spacing w:line="276" w:lineRule="auto"/>
        <w:ind w:firstLineChars="0"/>
      </w:pPr>
      <w:r>
        <w:rPr>
          <w:rFonts w:hint="eastAsia"/>
        </w:rPr>
        <w:t>作为</w:t>
      </w:r>
      <w:r>
        <w:rPr>
          <w:rFonts w:hint="eastAsia"/>
        </w:rPr>
        <w:t>DispatcherServlet</w:t>
      </w:r>
      <w:r>
        <w:rPr>
          <w:rFonts w:hint="eastAsia"/>
        </w:rPr>
        <w:t>的初始化参数；</w:t>
      </w:r>
    </w:p>
    <w:p w:rsidR="00367372" w:rsidRDefault="00367372" w:rsidP="00102622">
      <w:pPr>
        <w:pStyle w:val="afb"/>
        <w:numPr>
          <w:ilvl w:val="0"/>
          <w:numId w:val="10"/>
        </w:numPr>
        <w:spacing w:line="276" w:lineRule="auto"/>
        <w:ind w:firstLineChars="0"/>
      </w:pPr>
      <w:r>
        <w:rPr>
          <w:rFonts w:hint="eastAsia"/>
        </w:rPr>
        <w:t>作为</w:t>
      </w:r>
      <w:r>
        <w:rPr>
          <w:rFonts w:hint="eastAsia"/>
        </w:rPr>
        <w:t>Web</w:t>
      </w:r>
      <w:r>
        <w:rPr>
          <w:rFonts w:hint="eastAsia"/>
        </w:rPr>
        <w:t>应用的上下文参数；</w:t>
      </w:r>
    </w:p>
    <w:p w:rsidR="00367372" w:rsidRDefault="00367372" w:rsidP="00102622">
      <w:pPr>
        <w:pStyle w:val="afb"/>
        <w:numPr>
          <w:ilvl w:val="0"/>
          <w:numId w:val="10"/>
        </w:numPr>
        <w:spacing w:line="276" w:lineRule="auto"/>
        <w:ind w:firstLineChars="0"/>
      </w:pPr>
      <w:r>
        <w:rPr>
          <w:rFonts w:hint="eastAsia"/>
        </w:rPr>
        <w:t>作为</w:t>
      </w:r>
      <w:r>
        <w:rPr>
          <w:rFonts w:hint="eastAsia"/>
        </w:rPr>
        <w:t>JNDI</w:t>
      </w:r>
      <w:r>
        <w:rPr>
          <w:rFonts w:hint="eastAsia"/>
        </w:rPr>
        <w:t>条目；</w:t>
      </w:r>
    </w:p>
    <w:p w:rsidR="00367372" w:rsidRDefault="00367372" w:rsidP="00102622">
      <w:pPr>
        <w:pStyle w:val="afb"/>
        <w:numPr>
          <w:ilvl w:val="0"/>
          <w:numId w:val="10"/>
        </w:numPr>
        <w:spacing w:line="276" w:lineRule="auto"/>
        <w:ind w:firstLineChars="0"/>
      </w:pPr>
      <w:r>
        <w:rPr>
          <w:rFonts w:hint="eastAsia"/>
        </w:rPr>
        <w:t>作为环境变量；</w:t>
      </w:r>
    </w:p>
    <w:p w:rsidR="00367372" w:rsidRDefault="00367372" w:rsidP="00102622">
      <w:pPr>
        <w:pStyle w:val="afb"/>
        <w:numPr>
          <w:ilvl w:val="0"/>
          <w:numId w:val="10"/>
        </w:numPr>
        <w:spacing w:line="276" w:lineRule="auto"/>
        <w:ind w:firstLineChars="0"/>
      </w:pPr>
      <w:r>
        <w:rPr>
          <w:rFonts w:hint="eastAsia"/>
        </w:rPr>
        <w:t>作为</w:t>
      </w:r>
      <w:r>
        <w:rPr>
          <w:rFonts w:hint="eastAsia"/>
        </w:rPr>
        <w:t>JVM</w:t>
      </w:r>
      <w:r>
        <w:rPr>
          <w:rFonts w:hint="eastAsia"/>
        </w:rPr>
        <w:t>的系统属性；</w:t>
      </w:r>
    </w:p>
    <w:p w:rsidR="00B108B3" w:rsidRDefault="00367372" w:rsidP="00102622">
      <w:pPr>
        <w:pStyle w:val="afb"/>
        <w:numPr>
          <w:ilvl w:val="0"/>
          <w:numId w:val="10"/>
        </w:numPr>
        <w:spacing w:line="276" w:lineRule="auto"/>
        <w:ind w:firstLineChars="0"/>
      </w:pPr>
      <w:r>
        <w:rPr>
          <w:rFonts w:hint="eastAsia"/>
        </w:rPr>
        <w:t>在集成测试类上，使用</w:t>
      </w:r>
      <w:r>
        <w:rPr>
          <w:rFonts w:hint="eastAsia"/>
        </w:rPr>
        <w:t>@ActiveProfiles</w:t>
      </w:r>
      <w:r>
        <w:rPr>
          <w:rFonts w:hint="eastAsia"/>
        </w:rPr>
        <w:t>注解设置。</w:t>
      </w:r>
    </w:p>
    <w:p w:rsidR="00B129E5" w:rsidRPr="003B6B44" w:rsidRDefault="00B108B3" w:rsidP="00102622">
      <w:pPr>
        <w:spacing w:line="276" w:lineRule="auto"/>
        <w:rPr>
          <w:rFonts w:hint="eastAsia"/>
        </w:rPr>
      </w:pPr>
      <w:r>
        <w:rPr>
          <w:rFonts w:hint="eastAsia"/>
        </w:rPr>
        <w:t>可以同时激活多个</w:t>
      </w:r>
      <w:r>
        <w:rPr>
          <w:rFonts w:hint="eastAsia"/>
        </w:rPr>
        <w:t>profile</w:t>
      </w:r>
      <w:r>
        <w:rPr>
          <w:rFonts w:hint="eastAsia"/>
        </w:rPr>
        <w:t>，一般用于多个</w:t>
      </w:r>
      <w:r>
        <w:rPr>
          <w:rFonts w:hint="eastAsia"/>
        </w:rPr>
        <w:t>profile</w:t>
      </w:r>
      <w:r>
        <w:rPr>
          <w:rFonts w:hint="eastAsia"/>
        </w:rPr>
        <w:t>彼此无关的场景可能需要。</w:t>
      </w:r>
    </w:p>
    <w:p w:rsidR="004619C9" w:rsidRDefault="00D6501A" w:rsidP="00102622">
      <w:pPr>
        <w:pStyle w:val="20"/>
        <w:spacing w:line="276" w:lineRule="auto"/>
      </w:pPr>
      <w:bookmarkStart w:id="16" w:name="_Toc15503622"/>
      <w:r>
        <w:rPr>
          <w:rFonts w:hint="eastAsia"/>
        </w:rPr>
        <w:t>条件化的bean</w:t>
      </w:r>
      <w:bookmarkEnd w:id="16"/>
    </w:p>
    <w:p w:rsidR="0014113A" w:rsidRPr="0014113A" w:rsidRDefault="0014113A" w:rsidP="00102622">
      <w:pPr>
        <w:spacing w:line="276" w:lineRule="auto"/>
      </w:pPr>
      <w:r w:rsidRPr="0014113A">
        <w:t>@Conditional</w:t>
      </w:r>
      <w:r w:rsidR="005B4879">
        <w:t xml:space="preserve"> </w:t>
      </w:r>
      <w:r w:rsidR="00873040">
        <w:rPr>
          <w:rFonts w:hint="eastAsia"/>
        </w:rPr>
        <w:t>注解用于</w:t>
      </w:r>
      <w:r w:rsidR="007051F3">
        <w:rPr>
          <w:rFonts w:hint="eastAsia"/>
        </w:rPr>
        <w:t>特殊场景，</w:t>
      </w:r>
      <w:r w:rsidR="00EC1407">
        <w:rPr>
          <w:rFonts w:hint="eastAsia"/>
        </w:rPr>
        <w:t>只有</w:t>
      </w:r>
      <w:r w:rsidR="00873040">
        <w:rPr>
          <w:rFonts w:hint="eastAsia"/>
        </w:rPr>
        <w:t>当某个条件符合时才创建某个</w:t>
      </w:r>
      <w:r w:rsidR="00873040">
        <w:rPr>
          <w:rFonts w:hint="eastAsia"/>
        </w:rPr>
        <w:t>Bean</w:t>
      </w:r>
      <w:r w:rsidR="00651528">
        <w:rPr>
          <w:rFonts w:hint="eastAsia"/>
        </w:rPr>
        <w:t>。</w:t>
      </w:r>
      <w:r w:rsidR="00FD0B85">
        <w:rPr>
          <w:rFonts w:hint="eastAsia"/>
        </w:rPr>
        <w:t>该注解使用</w:t>
      </w:r>
      <w:r w:rsidR="00BE481E">
        <w:rPr>
          <w:rFonts w:hint="eastAsia"/>
        </w:rPr>
        <w:t xml:space="preserve"> </w:t>
      </w:r>
      <w:r w:rsidR="00FD0B85" w:rsidRPr="00FD0B85">
        <w:t>Condition</w:t>
      </w:r>
      <w:r w:rsidR="00FD0B85">
        <w:t xml:space="preserve"> </w:t>
      </w:r>
      <w:r w:rsidR="00FD0B85">
        <w:rPr>
          <w:rFonts w:hint="eastAsia"/>
        </w:rPr>
        <w:t>接口进行条件比对</w:t>
      </w:r>
      <w:r w:rsidR="00863C9C">
        <w:rPr>
          <w:rFonts w:hint="eastAsia"/>
        </w:rPr>
        <w:t>。</w:t>
      </w:r>
    </w:p>
    <w:p w:rsidR="003930EE" w:rsidRPr="00A75408" w:rsidRDefault="003930EE" w:rsidP="00A75408">
      <w:pPr>
        <w:spacing w:line="240" w:lineRule="atLeast"/>
        <w:ind w:firstLineChars="200" w:firstLine="360"/>
        <w:rPr>
          <w:rFonts w:ascii="Consolas" w:hAnsi="Consolas"/>
          <w:sz w:val="18"/>
        </w:rPr>
      </w:pPr>
      <w:r w:rsidRPr="00A75408">
        <w:rPr>
          <w:rFonts w:ascii="Consolas" w:hAnsi="Consolas"/>
          <w:sz w:val="18"/>
        </w:rPr>
        <w:t>public interface Condition {</w:t>
      </w:r>
    </w:p>
    <w:p w:rsidR="003930EE" w:rsidRPr="00A75408" w:rsidRDefault="003930EE" w:rsidP="00A75408">
      <w:pPr>
        <w:spacing w:line="240" w:lineRule="atLeast"/>
        <w:ind w:firstLineChars="400" w:firstLine="720"/>
        <w:rPr>
          <w:rFonts w:ascii="Consolas" w:hAnsi="Consolas"/>
          <w:sz w:val="18"/>
        </w:rPr>
      </w:pPr>
      <w:r w:rsidRPr="00A75408">
        <w:rPr>
          <w:rFonts w:ascii="Consolas" w:hAnsi="Consolas"/>
          <w:sz w:val="18"/>
        </w:rPr>
        <w:t>boolean matches(ConditionContext context, AnnotatedTypeMetadata metadata);</w:t>
      </w:r>
    </w:p>
    <w:p w:rsidR="003930EE" w:rsidRPr="003930EE" w:rsidRDefault="003930EE" w:rsidP="00A75408">
      <w:pPr>
        <w:spacing w:line="240" w:lineRule="atLeast"/>
        <w:ind w:firstLineChars="200" w:firstLine="360"/>
        <w:rPr>
          <w:i/>
          <w:iCs/>
          <w:color w:val="404040" w:themeColor="text1" w:themeTint="BF"/>
        </w:rPr>
      </w:pPr>
      <w:r w:rsidRPr="00A75408">
        <w:rPr>
          <w:rFonts w:ascii="Consolas" w:hAnsi="Consolas"/>
          <w:sz w:val="18"/>
        </w:rPr>
        <w:t>}</w:t>
      </w:r>
    </w:p>
    <w:p w:rsidR="003930EE" w:rsidRDefault="003930EE" w:rsidP="00102622">
      <w:pPr>
        <w:spacing w:line="276" w:lineRule="auto"/>
      </w:pPr>
      <w:r>
        <w:rPr>
          <w:rFonts w:hint="eastAsia"/>
        </w:rPr>
        <w:t>任何实现该接口的方法都可以用于</w:t>
      </w:r>
      <w:r w:rsidR="00FB0DFF">
        <w:rPr>
          <w:rFonts w:hint="eastAsia"/>
        </w:rPr>
        <w:t>条件比对</w:t>
      </w:r>
      <w:r w:rsidR="00955FC4">
        <w:rPr>
          <w:rFonts w:hint="eastAsia"/>
        </w:rPr>
        <w:t>，只有</w:t>
      </w:r>
      <w:r w:rsidR="00955FC4">
        <w:rPr>
          <w:rFonts w:hint="eastAsia"/>
        </w:rPr>
        <w:t>matches</w:t>
      </w:r>
      <w:r w:rsidR="00955FC4">
        <w:rPr>
          <w:rFonts w:hint="eastAsia"/>
        </w:rPr>
        <w:t>方法返回</w:t>
      </w:r>
      <w:r w:rsidR="00955FC4">
        <w:rPr>
          <w:rFonts w:hint="eastAsia"/>
        </w:rPr>
        <w:t>true</w:t>
      </w:r>
      <w:r w:rsidR="00955FC4">
        <w:rPr>
          <w:rFonts w:hint="eastAsia"/>
        </w:rPr>
        <w:t>时，才创建</w:t>
      </w:r>
      <w:r w:rsidR="00C83100">
        <w:rPr>
          <w:rFonts w:hint="eastAsia"/>
        </w:rPr>
        <w:t>bean</w:t>
      </w:r>
      <w:r w:rsidR="00C83100">
        <w:rPr>
          <w:rFonts w:hint="eastAsia"/>
        </w:rPr>
        <w:t>。</w:t>
      </w:r>
      <w:r w:rsidR="00C83100">
        <w:rPr>
          <w:rFonts w:hint="eastAsia"/>
        </w:rPr>
        <w:t>matches</w:t>
      </w:r>
      <w:r w:rsidR="00C83100">
        <w:rPr>
          <w:rFonts w:hint="eastAsia"/>
        </w:rPr>
        <w:t>方法的参数</w:t>
      </w:r>
      <w:r w:rsidR="00301221">
        <w:rPr>
          <w:rFonts w:hint="eastAsia"/>
        </w:rPr>
        <w:t xml:space="preserve"> </w:t>
      </w:r>
      <w:r w:rsidR="00301221" w:rsidRPr="00301221">
        <w:t>ConditionContext</w:t>
      </w:r>
      <w:r w:rsidR="00BB5AB0">
        <w:t xml:space="preserve"> </w:t>
      </w:r>
      <w:r w:rsidR="00BB5AB0">
        <w:rPr>
          <w:rFonts w:hint="eastAsia"/>
        </w:rPr>
        <w:t>也是一个接口</w:t>
      </w:r>
      <w:r w:rsidR="00351697">
        <w:rPr>
          <w:rFonts w:hint="eastAsia"/>
        </w:rPr>
        <w:t>，大致方法如下：</w:t>
      </w:r>
    </w:p>
    <w:p w:rsidR="0088554B" w:rsidRDefault="0088554B" w:rsidP="00102622">
      <w:pPr>
        <w:pStyle w:val="afb"/>
        <w:numPr>
          <w:ilvl w:val="0"/>
          <w:numId w:val="11"/>
        </w:numPr>
        <w:spacing w:line="276" w:lineRule="auto"/>
        <w:ind w:firstLineChars="0"/>
      </w:pPr>
      <w:r>
        <w:rPr>
          <w:rFonts w:hint="eastAsia"/>
        </w:rPr>
        <w:t>借助</w:t>
      </w:r>
      <w:r>
        <w:rPr>
          <w:rFonts w:hint="eastAsia"/>
        </w:rPr>
        <w:t>getRegistry()</w:t>
      </w:r>
      <w:r>
        <w:rPr>
          <w:rFonts w:hint="eastAsia"/>
        </w:rPr>
        <w:t>返回的</w:t>
      </w:r>
      <w:r>
        <w:rPr>
          <w:rFonts w:hint="eastAsia"/>
        </w:rPr>
        <w:t>BeanDefinitionRegistry</w:t>
      </w:r>
      <w:r>
        <w:rPr>
          <w:rFonts w:hint="eastAsia"/>
        </w:rPr>
        <w:t>检查</w:t>
      </w:r>
      <w:r>
        <w:rPr>
          <w:rFonts w:hint="eastAsia"/>
        </w:rPr>
        <w:t>bean</w:t>
      </w:r>
      <w:r>
        <w:rPr>
          <w:rFonts w:hint="eastAsia"/>
        </w:rPr>
        <w:t>定义；</w:t>
      </w:r>
    </w:p>
    <w:p w:rsidR="0088554B" w:rsidRDefault="0088554B" w:rsidP="00102622">
      <w:pPr>
        <w:pStyle w:val="afb"/>
        <w:numPr>
          <w:ilvl w:val="0"/>
          <w:numId w:val="11"/>
        </w:numPr>
        <w:spacing w:line="276" w:lineRule="auto"/>
        <w:ind w:firstLineChars="0"/>
      </w:pPr>
      <w:r>
        <w:rPr>
          <w:rFonts w:hint="eastAsia"/>
        </w:rPr>
        <w:t>借助</w:t>
      </w:r>
      <w:r>
        <w:rPr>
          <w:rFonts w:hint="eastAsia"/>
        </w:rPr>
        <w:t>getBeanFactory()</w:t>
      </w:r>
      <w:r>
        <w:rPr>
          <w:rFonts w:hint="eastAsia"/>
        </w:rPr>
        <w:t>返回的</w:t>
      </w:r>
      <w:r>
        <w:rPr>
          <w:rFonts w:hint="eastAsia"/>
        </w:rPr>
        <w:t>ConfigurableListableBeanFactory</w:t>
      </w:r>
      <w:r>
        <w:rPr>
          <w:rFonts w:hint="eastAsia"/>
        </w:rPr>
        <w:t>检查</w:t>
      </w:r>
      <w:r>
        <w:rPr>
          <w:rFonts w:hint="eastAsia"/>
        </w:rPr>
        <w:t>bean</w:t>
      </w:r>
      <w:r>
        <w:rPr>
          <w:rFonts w:hint="eastAsia"/>
        </w:rPr>
        <w:t>是</w:t>
      </w:r>
    </w:p>
    <w:p w:rsidR="0088554B" w:rsidRDefault="0088554B" w:rsidP="00102622">
      <w:pPr>
        <w:pStyle w:val="afb"/>
        <w:spacing w:line="276" w:lineRule="auto"/>
        <w:ind w:left="840" w:firstLineChars="0" w:firstLine="0"/>
      </w:pPr>
      <w:r>
        <w:rPr>
          <w:rFonts w:hint="eastAsia"/>
        </w:rPr>
        <w:t>否存在，甚至探查</w:t>
      </w:r>
      <w:r>
        <w:rPr>
          <w:rFonts w:hint="eastAsia"/>
        </w:rPr>
        <w:t>bean</w:t>
      </w:r>
      <w:r>
        <w:rPr>
          <w:rFonts w:hint="eastAsia"/>
        </w:rPr>
        <w:t>的属性；</w:t>
      </w:r>
    </w:p>
    <w:p w:rsidR="0088554B" w:rsidRDefault="0088554B" w:rsidP="00102622">
      <w:pPr>
        <w:pStyle w:val="afb"/>
        <w:numPr>
          <w:ilvl w:val="0"/>
          <w:numId w:val="11"/>
        </w:numPr>
        <w:spacing w:line="276" w:lineRule="auto"/>
        <w:ind w:firstLineChars="0"/>
      </w:pPr>
      <w:r>
        <w:rPr>
          <w:rFonts w:hint="eastAsia"/>
        </w:rPr>
        <w:t>借助</w:t>
      </w:r>
      <w:r>
        <w:rPr>
          <w:rFonts w:hint="eastAsia"/>
        </w:rPr>
        <w:t>getEnvironment()</w:t>
      </w:r>
      <w:r>
        <w:rPr>
          <w:rFonts w:hint="eastAsia"/>
        </w:rPr>
        <w:t>返回的</w:t>
      </w:r>
      <w:r>
        <w:rPr>
          <w:rFonts w:hint="eastAsia"/>
        </w:rPr>
        <w:t>Environment</w:t>
      </w:r>
      <w:r>
        <w:rPr>
          <w:rFonts w:hint="eastAsia"/>
        </w:rPr>
        <w:t>检查环境变量是否存在以及它的值</w:t>
      </w:r>
      <w:r>
        <w:rPr>
          <w:rFonts w:hint="eastAsia"/>
        </w:rPr>
        <w:lastRenderedPageBreak/>
        <w:t>是什么；</w:t>
      </w:r>
    </w:p>
    <w:p w:rsidR="0088554B" w:rsidRDefault="0088554B" w:rsidP="00102622">
      <w:pPr>
        <w:pStyle w:val="afb"/>
        <w:numPr>
          <w:ilvl w:val="0"/>
          <w:numId w:val="11"/>
        </w:numPr>
        <w:spacing w:line="276" w:lineRule="auto"/>
        <w:ind w:firstLineChars="0"/>
      </w:pPr>
      <w:r>
        <w:rPr>
          <w:rFonts w:hint="eastAsia"/>
        </w:rPr>
        <w:t>读取并探查</w:t>
      </w:r>
      <w:r>
        <w:rPr>
          <w:rFonts w:hint="eastAsia"/>
        </w:rPr>
        <w:t>getResourceLoader()</w:t>
      </w:r>
      <w:r>
        <w:rPr>
          <w:rFonts w:hint="eastAsia"/>
        </w:rPr>
        <w:t>返回的</w:t>
      </w:r>
      <w:r>
        <w:rPr>
          <w:rFonts w:hint="eastAsia"/>
        </w:rPr>
        <w:t>ResourceLoader</w:t>
      </w:r>
      <w:r>
        <w:rPr>
          <w:rFonts w:hint="eastAsia"/>
        </w:rPr>
        <w:t>所加载的资源；</w:t>
      </w:r>
    </w:p>
    <w:p w:rsidR="0088554B" w:rsidRDefault="0088554B" w:rsidP="00102622">
      <w:pPr>
        <w:pStyle w:val="afb"/>
        <w:numPr>
          <w:ilvl w:val="0"/>
          <w:numId w:val="11"/>
        </w:numPr>
        <w:spacing w:line="276" w:lineRule="auto"/>
        <w:ind w:firstLineChars="0"/>
      </w:pPr>
      <w:r>
        <w:rPr>
          <w:rFonts w:hint="eastAsia"/>
        </w:rPr>
        <w:t>借助</w:t>
      </w:r>
      <w:r>
        <w:rPr>
          <w:rFonts w:hint="eastAsia"/>
        </w:rPr>
        <w:t>getClassLoader()</w:t>
      </w:r>
      <w:r>
        <w:rPr>
          <w:rFonts w:hint="eastAsia"/>
        </w:rPr>
        <w:t>返回的</w:t>
      </w:r>
      <w:r>
        <w:rPr>
          <w:rFonts w:hint="eastAsia"/>
        </w:rPr>
        <w:t>ClassLoader</w:t>
      </w:r>
      <w:r>
        <w:rPr>
          <w:rFonts w:hint="eastAsia"/>
        </w:rPr>
        <w:t>加载并检查类是否存在。</w:t>
      </w:r>
    </w:p>
    <w:p w:rsidR="00703835" w:rsidRPr="00C10526" w:rsidRDefault="00703835" w:rsidP="00102622">
      <w:pPr>
        <w:pStyle w:val="afb"/>
        <w:spacing w:line="276" w:lineRule="auto"/>
        <w:ind w:firstLine="480"/>
      </w:pPr>
      <w:r w:rsidRPr="00703835">
        <w:t>AnnotatedTypeMetadata</w:t>
      </w:r>
      <w:r w:rsidR="00E6267D">
        <w:t xml:space="preserve"> </w:t>
      </w:r>
      <w:r w:rsidR="00E6267D">
        <w:rPr>
          <w:rFonts w:hint="eastAsia"/>
        </w:rPr>
        <w:t>也是一个接口，可以用来检查要配置的</w:t>
      </w:r>
      <w:r w:rsidR="00E6267D">
        <w:rPr>
          <w:rFonts w:hint="eastAsia"/>
        </w:rPr>
        <w:t>bean</w:t>
      </w:r>
      <w:r w:rsidR="00E6267D">
        <w:rPr>
          <w:rFonts w:hint="eastAsia"/>
        </w:rPr>
        <w:t>是否包含其他注解</w:t>
      </w:r>
      <w:r w:rsidR="00422B2B">
        <w:rPr>
          <w:rFonts w:hint="eastAsia"/>
        </w:rPr>
        <w:t>。</w:t>
      </w:r>
      <w:r w:rsidR="009D4200">
        <w:rPr>
          <w:rFonts w:hint="eastAsia"/>
        </w:rPr>
        <w:t>在</w:t>
      </w:r>
      <w:r w:rsidR="009D4200">
        <w:rPr>
          <w:rFonts w:hint="eastAsia"/>
        </w:rPr>
        <w:t>Spring</w:t>
      </w:r>
      <w:r w:rsidR="009D4200">
        <w:t xml:space="preserve"> </w:t>
      </w:r>
      <w:r w:rsidR="009D4200">
        <w:rPr>
          <w:rFonts w:hint="eastAsia"/>
        </w:rPr>
        <w:t>4</w:t>
      </w:r>
      <w:r w:rsidR="009D4200">
        <w:t xml:space="preserve"> </w:t>
      </w:r>
      <w:r w:rsidR="009D4200">
        <w:rPr>
          <w:rFonts w:hint="eastAsia"/>
        </w:rPr>
        <w:t>之后的</w:t>
      </w:r>
      <w:r w:rsidR="009D4200">
        <w:rPr>
          <w:rFonts w:hint="eastAsia"/>
        </w:rPr>
        <w:t>profile</w:t>
      </w:r>
      <w:r w:rsidR="00987EFF">
        <w:t xml:space="preserve"> </w:t>
      </w:r>
      <w:r w:rsidR="00987EFF">
        <w:rPr>
          <w:rFonts w:hint="eastAsia"/>
        </w:rPr>
        <w:t>的代码也重构为基于</w:t>
      </w:r>
      <w:r w:rsidR="0076397D">
        <w:rPr>
          <w:rFonts w:hint="eastAsia"/>
        </w:rPr>
        <w:t>Conditional</w:t>
      </w:r>
      <w:r w:rsidR="0076397D">
        <w:rPr>
          <w:rFonts w:hint="eastAsia"/>
        </w:rPr>
        <w:t>来创建。</w:t>
      </w:r>
    </w:p>
    <w:p w:rsidR="0044749F" w:rsidRDefault="0044749F" w:rsidP="00102622">
      <w:pPr>
        <w:pStyle w:val="20"/>
        <w:spacing w:line="276" w:lineRule="auto"/>
      </w:pPr>
      <w:bookmarkStart w:id="17" w:name="_Toc15503623"/>
      <w:r>
        <w:rPr>
          <w:rFonts w:hint="eastAsia"/>
        </w:rPr>
        <w:t>处理自动装配</w:t>
      </w:r>
      <w:r w:rsidR="00D03CB9">
        <w:rPr>
          <w:rFonts w:hint="eastAsia"/>
        </w:rPr>
        <w:t>歧义</w:t>
      </w:r>
      <w:bookmarkEnd w:id="17"/>
    </w:p>
    <w:p w:rsidR="002146BC" w:rsidRDefault="00727C2C" w:rsidP="00102622">
      <w:pPr>
        <w:spacing w:line="276" w:lineRule="auto"/>
      </w:pPr>
      <w:r>
        <w:rPr>
          <w:rFonts w:hint="eastAsia"/>
        </w:rPr>
        <w:t>Spring</w:t>
      </w:r>
      <w:r>
        <w:rPr>
          <w:rFonts w:hint="eastAsia"/>
        </w:rPr>
        <w:t>在处理自动装配时，若没有</w:t>
      </w:r>
      <w:r w:rsidR="00874378">
        <w:rPr>
          <w:rFonts w:hint="eastAsia"/>
        </w:rPr>
        <w:t>无歧义的选项时，会抛出</w:t>
      </w:r>
      <w:r w:rsidR="005C2CA5" w:rsidRPr="005C2CA5">
        <w:t>NoUniqueBeanDefinitionException</w:t>
      </w:r>
      <w:r w:rsidR="00FA64B5">
        <w:rPr>
          <w:rFonts w:hint="eastAsia"/>
        </w:rPr>
        <w:t>，</w:t>
      </w:r>
    </w:p>
    <w:p w:rsidR="00BF7053" w:rsidRDefault="003A040C" w:rsidP="00102622">
      <w:pPr>
        <w:spacing w:line="276" w:lineRule="auto"/>
      </w:pPr>
      <w:r w:rsidRPr="003A040C">
        <w:t>@Primary</w:t>
      </w:r>
      <w:r w:rsidR="003E2507">
        <w:t xml:space="preserve"> </w:t>
      </w:r>
      <w:r w:rsidR="00313923">
        <w:rPr>
          <w:rFonts w:hint="eastAsia"/>
        </w:rPr>
        <w:t>用于</w:t>
      </w:r>
      <w:r w:rsidR="00313923">
        <w:rPr>
          <w:rFonts w:hint="eastAsia"/>
        </w:rPr>
        <w:t>Bean</w:t>
      </w:r>
      <w:r w:rsidR="00313923">
        <w:t xml:space="preserve"> </w:t>
      </w:r>
      <w:r w:rsidR="00313923">
        <w:rPr>
          <w:rFonts w:hint="eastAsia"/>
        </w:rPr>
        <w:t>定义</w:t>
      </w:r>
      <w:r w:rsidR="008A08A5">
        <w:rPr>
          <w:rFonts w:hint="eastAsia"/>
        </w:rPr>
        <w:t>，标记该</w:t>
      </w:r>
      <w:r w:rsidR="008A08A5">
        <w:rPr>
          <w:rFonts w:hint="eastAsia"/>
        </w:rPr>
        <w:t>Bean</w:t>
      </w:r>
      <w:r w:rsidR="008A08A5">
        <w:rPr>
          <w:rFonts w:hint="eastAsia"/>
        </w:rPr>
        <w:t>是首选</w:t>
      </w:r>
      <w:r w:rsidR="008A08A5">
        <w:rPr>
          <w:rFonts w:hint="eastAsia"/>
        </w:rPr>
        <w:t>Bean</w:t>
      </w:r>
    </w:p>
    <w:p w:rsidR="006A502A" w:rsidRPr="00A65D76" w:rsidRDefault="00A65D76" w:rsidP="00102622">
      <w:pPr>
        <w:spacing w:line="276" w:lineRule="auto"/>
      </w:pPr>
      <w:r w:rsidRPr="00A65D76">
        <w:t>@Qualifier</w:t>
      </w:r>
      <w:r w:rsidR="00B15427">
        <w:t xml:space="preserve"> </w:t>
      </w:r>
      <w:r w:rsidR="002E61ED">
        <w:rPr>
          <w:rFonts w:hint="eastAsia"/>
        </w:rPr>
        <w:t>用于</w:t>
      </w:r>
      <w:r w:rsidR="00B57BE1">
        <w:rPr>
          <w:rFonts w:hint="eastAsia"/>
        </w:rPr>
        <w:t>注入</w:t>
      </w:r>
      <w:r w:rsidR="008B24F3">
        <w:rPr>
          <w:rFonts w:hint="eastAsia"/>
        </w:rPr>
        <w:t>定义</w:t>
      </w:r>
      <w:r w:rsidR="00512B35">
        <w:rPr>
          <w:rFonts w:hint="eastAsia"/>
        </w:rPr>
        <w:t>，标记</w:t>
      </w:r>
      <w:r w:rsidR="00353FBB">
        <w:rPr>
          <w:rFonts w:hint="eastAsia"/>
        </w:rPr>
        <w:t>将注入的值首选某个</w:t>
      </w:r>
      <w:r w:rsidR="00353FBB">
        <w:rPr>
          <w:rFonts w:hint="eastAsia"/>
        </w:rPr>
        <w:t>Bean</w:t>
      </w:r>
    </w:p>
    <w:p w:rsidR="00804379" w:rsidRDefault="00804379" w:rsidP="00102622">
      <w:pPr>
        <w:pStyle w:val="20"/>
        <w:spacing w:line="276" w:lineRule="auto"/>
      </w:pPr>
      <w:bookmarkStart w:id="18" w:name="_Toc15503624"/>
      <w:r>
        <w:rPr>
          <w:rFonts w:hint="eastAsia"/>
        </w:rPr>
        <w:t>Bean的作用域</w:t>
      </w:r>
      <w:bookmarkEnd w:id="18"/>
    </w:p>
    <w:p w:rsidR="00811D02" w:rsidRDefault="003A3C3C" w:rsidP="00102622">
      <w:pPr>
        <w:spacing w:line="276" w:lineRule="auto"/>
      </w:pPr>
      <w:r>
        <w:rPr>
          <w:rFonts w:hint="eastAsia"/>
        </w:rPr>
        <w:t>默认情况下</w:t>
      </w:r>
      <w:r>
        <w:rPr>
          <w:rFonts w:hint="eastAsia"/>
        </w:rPr>
        <w:t>Spring</w:t>
      </w:r>
      <w:r>
        <w:rPr>
          <w:rFonts w:hint="eastAsia"/>
        </w:rPr>
        <w:t>的所有的</w:t>
      </w:r>
      <w:r>
        <w:rPr>
          <w:rFonts w:hint="eastAsia"/>
        </w:rPr>
        <w:t>Bean</w:t>
      </w:r>
      <w:r>
        <w:rPr>
          <w:rFonts w:hint="eastAsia"/>
        </w:rPr>
        <w:t>均为单例模式。</w:t>
      </w:r>
    </w:p>
    <w:p w:rsidR="00972DE4" w:rsidRDefault="00972DE4" w:rsidP="00102622">
      <w:pPr>
        <w:spacing w:line="276" w:lineRule="auto"/>
      </w:pPr>
      <w:r>
        <w:rPr>
          <w:rFonts w:hint="eastAsia"/>
        </w:rPr>
        <w:t>Spring</w:t>
      </w:r>
      <w:r>
        <w:rPr>
          <w:rFonts w:hint="eastAsia"/>
        </w:rPr>
        <w:t>定义的作用域有：</w:t>
      </w:r>
    </w:p>
    <w:p w:rsidR="00972DE4" w:rsidRDefault="008E317D" w:rsidP="00102622">
      <w:pPr>
        <w:spacing w:line="276" w:lineRule="auto"/>
      </w:pPr>
      <w:r>
        <w:tab/>
      </w:r>
      <w:r>
        <w:rPr>
          <w:rFonts w:hint="eastAsia"/>
        </w:rPr>
        <w:t>单例</w:t>
      </w:r>
      <w:r w:rsidR="009312FC">
        <w:rPr>
          <w:rFonts w:hint="eastAsia"/>
        </w:rPr>
        <w:t>：</w:t>
      </w:r>
      <w:r w:rsidR="00D93E3C">
        <w:rPr>
          <w:rFonts w:hint="eastAsia"/>
        </w:rPr>
        <w:t>整个应用中，只创建一个</w:t>
      </w:r>
    </w:p>
    <w:p w:rsidR="008E317D" w:rsidRDefault="008E317D" w:rsidP="00102622">
      <w:pPr>
        <w:spacing w:line="276" w:lineRule="auto"/>
      </w:pPr>
      <w:r>
        <w:tab/>
      </w:r>
      <w:r>
        <w:rPr>
          <w:rFonts w:hint="eastAsia"/>
        </w:rPr>
        <w:t>原型</w:t>
      </w:r>
      <w:r w:rsidR="00FD7923">
        <w:rPr>
          <w:rFonts w:hint="eastAsia"/>
        </w:rPr>
        <w:t>：</w:t>
      </w:r>
      <w:r w:rsidR="00193CC2">
        <w:rPr>
          <w:rFonts w:hint="eastAsia"/>
        </w:rPr>
        <w:t>每次注入或获取均创建新的对象</w:t>
      </w:r>
      <w:r w:rsidR="00911A65">
        <w:rPr>
          <w:rFonts w:hint="eastAsia"/>
        </w:rPr>
        <w:t>。</w:t>
      </w:r>
    </w:p>
    <w:p w:rsidR="00AD629C" w:rsidRDefault="00AD629C" w:rsidP="00102622">
      <w:pPr>
        <w:spacing w:line="276" w:lineRule="auto"/>
      </w:pPr>
      <w:r>
        <w:tab/>
      </w:r>
      <w:r w:rsidR="00281E92">
        <w:rPr>
          <w:rFonts w:hint="eastAsia"/>
        </w:rPr>
        <w:t>会话</w:t>
      </w:r>
      <w:r w:rsidR="00E62D43">
        <w:rPr>
          <w:rFonts w:hint="eastAsia"/>
        </w:rPr>
        <w:t>：</w:t>
      </w:r>
      <w:r w:rsidR="00E62D43">
        <w:rPr>
          <w:rFonts w:hint="eastAsia"/>
        </w:rPr>
        <w:t>web</w:t>
      </w:r>
      <w:r w:rsidR="00E62D43">
        <w:rPr>
          <w:rFonts w:hint="eastAsia"/>
        </w:rPr>
        <w:t>应用中，每个会话中只有</w:t>
      </w:r>
      <w:r w:rsidR="00B23E76">
        <w:rPr>
          <w:rFonts w:hint="eastAsia"/>
        </w:rPr>
        <w:t>一个</w:t>
      </w:r>
      <w:r w:rsidR="00D71F60">
        <w:rPr>
          <w:rFonts w:hint="eastAsia"/>
        </w:rPr>
        <w:t>。</w:t>
      </w:r>
    </w:p>
    <w:p w:rsidR="00281E92" w:rsidRDefault="00281E92" w:rsidP="00102622">
      <w:pPr>
        <w:spacing w:line="276" w:lineRule="auto"/>
      </w:pPr>
      <w:r>
        <w:tab/>
      </w:r>
      <w:r>
        <w:rPr>
          <w:rFonts w:hint="eastAsia"/>
        </w:rPr>
        <w:t>请求</w:t>
      </w:r>
      <w:r w:rsidR="009105AA">
        <w:rPr>
          <w:rFonts w:hint="eastAsia"/>
        </w:rPr>
        <w:t>：</w:t>
      </w:r>
      <w:r w:rsidR="009105AA">
        <w:rPr>
          <w:rFonts w:hint="eastAsia"/>
        </w:rPr>
        <w:t>web</w:t>
      </w:r>
      <w:r w:rsidR="009105AA">
        <w:rPr>
          <w:rFonts w:hint="eastAsia"/>
        </w:rPr>
        <w:t>应用中，每次请求只有一个</w:t>
      </w:r>
      <w:r w:rsidR="00D71F60">
        <w:rPr>
          <w:rFonts w:hint="eastAsia"/>
        </w:rPr>
        <w:t>。</w:t>
      </w:r>
    </w:p>
    <w:p w:rsidR="00564434" w:rsidRPr="00811D02" w:rsidRDefault="000D3E77" w:rsidP="00102622">
      <w:pPr>
        <w:spacing w:line="276" w:lineRule="auto"/>
      </w:pPr>
      <w:r>
        <w:rPr>
          <w:rFonts w:hint="eastAsia"/>
        </w:rPr>
        <w:t>使用</w:t>
      </w:r>
      <w:r>
        <w:rPr>
          <w:rFonts w:hint="eastAsia"/>
        </w:rPr>
        <w:t xml:space="preserve"> </w:t>
      </w:r>
      <w:r w:rsidRPr="000D3E77">
        <w:t>@Scope</w:t>
      </w:r>
      <w:r>
        <w:rPr>
          <w:rFonts w:hint="eastAsia"/>
        </w:rPr>
        <w:t>注解，并配置</w:t>
      </w:r>
      <w:r w:rsidR="00022C72" w:rsidRPr="00022C72">
        <w:t>ConfigurableBeanFactory</w:t>
      </w:r>
      <w:r w:rsidR="00022C72">
        <w:rPr>
          <w:rFonts w:hint="eastAsia"/>
        </w:rPr>
        <w:t>中的常量，可以设置</w:t>
      </w:r>
      <w:r w:rsidR="00E15282">
        <w:rPr>
          <w:rFonts w:hint="eastAsia"/>
        </w:rPr>
        <w:t>Bean</w:t>
      </w:r>
      <w:r w:rsidR="00E15282">
        <w:rPr>
          <w:rFonts w:hint="eastAsia"/>
        </w:rPr>
        <w:t>的作用域。</w:t>
      </w:r>
    </w:p>
    <w:p w:rsidR="00C550E0" w:rsidRDefault="00C550E0" w:rsidP="00102622">
      <w:pPr>
        <w:pStyle w:val="20"/>
        <w:spacing w:line="276" w:lineRule="auto"/>
      </w:pPr>
      <w:bookmarkStart w:id="19" w:name="_Toc15503625"/>
      <w:r>
        <w:rPr>
          <w:rFonts w:hint="eastAsia"/>
        </w:rPr>
        <w:t>运行时注入</w:t>
      </w:r>
      <w:bookmarkEnd w:id="19"/>
    </w:p>
    <w:p w:rsidR="00032221" w:rsidRPr="00032221" w:rsidRDefault="00032221" w:rsidP="00102622">
      <w:pPr>
        <w:spacing w:line="276" w:lineRule="auto"/>
      </w:pPr>
    </w:p>
    <w:p w:rsidR="00032221" w:rsidRDefault="00290FE8" w:rsidP="00102622">
      <w:pPr>
        <w:pStyle w:val="30"/>
        <w:spacing w:line="276" w:lineRule="auto"/>
      </w:pPr>
      <w:bookmarkStart w:id="20" w:name="_Toc15503626"/>
      <w:r>
        <w:rPr>
          <w:rFonts w:hint="eastAsia"/>
        </w:rPr>
        <w:t>注入外部的值</w:t>
      </w:r>
      <w:bookmarkEnd w:id="20"/>
    </w:p>
    <w:p w:rsidR="00BF77CA" w:rsidRDefault="00BF77CA" w:rsidP="00102622">
      <w:pPr>
        <w:spacing w:line="276" w:lineRule="auto"/>
      </w:pPr>
      <w:r>
        <w:rPr>
          <w:rFonts w:hint="eastAsia"/>
        </w:rPr>
        <w:t>1.</w:t>
      </w:r>
      <w:r>
        <w:t xml:space="preserve"> </w:t>
      </w:r>
      <w:r w:rsidR="00866E86">
        <w:rPr>
          <w:rFonts w:hint="eastAsia"/>
        </w:rPr>
        <w:t>使用</w:t>
      </w:r>
      <w:r w:rsidR="00CC1068">
        <w:rPr>
          <w:rFonts w:hint="eastAsia"/>
        </w:rPr>
        <w:t xml:space="preserve"> </w:t>
      </w:r>
      <w:r w:rsidR="00CC1068" w:rsidRPr="00CC1068">
        <w:t>@PropertySource</w:t>
      </w:r>
      <w:r w:rsidR="00CC1068">
        <w:t xml:space="preserve"> </w:t>
      </w:r>
      <w:r w:rsidR="00CC1068">
        <w:rPr>
          <w:rFonts w:hint="eastAsia"/>
        </w:rPr>
        <w:t>声明外部属性文件</w:t>
      </w:r>
      <w:r w:rsidR="00CC3EEE">
        <w:rPr>
          <w:rFonts w:hint="eastAsia"/>
        </w:rPr>
        <w:t>，使用</w:t>
      </w:r>
      <w:r w:rsidR="00765711">
        <w:rPr>
          <w:rFonts w:hint="eastAsia"/>
        </w:rPr>
        <w:t xml:space="preserve"> </w:t>
      </w:r>
      <w:r w:rsidR="00765711" w:rsidRPr="00765711">
        <w:t>Environment</w:t>
      </w:r>
      <w:r w:rsidR="00765711">
        <w:t xml:space="preserve"> </w:t>
      </w:r>
      <w:r w:rsidR="00765711">
        <w:rPr>
          <w:rFonts w:hint="eastAsia"/>
        </w:rPr>
        <w:t>类来检索属性值。</w:t>
      </w:r>
    </w:p>
    <w:p w:rsidR="00EA4C37" w:rsidRDefault="00EA4C37" w:rsidP="00102622">
      <w:pPr>
        <w:spacing w:line="276" w:lineRule="auto"/>
      </w:pPr>
      <w:r>
        <w:rPr>
          <w:rFonts w:hint="eastAsia"/>
        </w:rPr>
        <w:t>2.</w:t>
      </w:r>
      <w:r>
        <w:t xml:space="preserve"> </w:t>
      </w:r>
      <w:r w:rsidR="0093114B">
        <w:rPr>
          <w:rFonts w:hint="eastAsia"/>
        </w:rPr>
        <w:t>属性占位符</w:t>
      </w:r>
    </w:p>
    <w:p w:rsidR="00661833" w:rsidRDefault="00661833" w:rsidP="00102622">
      <w:pPr>
        <w:spacing w:line="276" w:lineRule="auto"/>
      </w:pPr>
      <w:r>
        <w:tab/>
      </w:r>
      <w:r w:rsidR="00926827">
        <w:rPr>
          <w:rFonts w:hint="eastAsia"/>
        </w:rPr>
        <w:t>在配置中</w:t>
      </w:r>
      <w:r w:rsidR="00444531">
        <w:rPr>
          <w:rFonts w:hint="eastAsia"/>
        </w:rPr>
        <w:t>使用</w:t>
      </w:r>
      <w:r w:rsidR="00170898">
        <w:rPr>
          <w:rFonts w:hint="eastAsia"/>
        </w:rPr>
        <w:t xml:space="preserve"> </w:t>
      </w:r>
      <w:r w:rsidR="008712D1">
        <w:t>@Value("</w:t>
      </w:r>
      <w:r w:rsidR="00170898" w:rsidRPr="00170898">
        <w:t>${ ... }</w:t>
      </w:r>
      <w:r w:rsidR="008712D1">
        <w:t>")</w:t>
      </w:r>
      <w:r w:rsidR="00170898">
        <w:t xml:space="preserve"> </w:t>
      </w:r>
      <w:r w:rsidR="00170898">
        <w:rPr>
          <w:rFonts w:hint="eastAsia"/>
        </w:rPr>
        <w:t>表明该</w:t>
      </w:r>
      <w:r w:rsidR="00874AD6">
        <w:rPr>
          <w:rFonts w:hint="eastAsia"/>
        </w:rPr>
        <w:t>处是</w:t>
      </w:r>
      <w:r w:rsidR="00170898">
        <w:rPr>
          <w:rFonts w:hint="eastAsia"/>
        </w:rPr>
        <w:t>一个属性</w:t>
      </w:r>
      <w:r w:rsidR="00391126">
        <w:rPr>
          <w:rFonts w:hint="eastAsia"/>
        </w:rPr>
        <w:t>的值</w:t>
      </w:r>
    </w:p>
    <w:p w:rsidR="006178D3" w:rsidRDefault="006178D3" w:rsidP="00102622">
      <w:pPr>
        <w:spacing w:line="276" w:lineRule="auto"/>
      </w:pPr>
      <w:r>
        <w:tab/>
      </w:r>
      <w:r w:rsidR="007866F2">
        <w:t>PropertyPlaceholderConfigurer bean</w:t>
      </w:r>
      <w:r w:rsidR="007866F2">
        <w:rPr>
          <w:rFonts w:hint="eastAsia"/>
        </w:rPr>
        <w:t>或</w:t>
      </w:r>
      <w:r w:rsidR="007866F2">
        <w:rPr>
          <w:rFonts w:hint="eastAsia"/>
        </w:rPr>
        <w:t>PropertySourcesPlaceholderConfigurer</w:t>
      </w:r>
      <w:r w:rsidR="005F581E">
        <w:t xml:space="preserve"> </w:t>
      </w:r>
      <w:r w:rsidR="00591F4C">
        <w:rPr>
          <w:rFonts w:hint="eastAsia"/>
        </w:rPr>
        <w:t>可以</w:t>
      </w:r>
      <w:r w:rsidR="00080C52">
        <w:rPr>
          <w:rFonts w:hint="eastAsia"/>
        </w:rPr>
        <w:t>处理占位符</w:t>
      </w:r>
      <w:r w:rsidR="004F121B">
        <w:rPr>
          <w:rFonts w:hint="eastAsia"/>
        </w:rPr>
        <w:t>。</w:t>
      </w:r>
    </w:p>
    <w:p w:rsidR="004F121B" w:rsidRPr="00BF77CA" w:rsidRDefault="00A26F62" w:rsidP="00102622">
      <w:pPr>
        <w:spacing w:line="276" w:lineRule="auto"/>
      </w:pPr>
      <w:r>
        <w:rPr>
          <w:rFonts w:hint="eastAsia"/>
        </w:rPr>
        <w:t xml:space="preserve"> </w:t>
      </w:r>
      <w:r>
        <w:t xml:space="preserve">   </w:t>
      </w:r>
    </w:p>
    <w:p w:rsidR="00110391" w:rsidRDefault="00110391" w:rsidP="00102622">
      <w:pPr>
        <w:pStyle w:val="30"/>
        <w:spacing w:line="276" w:lineRule="auto"/>
      </w:pPr>
      <w:bookmarkStart w:id="21" w:name="_Toc15503627"/>
      <w:r>
        <w:rPr>
          <w:rFonts w:hint="eastAsia"/>
        </w:rPr>
        <w:t>SpringEL</w:t>
      </w:r>
      <w:bookmarkEnd w:id="21"/>
    </w:p>
    <w:p w:rsidR="00B4103A" w:rsidRPr="00B4103A" w:rsidRDefault="00B4103A" w:rsidP="00102622">
      <w:pPr>
        <w:spacing w:line="276" w:lineRule="auto"/>
      </w:pPr>
      <w:r>
        <w:rPr>
          <w:rFonts w:hint="eastAsia"/>
        </w:rPr>
        <w:t>略</w:t>
      </w:r>
    </w:p>
    <w:p w:rsidR="006A59C6" w:rsidRDefault="006A59C6" w:rsidP="00102622">
      <w:pPr>
        <w:pStyle w:val="10"/>
        <w:spacing w:line="276" w:lineRule="auto"/>
      </w:pPr>
      <w:bookmarkStart w:id="22" w:name="_Toc15503628"/>
      <w:r>
        <w:rPr>
          <w:rFonts w:hint="eastAsia"/>
        </w:rPr>
        <w:lastRenderedPageBreak/>
        <w:t>面向切面</w:t>
      </w:r>
      <w:bookmarkEnd w:id="22"/>
    </w:p>
    <w:p w:rsidR="00E933DE" w:rsidRPr="006039AB" w:rsidRDefault="006039AB" w:rsidP="00102622">
      <w:pPr>
        <w:pStyle w:val="20"/>
        <w:spacing w:line="276" w:lineRule="auto"/>
      </w:pPr>
      <w:bookmarkStart w:id="23" w:name="_Toc15503629"/>
      <w:r>
        <w:rPr>
          <w:rFonts w:hint="eastAsia"/>
        </w:rPr>
        <w:t>术语</w:t>
      </w:r>
      <w:bookmarkEnd w:id="23"/>
    </w:p>
    <w:p w:rsidR="0094532D" w:rsidRDefault="0094532D" w:rsidP="00102622">
      <w:pPr>
        <w:pStyle w:val="30"/>
        <w:spacing w:line="276" w:lineRule="auto"/>
      </w:pPr>
      <w:bookmarkStart w:id="24" w:name="_Toc15503630"/>
      <w:r>
        <w:rPr>
          <w:rFonts w:hint="eastAsia"/>
        </w:rPr>
        <w:t>术语</w:t>
      </w:r>
      <w:bookmarkEnd w:id="24"/>
    </w:p>
    <w:p w:rsidR="00121B50" w:rsidRDefault="00121B50" w:rsidP="00102622">
      <w:pPr>
        <w:spacing w:line="276" w:lineRule="auto"/>
      </w:pPr>
      <w:r>
        <w:rPr>
          <w:rFonts w:hint="eastAsia"/>
        </w:rPr>
        <w:t>面向切面：希望程序在某处做某事，将这些期望统一管理则形成切面。</w:t>
      </w:r>
    </w:p>
    <w:p w:rsidR="00121B50" w:rsidRDefault="00121B50" w:rsidP="00102622">
      <w:pPr>
        <w:pStyle w:val="afb"/>
        <w:numPr>
          <w:ilvl w:val="0"/>
          <w:numId w:val="13"/>
        </w:numPr>
        <w:spacing w:line="276" w:lineRule="auto"/>
        <w:ind w:firstLineChars="0"/>
      </w:pPr>
      <w:r w:rsidRPr="007603A8">
        <w:rPr>
          <w:rFonts w:hint="eastAsia"/>
          <w:b/>
        </w:rPr>
        <w:t>通知</w:t>
      </w:r>
      <w:r w:rsidRPr="007603A8">
        <w:rPr>
          <w:rFonts w:hint="eastAsia"/>
          <w:b/>
        </w:rPr>
        <w:t>Advice</w:t>
      </w:r>
      <w:r>
        <w:rPr>
          <w:rFonts w:hint="eastAsia"/>
        </w:rPr>
        <w:t>，就是希望做的事情，</w:t>
      </w:r>
      <w:r>
        <w:rPr>
          <w:rFonts w:hint="eastAsia"/>
        </w:rPr>
        <w:t>Spring</w:t>
      </w:r>
      <w:r>
        <w:rPr>
          <w:rFonts w:hint="eastAsia"/>
        </w:rPr>
        <w:t>切面中有</w:t>
      </w:r>
      <w:r>
        <w:rPr>
          <w:rFonts w:hint="eastAsia"/>
        </w:rPr>
        <w:t>5</w:t>
      </w:r>
      <w:r>
        <w:rPr>
          <w:rFonts w:hint="eastAsia"/>
        </w:rPr>
        <w:t>种通知：</w:t>
      </w:r>
    </w:p>
    <w:p w:rsidR="00121B50" w:rsidRPr="00011E48" w:rsidRDefault="00121B50" w:rsidP="00102622">
      <w:pPr>
        <w:spacing w:line="276" w:lineRule="auto"/>
      </w:pPr>
      <w:r>
        <w:tab/>
      </w:r>
      <w:r>
        <w:rPr>
          <w:rFonts w:hint="eastAsia"/>
        </w:rPr>
        <w:t>1.</w:t>
      </w:r>
      <w:r>
        <w:t xml:space="preserve"> </w:t>
      </w:r>
      <w:r>
        <w:rPr>
          <w:rFonts w:hint="eastAsia"/>
        </w:rPr>
        <w:t>前置、</w:t>
      </w:r>
      <w:r>
        <w:rPr>
          <w:rFonts w:hint="eastAsia"/>
        </w:rPr>
        <w:t>2.</w:t>
      </w:r>
      <w:r>
        <w:t xml:space="preserve"> </w:t>
      </w:r>
      <w:r>
        <w:rPr>
          <w:rFonts w:hint="eastAsia"/>
        </w:rPr>
        <w:t>后置、</w:t>
      </w:r>
      <w:r>
        <w:rPr>
          <w:rFonts w:hint="eastAsia"/>
        </w:rPr>
        <w:t>3.</w:t>
      </w:r>
      <w:r>
        <w:t xml:space="preserve"> </w:t>
      </w:r>
      <w:r>
        <w:rPr>
          <w:rFonts w:hint="eastAsia"/>
        </w:rPr>
        <w:t>返回、</w:t>
      </w:r>
      <w:r>
        <w:rPr>
          <w:rFonts w:hint="eastAsia"/>
        </w:rPr>
        <w:t>4.</w:t>
      </w:r>
      <w:r>
        <w:t xml:space="preserve"> </w:t>
      </w:r>
      <w:r>
        <w:rPr>
          <w:rFonts w:hint="eastAsia"/>
        </w:rPr>
        <w:t>异常、</w:t>
      </w:r>
      <w:r>
        <w:rPr>
          <w:rFonts w:hint="eastAsia"/>
        </w:rPr>
        <w:t>5.</w:t>
      </w:r>
      <w:r>
        <w:t xml:space="preserve"> </w:t>
      </w:r>
      <w:r>
        <w:rPr>
          <w:rFonts w:hint="eastAsia"/>
        </w:rPr>
        <w:t>环绕</w:t>
      </w:r>
    </w:p>
    <w:p w:rsidR="00121B50" w:rsidRDefault="00121B50" w:rsidP="00102622">
      <w:pPr>
        <w:spacing w:line="276" w:lineRule="auto"/>
      </w:pPr>
      <w:r>
        <w:rPr>
          <w:rFonts w:hint="eastAsia"/>
        </w:rPr>
        <w:t>从定义可以看出</w:t>
      </w:r>
      <w:r>
        <w:rPr>
          <w:rFonts w:hint="eastAsia"/>
        </w:rPr>
        <w:t>Spring</w:t>
      </w:r>
      <w:r>
        <w:rPr>
          <w:rFonts w:hint="eastAsia"/>
        </w:rPr>
        <w:t>的通知和</w:t>
      </w:r>
      <w:r>
        <w:rPr>
          <w:rFonts w:hint="eastAsia"/>
        </w:rPr>
        <w:t>Method</w:t>
      </w:r>
      <w:r>
        <w:rPr>
          <w:rFonts w:hint="eastAsia"/>
        </w:rPr>
        <w:t>是密切相关的，实际上就是在方法执行过程中寻找时机完成功能。</w:t>
      </w:r>
    </w:p>
    <w:p w:rsidR="00121B50" w:rsidRDefault="00121B50" w:rsidP="00102622">
      <w:pPr>
        <w:pStyle w:val="afb"/>
        <w:numPr>
          <w:ilvl w:val="0"/>
          <w:numId w:val="12"/>
        </w:numPr>
        <w:spacing w:line="276" w:lineRule="auto"/>
        <w:ind w:firstLineChars="0"/>
      </w:pPr>
      <w:r w:rsidRPr="007603A8">
        <w:rPr>
          <w:rFonts w:hint="eastAsia"/>
          <w:b/>
        </w:rPr>
        <w:t>连接点</w:t>
      </w:r>
      <w:r w:rsidRPr="007603A8">
        <w:rPr>
          <w:rFonts w:hint="eastAsia"/>
          <w:b/>
        </w:rPr>
        <w:t>Join</w:t>
      </w:r>
      <w:r w:rsidRPr="007603A8">
        <w:rPr>
          <w:b/>
        </w:rPr>
        <w:t xml:space="preserve"> </w:t>
      </w:r>
      <w:r w:rsidRPr="007603A8">
        <w:rPr>
          <w:rFonts w:hint="eastAsia"/>
          <w:b/>
        </w:rPr>
        <w:t>Point</w:t>
      </w:r>
      <w:r>
        <w:rPr>
          <w:rFonts w:hint="eastAsia"/>
        </w:rPr>
        <w:t>，可以运行通知的时机</w:t>
      </w:r>
    </w:p>
    <w:p w:rsidR="00121B50" w:rsidRDefault="00121B50" w:rsidP="00102622">
      <w:pPr>
        <w:pStyle w:val="afb"/>
        <w:numPr>
          <w:ilvl w:val="0"/>
          <w:numId w:val="12"/>
        </w:numPr>
        <w:spacing w:line="276" w:lineRule="auto"/>
        <w:ind w:firstLineChars="0"/>
      </w:pPr>
      <w:r w:rsidRPr="007603A8">
        <w:rPr>
          <w:rFonts w:hint="eastAsia"/>
          <w:b/>
        </w:rPr>
        <w:t>切点</w:t>
      </w:r>
      <w:r w:rsidRPr="007603A8">
        <w:rPr>
          <w:rFonts w:hint="eastAsia"/>
          <w:b/>
        </w:rPr>
        <w:t>Point</w:t>
      </w:r>
      <w:r w:rsidRPr="007603A8">
        <w:rPr>
          <w:b/>
        </w:rPr>
        <w:t>Cut</w:t>
      </w:r>
      <w:r>
        <w:rPr>
          <w:rFonts w:hint="eastAsia"/>
        </w:rPr>
        <w:t>，需要运行通知的时机，就是某处</w:t>
      </w:r>
    </w:p>
    <w:p w:rsidR="00121B50" w:rsidRDefault="00121B50" w:rsidP="00102622">
      <w:pPr>
        <w:pStyle w:val="afb"/>
        <w:numPr>
          <w:ilvl w:val="0"/>
          <w:numId w:val="12"/>
        </w:numPr>
        <w:spacing w:line="276" w:lineRule="auto"/>
        <w:ind w:firstLineChars="0"/>
      </w:pPr>
      <w:r w:rsidRPr="007603A8">
        <w:rPr>
          <w:rFonts w:hint="eastAsia"/>
          <w:b/>
        </w:rPr>
        <w:t>引入</w:t>
      </w:r>
      <w:r>
        <w:rPr>
          <w:rFonts w:hint="eastAsia"/>
        </w:rPr>
        <w:t>，向现有的类添加新方法或属性。</w:t>
      </w:r>
    </w:p>
    <w:p w:rsidR="00121B50" w:rsidRDefault="00121B50" w:rsidP="00102622">
      <w:pPr>
        <w:pStyle w:val="afb"/>
        <w:numPr>
          <w:ilvl w:val="0"/>
          <w:numId w:val="12"/>
        </w:numPr>
        <w:spacing w:line="276" w:lineRule="auto"/>
        <w:ind w:firstLineChars="0"/>
      </w:pPr>
      <w:r w:rsidRPr="007603A8">
        <w:rPr>
          <w:rFonts w:hint="eastAsia"/>
          <w:b/>
        </w:rPr>
        <w:t>织入</w:t>
      </w:r>
      <w:r>
        <w:rPr>
          <w:rFonts w:hint="eastAsia"/>
        </w:rPr>
        <w:t>，实现新的切面功能，必然要对已经存在的代码进行修改，不过这种修改是模式化的。织入大致可以在以下几个阶段：</w:t>
      </w:r>
    </w:p>
    <w:p w:rsidR="00121B50" w:rsidRDefault="00121B50" w:rsidP="00102622">
      <w:pPr>
        <w:spacing w:line="276" w:lineRule="auto"/>
      </w:pPr>
      <w:r>
        <w:tab/>
      </w:r>
      <w:r>
        <w:tab/>
      </w:r>
      <w:r>
        <w:rPr>
          <w:rFonts w:hint="eastAsia"/>
        </w:rPr>
        <w:t>编译器：编译类的时候，加入切面的代码，这时候需要特殊的编译器。</w:t>
      </w:r>
    </w:p>
    <w:p w:rsidR="00121B50" w:rsidRDefault="00121B50" w:rsidP="00102622">
      <w:pPr>
        <w:spacing w:line="276" w:lineRule="auto"/>
      </w:pPr>
      <w:r>
        <w:tab/>
      </w:r>
      <w:r>
        <w:tab/>
      </w:r>
      <w:r>
        <w:rPr>
          <w:rFonts w:hint="eastAsia"/>
        </w:rPr>
        <w:t>类加载期：加载类的时候，加入切面的代码，需要特殊的加载器（</w:t>
      </w:r>
      <w:r>
        <w:rPr>
          <w:rFonts w:hint="eastAsia"/>
        </w:rPr>
        <w:t>ClassLoader</w:t>
      </w:r>
      <w:r>
        <w:rPr>
          <w:rFonts w:hint="eastAsia"/>
        </w:rPr>
        <w:t>）</w:t>
      </w:r>
    </w:p>
    <w:p w:rsidR="00121B50" w:rsidRPr="00121B50" w:rsidRDefault="00121B50" w:rsidP="00102622">
      <w:pPr>
        <w:spacing w:line="276" w:lineRule="auto"/>
      </w:pPr>
      <w:r>
        <w:tab/>
      </w:r>
      <w:r>
        <w:tab/>
      </w:r>
      <w:r>
        <w:rPr>
          <w:rFonts w:hint="eastAsia"/>
        </w:rPr>
        <w:t>运行期：应用运行的时候，加入切面的代码，一般是通过动态代理实现。</w:t>
      </w:r>
      <w:r>
        <w:rPr>
          <w:rFonts w:hint="eastAsia"/>
        </w:rPr>
        <w:t>Spring</w:t>
      </w:r>
      <w:r>
        <w:rPr>
          <w:rFonts w:hint="eastAsia"/>
        </w:rPr>
        <w:t>就是基于该方式。</w:t>
      </w:r>
    </w:p>
    <w:p w:rsidR="00E0638C" w:rsidRDefault="005E490F" w:rsidP="00102622">
      <w:pPr>
        <w:pStyle w:val="30"/>
        <w:spacing w:line="276" w:lineRule="auto"/>
      </w:pPr>
      <w:bookmarkStart w:id="25" w:name="_Toc15503631"/>
      <w:r>
        <w:rPr>
          <w:rFonts w:hint="eastAsia"/>
        </w:rPr>
        <w:t>动态代理</w:t>
      </w:r>
      <w:bookmarkEnd w:id="25"/>
    </w:p>
    <w:p w:rsidR="008E1241" w:rsidRDefault="005B7BAE" w:rsidP="00102622">
      <w:pPr>
        <w:spacing w:line="276" w:lineRule="auto"/>
        <w:ind w:firstLineChars="200" w:firstLine="480"/>
      </w:pPr>
      <w:r>
        <w:rPr>
          <w:rFonts w:hint="eastAsia"/>
        </w:rPr>
        <w:t>代理</w:t>
      </w:r>
      <w:r w:rsidR="00E00399">
        <w:rPr>
          <w:rFonts w:hint="eastAsia"/>
        </w:rPr>
        <w:t>是一种设计模式</w:t>
      </w:r>
      <w:r w:rsidR="00E0666D">
        <w:rPr>
          <w:rFonts w:hint="eastAsia"/>
        </w:rPr>
        <w:t>，</w:t>
      </w:r>
      <w:r w:rsidR="00925C92">
        <w:rPr>
          <w:rFonts w:hint="eastAsia"/>
        </w:rPr>
        <w:t xml:space="preserve"> </w:t>
      </w:r>
      <w:r w:rsidR="001B3B73">
        <w:rPr>
          <w:rFonts w:hint="eastAsia"/>
        </w:rPr>
        <w:t>java</w:t>
      </w:r>
      <w:r w:rsidR="001B3B73">
        <w:rPr>
          <w:rFonts w:hint="eastAsia"/>
        </w:rPr>
        <w:t>为代理提供</w:t>
      </w:r>
      <w:r w:rsidR="006233CE">
        <w:rPr>
          <w:rFonts w:hint="eastAsia"/>
        </w:rPr>
        <w:t>了</w:t>
      </w:r>
      <w:r w:rsidR="001B3B73">
        <w:rPr>
          <w:rFonts w:hint="eastAsia"/>
        </w:rPr>
        <w:t>动态代理的</w:t>
      </w:r>
      <w:r w:rsidR="006233CE">
        <w:rPr>
          <w:rFonts w:hint="eastAsia"/>
        </w:rPr>
        <w:t>语法</w:t>
      </w:r>
      <w:r w:rsidR="001B3B73">
        <w:rPr>
          <w:rFonts w:hint="eastAsia"/>
        </w:rPr>
        <w:t>支持</w:t>
      </w:r>
      <w:r w:rsidR="003B3FEE">
        <w:rPr>
          <w:rFonts w:hint="eastAsia"/>
        </w:rPr>
        <w:t>。</w:t>
      </w:r>
    </w:p>
    <w:p w:rsidR="0075341B" w:rsidRDefault="00CC71FC" w:rsidP="00102622">
      <w:pPr>
        <w:spacing w:line="276" w:lineRule="auto"/>
        <w:ind w:firstLineChars="200" w:firstLine="480"/>
      </w:pPr>
      <w:r>
        <w:rPr>
          <w:rFonts w:hint="eastAsia"/>
        </w:rPr>
        <w:t>假设</w:t>
      </w:r>
      <w:r w:rsidR="00450062">
        <w:rPr>
          <w:rFonts w:hint="eastAsia"/>
        </w:rPr>
        <w:t>一个</w:t>
      </w:r>
      <w:r w:rsidR="00235072">
        <w:rPr>
          <w:rFonts w:hint="eastAsia"/>
        </w:rPr>
        <w:t>类</w:t>
      </w:r>
      <w:r w:rsidR="00235072">
        <w:rPr>
          <w:rFonts w:hint="eastAsia"/>
        </w:rPr>
        <w:t>Impl</w:t>
      </w:r>
      <w:r w:rsidR="00235072">
        <w:rPr>
          <w:rFonts w:hint="eastAsia"/>
        </w:rPr>
        <w:t>实现了接口</w:t>
      </w:r>
      <w:r w:rsidR="00235072">
        <w:rPr>
          <w:rFonts w:hint="eastAsia"/>
        </w:rPr>
        <w:t>I</w:t>
      </w:r>
      <w:r w:rsidR="00235072">
        <w:t>ntf</w:t>
      </w:r>
      <w:r w:rsidR="009E73E9">
        <w:rPr>
          <w:rFonts w:hint="eastAsia"/>
        </w:rPr>
        <w:t>，</w:t>
      </w:r>
      <w:r w:rsidR="0078102F">
        <w:rPr>
          <w:rFonts w:hint="eastAsia"/>
        </w:rPr>
        <w:t>现在要</w:t>
      </w:r>
      <w:r w:rsidR="00E846A3">
        <w:rPr>
          <w:rFonts w:hint="eastAsia"/>
        </w:rPr>
        <w:t>实现</w:t>
      </w:r>
      <w:r w:rsidR="00F9529C">
        <w:rPr>
          <w:rFonts w:hint="eastAsia"/>
        </w:rPr>
        <w:t>代理</w:t>
      </w:r>
      <w:r w:rsidR="00E50CD8">
        <w:rPr>
          <w:rFonts w:hint="eastAsia"/>
        </w:rPr>
        <w:t>Impl</w:t>
      </w:r>
      <w:r w:rsidR="00C715A6">
        <w:rPr>
          <w:rFonts w:hint="eastAsia"/>
        </w:rPr>
        <w:t>，可以有两种方式</w:t>
      </w:r>
      <w:r w:rsidR="00E65D8F">
        <w:rPr>
          <w:rFonts w:hint="eastAsia"/>
        </w:rPr>
        <w:t>：</w:t>
      </w:r>
    </w:p>
    <w:p w:rsidR="00A73BE4" w:rsidRDefault="00A73BE4" w:rsidP="00102622">
      <w:pPr>
        <w:spacing w:line="276" w:lineRule="auto"/>
        <w:ind w:firstLineChars="200" w:firstLine="480"/>
      </w:pPr>
      <w:r>
        <w:rPr>
          <w:rFonts w:hint="eastAsia"/>
        </w:rPr>
        <w:t>1.</w:t>
      </w:r>
      <w:r w:rsidR="00EF0C9E">
        <w:t xml:space="preserve"> </w:t>
      </w:r>
      <w:r w:rsidR="00EF0C9E">
        <w:rPr>
          <w:rFonts w:hint="eastAsia"/>
        </w:rPr>
        <w:t>编写类</w:t>
      </w:r>
      <w:r w:rsidR="00877978">
        <w:rPr>
          <w:rFonts w:hint="eastAsia"/>
        </w:rPr>
        <w:t>I</w:t>
      </w:r>
      <w:r w:rsidR="00877978">
        <w:t>ntf</w:t>
      </w:r>
      <w:r w:rsidR="00877978">
        <w:rPr>
          <w:rFonts w:hint="eastAsia"/>
        </w:rPr>
        <w:t>Proxy</w:t>
      </w:r>
      <w:r w:rsidR="00824D6C">
        <w:rPr>
          <w:rFonts w:hint="eastAsia"/>
        </w:rPr>
        <w:t>，</w:t>
      </w:r>
      <w:r w:rsidR="00A54E05">
        <w:rPr>
          <w:rFonts w:hint="eastAsia"/>
        </w:rPr>
        <w:t>添加成员</w:t>
      </w:r>
      <w:r w:rsidR="00A54E05">
        <w:rPr>
          <w:rFonts w:hint="eastAsia"/>
        </w:rPr>
        <w:t>I</w:t>
      </w:r>
      <w:r w:rsidR="00A54E05">
        <w:t>mpl</w:t>
      </w:r>
      <w:r w:rsidR="00A575BA">
        <w:rPr>
          <w:rFonts w:hint="eastAsia"/>
        </w:rPr>
        <w:t>并实现接口</w:t>
      </w:r>
      <w:r w:rsidR="00082C2A">
        <w:rPr>
          <w:rFonts w:hint="eastAsia"/>
        </w:rPr>
        <w:t>Intf</w:t>
      </w:r>
      <w:r w:rsidR="005C3B3B">
        <w:rPr>
          <w:rFonts w:hint="eastAsia"/>
        </w:rPr>
        <w:t>。</w:t>
      </w:r>
      <w:r w:rsidR="00DF5F5E">
        <w:rPr>
          <w:rFonts w:hint="eastAsia"/>
        </w:rPr>
        <w:t>然后在每个</w:t>
      </w:r>
      <w:r w:rsidR="00DF5F5E">
        <w:rPr>
          <w:rFonts w:hint="eastAsia"/>
        </w:rPr>
        <w:t>Intf</w:t>
      </w:r>
      <w:r w:rsidR="00DF5F5E">
        <w:rPr>
          <w:rFonts w:hint="eastAsia"/>
        </w:rPr>
        <w:t>方法实现中</w:t>
      </w:r>
      <w:r w:rsidR="00314598">
        <w:rPr>
          <w:rFonts w:hint="eastAsia"/>
        </w:rPr>
        <w:t>，使用</w:t>
      </w:r>
      <w:r w:rsidR="00EC2AEA">
        <w:rPr>
          <w:rFonts w:hint="eastAsia"/>
        </w:rPr>
        <w:t>Impl</w:t>
      </w:r>
      <w:r w:rsidR="00EC2AEA">
        <w:rPr>
          <w:rFonts w:hint="eastAsia"/>
        </w:rPr>
        <w:t>调用</w:t>
      </w:r>
      <w:r w:rsidR="00725E75">
        <w:rPr>
          <w:rFonts w:hint="eastAsia"/>
        </w:rPr>
        <w:t>对应的方法</w:t>
      </w:r>
      <w:r w:rsidR="008B7C1F">
        <w:rPr>
          <w:rFonts w:hint="eastAsia"/>
        </w:rPr>
        <w:t>。</w:t>
      </w:r>
      <w:r w:rsidR="000B4DDF">
        <w:rPr>
          <w:rFonts w:hint="eastAsia"/>
        </w:rPr>
        <w:t>直接创建类</w:t>
      </w:r>
      <w:r w:rsidR="000B4DDF">
        <w:rPr>
          <w:rFonts w:hint="eastAsia"/>
        </w:rPr>
        <w:t>I</w:t>
      </w:r>
      <w:r w:rsidR="000B4DDF">
        <w:t>ntfProxy</w:t>
      </w:r>
      <w:r w:rsidR="000B4DDF">
        <w:rPr>
          <w:rFonts w:hint="eastAsia"/>
        </w:rPr>
        <w:t>对象，</w:t>
      </w:r>
      <w:r w:rsidR="00D202ED">
        <w:rPr>
          <w:rFonts w:hint="eastAsia"/>
        </w:rPr>
        <w:t>就得到了</w:t>
      </w:r>
      <w:r w:rsidR="00D202ED">
        <w:rPr>
          <w:rFonts w:hint="eastAsia"/>
        </w:rPr>
        <w:t>I</w:t>
      </w:r>
      <w:r w:rsidR="009C3C3C">
        <w:rPr>
          <w:rFonts w:hint="eastAsia"/>
        </w:rPr>
        <w:t>mpl</w:t>
      </w:r>
      <w:r w:rsidR="009C3C3C">
        <w:rPr>
          <w:rFonts w:hint="eastAsia"/>
        </w:rPr>
        <w:t>的代理，</w:t>
      </w:r>
      <w:r w:rsidR="009B134D">
        <w:rPr>
          <w:rFonts w:hint="eastAsia"/>
        </w:rPr>
        <w:t>这就是静态代理。</w:t>
      </w:r>
    </w:p>
    <w:p w:rsidR="00C0670A" w:rsidRDefault="00E60842" w:rsidP="00102622">
      <w:pPr>
        <w:spacing w:line="276" w:lineRule="auto"/>
        <w:ind w:firstLineChars="200" w:firstLine="480"/>
      </w:pPr>
      <w:r>
        <w:rPr>
          <w:rFonts w:hint="eastAsia"/>
        </w:rPr>
        <w:t>2</w:t>
      </w:r>
      <w:r w:rsidR="0086225E">
        <w:rPr>
          <w:rFonts w:hint="eastAsia"/>
        </w:rPr>
        <w:t>.</w:t>
      </w:r>
      <w:r w:rsidR="0086225E">
        <w:t xml:space="preserve"> </w:t>
      </w:r>
      <w:r w:rsidR="0086225E">
        <w:rPr>
          <w:rFonts w:hint="eastAsia"/>
        </w:rPr>
        <w:t>编写</w:t>
      </w:r>
      <w:r w:rsidR="00335C4C">
        <w:rPr>
          <w:rFonts w:hint="eastAsia"/>
        </w:rPr>
        <w:t>类</w:t>
      </w:r>
      <w:r w:rsidR="00EF3A2D">
        <w:rPr>
          <w:rFonts w:hint="eastAsia"/>
        </w:rPr>
        <w:t>Intf</w:t>
      </w:r>
      <w:r w:rsidR="00EF3A2D">
        <w:t>Handler</w:t>
      </w:r>
      <w:r w:rsidR="00485D05">
        <w:rPr>
          <w:rFonts w:hint="eastAsia"/>
        </w:rPr>
        <w:t>实现</w:t>
      </w:r>
      <w:r w:rsidR="00BD21D1">
        <w:rPr>
          <w:rFonts w:hint="eastAsia"/>
        </w:rPr>
        <w:t>I</w:t>
      </w:r>
      <w:r w:rsidR="00BD21D1">
        <w:t>nvocation</w:t>
      </w:r>
      <w:r w:rsidR="00BD21D1">
        <w:rPr>
          <w:rFonts w:hint="eastAsia"/>
        </w:rPr>
        <w:t>Handler</w:t>
      </w:r>
      <w:r w:rsidR="00501D99">
        <w:rPr>
          <w:rFonts w:hint="eastAsia"/>
        </w:rPr>
        <w:t>接口</w:t>
      </w:r>
      <w:r w:rsidR="000813EF">
        <w:rPr>
          <w:rFonts w:hint="eastAsia"/>
        </w:rPr>
        <w:t>，</w:t>
      </w:r>
      <w:r w:rsidR="00164C6E">
        <w:rPr>
          <w:rFonts w:hint="eastAsia"/>
        </w:rPr>
        <w:t>添加成员</w:t>
      </w:r>
      <w:r w:rsidR="0097494D">
        <w:rPr>
          <w:rFonts w:hint="eastAsia"/>
        </w:rPr>
        <w:t>Impl</w:t>
      </w:r>
      <w:r w:rsidR="000A07B7">
        <w:rPr>
          <w:rFonts w:hint="eastAsia"/>
        </w:rPr>
        <w:t>。</w:t>
      </w:r>
      <w:r w:rsidR="006568AA">
        <w:rPr>
          <w:rFonts w:hint="eastAsia"/>
        </w:rPr>
        <w:t>在</w:t>
      </w:r>
      <w:r w:rsidR="006568AA">
        <w:rPr>
          <w:rFonts w:hint="eastAsia"/>
        </w:rPr>
        <w:t>invoke</w:t>
      </w:r>
      <w:r w:rsidR="00810804">
        <w:rPr>
          <w:rFonts w:hint="eastAsia"/>
        </w:rPr>
        <w:t>方法中使用</w:t>
      </w:r>
      <w:r w:rsidR="00131053">
        <w:rPr>
          <w:rFonts w:hint="eastAsia"/>
        </w:rPr>
        <w:t>m</w:t>
      </w:r>
      <w:r w:rsidR="00131053">
        <w:t>ethod.invoke(implObj, args)</w:t>
      </w:r>
      <w:r w:rsidR="00F35C73">
        <w:rPr>
          <w:rFonts w:hint="eastAsia"/>
        </w:rPr>
        <w:t>来调用</w:t>
      </w:r>
      <w:r w:rsidR="000C263E">
        <w:rPr>
          <w:rFonts w:hint="eastAsia"/>
        </w:rPr>
        <w:t>Impl</w:t>
      </w:r>
      <w:r w:rsidR="000C263E">
        <w:rPr>
          <w:rFonts w:hint="eastAsia"/>
        </w:rPr>
        <w:t>的方法</w:t>
      </w:r>
      <w:r w:rsidR="00585A39">
        <w:rPr>
          <w:rFonts w:hint="eastAsia"/>
        </w:rPr>
        <w:t>。</w:t>
      </w:r>
      <w:r w:rsidR="00890A55">
        <w:rPr>
          <w:rFonts w:hint="eastAsia"/>
        </w:rPr>
        <w:t>使用</w:t>
      </w:r>
      <w:r w:rsidR="00890A55">
        <w:rPr>
          <w:rFonts w:hint="eastAsia"/>
        </w:rPr>
        <w:t>Proxy</w:t>
      </w:r>
      <w:r w:rsidR="007F4B40">
        <w:t>.</w:t>
      </w:r>
      <w:r w:rsidR="00B5476E" w:rsidRPr="00F55425">
        <w:t xml:space="preserve"> newProxyInstance</w:t>
      </w:r>
      <w:r w:rsidR="00F82E5E">
        <w:rPr>
          <w:rFonts w:hint="eastAsia"/>
        </w:rPr>
        <w:t>创建</w:t>
      </w:r>
      <w:r w:rsidR="00F82E5E">
        <w:rPr>
          <w:rFonts w:hint="eastAsia"/>
        </w:rPr>
        <w:t>I</w:t>
      </w:r>
      <w:r w:rsidR="00F82E5E">
        <w:t>mpl</w:t>
      </w:r>
      <w:r w:rsidR="00F82E5E">
        <w:rPr>
          <w:rFonts w:hint="eastAsia"/>
        </w:rPr>
        <w:t>的代理对象，</w:t>
      </w:r>
      <w:r w:rsidR="00CE2004">
        <w:rPr>
          <w:rFonts w:hint="eastAsia"/>
        </w:rPr>
        <w:t>这就是动态代理。</w:t>
      </w:r>
    </w:p>
    <w:p w:rsidR="00C3742B" w:rsidRPr="005B7BAE" w:rsidRDefault="00C3742B" w:rsidP="00102622">
      <w:pPr>
        <w:spacing w:line="276" w:lineRule="auto"/>
        <w:ind w:firstLineChars="200" w:firstLine="480"/>
      </w:pPr>
      <w:r>
        <w:rPr>
          <w:rFonts w:hint="eastAsia"/>
        </w:rPr>
        <w:t>动态代理和静态代理的区别在于</w:t>
      </w:r>
      <w:r w:rsidR="00ED0B56">
        <w:rPr>
          <w:rFonts w:hint="eastAsia"/>
        </w:rPr>
        <w:t>，动态代理</w:t>
      </w:r>
      <w:r w:rsidR="00B17B4D">
        <w:rPr>
          <w:rFonts w:hint="eastAsia"/>
        </w:rPr>
        <w:t>不需要预先实现</w:t>
      </w:r>
      <w:r w:rsidR="00912DBB">
        <w:rPr>
          <w:rFonts w:hint="eastAsia"/>
        </w:rPr>
        <w:t>被</w:t>
      </w:r>
      <w:r w:rsidR="00A94C24">
        <w:rPr>
          <w:rFonts w:hint="eastAsia"/>
        </w:rPr>
        <w:t>代理</w:t>
      </w:r>
      <w:r w:rsidR="00912DBB">
        <w:rPr>
          <w:rFonts w:hint="eastAsia"/>
        </w:rPr>
        <w:t>对象</w:t>
      </w:r>
      <w:r w:rsidR="00494430">
        <w:rPr>
          <w:rFonts w:hint="eastAsia"/>
        </w:rPr>
        <w:t>的</w:t>
      </w:r>
      <w:r w:rsidR="00BC52A5">
        <w:rPr>
          <w:rFonts w:hint="eastAsia"/>
        </w:rPr>
        <w:t>接口</w:t>
      </w:r>
      <w:r w:rsidR="00AC015B">
        <w:rPr>
          <w:rFonts w:hint="eastAsia"/>
        </w:rPr>
        <w:t>，</w:t>
      </w:r>
      <w:r w:rsidR="00A461BD">
        <w:rPr>
          <w:rFonts w:hint="eastAsia"/>
        </w:rPr>
        <w:t>一个</w:t>
      </w:r>
      <w:r w:rsidR="00590E2E">
        <w:rPr>
          <w:rFonts w:hint="eastAsia"/>
        </w:rPr>
        <w:t>动态代理</w:t>
      </w:r>
      <w:r w:rsidR="00624261">
        <w:rPr>
          <w:rFonts w:hint="eastAsia"/>
        </w:rPr>
        <w:t>的</w:t>
      </w:r>
      <w:r w:rsidR="0030456A">
        <w:rPr>
          <w:rFonts w:hint="eastAsia"/>
        </w:rPr>
        <w:t>调用可以</w:t>
      </w:r>
      <w:r w:rsidR="00F406D0">
        <w:rPr>
          <w:rFonts w:hint="eastAsia"/>
        </w:rPr>
        <w:t>为任何接口的对象提供代理支持</w:t>
      </w:r>
      <w:r w:rsidR="00CF4BA7">
        <w:rPr>
          <w:rFonts w:hint="eastAsia"/>
        </w:rPr>
        <w:t>。</w:t>
      </w:r>
    </w:p>
    <w:p w:rsidR="003B04A9" w:rsidRDefault="003B04A9" w:rsidP="00102622">
      <w:pPr>
        <w:pStyle w:val="30"/>
        <w:spacing w:line="276" w:lineRule="auto"/>
      </w:pPr>
      <w:bookmarkStart w:id="26" w:name="_Toc15503632"/>
      <w:r>
        <w:rPr>
          <w:rFonts w:hint="eastAsia"/>
        </w:rPr>
        <w:t>Spring</w:t>
      </w:r>
      <w:r>
        <w:t>AOP</w:t>
      </w:r>
      <w:bookmarkEnd w:id="26"/>
    </w:p>
    <w:p w:rsidR="004F25BE" w:rsidRDefault="00D753D7" w:rsidP="00102622">
      <w:pPr>
        <w:spacing w:line="276" w:lineRule="auto"/>
        <w:ind w:firstLine="420"/>
      </w:pPr>
      <w:r>
        <w:rPr>
          <w:rFonts w:hint="eastAsia"/>
        </w:rPr>
        <w:t>S</w:t>
      </w:r>
      <w:r>
        <w:t>pring</w:t>
      </w:r>
      <w:r>
        <w:rPr>
          <w:rFonts w:hint="eastAsia"/>
        </w:rPr>
        <w:t>的</w:t>
      </w:r>
      <w:r>
        <w:rPr>
          <w:rFonts w:hint="eastAsia"/>
        </w:rPr>
        <w:t>AOP</w:t>
      </w:r>
      <w:r>
        <w:rPr>
          <w:rFonts w:hint="eastAsia"/>
        </w:rPr>
        <w:t>是基于</w:t>
      </w:r>
      <w:r w:rsidR="009C500C">
        <w:rPr>
          <w:rFonts w:hint="eastAsia"/>
        </w:rPr>
        <w:t>动态代理完成的</w:t>
      </w:r>
      <w:r w:rsidR="00233335">
        <w:rPr>
          <w:rFonts w:hint="eastAsia"/>
        </w:rPr>
        <w:t>，</w:t>
      </w:r>
      <w:r w:rsidR="00FF3BE0">
        <w:rPr>
          <w:rFonts w:hint="eastAsia"/>
        </w:rPr>
        <w:t>java</w:t>
      </w:r>
      <w:r w:rsidR="00FF3BE0">
        <w:t xml:space="preserve"> </w:t>
      </w:r>
      <w:r w:rsidR="00FF3BE0">
        <w:rPr>
          <w:rFonts w:hint="eastAsia"/>
        </w:rPr>
        <w:t>中动态代理的</w:t>
      </w:r>
      <w:r w:rsidR="002D448F">
        <w:rPr>
          <w:rFonts w:hint="eastAsia"/>
        </w:rPr>
        <w:t>核心功能就是拦截方法调用</w:t>
      </w:r>
      <w:r w:rsidR="00215DE6">
        <w:rPr>
          <w:rFonts w:hint="eastAsia"/>
        </w:rPr>
        <w:t>，因此</w:t>
      </w:r>
      <w:r w:rsidR="00215DE6">
        <w:rPr>
          <w:rFonts w:hint="eastAsia"/>
        </w:rPr>
        <w:t>SpringAOP</w:t>
      </w:r>
      <w:r w:rsidR="00215DE6">
        <w:rPr>
          <w:rFonts w:hint="eastAsia"/>
        </w:rPr>
        <w:t>也是</w:t>
      </w:r>
      <w:r w:rsidR="002511A6">
        <w:rPr>
          <w:rFonts w:hint="eastAsia"/>
        </w:rPr>
        <w:t>在方法拦截的基础上完成。</w:t>
      </w:r>
    </w:p>
    <w:p w:rsidR="005577DA" w:rsidRDefault="00A05F7B" w:rsidP="00102622">
      <w:pPr>
        <w:spacing w:line="276" w:lineRule="auto"/>
        <w:ind w:firstLine="420"/>
      </w:pPr>
      <w:r>
        <w:rPr>
          <w:rFonts w:hint="eastAsia"/>
        </w:rPr>
        <w:t>切面</w:t>
      </w:r>
      <w:r w:rsidR="00663C65">
        <w:rPr>
          <w:rFonts w:hint="eastAsia"/>
        </w:rPr>
        <w:t>实际上是需要添加的功能，表现在代码中也只是一个方法。</w:t>
      </w:r>
      <w:r w:rsidR="0064755D">
        <w:rPr>
          <w:rFonts w:hint="eastAsia"/>
        </w:rPr>
        <w:t>因此</w:t>
      </w:r>
      <w:r w:rsidR="0064755D">
        <w:rPr>
          <w:rFonts w:hint="eastAsia"/>
        </w:rPr>
        <w:t>Spring</w:t>
      </w:r>
      <w:r w:rsidR="0064755D">
        <w:rPr>
          <w:rFonts w:hint="eastAsia"/>
        </w:rPr>
        <w:t>的</w:t>
      </w:r>
      <w:r w:rsidR="0064755D">
        <w:rPr>
          <w:rFonts w:hint="eastAsia"/>
        </w:rPr>
        <w:t>AOP</w:t>
      </w:r>
      <w:r w:rsidR="0064755D">
        <w:rPr>
          <w:rFonts w:hint="eastAsia"/>
        </w:rPr>
        <w:t>的过程就是</w:t>
      </w:r>
      <w:r w:rsidR="000B13AC">
        <w:rPr>
          <w:rFonts w:hint="eastAsia"/>
        </w:rPr>
        <w:t>，</w:t>
      </w:r>
      <w:r w:rsidR="00950AC4">
        <w:rPr>
          <w:rFonts w:hint="eastAsia"/>
        </w:rPr>
        <w:t>先有业务方法，然后</w:t>
      </w:r>
      <w:r w:rsidR="00D83C77">
        <w:rPr>
          <w:rFonts w:hint="eastAsia"/>
        </w:rPr>
        <w:t>有切面方法，然后确定</w:t>
      </w:r>
      <w:r w:rsidR="00F828A2">
        <w:rPr>
          <w:rFonts w:hint="eastAsia"/>
        </w:rPr>
        <w:t>切面方法</w:t>
      </w:r>
      <w:r w:rsidR="00850BA3">
        <w:rPr>
          <w:rFonts w:hint="eastAsia"/>
        </w:rPr>
        <w:t>是</w:t>
      </w:r>
      <w:r w:rsidR="00F828A2">
        <w:rPr>
          <w:rFonts w:hint="eastAsia"/>
        </w:rPr>
        <w:t>在业务方法执行前、执行后或者异常后</w:t>
      </w:r>
      <w:r w:rsidR="003609A7">
        <w:rPr>
          <w:rFonts w:hint="eastAsia"/>
        </w:rPr>
        <w:t>来</w:t>
      </w:r>
      <w:r w:rsidR="00F828A2">
        <w:rPr>
          <w:rFonts w:hint="eastAsia"/>
        </w:rPr>
        <w:t>执行。</w:t>
      </w:r>
    </w:p>
    <w:p w:rsidR="00AD385C" w:rsidRPr="00AD385C" w:rsidRDefault="0021570E" w:rsidP="00102622">
      <w:pPr>
        <w:spacing w:line="276" w:lineRule="auto"/>
        <w:ind w:firstLine="420"/>
      </w:pPr>
      <w:r>
        <w:rPr>
          <w:rFonts w:hint="eastAsia"/>
        </w:rPr>
        <w:t>基于动态代理实现的过程</w:t>
      </w:r>
      <w:r w:rsidR="00BE4E25">
        <w:rPr>
          <w:rFonts w:hint="eastAsia"/>
        </w:rPr>
        <w:t>是这样的</w:t>
      </w:r>
      <w:r>
        <w:rPr>
          <w:rFonts w:hint="eastAsia"/>
        </w:rPr>
        <w:t>，</w:t>
      </w:r>
      <w:r w:rsidR="00D25BF0">
        <w:rPr>
          <w:rFonts w:hint="eastAsia"/>
        </w:rPr>
        <w:t>业务</w:t>
      </w:r>
      <w:r w:rsidR="00D25BF0">
        <w:rPr>
          <w:rFonts w:hint="eastAsia"/>
        </w:rPr>
        <w:t>Bean</w:t>
      </w:r>
      <w:r w:rsidR="008C6963">
        <w:rPr>
          <w:rFonts w:hint="eastAsia"/>
        </w:rPr>
        <w:t>作为</w:t>
      </w:r>
      <w:r w:rsidR="00D25BF0">
        <w:rPr>
          <w:rFonts w:hint="eastAsia"/>
        </w:rPr>
        <w:t>被代理对象</w:t>
      </w:r>
      <w:r w:rsidR="00287682">
        <w:rPr>
          <w:rFonts w:hint="eastAsia"/>
        </w:rPr>
        <w:t>，切面成为代理</w:t>
      </w:r>
      <w:r w:rsidR="007F71BB">
        <w:rPr>
          <w:rFonts w:hint="eastAsia"/>
        </w:rPr>
        <w:t>，</w:t>
      </w:r>
      <w:r w:rsidR="00FA239B">
        <w:rPr>
          <w:rFonts w:hint="eastAsia"/>
        </w:rPr>
        <w:lastRenderedPageBreak/>
        <w:t>对</w:t>
      </w:r>
      <w:r w:rsidR="00675B5A">
        <w:rPr>
          <w:rFonts w:hint="eastAsia"/>
        </w:rPr>
        <w:t>业务</w:t>
      </w:r>
      <w:r w:rsidR="00675B5A">
        <w:rPr>
          <w:rFonts w:hint="eastAsia"/>
        </w:rPr>
        <w:t>Bean</w:t>
      </w:r>
      <w:r w:rsidR="00675B5A">
        <w:rPr>
          <w:rFonts w:hint="eastAsia"/>
        </w:rPr>
        <w:t>的方法</w:t>
      </w:r>
      <w:r w:rsidR="00CC2E8E">
        <w:rPr>
          <w:rFonts w:hint="eastAsia"/>
        </w:rPr>
        <w:t>调用</w:t>
      </w:r>
      <w:r w:rsidR="00BD4A41">
        <w:rPr>
          <w:rFonts w:hint="eastAsia"/>
        </w:rPr>
        <w:t>都会被代理拦截</w:t>
      </w:r>
      <w:r w:rsidR="00675B5A">
        <w:rPr>
          <w:rFonts w:hint="eastAsia"/>
        </w:rPr>
        <w:t>。</w:t>
      </w:r>
      <w:r w:rsidR="00A97BE0">
        <w:rPr>
          <w:rFonts w:hint="eastAsia"/>
        </w:rPr>
        <w:t>代码实现上</w:t>
      </w:r>
      <w:r w:rsidR="00A97BE0">
        <w:rPr>
          <w:rFonts w:hint="eastAsia"/>
        </w:rPr>
        <w:t>Spring</w:t>
      </w:r>
      <w:r w:rsidR="00B20B9E">
        <w:rPr>
          <w:rFonts w:hint="eastAsia"/>
        </w:rPr>
        <w:t>使用</w:t>
      </w:r>
      <w:r w:rsidR="001C10BC" w:rsidRPr="003F4CC6">
        <w:t>ReflectiveMethodInvocation</w:t>
      </w:r>
      <w:r w:rsidR="000078C9">
        <w:rPr>
          <w:rFonts w:hint="eastAsia"/>
        </w:rPr>
        <w:t>接管</w:t>
      </w:r>
      <w:r w:rsidR="004E1273">
        <w:rPr>
          <w:rFonts w:hint="eastAsia"/>
        </w:rPr>
        <w:t>方法调用，然后</w:t>
      </w:r>
      <w:r w:rsidR="002E300C">
        <w:rPr>
          <w:rFonts w:hint="eastAsia"/>
        </w:rPr>
        <w:t>递归执行</w:t>
      </w:r>
      <w:r w:rsidR="002E300C">
        <w:rPr>
          <w:rFonts w:hint="eastAsia"/>
        </w:rPr>
        <w:t>p</w:t>
      </w:r>
      <w:r w:rsidR="002E300C">
        <w:t>roceed</w:t>
      </w:r>
      <w:r w:rsidR="002E300C">
        <w:rPr>
          <w:rFonts w:hint="eastAsia"/>
        </w:rPr>
        <w:t>方法</w:t>
      </w:r>
      <w:r w:rsidR="00200BDF">
        <w:rPr>
          <w:rFonts w:hint="eastAsia"/>
        </w:rPr>
        <w:t>，每层递归会执行不同的</w:t>
      </w:r>
      <w:r w:rsidR="00200BDF">
        <w:rPr>
          <w:rFonts w:hint="eastAsia"/>
        </w:rPr>
        <w:t>I</w:t>
      </w:r>
      <w:r w:rsidR="00200BDF">
        <w:t>nvocation</w:t>
      </w:r>
      <w:r w:rsidR="00200BDF">
        <w:rPr>
          <w:rFonts w:hint="eastAsia"/>
        </w:rPr>
        <w:t>，而</w:t>
      </w:r>
      <w:r w:rsidR="00750F88">
        <w:rPr>
          <w:rFonts w:hint="eastAsia"/>
        </w:rPr>
        <w:t>前置、后置</w:t>
      </w:r>
      <w:r w:rsidR="00283E06">
        <w:rPr>
          <w:rFonts w:hint="eastAsia"/>
        </w:rPr>
        <w:t>等通知</w:t>
      </w:r>
      <w:r w:rsidR="00B164B8">
        <w:rPr>
          <w:rFonts w:hint="eastAsia"/>
        </w:rPr>
        <w:t>的区别就在于</w:t>
      </w:r>
      <w:r w:rsidR="00304CD7">
        <w:rPr>
          <w:rFonts w:hint="eastAsia"/>
        </w:rPr>
        <w:t>是递归前还是递归后执行</w:t>
      </w:r>
      <w:r w:rsidR="00690E31">
        <w:rPr>
          <w:rFonts w:hint="eastAsia"/>
        </w:rPr>
        <w:t>。</w:t>
      </w:r>
    </w:p>
    <w:p w:rsidR="002F59BB" w:rsidRPr="002F59BB" w:rsidRDefault="00CB2FD8" w:rsidP="00102622">
      <w:pPr>
        <w:spacing w:line="276" w:lineRule="auto"/>
        <w:jc w:val="center"/>
      </w:pPr>
      <w:r>
        <w:object w:dxaOrig="7451" w:dyaOrig="3400">
          <v:shape id="_x0000_i1027" type="#_x0000_t75" style="width:373pt;height:170pt" o:ole="">
            <v:imagedata r:id="rId13" o:title=""/>
          </v:shape>
          <o:OLEObject Type="Embed" ProgID="Visio.Drawing.15" ShapeID="_x0000_i1027" DrawAspect="Content" ObjectID="_1626161117" r:id="rId14"/>
        </w:object>
      </w:r>
    </w:p>
    <w:p w:rsidR="00D841C1" w:rsidRDefault="00D841C1" w:rsidP="00102622">
      <w:pPr>
        <w:pStyle w:val="20"/>
        <w:spacing w:line="276" w:lineRule="auto"/>
      </w:pPr>
      <w:bookmarkStart w:id="27" w:name="_Toc15503633"/>
      <w:r>
        <w:rPr>
          <w:rFonts w:hint="eastAsia"/>
        </w:rPr>
        <w:t>切点选择</w:t>
      </w:r>
      <w:bookmarkEnd w:id="27"/>
    </w:p>
    <w:p w:rsidR="00F053ED" w:rsidRDefault="00CB69F9" w:rsidP="00102622">
      <w:pPr>
        <w:spacing w:line="276" w:lineRule="auto"/>
        <w:ind w:firstLineChars="200" w:firstLine="480"/>
      </w:pPr>
      <w:r>
        <w:rPr>
          <w:rFonts w:hint="eastAsia"/>
        </w:rPr>
        <w:t>前面已经介绍了</w:t>
      </w:r>
      <w:r w:rsidR="00A91271">
        <w:rPr>
          <w:rFonts w:hint="eastAsia"/>
        </w:rPr>
        <w:t>连接点和切点</w:t>
      </w:r>
      <w:r w:rsidR="007D3E48">
        <w:rPr>
          <w:rFonts w:hint="eastAsia"/>
        </w:rPr>
        <w:t>，</w:t>
      </w:r>
      <w:r w:rsidR="005B66A8">
        <w:rPr>
          <w:rFonts w:hint="eastAsia"/>
        </w:rPr>
        <w:t>在</w:t>
      </w:r>
      <w:r w:rsidR="005B66A8">
        <w:rPr>
          <w:rFonts w:hint="eastAsia"/>
        </w:rPr>
        <w:t>Spring</w:t>
      </w:r>
      <w:r w:rsidR="005B66A8">
        <w:rPr>
          <w:rFonts w:hint="eastAsia"/>
        </w:rPr>
        <w:t>中切点实际上就是方法</w:t>
      </w:r>
      <w:r w:rsidR="00B42351">
        <w:rPr>
          <w:rFonts w:hint="eastAsia"/>
        </w:rPr>
        <w:t>。</w:t>
      </w:r>
      <w:r w:rsidR="0003258B">
        <w:rPr>
          <w:rFonts w:hint="eastAsia"/>
        </w:rPr>
        <w:t>Spring</w:t>
      </w:r>
      <w:r w:rsidR="0003258B">
        <w:rPr>
          <w:rFonts w:hint="eastAsia"/>
        </w:rPr>
        <w:t>的</w:t>
      </w:r>
      <w:r w:rsidR="006734E1">
        <w:rPr>
          <w:rFonts w:hint="eastAsia"/>
        </w:rPr>
        <w:t>切点指示器是</w:t>
      </w:r>
      <w:r w:rsidR="006734E1">
        <w:rPr>
          <w:rFonts w:hint="eastAsia"/>
        </w:rPr>
        <w:t>AspectJ</w:t>
      </w:r>
      <w:r w:rsidR="00316BC6">
        <w:rPr>
          <w:rFonts w:hint="eastAsia"/>
        </w:rPr>
        <w:t>的一个子集</w:t>
      </w:r>
      <w:r w:rsidR="00853B5F">
        <w:rPr>
          <w:rFonts w:hint="eastAsia"/>
        </w:rPr>
        <w:t>，具体如下：</w:t>
      </w:r>
    </w:p>
    <w:tbl>
      <w:tblPr>
        <w:tblStyle w:val="af2"/>
        <w:tblW w:w="0" w:type="auto"/>
        <w:jc w:val="center"/>
        <w:tblLook w:val="04A0" w:firstRow="1" w:lastRow="0" w:firstColumn="1" w:lastColumn="0" w:noHBand="0" w:noVBand="1"/>
      </w:tblPr>
      <w:tblGrid>
        <w:gridCol w:w="2122"/>
        <w:gridCol w:w="4819"/>
      </w:tblGrid>
      <w:tr w:rsidR="007063D7" w:rsidTr="001B2CEA">
        <w:trPr>
          <w:jc w:val="center"/>
        </w:trPr>
        <w:tc>
          <w:tcPr>
            <w:tcW w:w="2122" w:type="dxa"/>
            <w:shd w:val="clear" w:color="auto" w:fill="D9D9D9" w:themeFill="background1" w:themeFillShade="D9"/>
          </w:tcPr>
          <w:p w:rsidR="007063D7" w:rsidRDefault="007063D7" w:rsidP="00102622">
            <w:pPr>
              <w:spacing w:line="276" w:lineRule="auto"/>
              <w:jc w:val="center"/>
            </w:pPr>
            <w:r>
              <w:rPr>
                <w:rFonts w:hint="eastAsia"/>
              </w:rPr>
              <w:t>指示器</w:t>
            </w:r>
          </w:p>
        </w:tc>
        <w:tc>
          <w:tcPr>
            <w:tcW w:w="4819" w:type="dxa"/>
            <w:shd w:val="clear" w:color="auto" w:fill="D9D9D9" w:themeFill="background1" w:themeFillShade="D9"/>
          </w:tcPr>
          <w:p w:rsidR="007063D7" w:rsidRDefault="007147AF" w:rsidP="00102622">
            <w:pPr>
              <w:pStyle w:val="afa"/>
              <w:spacing w:line="276" w:lineRule="auto"/>
            </w:pPr>
            <w:r>
              <w:rPr>
                <w:rFonts w:hint="eastAsia"/>
              </w:rPr>
              <w:t>描述</w:t>
            </w:r>
          </w:p>
        </w:tc>
      </w:tr>
      <w:tr w:rsidR="007063D7" w:rsidTr="001B2CEA">
        <w:trPr>
          <w:jc w:val="center"/>
        </w:trPr>
        <w:tc>
          <w:tcPr>
            <w:tcW w:w="2122" w:type="dxa"/>
          </w:tcPr>
          <w:p w:rsidR="007063D7" w:rsidRDefault="0047193B" w:rsidP="00102622">
            <w:pPr>
              <w:spacing w:line="276" w:lineRule="auto"/>
            </w:pPr>
            <w:r>
              <w:rPr>
                <w:rFonts w:hint="eastAsia"/>
              </w:rPr>
              <w:t>args</w:t>
            </w:r>
            <w:r>
              <w:t>()</w:t>
            </w:r>
          </w:p>
        </w:tc>
        <w:tc>
          <w:tcPr>
            <w:tcW w:w="4819" w:type="dxa"/>
          </w:tcPr>
          <w:p w:rsidR="007063D7" w:rsidRDefault="00DE7704" w:rsidP="00102622">
            <w:pPr>
              <w:spacing w:line="276" w:lineRule="auto"/>
            </w:pPr>
            <w:r>
              <w:rPr>
                <w:rFonts w:hint="eastAsia"/>
              </w:rPr>
              <w:t>指定</w:t>
            </w:r>
            <w:r w:rsidR="009861B2">
              <w:rPr>
                <w:rFonts w:hint="eastAsia"/>
              </w:rPr>
              <w:t>切点的</w:t>
            </w:r>
            <w:r w:rsidR="00D145EB">
              <w:rPr>
                <w:rFonts w:hint="eastAsia"/>
              </w:rPr>
              <w:t>参数类型</w:t>
            </w:r>
          </w:p>
        </w:tc>
      </w:tr>
      <w:tr w:rsidR="007063D7" w:rsidTr="001B2CEA">
        <w:trPr>
          <w:jc w:val="center"/>
        </w:trPr>
        <w:tc>
          <w:tcPr>
            <w:tcW w:w="2122" w:type="dxa"/>
          </w:tcPr>
          <w:p w:rsidR="007063D7" w:rsidRDefault="000647A8" w:rsidP="00102622">
            <w:pPr>
              <w:spacing w:line="276" w:lineRule="auto"/>
            </w:pPr>
            <w:r>
              <w:rPr>
                <w:rFonts w:hint="eastAsia"/>
              </w:rPr>
              <w:t>@args</w:t>
            </w:r>
            <w:r w:rsidR="005F57B2">
              <w:t>()</w:t>
            </w:r>
          </w:p>
        </w:tc>
        <w:tc>
          <w:tcPr>
            <w:tcW w:w="4819" w:type="dxa"/>
          </w:tcPr>
          <w:p w:rsidR="007063D7" w:rsidRDefault="00DE7704" w:rsidP="00102622">
            <w:pPr>
              <w:spacing w:line="276" w:lineRule="auto"/>
            </w:pPr>
            <w:r>
              <w:rPr>
                <w:rFonts w:hint="eastAsia"/>
              </w:rPr>
              <w:t>指定</w:t>
            </w:r>
            <w:r w:rsidR="00FA6F7D">
              <w:rPr>
                <w:rFonts w:hint="eastAsia"/>
              </w:rPr>
              <w:t>切点的</w:t>
            </w:r>
            <w:r w:rsidR="00293A7E">
              <w:rPr>
                <w:rFonts w:hint="eastAsia"/>
              </w:rPr>
              <w:t>参数</w:t>
            </w:r>
            <w:r w:rsidR="000332E5">
              <w:rPr>
                <w:rFonts w:hint="eastAsia"/>
              </w:rPr>
              <w:t>的</w:t>
            </w:r>
            <w:r w:rsidR="00293A7E">
              <w:rPr>
                <w:rFonts w:hint="eastAsia"/>
              </w:rPr>
              <w:t>类</w:t>
            </w:r>
            <w:r w:rsidR="00040C8F">
              <w:rPr>
                <w:rFonts w:hint="eastAsia"/>
              </w:rPr>
              <w:t>型</w:t>
            </w:r>
            <w:r w:rsidR="00E72EB8">
              <w:rPr>
                <w:rFonts w:hint="eastAsia"/>
              </w:rPr>
              <w:t>包含指定注解</w:t>
            </w:r>
            <w:r w:rsidR="003A4F6F">
              <w:t xml:space="preserve"> </w:t>
            </w:r>
          </w:p>
        </w:tc>
      </w:tr>
      <w:tr w:rsidR="007063D7" w:rsidTr="001B2CEA">
        <w:trPr>
          <w:jc w:val="center"/>
        </w:trPr>
        <w:tc>
          <w:tcPr>
            <w:tcW w:w="2122" w:type="dxa"/>
          </w:tcPr>
          <w:p w:rsidR="007063D7" w:rsidRDefault="00F37053" w:rsidP="00102622">
            <w:pPr>
              <w:spacing w:line="276" w:lineRule="auto"/>
            </w:pPr>
            <w:r>
              <w:rPr>
                <w:rFonts w:hint="eastAsia"/>
              </w:rPr>
              <w:t>exe</w:t>
            </w:r>
            <w:r>
              <w:t>cution</w:t>
            </w:r>
            <w:r w:rsidR="00B55F4B">
              <w:t>()</w:t>
            </w:r>
          </w:p>
        </w:tc>
        <w:tc>
          <w:tcPr>
            <w:tcW w:w="4819" w:type="dxa"/>
          </w:tcPr>
          <w:p w:rsidR="007063D7" w:rsidRPr="00F37053" w:rsidRDefault="0041341C" w:rsidP="00102622">
            <w:pPr>
              <w:spacing w:line="276" w:lineRule="auto"/>
            </w:pPr>
            <w:r>
              <w:rPr>
                <w:rFonts w:hint="eastAsia"/>
              </w:rPr>
              <w:t>指定</w:t>
            </w:r>
            <w:r w:rsidR="00507D17">
              <w:rPr>
                <w:rFonts w:hint="eastAsia"/>
              </w:rPr>
              <w:t>切点</w:t>
            </w:r>
            <w:r>
              <w:rPr>
                <w:rFonts w:hint="eastAsia"/>
              </w:rPr>
              <w:t>方法</w:t>
            </w:r>
          </w:p>
        </w:tc>
      </w:tr>
      <w:tr w:rsidR="007063D7" w:rsidTr="001B2CEA">
        <w:trPr>
          <w:jc w:val="center"/>
        </w:trPr>
        <w:tc>
          <w:tcPr>
            <w:tcW w:w="2122" w:type="dxa"/>
          </w:tcPr>
          <w:p w:rsidR="007063D7" w:rsidRDefault="00A04D49" w:rsidP="00102622">
            <w:pPr>
              <w:spacing w:line="276" w:lineRule="auto"/>
            </w:pPr>
            <w:r>
              <w:rPr>
                <w:rFonts w:hint="eastAsia"/>
              </w:rPr>
              <w:t>this</w:t>
            </w:r>
            <w:r>
              <w:t>()</w:t>
            </w:r>
          </w:p>
        </w:tc>
        <w:tc>
          <w:tcPr>
            <w:tcW w:w="4819" w:type="dxa"/>
          </w:tcPr>
          <w:p w:rsidR="007063D7" w:rsidRDefault="007D3DB4" w:rsidP="00102622">
            <w:pPr>
              <w:spacing w:line="276" w:lineRule="auto"/>
            </w:pPr>
            <w:r>
              <w:rPr>
                <w:rFonts w:hint="eastAsia"/>
              </w:rPr>
              <w:t>指定切点</w:t>
            </w:r>
            <w:r w:rsidR="00E1055B">
              <w:rPr>
                <w:rFonts w:hint="eastAsia"/>
              </w:rPr>
              <w:t>代理</w:t>
            </w:r>
            <w:r w:rsidR="0015371C">
              <w:rPr>
                <w:rFonts w:hint="eastAsia"/>
              </w:rPr>
              <w:t>引用</w:t>
            </w:r>
            <w:r w:rsidR="00573E4A">
              <w:rPr>
                <w:rFonts w:hint="eastAsia"/>
              </w:rPr>
              <w:t>的类</w:t>
            </w:r>
            <w:r w:rsidR="0097278B">
              <w:rPr>
                <w:rFonts w:hint="eastAsia"/>
              </w:rPr>
              <w:t>，</w:t>
            </w:r>
            <w:r w:rsidR="00C715E3">
              <w:rPr>
                <w:rFonts w:hint="eastAsia"/>
              </w:rPr>
              <w:t>用于</w:t>
            </w:r>
            <w:r w:rsidR="00C715E3">
              <w:rPr>
                <w:rFonts w:hint="eastAsia"/>
              </w:rPr>
              <w:t>Bean</w:t>
            </w:r>
            <w:r w:rsidR="00C715E3">
              <w:rPr>
                <w:rFonts w:hint="eastAsia"/>
              </w:rPr>
              <w:t>未实现接口的情况</w:t>
            </w:r>
            <w:r w:rsidR="00FC7B1E">
              <w:rPr>
                <w:rFonts w:hint="eastAsia"/>
              </w:rPr>
              <w:t>，</w:t>
            </w:r>
            <w:r w:rsidR="00FC7B1E">
              <w:rPr>
                <w:rFonts w:hint="eastAsia"/>
              </w:rPr>
              <w:t>Spring</w:t>
            </w:r>
            <w:r w:rsidR="00FC7B1E">
              <w:rPr>
                <w:rFonts w:hint="eastAsia"/>
              </w:rPr>
              <w:t>会使用</w:t>
            </w:r>
            <w:r w:rsidR="00FC7B1E">
              <w:rPr>
                <w:rFonts w:hint="eastAsia"/>
              </w:rPr>
              <w:t>CGLib</w:t>
            </w:r>
            <w:r w:rsidR="006C7688">
              <w:rPr>
                <w:rFonts w:hint="eastAsia"/>
              </w:rPr>
              <w:t>来实现代理</w:t>
            </w:r>
          </w:p>
        </w:tc>
      </w:tr>
      <w:tr w:rsidR="007063D7" w:rsidTr="001B2CEA">
        <w:trPr>
          <w:jc w:val="center"/>
        </w:trPr>
        <w:tc>
          <w:tcPr>
            <w:tcW w:w="2122" w:type="dxa"/>
          </w:tcPr>
          <w:p w:rsidR="007063D7" w:rsidRDefault="00937842" w:rsidP="00102622">
            <w:pPr>
              <w:spacing w:line="276" w:lineRule="auto"/>
            </w:pPr>
            <w:r>
              <w:rPr>
                <w:rFonts w:hint="eastAsia"/>
              </w:rPr>
              <w:t>target</w:t>
            </w:r>
            <w:r w:rsidR="004319C9">
              <w:t>()</w:t>
            </w:r>
          </w:p>
        </w:tc>
        <w:tc>
          <w:tcPr>
            <w:tcW w:w="4819" w:type="dxa"/>
          </w:tcPr>
          <w:p w:rsidR="007063D7" w:rsidRDefault="003A0AC6" w:rsidP="00102622">
            <w:pPr>
              <w:spacing w:line="276" w:lineRule="auto"/>
            </w:pPr>
            <w:r>
              <w:rPr>
                <w:rFonts w:hint="eastAsia"/>
              </w:rPr>
              <w:t>指定切点所在的</w:t>
            </w:r>
            <w:r w:rsidR="00CF3B90">
              <w:rPr>
                <w:rFonts w:hint="eastAsia"/>
              </w:rPr>
              <w:t>对象</w:t>
            </w:r>
            <w:r>
              <w:rPr>
                <w:rFonts w:hint="eastAsia"/>
              </w:rPr>
              <w:t>类</w:t>
            </w:r>
            <w:r w:rsidR="00BE4058">
              <w:rPr>
                <w:rFonts w:hint="eastAsia"/>
              </w:rPr>
              <w:t>，用于</w:t>
            </w:r>
            <w:r w:rsidR="00362655">
              <w:rPr>
                <w:rFonts w:hint="eastAsia"/>
              </w:rPr>
              <w:t>Bean</w:t>
            </w:r>
            <w:r w:rsidR="00362655">
              <w:rPr>
                <w:rFonts w:hint="eastAsia"/>
              </w:rPr>
              <w:t>实现了接口</w:t>
            </w:r>
            <w:r w:rsidR="00AA0E68">
              <w:rPr>
                <w:rFonts w:hint="eastAsia"/>
              </w:rPr>
              <w:t>的情况</w:t>
            </w:r>
            <w:r w:rsidR="00530EB8">
              <w:rPr>
                <w:rFonts w:hint="eastAsia"/>
              </w:rPr>
              <w:t>，</w:t>
            </w:r>
            <w:r w:rsidR="00530EB8">
              <w:rPr>
                <w:rFonts w:hint="eastAsia"/>
              </w:rPr>
              <w:t>Spring</w:t>
            </w:r>
            <w:r w:rsidR="00530EB8">
              <w:rPr>
                <w:rFonts w:hint="eastAsia"/>
              </w:rPr>
              <w:t>会使用动态代理</w:t>
            </w:r>
          </w:p>
        </w:tc>
      </w:tr>
      <w:tr w:rsidR="007063D7" w:rsidTr="001B2CEA">
        <w:trPr>
          <w:jc w:val="center"/>
        </w:trPr>
        <w:tc>
          <w:tcPr>
            <w:tcW w:w="2122" w:type="dxa"/>
          </w:tcPr>
          <w:p w:rsidR="007063D7" w:rsidRDefault="00512B42" w:rsidP="00102622">
            <w:pPr>
              <w:spacing w:line="276" w:lineRule="auto"/>
            </w:pPr>
            <w:r>
              <w:rPr>
                <w:rFonts w:hint="eastAsia"/>
              </w:rPr>
              <w:t>@target</w:t>
            </w:r>
            <w:r w:rsidR="007C3843">
              <w:rPr>
                <w:rFonts w:hint="eastAsia"/>
              </w:rPr>
              <w:t>(</w:t>
            </w:r>
            <w:r w:rsidR="007C3843">
              <w:t>)</w:t>
            </w:r>
          </w:p>
        </w:tc>
        <w:tc>
          <w:tcPr>
            <w:tcW w:w="4819" w:type="dxa"/>
          </w:tcPr>
          <w:p w:rsidR="007063D7" w:rsidRDefault="000649DA" w:rsidP="00102622">
            <w:pPr>
              <w:spacing w:line="276" w:lineRule="auto"/>
            </w:pPr>
            <w:r>
              <w:rPr>
                <w:rFonts w:hint="eastAsia"/>
              </w:rPr>
              <w:t>指定切点</w:t>
            </w:r>
            <w:r w:rsidR="007778AD">
              <w:rPr>
                <w:rFonts w:hint="eastAsia"/>
              </w:rPr>
              <w:t>所在的对象</w:t>
            </w:r>
            <w:r w:rsidR="00732AA4">
              <w:rPr>
                <w:rFonts w:hint="eastAsia"/>
              </w:rPr>
              <w:t>的类</w:t>
            </w:r>
            <w:r w:rsidR="00D547CF">
              <w:rPr>
                <w:rFonts w:hint="eastAsia"/>
              </w:rPr>
              <w:t>需要包含的注解</w:t>
            </w:r>
          </w:p>
        </w:tc>
      </w:tr>
      <w:tr w:rsidR="00FA02A1" w:rsidTr="001B2CEA">
        <w:trPr>
          <w:jc w:val="center"/>
        </w:trPr>
        <w:tc>
          <w:tcPr>
            <w:tcW w:w="2122" w:type="dxa"/>
          </w:tcPr>
          <w:p w:rsidR="00FA02A1" w:rsidRDefault="00FA02A1" w:rsidP="00102622">
            <w:pPr>
              <w:spacing w:line="276" w:lineRule="auto"/>
            </w:pPr>
            <w:r w:rsidRPr="00FA02A1">
              <w:t>within()</w:t>
            </w:r>
          </w:p>
        </w:tc>
        <w:tc>
          <w:tcPr>
            <w:tcW w:w="4819" w:type="dxa"/>
          </w:tcPr>
          <w:p w:rsidR="00FA02A1" w:rsidRDefault="008103A6" w:rsidP="00102622">
            <w:pPr>
              <w:spacing w:line="276" w:lineRule="auto"/>
            </w:pPr>
            <w:r>
              <w:rPr>
                <w:rFonts w:hint="eastAsia"/>
              </w:rPr>
              <w:t>指定切点所在的类</w:t>
            </w:r>
            <w:r w:rsidR="00BD035F">
              <w:rPr>
                <w:rFonts w:hint="eastAsia"/>
              </w:rPr>
              <w:t>或者包</w:t>
            </w:r>
          </w:p>
        </w:tc>
      </w:tr>
      <w:tr w:rsidR="00FA02A1" w:rsidTr="001B2CEA">
        <w:trPr>
          <w:jc w:val="center"/>
        </w:trPr>
        <w:tc>
          <w:tcPr>
            <w:tcW w:w="2122" w:type="dxa"/>
          </w:tcPr>
          <w:p w:rsidR="00FA02A1" w:rsidRDefault="00FA02A1" w:rsidP="00102622">
            <w:pPr>
              <w:spacing w:line="276" w:lineRule="auto"/>
            </w:pPr>
            <w:r w:rsidRPr="00FA02A1">
              <w:t>@within()</w:t>
            </w:r>
          </w:p>
        </w:tc>
        <w:tc>
          <w:tcPr>
            <w:tcW w:w="4819" w:type="dxa"/>
          </w:tcPr>
          <w:p w:rsidR="00FA02A1" w:rsidRDefault="00C25736" w:rsidP="00102622">
            <w:pPr>
              <w:spacing w:line="276" w:lineRule="auto"/>
            </w:pPr>
            <w:r>
              <w:rPr>
                <w:rFonts w:hint="eastAsia"/>
              </w:rPr>
              <w:t>指定切点所在类需要包含的注解</w:t>
            </w:r>
          </w:p>
        </w:tc>
      </w:tr>
      <w:tr w:rsidR="00FA02A1" w:rsidTr="001B2CEA">
        <w:trPr>
          <w:jc w:val="center"/>
        </w:trPr>
        <w:tc>
          <w:tcPr>
            <w:tcW w:w="2122" w:type="dxa"/>
          </w:tcPr>
          <w:p w:rsidR="00FA02A1" w:rsidRDefault="00646FBA" w:rsidP="00102622">
            <w:pPr>
              <w:spacing w:line="276" w:lineRule="auto"/>
            </w:pPr>
            <w:r w:rsidRPr="00646FBA">
              <w:t>@annotation</w:t>
            </w:r>
          </w:p>
        </w:tc>
        <w:tc>
          <w:tcPr>
            <w:tcW w:w="4819" w:type="dxa"/>
          </w:tcPr>
          <w:p w:rsidR="00FA02A1" w:rsidRDefault="005D2316" w:rsidP="00102622">
            <w:pPr>
              <w:spacing w:line="276" w:lineRule="auto"/>
            </w:pPr>
            <w:r>
              <w:rPr>
                <w:rFonts w:hint="eastAsia"/>
              </w:rPr>
              <w:t>指定切点</w:t>
            </w:r>
            <w:r w:rsidR="00EF313D">
              <w:rPr>
                <w:rFonts w:hint="eastAsia"/>
              </w:rPr>
              <w:t>方法</w:t>
            </w:r>
            <w:r w:rsidR="008C6A88">
              <w:rPr>
                <w:rFonts w:hint="eastAsia"/>
              </w:rPr>
              <w:t>的</w:t>
            </w:r>
            <w:r w:rsidR="009A793F">
              <w:rPr>
                <w:rFonts w:hint="eastAsia"/>
              </w:rPr>
              <w:t>需要包含的</w:t>
            </w:r>
            <w:r w:rsidR="008C6A88">
              <w:rPr>
                <w:rFonts w:hint="eastAsia"/>
              </w:rPr>
              <w:t>注解</w:t>
            </w:r>
          </w:p>
        </w:tc>
      </w:tr>
      <w:tr w:rsidR="003F02E3" w:rsidTr="001B2CEA">
        <w:trPr>
          <w:jc w:val="center"/>
        </w:trPr>
        <w:tc>
          <w:tcPr>
            <w:tcW w:w="2122" w:type="dxa"/>
          </w:tcPr>
          <w:p w:rsidR="003F02E3" w:rsidRPr="00646FBA" w:rsidRDefault="003F02E3" w:rsidP="00102622">
            <w:pPr>
              <w:spacing w:line="276" w:lineRule="auto"/>
            </w:pPr>
            <w:r>
              <w:rPr>
                <w:rFonts w:hint="eastAsia"/>
              </w:rPr>
              <w:t>bean</w:t>
            </w:r>
            <w:r w:rsidR="009D7FE8">
              <w:rPr>
                <w:rFonts w:hint="eastAsia"/>
              </w:rPr>
              <w:t>(</w:t>
            </w:r>
            <w:r w:rsidR="009D7FE8">
              <w:t>)</w:t>
            </w:r>
          </w:p>
        </w:tc>
        <w:tc>
          <w:tcPr>
            <w:tcW w:w="4819" w:type="dxa"/>
          </w:tcPr>
          <w:p w:rsidR="003F02E3" w:rsidRDefault="00AA6512" w:rsidP="00102622">
            <w:pPr>
              <w:spacing w:line="276" w:lineRule="auto"/>
            </w:pPr>
            <w:r>
              <w:rPr>
                <w:rFonts w:hint="eastAsia"/>
              </w:rPr>
              <w:t>指定切点所在的</w:t>
            </w:r>
            <w:r>
              <w:rPr>
                <w:rFonts w:hint="eastAsia"/>
              </w:rPr>
              <w:t>bean</w:t>
            </w:r>
            <w:r>
              <w:rPr>
                <w:rFonts w:hint="eastAsia"/>
              </w:rPr>
              <w:t>的</w:t>
            </w:r>
            <w:r>
              <w:rPr>
                <w:rFonts w:hint="eastAsia"/>
              </w:rPr>
              <w:t>id</w:t>
            </w:r>
            <w:r>
              <w:rPr>
                <w:rFonts w:hint="eastAsia"/>
              </w:rPr>
              <w:t>或名称</w:t>
            </w:r>
          </w:p>
        </w:tc>
      </w:tr>
    </w:tbl>
    <w:p w:rsidR="00953E1E" w:rsidRPr="003910C9" w:rsidRDefault="00953E1E" w:rsidP="00102622">
      <w:pPr>
        <w:spacing w:line="276" w:lineRule="auto"/>
      </w:pPr>
    </w:p>
    <w:p w:rsidR="000020C9" w:rsidRDefault="00A21D1B" w:rsidP="00102622">
      <w:pPr>
        <w:pStyle w:val="30"/>
        <w:spacing w:line="276" w:lineRule="auto"/>
      </w:pPr>
      <w:bookmarkStart w:id="28" w:name="_Toc15503634"/>
      <w:r>
        <w:rPr>
          <w:rFonts w:hint="eastAsia"/>
        </w:rPr>
        <w:t>编写切点</w:t>
      </w:r>
      <w:bookmarkEnd w:id="28"/>
    </w:p>
    <w:p w:rsidR="00347EE4" w:rsidRDefault="00773667" w:rsidP="00102622">
      <w:pPr>
        <w:spacing w:line="276" w:lineRule="auto"/>
        <w:ind w:firstLineChars="200" w:firstLine="480"/>
      </w:pPr>
      <w:r>
        <w:rPr>
          <w:rFonts w:hint="eastAsia"/>
        </w:rPr>
        <w:t>编写切点的过程就是使用指示器指定切点方法的</w:t>
      </w:r>
      <w:r w:rsidR="000D072E">
        <w:rPr>
          <w:rFonts w:hint="eastAsia"/>
        </w:rPr>
        <w:t>过程。</w:t>
      </w:r>
      <w:r w:rsidR="00081415">
        <w:rPr>
          <w:rFonts w:hint="eastAsia"/>
        </w:rPr>
        <w:t>Spring</w:t>
      </w:r>
      <w:r w:rsidR="00081415">
        <w:rPr>
          <w:rFonts w:hint="eastAsia"/>
        </w:rPr>
        <w:t>中可以</w:t>
      </w:r>
      <w:r w:rsidR="00976DC6">
        <w:rPr>
          <w:rFonts w:hint="eastAsia"/>
        </w:rPr>
        <w:t>使用</w:t>
      </w:r>
      <w:r w:rsidR="00976DC6">
        <w:rPr>
          <w:rFonts w:hint="eastAsia"/>
        </w:rPr>
        <w:t>&amp;</w:t>
      </w:r>
      <w:r w:rsidR="00976DC6">
        <w:t>&amp;,||</w:t>
      </w:r>
      <w:r w:rsidR="00976DC6">
        <w:rPr>
          <w:rFonts w:hint="eastAsia"/>
        </w:rPr>
        <w:t>和！逻辑运算符来对指示器进行逻辑运算</w:t>
      </w:r>
      <w:r w:rsidR="00C56956">
        <w:rPr>
          <w:rFonts w:hint="eastAsia"/>
        </w:rPr>
        <w:t>，也可以使用</w:t>
      </w:r>
      <w:r w:rsidR="00C56956">
        <w:rPr>
          <w:rFonts w:hint="eastAsia"/>
        </w:rPr>
        <w:t xml:space="preserve"> and</w:t>
      </w:r>
      <w:r w:rsidR="00C56956">
        <w:rPr>
          <w:rFonts w:hint="eastAsia"/>
        </w:rPr>
        <w:t>，</w:t>
      </w:r>
      <w:r w:rsidR="00C56956">
        <w:t xml:space="preserve"> </w:t>
      </w:r>
      <w:r w:rsidR="00C56956">
        <w:rPr>
          <w:rFonts w:hint="eastAsia"/>
        </w:rPr>
        <w:t>or</w:t>
      </w:r>
      <w:r w:rsidR="00C56956">
        <w:t xml:space="preserve"> </w:t>
      </w:r>
      <w:r w:rsidR="00C56956">
        <w:rPr>
          <w:rFonts w:hint="eastAsia"/>
        </w:rPr>
        <w:t>和</w:t>
      </w:r>
      <w:r w:rsidR="00C56956">
        <w:rPr>
          <w:rFonts w:hint="eastAsia"/>
        </w:rPr>
        <w:t xml:space="preserve"> not</w:t>
      </w:r>
      <w:r w:rsidR="00B96DBB">
        <w:rPr>
          <w:rFonts w:hint="eastAsia"/>
        </w:rPr>
        <w:t>。</w:t>
      </w:r>
    </w:p>
    <w:p w:rsidR="00C973BC" w:rsidRDefault="00872E66" w:rsidP="00102622">
      <w:pPr>
        <w:spacing w:line="276" w:lineRule="auto"/>
      </w:pPr>
      <w:r>
        <w:rPr>
          <w:rFonts w:hint="eastAsia"/>
        </w:rPr>
        <w:t>只是器内部值是一种类似于正则</w:t>
      </w:r>
      <w:r w:rsidR="00795B83">
        <w:rPr>
          <w:rFonts w:hint="eastAsia"/>
        </w:rPr>
        <w:t>表达式的</w:t>
      </w:r>
      <w:r w:rsidR="009B7957">
        <w:rPr>
          <w:rFonts w:hint="eastAsia"/>
        </w:rPr>
        <w:t>模糊字符串</w:t>
      </w:r>
      <w:r w:rsidR="00C617EC">
        <w:rPr>
          <w:rFonts w:hint="eastAsia"/>
        </w:rPr>
        <w:t>，例如</w:t>
      </w:r>
      <w:r w:rsidR="009A4873">
        <w:rPr>
          <w:rFonts w:hint="eastAsia"/>
        </w:rPr>
        <w:t>execution</w:t>
      </w:r>
      <w:r w:rsidR="00D30DA1">
        <w:rPr>
          <w:rFonts w:hint="eastAsia"/>
        </w:rPr>
        <w:t>指示器可以这样来指定：</w:t>
      </w:r>
    </w:p>
    <w:p w:rsidR="006A16F6" w:rsidRDefault="00B97583" w:rsidP="00102622">
      <w:pPr>
        <w:pStyle w:val="afa"/>
        <w:spacing w:line="276" w:lineRule="auto"/>
      </w:pPr>
      <w:r>
        <w:lastRenderedPageBreak/>
        <w:drawing>
          <wp:inline distT="0" distB="0" distL="0" distR="0" wp14:anchorId="04899F09" wp14:editId="209A08C9">
            <wp:extent cx="3473450" cy="109654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9476" cy="1111078"/>
                    </a:xfrm>
                    <a:prstGeom prst="rect">
                      <a:avLst/>
                    </a:prstGeom>
                  </pic:spPr>
                </pic:pic>
              </a:graphicData>
            </a:graphic>
          </wp:inline>
        </w:drawing>
      </w:r>
    </w:p>
    <w:p w:rsidR="005E6AAF" w:rsidRDefault="00F236A8" w:rsidP="00102622">
      <w:pPr>
        <w:spacing w:line="276" w:lineRule="auto"/>
      </w:pPr>
      <w:r>
        <w:rPr>
          <w:rFonts w:hint="eastAsia"/>
        </w:rPr>
        <w:t>在所有指示器中，只有</w:t>
      </w:r>
      <w:r w:rsidR="00CE72F7">
        <w:rPr>
          <w:rFonts w:hint="eastAsia"/>
        </w:rPr>
        <w:t>execution</w:t>
      </w:r>
      <w:r>
        <w:rPr>
          <w:rFonts w:hint="eastAsia"/>
        </w:rPr>
        <w:t>是直接指定方法，其他的指示器</w:t>
      </w:r>
      <w:r w:rsidR="00370F7C">
        <w:rPr>
          <w:rFonts w:hint="eastAsia"/>
        </w:rPr>
        <w:t>主要</w:t>
      </w:r>
      <w:r w:rsidR="006D2CDA">
        <w:rPr>
          <w:rFonts w:hint="eastAsia"/>
        </w:rPr>
        <w:t>是在</w:t>
      </w:r>
      <w:r w:rsidR="006D2CDA">
        <w:rPr>
          <w:rFonts w:hint="eastAsia"/>
        </w:rPr>
        <w:t>execution</w:t>
      </w:r>
      <w:r w:rsidR="006D2CDA">
        <w:rPr>
          <w:rFonts w:hint="eastAsia"/>
        </w:rPr>
        <w:t>的基础上</w:t>
      </w:r>
      <w:r w:rsidR="004D578E">
        <w:rPr>
          <w:rFonts w:hint="eastAsia"/>
        </w:rPr>
        <w:t>做二次筛选</w:t>
      </w:r>
      <w:r w:rsidR="009C76E4">
        <w:rPr>
          <w:rFonts w:hint="eastAsia"/>
        </w:rPr>
        <w:t>，因此</w:t>
      </w:r>
      <w:r w:rsidR="0061335B">
        <w:rPr>
          <w:rFonts w:hint="eastAsia"/>
        </w:rPr>
        <w:t>可以结合其他指示器，对切点做进一步的限制</w:t>
      </w:r>
      <w:r w:rsidR="00E810BC">
        <w:rPr>
          <w:rFonts w:hint="eastAsia"/>
        </w:rPr>
        <w:t>，如：</w:t>
      </w:r>
    </w:p>
    <w:p w:rsidR="00636A99" w:rsidRDefault="00636A99" w:rsidP="00102622">
      <w:pPr>
        <w:spacing w:line="276" w:lineRule="auto"/>
        <w:jc w:val="center"/>
      </w:pPr>
      <w:r>
        <w:drawing>
          <wp:inline distT="0" distB="0" distL="0" distR="0" wp14:anchorId="54781DAD" wp14:editId="5DE1F697">
            <wp:extent cx="3085491" cy="1136650"/>
            <wp:effectExtent l="0" t="0" r="6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9417" cy="1160199"/>
                    </a:xfrm>
                    <a:prstGeom prst="rect">
                      <a:avLst/>
                    </a:prstGeom>
                  </pic:spPr>
                </pic:pic>
              </a:graphicData>
            </a:graphic>
          </wp:inline>
        </w:drawing>
      </w:r>
    </w:p>
    <w:p w:rsidR="00DD407B" w:rsidRPr="00347EE4" w:rsidRDefault="00DD407B" w:rsidP="00102622">
      <w:pPr>
        <w:spacing w:line="276" w:lineRule="auto"/>
      </w:pPr>
    </w:p>
    <w:p w:rsidR="00C310C5" w:rsidRPr="00C310C5" w:rsidRDefault="007926AC" w:rsidP="00102622">
      <w:pPr>
        <w:pStyle w:val="20"/>
        <w:spacing w:line="276" w:lineRule="auto"/>
      </w:pPr>
      <w:bookmarkStart w:id="29" w:name="_Toc15503635"/>
      <w:r>
        <w:rPr>
          <w:rFonts w:hint="eastAsia"/>
        </w:rPr>
        <w:t>注解</w:t>
      </w:r>
      <w:r w:rsidR="00C56312">
        <w:rPr>
          <w:rFonts w:hint="eastAsia"/>
        </w:rPr>
        <w:t>创建切面</w:t>
      </w:r>
      <w:bookmarkEnd w:id="29"/>
    </w:p>
    <w:p w:rsidR="00D54816" w:rsidRDefault="00D54816" w:rsidP="00102622">
      <w:pPr>
        <w:pStyle w:val="30"/>
        <w:spacing w:line="276" w:lineRule="auto"/>
      </w:pPr>
      <w:bookmarkStart w:id="30" w:name="_Toc15503636"/>
      <w:r>
        <w:rPr>
          <w:rFonts w:hint="eastAsia"/>
        </w:rPr>
        <w:t>定义切面</w:t>
      </w:r>
      <w:bookmarkEnd w:id="30"/>
    </w:p>
    <w:p w:rsidR="00922024" w:rsidRPr="00053E93" w:rsidRDefault="0040535B" w:rsidP="00102622">
      <w:pPr>
        <w:spacing w:line="276" w:lineRule="auto"/>
        <w:ind w:firstLineChars="200" w:firstLine="480"/>
      </w:pPr>
      <w:r>
        <w:rPr>
          <w:rFonts w:hint="eastAsia"/>
        </w:rPr>
        <w:t>使用</w:t>
      </w:r>
      <w:r>
        <w:rPr>
          <w:rFonts w:hint="eastAsia"/>
        </w:rPr>
        <w:t>@</w:t>
      </w:r>
      <w:r>
        <w:t>Aspec</w:t>
      </w:r>
      <w:r w:rsidR="00ED66AD">
        <w:t>t</w:t>
      </w:r>
      <w:r w:rsidR="006D6EA3">
        <w:rPr>
          <w:rFonts w:hint="eastAsia"/>
        </w:rPr>
        <w:t>标注</w:t>
      </w:r>
      <w:r w:rsidR="004F7BF6">
        <w:rPr>
          <w:rFonts w:hint="eastAsia"/>
        </w:rPr>
        <w:t>可以创建一个切面</w:t>
      </w:r>
      <w:r w:rsidR="00561F2E">
        <w:rPr>
          <w:rFonts w:hint="eastAsia"/>
        </w:rPr>
        <w:t>，使用具体的注解可以指定切点</w:t>
      </w:r>
      <w:r w:rsidR="00586CCC">
        <w:rPr>
          <w:rFonts w:hint="eastAsia"/>
        </w:rPr>
        <w:t>和通知</w:t>
      </w:r>
      <w:r w:rsidR="00613526">
        <w:rPr>
          <w:rFonts w:hint="eastAsia"/>
        </w:rPr>
        <w:t>，由于</w:t>
      </w:r>
      <w:r w:rsidR="000F4984">
        <w:rPr>
          <w:rFonts w:hint="eastAsia"/>
        </w:rPr>
        <w:t>通知的不同，指定</w:t>
      </w:r>
      <w:r w:rsidR="00F57EFE">
        <w:rPr>
          <w:rFonts w:hint="eastAsia"/>
        </w:rPr>
        <w:t>通知</w:t>
      </w:r>
      <w:r w:rsidR="000F4984">
        <w:rPr>
          <w:rFonts w:hint="eastAsia"/>
        </w:rPr>
        <w:t>的方式也有所不同。</w:t>
      </w:r>
      <w:r w:rsidR="00137B9A">
        <w:rPr>
          <w:rFonts w:hint="eastAsia"/>
        </w:rPr>
        <w:t>具体的通知指定方式有以下</w:t>
      </w:r>
      <w:r w:rsidR="00CD7D3F">
        <w:rPr>
          <w:rFonts w:hint="eastAsia"/>
        </w:rPr>
        <w:t>几种：</w:t>
      </w:r>
    </w:p>
    <w:tbl>
      <w:tblPr>
        <w:tblStyle w:val="af2"/>
        <w:tblW w:w="0" w:type="auto"/>
        <w:jc w:val="center"/>
        <w:tblLook w:val="04A0" w:firstRow="1" w:lastRow="0" w:firstColumn="1" w:lastColumn="0" w:noHBand="0" w:noVBand="1"/>
      </w:tblPr>
      <w:tblGrid>
        <w:gridCol w:w="2411"/>
        <w:gridCol w:w="3969"/>
      </w:tblGrid>
      <w:tr w:rsidR="00922024" w:rsidTr="009D5C7E">
        <w:trPr>
          <w:jc w:val="center"/>
        </w:trPr>
        <w:tc>
          <w:tcPr>
            <w:tcW w:w="2411" w:type="dxa"/>
            <w:shd w:val="clear" w:color="auto" w:fill="BFBFBF" w:themeFill="background1" w:themeFillShade="BF"/>
          </w:tcPr>
          <w:p w:rsidR="00922024" w:rsidRDefault="00922024" w:rsidP="00102622">
            <w:pPr>
              <w:spacing w:line="276" w:lineRule="auto"/>
              <w:jc w:val="center"/>
            </w:pPr>
            <w:r>
              <w:rPr>
                <w:rFonts w:hint="eastAsia"/>
              </w:rPr>
              <w:t>注解</w:t>
            </w:r>
          </w:p>
        </w:tc>
        <w:tc>
          <w:tcPr>
            <w:tcW w:w="3969" w:type="dxa"/>
            <w:shd w:val="clear" w:color="auto" w:fill="BFBFBF" w:themeFill="background1" w:themeFillShade="BF"/>
          </w:tcPr>
          <w:p w:rsidR="00922024" w:rsidRDefault="00922024" w:rsidP="00102622">
            <w:pPr>
              <w:spacing w:line="276" w:lineRule="auto"/>
              <w:jc w:val="center"/>
            </w:pPr>
            <w:r>
              <w:rPr>
                <w:rFonts w:hint="eastAsia"/>
              </w:rPr>
              <w:t>通知</w:t>
            </w:r>
          </w:p>
        </w:tc>
      </w:tr>
      <w:tr w:rsidR="00922024" w:rsidTr="009D5C7E">
        <w:trPr>
          <w:jc w:val="center"/>
        </w:trPr>
        <w:tc>
          <w:tcPr>
            <w:tcW w:w="2411" w:type="dxa"/>
          </w:tcPr>
          <w:p w:rsidR="00922024" w:rsidRDefault="001A1115" w:rsidP="00102622">
            <w:pPr>
              <w:spacing w:line="276" w:lineRule="auto"/>
            </w:pPr>
            <w:r>
              <w:rPr>
                <w:rFonts w:hint="eastAsia"/>
              </w:rPr>
              <w:t>@After</w:t>
            </w:r>
          </w:p>
        </w:tc>
        <w:tc>
          <w:tcPr>
            <w:tcW w:w="3969" w:type="dxa"/>
          </w:tcPr>
          <w:p w:rsidR="00922024" w:rsidRDefault="00C930A2" w:rsidP="00102622">
            <w:pPr>
              <w:spacing w:line="276" w:lineRule="auto"/>
            </w:pPr>
            <w:r>
              <w:rPr>
                <w:rFonts w:hint="eastAsia"/>
              </w:rPr>
              <w:t>指定</w:t>
            </w:r>
            <w:r w:rsidR="00C50EF7">
              <w:rPr>
                <w:rFonts w:hint="eastAsia"/>
              </w:rPr>
              <w:t>通知在方法结束或异常后调用</w:t>
            </w:r>
          </w:p>
        </w:tc>
      </w:tr>
      <w:tr w:rsidR="000A5EDD" w:rsidTr="009D5C7E">
        <w:trPr>
          <w:jc w:val="center"/>
        </w:trPr>
        <w:tc>
          <w:tcPr>
            <w:tcW w:w="2411" w:type="dxa"/>
          </w:tcPr>
          <w:p w:rsidR="000A5EDD" w:rsidRDefault="000A5EDD" w:rsidP="00102622">
            <w:pPr>
              <w:spacing w:line="276" w:lineRule="auto"/>
            </w:pPr>
            <w:r>
              <w:rPr>
                <w:rFonts w:hint="eastAsia"/>
              </w:rPr>
              <w:t>@</w:t>
            </w:r>
            <w:r>
              <w:t>After</w:t>
            </w:r>
            <w:r w:rsidR="00EB60E5">
              <w:t>Retur</w:t>
            </w:r>
            <w:r w:rsidR="00861AEC">
              <w:t>ning</w:t>
            </w:r>
          </w:p>
        </w:tc>
        <w:tc>
          <w:tcPr>
            <w:tcW w:w="3969" w:type="dxa"/>
          </w:tcPr>
          <w:p w:rsidR="000A5EDD" w:rsidRDefault="00D503A8" w:rsidP="00102622">
            <w:pPr>
              <w:spacing w:line="276" w:lineRule="auto"/>
            </w:pPr>
            <w:r>
              <w:rPr>
                <w:rFonts w:hint="eastAsia"/>
              </w:rPr>
              <w:t>指定通知在方法结束后调用</w:t>
            </w:r>
          </w:p>
        </w:tc>
      </w:tr>
      <w:tr w:rsidR="000A5EDD" w:rsidTr="009D5C7E">
        <w:trPr>
          <w:jc w:val="center"/>
        </w:trPr>
        <w:tc>
          <w:tcPr>
            <w:tcW w:w="2411" w:type="dxa"/>
          </w:tcPr>
          <w:p w:rsidR="000A5EDD" w:rsidRDefault="00C866F8" w:rsidP="00102622">
            <w:pPr>
              <w:spacing w:line="276" w:lineRule="auto"/>
            </w:pPr>
            <w:r>
              <w:rPr>
                <w:rFonts w:hint="eastAsia"/>
              </w:rPr>
              <w:t>@After</w:t>
            </w:r>
            <w:r>
              <w:t>Throwing</w:t>
            </w:r>
          </w:p>
        </w:tc>
        <w:tc>
          <w:tcPr>
            <w:tcW w:w="3969" w:type="dxa"/>
          </w:tcPr>
          <w:p w:rsidR="000A5EDD" w:rsidRDefault="00D503A8" w:rsidP="00102622">
            <w:pPr>
              <w:spacing w:line="276" w:lineRule="auto"/>
            </w:pPr>
            <w:r>
              <w:rPr>
                <w:rFonts w:hint="eastAsia"/>
              </w:rPr>
              <w:t>指定通知在方法异常后调用</w:t>
            </w:r>
          </w:p>
        </w:tc>
      </w:tr>
      <w:tr w:rsidR="000A5EDD" w:rsidTr="009D5C7E">
        <w:trPr>
          <w:jc w:val="center"/>
        </w:trPr>
        <w:tc>
          <w:tcPr>
            <w:tcW w:w="2411" w:type="dxa"/>
          </w:tcPr>
          <w:p w:rsidR="000A5EDD" w:rsidRDefault="00E95A1C" w:rsidP="00102622">
            <w:pPr>
              <w:spacing w:line="276" w:lineRule="auto"/>
            </w:pPr>
            <w:r>
              <w:rPr>
                <w:rFonts w:hint="eastAsia"/>
              </w:rPr>
              <w:t>@</w:t>
            </w:r>
            <w:r w:rsidR="00D37F09">
              <w:t>A</w:t>
            </w:r>
            <w:r>
              <w:t>round</w:t>
            </w:r>
          </w:p>
        </w:tc>
        <w:tc>
          <w:tcPr>
            <w:tcW w:w="3969" w:type="dxa"/>
          </w:tcPr>
          <w:p w:rsidR="000A5EDD" w:rsidRDefault="0004430B" w:rsidP="00102622">
            <w:pPr>
              <w:spacing w:line="276" w:lineRule="auto"/>
            </w:pPr>
            <w:r>
              <w:rPr>
                <w:rFonts w:hint="eastAsia"/>
              </w:rPr>
              <w:t>指定通知</w:t>
            </w:r>
            <w:r w:rsidR="006341DC">
              <w:rPr>
                <w:rFonts w:hint="eastAsia"/>
              </w:rPr>
              <w:t>环绕切点方法</w:t>
            </w:r>
          </w:p>
        </w:tc>
      </w:tr>
      <w:tr w:rsidR="000A5EDD" w:rsidTr="009D5C7E">
        <w:trPr>
          <w:jc w:val="center"/>
        </w:trPr>
        <w:tc>
          <w:tcPr>
            <w:tcW w:w="2411" w:type="dxa"/>
          </w:tcPr>
          <w:p w:rsidR="000A5EDD" w:rsidRDefault="00D37F09" w:rsidP="00102622">
            <w:pPr>
              <w:spacing w:line="276" w:lineRule="auto"/>
            </w:pPr>
            <w:r>
              <w:rPr>
                <w:rFonts w:hint="eastAsia"/>
              </w:rPr>
              <w:t>@</w:t>
            </w:r>
            <w:r>
              <w:t>Before</w:t>
            </w:r>
          </w:p>
        </w:tc>
        <w:tc>
          <w:tcPr>
            <w:tcW w:w="3969" w:type="dxa"/>
          </w:tcPr>
          <w:p w:rsidR="000A5EDD" w:rsidRDefault="00E76B04" w:rsidP="00102622">
            <w:pPr>
              <w:spacing w:line="276" w:lineRule="auto"/>
            </w:pPr>
            <w:r>
              <w:rPr>
                <w:rFonts w:hint="eastAsia"/>
              </w:rPr>
              <w:t>指定通知在目标方法之前调用</w:t>
            </w:r>
          </w:p>
        </w:tc>
      </w:tr>
    </w:tbl>
    <w:p w:rsidR="00C53812" w:rsidRDefault="009D5C7E" w:rsidP="00102622">
      <w:pPr>
        <w:spacing w:line="276" w:lineRule="auto"/>
        <w:ind w:firstLineChars="200" w:firstLine="480"/>
      </w:pPr>
      <w:r>
        <w:rPr>
          <w:rFonts w:hint="eastAsia"/>
        </w:rPr>
        <w:t>使用不同的注解指定通知执行的时机，使用</w:t>
      </w:r>
      <w:r w:rsidR="005D1248">
        <w:rPr>
          <w:rFonts w:hint="eastAsia"/>
        </w:rPr>
        <w:t>指示器指定通知覆盖的范围</w:t>
      </w:r>
      <w:r w:rsidR="00A14866">
        <w:rPr>
          <w:rFonts w:hint="eastAsia"/>
        </w:rPr>
        <w:t>，</w:t>
      </w:r>
      <w:r w:rsidR="00A14866">
        <w:rPr>
          <w:rFonts w:hint="eastAsia"/>
        </w:rPr>
        <w:t>Spring</w:t>
      </w:r>
      <w:r w:rsidR="00A14866">
        <w:rPr>
          <w:rFonts w:hint="eastAsia"/>
        </w:rPr>
        <w:t>会根据</w:t>
      </w:r>
      <w:r w:rsidR="002D5532">
        <w:rPr>
          <w:rFonts w:hint="eastAsia"/>
        </w:rPr>
        <w:t>这些配置为需要的</w:t>
      </w:r>
      <w:r w:rsidR="002D5532">
        <w:rPr>
          <w:rFonts w:hint="eastAsia"/>
        </w:rPr>
        <w:t>Bean</w:t>
      </w:r>
      <w:r w:rsidR="002D5532">
        <w:rPr>
          <w:rFonts w:hint="eastAsia"/>
        </w:rPr>
        <w:t>创建代理</w:t>
      </w:r>
      <w:r w:rsidR="0035381B">
        <w:rPr>
          <w:rFonts w:hint="eastAsia"/>
        </w:rPr>
        <w:t>。</w:t>
      </w:r>
      <w:r w:rsidR="009471E9">
        <w:rPr>
          <w:rFonts w:hint="eastAsia"/>
        </w:rPr>
        <w:t>如</w:t>
      </w:r>
      <w:r w:rsidR="00034184">
        <w:rPr>
          <w:rFonts w:hint="eastAsia"/>
        </w:rPr>
        <w:t>一个</w:t>
      </w:r>
      <w:r w:rsidR="00034184">
        <w:rPr>
          <w:rFonts w:hint="eastAsia"/>
        </w:rPr>
        <w:t>Dog</w:t>
      </w:r>
      <w:r w:rsidR="00034184">
        <w:rPr>
          <w:rFonts w:hint="eastAsia"/>
        </w:rPr>
        <w:t>类实现了</w:t>
      </w:r>
      <w:r w:rsidR="00034184">
        <w:rPr>
          <w:rFonts w:hint="eastAsia"/>
        </w:rPr>
        <w:t>Pet</w:t>
      </w:r>
      <w:r w:rsidR="00034184">
        <w:rPr>
          <w:rFonts w:hint="eastAsia"/>
        </w:rPr>
        <w:t>接口，其中有一个</w:t>
      </w:r>
      <w:r w:rsidR="00034184">
        <w:rPr>
          <w:rFonts w:hint="eastAsia"/>
        </w:rPr>
        <w:t>play</w:t>
      </w:r>
      <w:r w:rsidR="00034184">
        <w:t>()</w:t>
      </w:r>
      <w:r w:rsidR="00034184">
        <w:rPr>
          <w:rFonts w:hint="eastAsia"/>
        </w:rPr>
        <w:t>方法</w:t>
      </w:r>
      <w:r w:rsidR="00CF5DF7">
        <w:rPr>
          <w:rFonts w:hint="eastAsia"/>
        </w:rPr>
        <w:t>。</w:t>
      </w:r>
      <w:r w:rsidR="00484858">
        <w:rPr>
          <w:rFonts w:hint="eastAsia"/>
        </w:rPr>
        <w:t>然后有一个</w:t>
      </w:r>
      <w:r w:rsidR="00484858">
        <w:rPr>
          <w:rFonts w:hint="eastAsia"/>
        </w:rPr>
        <w:t>Pet</w:t>
      </w:r>
      <w:r w:rsidR="00484858">
        <w:t>Master</w:t>
      </w:r>
      <w:r w:rsidR="00484858">
        <w:rPr>
          <w:rFonts w:hint="eastAsia"/>
        </w:rPr>
        <w:t>的类，他希望自己的宠物在玩耍时不要受伤，因此他会格外关注宠物</w:t>
      </w:r>
      <w:r w:rsidR="00862D16">
        <w:rPr>
          <w:rFonts w:hint="eastAsia"/>
        </w:rPr>
        <w:t>的玩耍的情况</w:t>
      </w:r>
      <w:r w:rsidR="00794AC2">
        <w:rPr>
          <w:rFonts w:hint="eastAsia"/>
        </w:rPr>
        <w:t>，这时候就可以</w:t>
      </w:r>
      <w:r w:rsidR="00C4770C">
        <w:rPr>
          <w:rFonts w:hint="eastAsia"/>
        </w:rPr>
        <w:t>创建一个关注宠物玩耍的切面</w:t>
      </w:r>
      <w:r w:rsidR="00BD34AD">
        <w:rPr>
          <w:rFonts w:hint="eastAsia"/>
        </w:rPr>
        <w:t>。</w:t>
      </w:r>
    </w:p>
    <w:p w:rsidR="0088119E" w:rsidRPr="003D1F1E" w:rsidRDefault="0088119E" w:rsidP="00C049E4">
      <w:pPr>
        <w:spacing w:line="240" w:lineRule="auto"/>
        <w:ind w:firstLineChars="300" w:firstLine="540"/>
        <w:rPr>
          <w:rFonts w:ascii="Consolas" w:hAnsi="Consolas"/>
          <w:sz w:val="18"/>
        </w:rPr>
      </w:pPr>
      <w:r w:rsidRPr="003D1F1E">
        <w:rPr>
          <w:rFonts w:ascii="Consolas" w:hAnsi="Consolas" w:hint="eastAsia"/>
          <w:sz w:val="18"/>
        </w:rPr>
        <w:t>@</w:t>
      </w:r>
      <w:r w:rsidRPr="003D1F1E">
        <w:rPr>
          <w:rFonts w:ascii="Consolas" w:hAnsi="Consolas"/>
          <w:sz w:val="18"/>
        </w:rPr>
        <w:t>Aspect</w:t>
      </w:r>
    </w:p>
    <w:p w:rsidR="00C828E0" w:rsidRPr="003D1F1E" w:rsidRDefault="00C828E0" w:rsidP="00C049E4">
      <w:pPr>
        <w:spacing w:line="240" w:lineRule="auto"/>
        <w:ind w:firstLineChars="300" w:firstLine="540"/>
        <w:rPr>
          <w:rFonts w:ascii="Consolas" w:hAnsi="Consolas"/>
          <w:sz w:val="18"/>
        </w:rPr>
      </w:pPr>
      <w:r w:rsidRPr="003D1F1E">
        <w:rPr>
          <w:rFonts w:ascii="Consolas" w:hAnsi="Consolas" w:hint="eastAsia"/>
          <w:sz w:val="18"/>
        </w:rPr>
        <w:t>class</w:t>
      </w:r>
      <w:r w:rsidRPr="003D1F1E">
        <w:rPr>
          <w:rFonts w:ascii="Consolas" w:hAnsi="Consolas"/>
          <w:sz w:val="18"/>
        </w:rPr>
        <w:t xml:space="preserve"> PetMaster {</w:t>
      </w:r>
    </w:p>
    <w:p w:rsidR="008C3A9B" w:rsidRPr="003D1F1E" w:rsidRDefault="00CA55D0" w:rsidP="00C049E4">
      <w:pPr>
        <w:spacing w:line="240" w:lineRule="auto"/>
        <w:ind w:firstLineChars="500" w:firstLine="900"/>
        <w:rPr>
          <w:rFonts w:ascii="Consolas" w:hAnsi="Consolas"/>
          <w:sz w:val="18"/>
        </w:rPr>
      </w:pPr>
      <w:r w:rsidRPr="003D1F1E">
        <w:rPr>
          <w:rFonts w:ascii="Consolas" w:hAnsi="Consolas"/>
          <w:sz w:val="18"/>
        </w:rPr>
        <w:t>@Before("execution(** com.rays.entity.Pet.play(..))")</w:t>
      </w:r>
    </w:p>
    <w:p w:rsidR="00C828E0" w:rsidRPr="003D1F1E" w:rsidRDefault="00C828E0" w:rsidP="00C049E4">
      <w:pPr>
        <w:spacing w:line="240" w:lineRule="auto"/>
        <w:ind w:firstLineChars="500" w:firstLine="900"/>
        <w:rPr>
          <w:rFonts w:ascii="Consolas" w:hAnsi="Consolas"/>
          <w:sz w:val="18"/>
        </w:rPr>
      </w:pPr>
      <w:r w:rsidRPr="003D1F1E">
        <w:rPr>
          <w:rFonts w:ascii="Consolas" w:hAnsi="Consolas"/>
          <w:sz w:val="18"/>
        </w:rPr>
        <w:t>public void beforePlay(){</w:t>
      </w:r>
      <w:r w:rsidR="00AD7C4C">
        <w:rPr>
          <w:rFonts w:ascii="Consolas" w:hAnsi="Consolas"/>
          <w:sz w:val="18"/>
        </w:rPr>
        <w:t xml:space="preserve"> </w:t>
      </w:r>
      <w:r w:rsidRPr="003D1F1E">
        <w:rPr>
          <w:rFonts w:ascii="Consolas" w:hAnsi="Consolas"/>
          <w:sz w:val="18"/>
        </w:rPr>
        <w:t>// watch pet play</w:t>
      </w:r>
      <w:r w:rsidR="00AD7C4C">
        <w:rPr>
          <w:rFonts w:ascii="Consolas" w:hAnsi="Consolas"/>
          <w:sz w:val="18"/>
        </w:rPr>
        <w:t xml:space="preserve"> </w:t>
      </w:r>
      <w:r w:rsidRPr="003D1F1E">
        <w:rPr>
          <w:rFonts w:ascii="Consolas" w:hAnsi="Consolas"/>
          <w:sz w:val="18"/>
        </w:rPr>
        <w:t>}</w:t>
      </w:r>
    </w:p>
    <w:p w:rsidR="008A0873" w:rsidRDefault="00C828E0" w:rsidP="00C049E4">
      <w:pPr>
        <w:spacing w:line="240" w:lineRule="auto"/>
        <w:ind w:firstLineChars="300" w:firstLine="540"/>
      </w:pPr>
      <w:r w:rsidRPr="003D1F1E">
        <w:rPr>
          <w:rFonts w:ascii="Consolas" w:hAnsi="Consolas"/>
          <w:sz w:val="18"/>
        </w:rPr>
        <w:t>}</w:t>
      </w:r>
    </w:p>
    <w:p w:rsidR="008A0873" w:rsidRDefault="00AA5941" w:rsidP="00102622">
      <w:pPr>
        <w:spacing w:line="276" w:lineRule="auto"/>
        <w:ind w:firstLineChars="200" w:firstLine="480"/>
      </w:pPr>
      <w:r>
        <w:rPr>
          <w:rFonts w:hint="eastAsia"/>
        </w:rPr>
        <w:t>这样</w:t>
      </w:r>
      <w:r>
        <w:rPr>
          <w:rFonts w:hint="eastAsia"/>
        </w:rPr>
        <w:t>Spring</w:t>
      </w:r>
      <w:r>
        <w:rPr>
          <w:rFonts w:hint="eastAsia"/>
        </w:rPr>
        <w:t>会为</w:t>
      </w:r>
      <w:r>
        <w:rPr>
          <w:rFonts w:hint="eastAsia"/>
        </w:rPr>
        <w:t>Dog</w:t>
      </w:r>
      <w:r>
        <w:rPr>
          <w:rFonts w:hint="eastAsia"/>
        </w:rPr>
        <w:t>的</w:t>
      </w:r>
      <w:r>
        <w:rPr>
          <w:rFonts w:hint="eastAsia"/>
        </w:rPr>
        <w:t>bean</w:t>
      </w:r>
      <w:r>
        <w:rPr>
          <w:rFonts w:hint="eastAsia"/>
        </w:rPr>
        <w:t>创建一个代理，代理中在执行</w:t>
      </w:r>
      <w:r>
        <w:rPr>
          <w:rFonts w:hint="eastAsia"/>
        </w:rPr>
        <w:t>play</w:t>
      </w:r>
      <w:r>
        <w:rPr>
          <w:rFonts w:hint="eastAsia"/>
        </w:rPr>
        <w:t>方法前，会先执行</w:t>
      </w:r>
      <w:r>
        <w:rPr>
          <w:rFonts w:hint="eastAsia"/>
        </w:rPr>
        <w:t>PetMaster</w:t>
      </w:r>
      <w:r>
        <w:t xml:space="preserve"> </w:t>
      </w:r>
      <w:r>
        <w:rPr>
          <w:rFonts w:hint="eastAsia"/>
        </w:rPr>
        <w:t>Bean</w:t>
      </w:r>
      <w:r>
        <w:rPr>
          <w:rFonts w:hint="eastAsia"/>
        </w:rPr>
        <w:t>的</w:t>
      </w:r>
      <w:r>
        <w:rPr>
          <w:rFonts w:hint="eastAsia"/>
        </w:rPr>
        <w:t>before</w:t>
      </w:r>
      <w:r>
        <w:t>Play</w:t>
      </w:r>
      <w:r>
        <w:rPr>
          <w:rFonts w:hint="eastAsia"/>
        </w:rPr>
        <w:t>方法</w:t>
      </w:r>
      <w:r w:rsidR="00EA0D25">
        <w:rPr>
          <w:rFonts w:hint="eastAsia"/>
        </w:rPr>
        <w:t>。</w:t>
      </w:r>
      <w:r w:rsidR="00821467">
        <w:rPr>
          <w:rFonts w:hint="eastAsia"/>
        </w:rPr>
        <w:t>如果要为一个方法创建多个通知，那么不可避免的</w:t>
      </w:r>
      <w:r w:rsidR="000003C3">
        <w:rPr>
          <w:rFonts w:hint="eastAsia"/>
        </w:rPr>
        <w:t>会重复的配置多个指示器</w:t>
      </w:r>
      <w:r w:rsidR="00D45B25">
        <w:rPr>
          <w:rFonts w:hint="eastAsia"/>
        </w:rPr>
        <w:t>表达式，</w:t>
      </w:r>
      <w:r w:rsidR="005F60E0">
        <w:rPr>
          <w:rFonts w:hint="eastAsia"/>
        </w:rPr>
        <w:t>对于</w:t>
      </w:r>
      <w:r w:rsidR="005F60E0">
        <w:rPr>
          <w:rFonts w:hint="eastAsia"/>
        </w:rPr>
        <w:t>Spring</w:t>
      </w:r>
      <w:r w:rsidR="005F60E0">
        <w:rPr>
          <w:rFonts w:hint="eastAsia"/>
        </w:rPr>
        <w:t>来说也</w:t>
      </w:r>
      <w:r w:rsidR="00A84E84">
        <w:rPr>
          <w:rFonts w:hint="eastAsia"/>
        </w:rPr>
        <w:t>将有一个</w:t>
      </w:r>
      <w:r w:rsidR="005F60E0">
        <w:rPr>
          <w:rFonts w:hint="eastAsia"/>
        </w:rPr>
        <w:t>冗余的解析过程。</w:t>
      </w:r>
      <w:r w:rsidR="000750ED">
        <w:rPr>
          <w:rFonts w:hint="eastAsia"/>
        </w:rPr>
        <w:t>此时</w:t>
      </w:r>
      <w:r w:rsidR="00674229">
        <w:rPr>
          <w:rFonts w:hint="eastAsia"/>
        </w:rPr>
        <w:t>可以使用</w:t>
      </w:r>
      <w:r w:rsidR="000F6EB4" w:rsidRPr="000F6EB4">
        <w:t>@Pointcut</w:t>
      </w:r>
      <w:r w:rsidR="0084586E">
        <w:rPr>
          <w:rFonts w:hint="eastAsia"/>
        </w:rPr>
        <w:t>注解来</w:t>
      </w:r>
      <w:r w:rsidR="00CC4D0A">
        <w:rPr>
          <w:rFonts w:hint="eastAsia"/>
        </w:rPr>
        <w:t>指定切点</w:t>
      </w:r>
      <w:r w:rsidR="00BF3887">
        <w:rPr>
          <w:rFonts w:hint="eastAsia"/>
        </w:rPr>
        <w:t>，然后在其他的通知表达式中直接</w:t>
      </w:r>
      <w:r w:rsidR="004C2857">
        <w:rPr>
          <w:rFonts w:hint="eastAsia"/>
        </w:rPr>
        <w:t>使用切点</w:t>
      </w:r>
      <w:r w:rsidR="00405522">
        <w:rPr>
          <w:rFonts w:hint="eastAsia"/>
        </w:rPr>
        <w:t>配置</w:t>
      </w:r>
      <w:r w:rsidR="004C2857">
        <w:rPr>
          <w:rFonts w:hint="eastAsia"/>
        </w:rPr>
        <w:t>方法</w:t>
      </w:r>
      <w:r w:rsidR="00B31914">
        <w:rPr>
          <w:rFonts w:hint="eastAsia"/>
        </w:rPr>
        <w:t>即可。</w:t>
      </w:r>
    </w:p>
    <w:p w:rsidR="00360043" w:rsidRPr="00741205" w:rsidRDefault="00360043" w:rsidP="00A61954">
      <w:pPr>
        <w:spacing w:line="240" w:lineRule="auto"/>
        <w:ind w:firstLineChars="400" w:firstLine="720"/>
        <w:rPr>
          <w:rFonts w:ascii="Consolas" w:hAnsi="Consolas"/>
          <w:sz w:val="18"/>
        </w:rPr>
      </w:pPr>
      <w:r w:rsidRPr="00741205">
        <w:rPr>
          <w:rFonts w:ascii="Consolas" w:hAnsi="Consolas" w:hint="eastAsia"/>
          <w:sz w:val="18"/>
        </w:rPr>
        <w:lastRenderedPageBreak/>
        <w:t>@</w:t>
      </w:r>
      <w:r w:rsidRPr="00741205">
        <w:rPr>
          <w:rFonts w:ascii="Consolas" w:hAnsi="Consolas"/>
          <w:sz w:val="18"/>
        </w:rPr>
        <w:t>Aspect</w:t>
      </w:r>
    </w:p>
    <w:p w:rsidR="0072194E" w:rsidRPr="00741205" w:rsidRDefault="0072194E" w:rsidP="00A61954">
      <w:pPr>
        <w:spacing w:line="240" w:lineRule="auto"/>
        <w:ind w:firstLineChars="400" w:firstLine="720"/>
        <w:rPr>
          <w:rFonts w:ascii="Consolas" w:hAnsi="Consolas"/>
          <w:sz w:val="18"/>
        </w:rPr>
      </w:pPr>
      <w:r w:rsidRPr="00741205">
        <w:rPr>
          <w:rFonts w:ascii="Consolas" w:hAnsi="Consolas" w:hint="eastAsia"/>
          <w:sz w:val="18"/>
        </w:rPr>
        <w:t>class</w:t>
      </w:r>
      <w:r w:rsidRPr="00741205">
        <w:rPr>
          <w:rFonts w:ascii="Consolas" w:hAnsi="Consolas"/>
          <w:sz w:val="18"/>
        </w:rPr>
        <w:t xml:space="preserve"> PetMaster {</w:t>
      </w:r>
    </w:p>
    <w:p w:rsidR="009E4F34" w:rsidRPr="00741205" w:rsidRDefault="009E4F34" w:rsidP="00A61954">
      <w:pPr>
        <w:spacing w:line="240" w:lineRule="auto"/>
        <w:ind w:firstLineChars="600" w:firstLine="1080"/>
        <w:rPr>
          <w:rFonts w:ascii="Consolas" w:hAnsi="Consolas"/>
          <w:sz w:val="18"/>
        </w:rPr>
      </w:pPr>
      <w:r w:rsidRPr="00741205">
        <w:rPr>
          <w:rFonts w:ascii="Consolas" w:hAnsi="Consolas"/>
          <w:sz w:val="18"/>
        </w:rPr>
        <w:t>@Pointcut</w:t>
      </w:r>
      <w:r w:rsidR="00CB3C6A" w:rsidRPr="00741205">
        <w:rPr>
          <w:rFonts w:ascii="Consolas" w:hAnsi="Consolas" w:hint="eastAsia"/>
          <w:sz w:val="18"/>
        </w:rPr>
        <w:t>(</w:t>
      </w:r>
      <w:r w:rsidR="00CB3C6A" w:rsidRPr="00741205">
        <w:rPr>
          <w:rFonts w:ascii="Consolas" w:hAnsi="Consolas"/>
          <w:sz w:val="18"/>
        </w:rPr>
        <w:t>"execution(** com.rays.entity.Pet.play(..))")</w:t>
      </w:r>
    </w:p>
    <w:p w:rsidR="009E4F34" w:rsidRPr="00741205" w:rsidRDefault="00790E16" w:rsidP="00A61954">
      <w:pPr>
        <w:spacing w:line="240" w:lineRule="auto"/>
        <w:ind w:firstLineChars="600" w:firstLine="1080"/>
        <w:rPr>
          <w:rFonts w:ascii="Consolas" w:hAnsi="Consolas"/>
          <w:sz w:val="18"/>
        </w:rPr>
      </w:pPr>
      <w:r w:rsidRPr="00741205">
        <w:rPr>
          <w:rFonts w:ascii="Consolas" w:hAnsi="Consolas" w:hint="eastAsia"/>
          <w:sz w:val="18"/>
        </w:rPr>
        <w:t>public</w:t>
      </w:r>
      <w:r w:rsidRPr="00741205">
        <w:rPr>
          <w:rFonts w:ascii="Consolas" w:hAnsi="Consolas"/>
          <w:sz w:val="18"/>
        </w:rPr>
        <w:t xml:space="preserve"> void petPlay(){}</w:t>
      </w:r>
    </w:p>
    <w:p w:rsidR="0072194E" w:rsidRPr="00741205" w:rsidRDefault="0072194E" w:rsidP="00741205">
      <w:pPr>
        <w:spacing w:line="240" w:lineRule="auto"/>
        <w:ind w:firstLineChars="500" w:firstLine="900"/>
        <w:rPr>
          <w:rFonts w:ascii="Consolas" w:hAnsi="Consolas"/>
          <w:sz w:val="18"/>
        </w:rPr>
      </w:pPr>
      <w:r w:rsidRPr="00741205">
        <w:rPr>
          <w:rFonts w:ascii="Consolas" w:hAnsi="Consolas" w:hint="eastAsia"/>
          <w:sz w:val="18"/>
        </w:rPr>
        <w:t xml:space="preserve"> </w:t>
      </w:r>
      <w:r w:rsidRPr="00741205">
        <w:rPr>
          <w:rFonts w:ascii="Consolas" w:hAnsi="Consolas"/>
          <w:sz w:val="18"/>
        </w:rPr>
        <w:t xml:space="preserve"> @Before("</w:t>
      </w:r>
      <w:r w:rsidR="0010062E" w:rsidRPr="00741205">
        <w:rPr>
          <w:rFonts w:ascii="Consolas" w:hAnsi="Consolas"/>
          <w:sz w:val="18"/>
        </w:rPr>
        <w:t>petPlay()</w:t>
      </w:r>
      <w:r w:rsidRPr="00741205">
        <w:rPr>
          <w:rFonts w:ascii="Consolas" w:hAnsi="Consolas"/>
          <w:sz w:val="18"/>
        </w:rPr>
        <w:t>")</w:t>
      </w:r>
    </w:p>
    <w:p w:rsidR="0072194E" w:rsidRPr="00741205" w:rsidRDefault="0072194E" w:rsidP="00741205">
      <w:pPr>
        <w:spacing w:line="240" w:lineRule="auto"/>
        <w:ind w:firstLineChars="500" w:firstLine="900"/>
        <w:rPr>
          <w:rFonts w:ascii="Consolas" w:hAnsi="Consolas"/>
          <w:sz w:val="18"/>
        </w:rPr>
      </w:pPr>
      <w:r w:rsidRPr="00741205">
        <w:rPr>
          <w:rFonts w:ascii="Consolas" w:hAnsi="Consolas" w:hint="eastAsia"/>
          <w:sz w:val="18"/>
        </w:rPr>
        <w:t xml:space="preserve"> </w:t>
      </w:r>
      <w:r w:rsidRPr="00741205">
        <w:rPr>
          <w:rFonts w:ascii="Consolas" w:hAnsi="Consolas"/>
          <w:sz w:val="18"/>
        </w:rPr>
        <w:t xml:space="preserve"> public void beforePlay(){</w:t>
      </w:r>
      <w:r w:rsidR="00A61954">
        <w:rPr>
          <w:rFonts w:ascii="Consolas" w:hAnsi="Consolas"/>
          <w:sz w:val="18"/>
        </w:rPr>
        <w:t xml:space="preserve"> </w:t>
      </w:r>
      <w:r w:rsidRPr="00741205">
        <w:rPr>
          <w:rFonts w:ascii="Consolas" w:hAnsi="Consolas"/>
          <w:sz w:val="18"/>
        </w:rPr>
        <w:t>// watch pet play</w:t>
      </w:r>
      <w:r w:rsidR="00A61954">
        <w:rPr>
          <w:rFonts w:ascii="Consolas" w:hAnsi="Consolas"/>
          <w:sz w:val="18"/>
        </w:rPr>
        <w:t xml:space="preserve"> </w:t>
      </w:r>
      <w:r w:rsidRPr="00741205">
        <w:rPr>
          <w:rFonts w:ascii="Consolas" w:hAnsi="Consolas"/>
          <w:sz w:val="18"/>
        </w:rPr>
        <w:t>}</w:t>
      </w:r>
    </w:p>
    <w:p w:rsidR="00CF5DF7" w:rsidRPr="00053E93" w:rsidRDefault="0072194E" w:rsidP="00A61954">
      <w:pPr>
        <w:spacing w:line="240" w:lineRule="auto"/>
        <w:ind w:firstLineChars="400" w:firstLine="720"/>
      </w:pPr>
      <w:r w:rsidRPr="00741205">
        <w:rPr>
          <w:rFonts w:ascii="Consolas" w:hAnsi="Consolas"/>
          <w:sz w:val="18"/>
        </w:rPr>
        <w:t>}</w:t>
      </w:r>
    </w:p>
    <w:p w:rsidR="00C73C6D" w:rsidRDefault="00C73C6D" w:rsidP="00102622">
      <w:pPr>
        <w:pStyle w:val="30"/>
        <w:spacing w:line="276" w:lineRule="auto"/>
      </w:pPr>
      <w:bookmarkStart w:id="31" w:name="_Toc15503637"/>
      <w:r>
        <w:rPr>
          <w:rFonts w:hint="eastAsia"/>
        </w:rPr>
        <w:t>启用切面</w:t>
      </w:r>
      <w:bookmarkEnd w:id="31"/>
    </w:p>
    <w:p w:rsidR="001B0B5F" w:rsidRPr="001B0B5F" w:rsidRDefault="001B0B5F" w:rsidP="00102622">
      <w:pPr>
        <w:spacing w:line="276" w:lineRule="auto"/>
        <w:ind w:firstLineChars="200" w:firstLine="480"/>
      </w:pPr>
      <w:r>
        <w:rPr>
          <w:rFonts w:hint="eastAsia"/>
        </w:rPr>
        <w:t>只是做了</w:t>
      </w:r>
      <w:r>
        <w:rPr>
          <w:rFonts w:hint="eastAsia"/>
        </w:rPr>
        <w:t>3.3.1</w:t>
      </w:r>
      <w:r>
        <w:rPr>
          <w:rFonts w:hint="eastAsia"/>
        </w:rPr>
        <w:t>中的操作并不能使切面生效</w:t>
      </w:r>
      <w:r w:rsidR="00EC0D0C">
        <w:rPr>
          <w:rFonts w:hint="eastAsia"/>
        </w:rPr>
        <w:t>，首先</w:t>
      </w:r>
      <w:r w:rsidR="00EF3026">
        <w:rPr>
          <w:rFonts w:hint="eastAsia"/>
        </w:rPr>
        <w:t>为了让</w:t>
      </w:r>
      <w:r w:rsidR="00EF3026">
        <w:rPr>
          <w:rFonts w:hint="eastAsia"/>
        </w:rPr>
        <w:t>Spring</w:t>
      </w:r>
      <w:r w:rsidR="00F96B17">
        <w:rPr>
          <w:rFonts w:hint="eastAsia"/>
        </w:rPr>
        <w:t>能够知道这个切面的存在，需要将</w:t>
      </w:r>
      <w:r w:rsidR="00F96B17">
        <w:rPr>
          <w:rFonts w:hint="eastAsia"/>
        </w:rPr>
        <w:t>Pet</w:t>
      </w:r>
      <w:r w:rsidR="00F96B17">
        <w:t>Master</w:t>
      </w:r>
      <w:r w:rsidR="00F96B17">
        <w:rPr>
          <w:rFonts w:hint="eastAsia"/>
        </w:rPr>
        <w:t>也配置成一个</w:t>
      </w:r>
      <w:r w:rsidR="00F96B17">
        <w:rPr>
          <w:rFonts w:hint="eastAsia"/>
        </w:rPr>
        <w:t>Bean</w:t>
      </w:r>
      <w:r w:rsidR="00D05291">
        <w:rPr>
          <w:rFonts w:hint="eastAsia"/>
        </w:rPr>
        <w:t>，</w:t>
      </w:r>
      <w:r w:rsidR="009B3518">
        <w:rPr>
          <w:rFonts w:hint="eastAsia"/>
        </w:rPr>
        <w:t>然后需要在配置中其中</w:t>
      </w:r>
      <w:r w:rsidR="009B3518">
        <w:rPr>
          <w:rFonts w:hint="eastAsia"/>
        </w:rPr>
        <w:t>AOP</w:t>
      </w:r>
      <w:r w:rsidR="009B3518">
        <w:rPr>
          <w:rFonts w:hint="eastAsia"/>
        </w:rPr>
        <w:t>功能</w:t>
      </w:r>
      <w:r w:rsidR="0011756B">
        <w:rPr>
          <w:rFonts w:hint="eastAsia"/>
        </w:rPr>
        <w:t>。</w:t>
      </w:r>
      <w:r w:rsidR="004E264E">
        <w:rPr>
          <w:rFonts w:hint="eastAsia"/>
        </w:rPr>
        <w:t>在配置类上使用注解</w:t>
      </w:r>
      <w:r w:rsidR="009E6CC8">
        <w:rPr>
          <w:rFonts w:hint="eastAsia"/>
        </w:rPr>
        <w:t>@</w:t>
      </w:r>
      <w:r w:rsidR="004E264E">
        <w:t>EnableAspectJAutoProxy</w:t>
      </w:r>
      <w:r w:rsidR="00972685">
        <w:rPr>
          <w:rFonts w:hint="eastAsia"/>
        </w:rPr>
        <w:t>或者在</w:t>
      </w:r>
      <w:r w:rsidR="00972685">
        <w:rPr>
          <w:rFonts w:hint="eastAsia"/>
        </w:rPr>
        <w:t>xml</w:t>
      </w:r>
      <w:r w:rsidR="00972685">
        <w:rPr>
          <w:rFonts w:hint="eastAsia"/>
        </w:rPr>
        <w:t>中</w:t>
      </w:r>
      <w:r w:rsidR="007E4FBC">
        <w:rPr>
          <w:rFonts w:hint="eastAsia"/>
        </w:rPr>
        <w:t>使用</w:t>
      </w:r>
      <w:r w:rsidR="007E4FBC" w:rsidRPr="007E4FBC">
        <w:t>&lt;aop:aspectj-autoproxy&gt;</w:t>
      </w:r>
      <w:r w:rsidR="002C67F3">
        <w:rPr>
          <w:rFonts w:hint="eastAsia"/>
        </w:rPr>
        <w:t>可以启用</w:t>
      </w:r>
      <w:r w:rsidR="002C67F3">
        <w:rPr>
          <w:rFonts w:hint="eastAsia"/>
        </w:rPr>
        <w:t>Spring</w:t>
      </w:r>
      <w:r w:rsidR="00F238E7">
        <w:rPr>
          <w:rFonts w:hint="eastAsia"/>
        </w:rPr>
        <w:t>AOP</w:t>
      </w:r>
      <w:r w:rsidR="002C67F3">
        <w:rPr>
          <w:rFonts w:hint="eastAsia"/>
        </w:rPr>
        <w:t>配置</w:t>
      </w:r>
      <w:r w:rsidR="00F44F2B">
        <w:rPr>
          <w:rFonts w:hint="eastAsia"/>
        </w:rPr>
        <w:t>。</w:t>
      </w:r>
    </w:p>
    <w:p w:rsidR="00D72BFE" w:rsidRDefault="00814B24" w:rsidP="00102622">
      <w:pPr>
        <w:pStyle w:val="30"/>
        <w:spacing w:line="276" w:lineRule="auto"/>
      </w:pPr>
      <w:bookmarkStart w:id="32" w:name="_Toc15503638"/>
      <w:r>
        <w:rPr>
          <w:rFonts w:hint="eastAsia"/>
        </w:rPr>
        <w:t>环绕通知</w:t>
      </w:r>
      <w:bookmarkEnd w:id="32"/>
    </w:p>
    <w:p w:rsidR="00C92C94" w:rsidRDefault="00DE53B9" w:rsidP="00102622">
      <w:pPr>
        <w:spacing w:line="276" w:lineRule="auto"/>
        <w:ind w:firstLineChars="200" w:firstLine="480"/>
      </w:pPr>
      <w:r>
        <w:rPr>
          <w:rFonts w:hint="eastAsia"/>
        </w:rPr>
        <w:t>其他的通知</w:t>
      </w:r>
      <w:r w:rsidR="00B748FE">
        <w:rPr>
          <w:rFonts w:hint="eastAsia"/>
        </w:rPr>
        <w:t>中，我们只需要编写</w:t>
      </w:r>
      <w:r w:rsidR="00452B93">
        <w:rPr>
          <w:rFonts w:hint="eastAsia"/>
        </w:rPr>
        <w:t>通知功能就能够起作用，环绕通知则需要多做一些操作</w:t>
      </w:r>
      <w:r w:rsidR="00617100">
        <w:rPr>
          <w:rFonts w:hint="eastAsia"/>
        </w:rPr>
        <w:t>。</w:t>
      </w:r>
      <w:r w:rsidR="007469CC">
        <w:rPr>
          <w:rFonts w:hint="eastAsia"/>
        </w:rPr>
        <w:t>使用</w:t>
      </w:r>
      <w:r w:rsidR="007469CC">
        <w:rPr>
          <w:rFonts w:hint="eastAsia"/>
        </w:rPr>
        <w:t>@Around</w:t>
      </w:r>
      <w:r w:rsidR="00EB6B88">
        <w:rPr>
          <w:rFonts w:hint="eastAsia"/>
        </w:rPr>
        <w:t>可以</w:t>
      </w:r>
      <w:r w:rsidR="004F467D">
        <w:rPr>
          <w:rFonts w:hint="eastAsia"/>
        </w:rPr>
        <w:t>创建环绕通知</w:t>
      </w:r>
      <w:r w:rsidR="00D362BA">
        <w:rPr>
          <w:rFonts w:hint="eastAsia"/>
        </w:rPr>
        <w:t>，</w:t>
      </w:r>
      <w:r w:rsidR="00FF29D7">
        <w:rPr>
          <w:rFonts w:hint="eastAsia"/>
        </w:rPr>
        <w:t>但是</w:t>
      </w:r>
      <w:r w:rsidR="00A913CD">
        <w:rPr>
          <w:rFonts w:hint="eastAsia"/>
        </w:rPr>
        <w:t>必然的，</w:t>
      </w:r>
      <w:r w:rsidR="00FE5D61">
        <w:rPr>
          <w:rFonts w:hint="eastAsia"/>
        </w:rPr>
        <w:t>我们需要在环绕通知内指定</w:t>
      </w:r>
      <w:r w:rsidR="00CF79AA">
        <w:rPr>
          <w:rFonts w:hint="eastAsia"/>
        </w:rPr>
        <w:t>目标方法在何时调用（或者不调用）</w:t>
      </w:r>
      <w:r w:rsidR="00707751">
        <w:rPr>
          <w:rFonts w:hint="eastAsia"/>
        </w:rPr>
        <w:t>。</w:t>
      </w:r>
      <w:r w:rsidR="00C70854">
        <w:rPr>
          <w:rFonts w:hint="eastAsia"/>
        </w:rPr>
        <w:t>Spring</w:t>
      </w:r>
      <w:r w:rsidR="006D0487">
        <w:rPr>
          <w:rFonts w:hint="eastAsia"/>
        </w:rPr>
        <w:t>使用</w:t>
      </w:r>
      <w:r w:rsidR="006D0487" w:rsidRPr="00644F08">
        <w:t>ProceedingJoinPoint</w:t>
      </w:r>
      <w:r w:rsidR="00B4661D">
        <w:rPr>
          <w:rFonts w:hint="eastAsia"/>
        </w:rPr>
        <w:t>来表示目标方法调用</w:t>
      </w:r>
      <w:r w:rsidR="00A442BA">
        <w:rPr>
          <w:rFonts w:hint="eastAsia"/>
        </w:rPr>
        <w:t>。</w:t>
      </w:r>
      <w:r w:rsidR="00866D7B">
        <w:rPr>
          <w:rFonts w:hint="eastAsia"/>
        </w:rPr>
        <w:t>因此</w:t>
      </w:r>
      <w:r w:rsidR="00D32016">
        <w:rPr>
          <w:rFonts w:hint="eastAsia"/>
        </w:rPr>
        <w:t>环绕通知方法必须接受一个</w:t>
      </w:r>
      <w:r w:rsidR="00D32016">
        <w:rPr>
          <w:rFonts w:hint="eastAsia"/>
        </w:rPr>
        <w:t>P</w:t>
      </w:r>
      <w:r w:rsidR="00D32016">
        <w:t>roceedingJoinPoint</w:t>
      </w:r>
      <w:r w:rsidR="00D32016">
        <w:rPr>
          <w:rFonts w:hint="eastAsia"/>
        </w:rPr>
        <w:t>类型的参数</w:t>
      </w:r>
      <w:r w:rsidR="000E298E">
        <w:rPr>
          <w:rFonts w:hint="eastAsia"/>
        </w:rPr>
        <w:t>jp</w:t>
      </w:r>
      <w:r w:rsidR="000E298E">
        <w:rPr>
          <w:rFonts w:hint="eastAsia"/>
        </w:rPr>
        <w:t>，然后</w:t>
      </w:r>
      <w:r w:rsidR="00DF3FCC">
        <w:rPr>
          <w:rFonts w:hint="eastAsia"/>
        </w:rPr>
        <w:t>在</w:t>
      </w:r>
      <w:r w:rsidR="000E298E">
        <w:rPr>
          <w:rFonts w:hint="eastAsia"/>
        </w:rPr>
        <w:t>通知内需要的时候，使用</w:t>
      </w:r>
      <w:r w:rsidR="000E298E">
        <w:rPr>
          <w:rFonts w:hint="eastAsia"/>
        </w:rPr>
        <w:t>j</w:t>
      </w:r>
      <w:r w:rsidR="000E298E">
        <w:t>p.proceed()</w:t>
      </w:r>
      <w:r w:rsidR="000E298E">
        <w:rPr>
          <w:rFonts w:hint="eastAsia"/>
        </w:rPr>
        <w:t>类调用目标</w:t>
      </w:r>
      <w:r w:rsidR="00D107CE">
        <w:rPr>
          <w:rFonts w:hint="eastAsia"/>
        </w:rPr>
        <w:t>方法。</w:t>
      </w:r>
    </w:p>
    <w:p w:rsidR="000C5DB0" w:rsidRPr="00240760" w:rsidRDefault="000C5DB0" w:rsidP="00E6717B">
      <w:pPr>
        <w:spacing w:line="240" w:lineRule="auto"/>
        <w:ind w:firstLineChars="300" w:firstLine="540"/>
        <w:rPr>
          <w:rFonts w:ascii="Consolas" w:hAnsi="Consolas"/>
          <w:sz w:val="18"/>
        </w:rPr>
      </w:pPr>
      <w:r w:rsidRPr="00240760">
        <w:rPr>
          <w:rFonts w:ascii="Consolas" w:hAnsi="Consolas"/>
          <w:sz w:val="18"/>
        </w:rPr>
        <w:t>@Around("execution(** com.rays.entity.Pet.play(..))")</w:t>
      </w:r>
    </w:p>
    <w:p w:rsidR="000C5DB0" w:rsidRPr="00240760" w:rsidRDefault="000C5DB0" w:rsidP="00E6717B">
      <w:pPr>
        <w:spacing w:line="240" w:lineRule="auto"/>
        <w:ind w:firstLineChars="300" w:firstLine="540"/>
        <w:rPr>
          <w:rFonts w:ascii="Consolas" w:hAnsi="Consolas"/>
          <w:sz w:val="18"/>
        </w:rPr>
      </w:pPr>
      <w:r w:rsidRPr="00240760">
        <w:rPr>
          <w:rFonts w:ascii="Consolas" w:hAnsi="Consolas"/>
          <w:sz w:val="18"/>
        </w:rPr>
        <w:t xml:space="preserve">public void aroundPlay(ProceedingJoinPoint pjp) { </w:t>
      </w:r>
    </w:p>
    <w:p w:rsidR="000C5DB0" w:rsidRPr="00240760" w:rsidRDefault="000C5DB0" w:rsidP="00E6717B">
      <w:pPr>
        <w:spacing w:line="240" w:lineRule="auto"/>
        <w:ind w:firstLineChars="500" w:firstLine="900"/>
        <w:rPr>
          <w:rFonts w:ascii="Consolas" w:hAnsi="Consolas"/>
          <w:sz w:val="18"/>
        </w:rPr>
      </w:pPr>
      <w:r w:rsidRPr="00240760">
        <w:rPr>
          <w:rFonts w:ascii="Consolas" w:hAnsi="Consolas"/>
          <w:sz w:val="18"/>
        </w:rPr>
        <w:t>try {</w:t>
      </w:r>
    </w:p>
    <w:p w:rsidR="000C5DB0" w:rsidRPr="00240760" w:rsidRDefault="000C5DB0" w:rsidP="00E6717B">
      <w:pPr>
        <w:spacing w:line="240" w:lineRule="auto"/>
        <w:ind w:firstLineChars="400" w:firstLine="720"/>
        <w:rPr>
          <w:rFonts w:ascii="Consolas" w:hAnsi="Consolas"/>
          <w:sz w:val="18"/>
        </w:rPr>
      </w:pPr>
      <w:r w:rsidRPr="00240760">
        <w:rPr>
          <w:rFonts w:ascii="Consolas" w:hAnsi="Consolas"/>
          <w:sz w:val="18"/>
        </w:rPr>
        <w:t xml:space="preserve">  </w:t>
      </w:r>
      <w:r w:rsidR="002E3617">
        <w:rPr>
          <w:rFonts w:ascii="Consolas" w:hAnsi="Consolas"/>
          <w:sz w:val="18"/>
        </w:rPr>
        <w:t xml:space="preserve">  </w:t>
      </w:r>
      <w:r w:rsidRPr="00240760">
        <w:rPr>
          <w:rFonts w:ascii="Consolas" w:hAnsi="Consolas"/>
          <w:sz w:val="18"/>
        </w:rPr>
        <w:t>Out.p("Another watching begin");</w:t>
      </w:r>
    </w:p>
    <w:p w:rsidR="000C5DB0" w:rsidRPr="00240760" w:rsidRDefault="000C5DB0" w:rsidP="00E6717B">
      <w:pPr>
        <w:spacing w:line="240" w:lineRule="auto"/>
        <w:ind w:firstLineChars="400" w:firstLine="720"/>
        <w:rPr>
          <w:rFonts w:ascii="Consolas" w:hAnsi="Consolas"/>
          <w:sz w:val="18"/>
        </w:rPr>
      </w:pPr>
      <w:r w:rsidRPr="00240760">
        <w:rPr>
          <w:rFonts w:ascii="Consolas" w:hAnsi="Consolas"/>
          <w:sz w:val="18"/>
        </w:rPr>
        <w:t xml:space="preserve">    pjp.proceed();</w:t>
      </w:r>
    </w:p>
    <w:p w:rsidR="000C5DB0" w:rsidRPr="00240760" w:rsidRDefault="000C5DB0" w:rsidP="00E6717B">
      <w:pPr>
        <w:spacing w:line="240" w:lineRule="auto"/>
        <w:ind w:firstLineChars="400" w:firstLine="720"/>
        <w:rPr>
          <w:rFonts w:ascii="Consolas" w:hAnsi="Consolas"/>
          <w:sz w:val="18"/>
        </w:rPr>
      </w:pPr>
      <w:r w:rsidRPr="00240760">
        <w:rPr>
          <w:rFonts w:ascii="Consolas" w:hAnsi="Consolas"/>
          <w:sz w:val="18"/>
        </w:rPr>
        <w:t xml:space="preserve">    Out.p("Another watching end");</w:t>
      </w:r>
    </w:p>
    <w:p w:rsidR="000C5DB0" w:rsidRPr="00240760" w:rsidRDefault="000C5DB0" w:rsidP="00E6717B">
      <w:pPr>
        <w:spacing w:line="240" w:lineRule="auto"/>
        <w:ind w:firstLineChars="400" w:firstLine="720"/>
        <w:rPr>
          <w:rFonts w:ascii="Consolas" w:hAnsi="Consolas"/>
          <w:sz w:val="18"/>
        </w:rPr>
      </w:pPr>
      <w:r w:rsidRPr="00240760">
        <w:rPr>
          <w:rFonts w:ascii="Consolas" w:hAnsi="Consolas"/>
          <w:sz w:val="18"/>
        </w:rPr>
        <w:t xml:space="preserve">  } catch (Throwable e) {</w:t>
      </w:r>
    </w:p>
    <w:p w:rsidR="000C5DB0" w:rsidRPr="00240760" w:rsidRDefault="000C5DB0" w:rsidP="00E6717B">
      <w:pPr>
        <w:spacing w:line="240" w:lineRule="auto"/>
        <w:ind w:firstLineChars="400" w:firstLine="720"/>
        <w:rPr>
          <w:rFonts w:ascii="Consolas" w:hAnsi="Consolas"/>
          <w:sz w:val="18"/>
        </w:rPr>
      </w:pPr>
      <w:r w:rsidRPr="00240760">
        <w:rPr>
          <w:rFonts w:ascii="Consolas" w:hAnsi="Consolas"/>
          <w:sz w:val="18"/>
        </w:rPr>
        <w:t xml:space="preserve">    e.printStackTrace();</w:t>
      </w:r>
    </w:p>
    <w:p w:rsidR="000C5DB0" w:rsidRPr="00240760" w:rsidRDefault="000C5DB0" w:rsidP="00E6717B">
      <w:pPr>
        <w:spacing w:line="240" w:lineRule="auto"/>
        <w:ind w:firstLineChars="400" w:firstLine="720"/>
        <w:rPr>
          <w:rFonts w:ascii="Consolas" w:hAnsi="Consolas"/>
          <w:sz w:val="18"/>
        </w:rPr>
      </w:pPr>
      <w:r w:rsidRPr="00240760">
        <w:rPr>
          <w:rFonts w:ascii="Consolas" w:hAnsi="Consolas"/>
          <w:sz w:val="18"/>
        </w:rPr>
        <w:t xml:space="preserve">  } </w:t>
      </w:r>
    </w:p>
    <w:p w:rsidR="00025C33" w:rsidRPr="00240760" w:rsidRDefault="000C5DB0" w:rsidP="00E6717B">
      <w:pPr>
        <w:spacing w:line="240" w:lineRule="auto"/>
        <w:ind w:firstLineChars="300" w:firstLine="540"/>
        <w:rPr>
          <w:rFonts w:ascii="Consolas" w:hAnsi="Consolas"/>
          <w:sz w:val="18"/>
        </w:rPr>
      </w:pPr>
      <w:r w:rsidRPr="00240760">
        <w:rPr>
          <w:rFonts w:ascii="Consolas" w:hAnsi="Consolas"/>
          <w:sz w:val="18"/>
        </w:rPr>
        <w:t>}</w:t>
      </w:r>
    </w:p>
    <w:p w:rsidR="00A46DB4" w:rsidRPr="00F37189" w:rsidRDefault="00A46DB4" w:rsidP="00102622">
      <w:pPr>
        <w:spacing w:line="276" w:lineRule="auto"/>
      </w:pPr>
    </w:p>
    <w:p w:rsidR="00601FDC" w:rsidRDefault="00601FDC" w:rsidP="00102622">
      <w:pPr>
        <w:pStyle w:val="30"/>
        <w:spacing w:line="276" w:lineRule="auto"/>
      </w:pPr>
      <w:bookmarkStart w:id="33" w:name="_Toc15503639"/>
      <w:r>
        <w:rPr>
          <w:rFonts w:hint="eastAsia"/>
        </w:rPr>
        <w:t>添加方法</w:t>
      </w:r>
      <w:bookmarkEnd w:id="33"/>
    </w:p>
    <w:p w:rsidR="005D7A27" w:rsidRDefault="00715007" w:rsidP="00102622">
      <w:pPr>
        <w:spacing w:line="276" w:lineRule="auto"/>
        <w:ind w:firstLineChars="200" w:firstLine="480"/>
      </w:pPr>
      <w:r>
        <w:rPr>
          <w:rFonts w:hint="eastAsia"/>
        </w:rPr>
        <w:t>对于</w:t>
      </w:r>
      <w:r w:rsidR="00503778">
        <w:rPr>
          <w:rFonts w:hint="eastAsia"/>
        </w:rPr>
        <w:t>已经实现的</w:t>
      </w:r>
      <w:r w:rsidR="004E20FF">
        <w:rPr>
          <w:rFonts w:hint="eastAsia"/>
        </w:rPr>
        <w:t>Dog</w:t>
      </w:r>
      <w:r w:rsidR="00AE15A4">
        <w:rPr>
          <w:rFonts w:hint="eastAsia"/>
        </w:rPr>
        <w:t>类，我们需要为其添加</w:t>
      </w:r>
      <w:r w:rsidR="00EE25DA">
        <w:t>Listener</w:t>
      </w:r>
      <w:r w:rsidR="00EE25DA">
        <w:rPr>
          <w:rFonts w:hint="eastAsia"/>
        </w:rPr>
        <w:t>接口的</w:t>
      </w:r>
      <w:r w:rsidR="00AE15A4">
        <w:rPr>
          <w:rFonts w:hint="eastAsia"/>
        </w:rPr>
        <w:t>listen</w:t>
      </w:r>
      <w:r w:rsidR="00AE15A4">
        <w:rPr>
          <w:rFonts w:hint="eastAsia"/>
        </w:rPr>
        <w:t>方法</w:t>
      </w:r>
      <w:r w:rsidR="00597300">
        <w:rPr>
          <w:rFonts w:hint="eastAsia"/>
        </w:rPr>
        <w:t>。</w:t>
      </w:r>
      <w:r w:rsidR="005D7A27">
        <w:rPr>
          <w:rFonts w:hint="eastAsia"/>
        </w:rPr>
        <w:t>常规的方式是修改</w:t>
      </w:r>
      <w:r w:rsidR="005D7A27">
        <w:rPr>
          <w:rFonts w:hint="eastAsia"/>
        </w:rPr>
        <w:t>D</w:t>
      </w:r>
      <w:r w:rsidR="005D7A27">
        <w:t>og</w:t>
      </w:r>
      <w:r w:rsidR="005D7A27">
        <w:rPr>
          <w:rFonts w:hint="eastAsia"/>
        </w:rPr>
        <w:t>类，实现</w:t>
      </w:r>
      <w:r w:rsidR="005D7A27">
        <w:rPr>
          <w:rFonts w:hint="eastAsia"/>
        </w:rPr>
        <w:t>Listener</w:t>
      </w:r>
      <w:r w:rsidR="005D7A27">
        <w:rPr>
          <w:rFonts w:hint="eastAsia"/>
        </w:rPr>
        <w:t>接口</w:t>
      </w:r>
      <w:r w:rsidR="00AB7DF2">
        <w:rPr>
          <w:rFonts w:hint="eastAsia"/>
        </w:rPr>
        <w:t>，然后添加的新的方法。使用</w:t>
      </w:r>
      <w:r w:rsidR="00AB7DF2">
        <w:rPr>
          <w:rFonts w:hint="eastAsia"/>
        </w:rPr>
        <w:t>Spring</w:t>
      </w:r>
      <w:r w:rsidR="00AB7DF2">
        <w:rPr>
          <w:rFonts w:hint="eastAsia"/>
        </w:rPr>
        <w:t>可以在不修改原来类的情况下，直接</w:t>
      </w:r>
      <w:r w:rsidR="00D00750">
        <w:rPr>
          <w:rFonts w:hint="eastAsia"/>
        </w:rPr>
        <w:t>为原来类的</w:t>
      </w:r>
      <w:r w:rsidR="00D00750">
        <w:rPr>
          <w:rFonts w:hint="eastAsia"/>
        </w:rPr>
        <w:t>Bean</w:t>
      </w:r>
      <w:r w:rsidR="00D00750">
        <w:rPr>
          <w:rFonts w:hint="eastAsia"/>
        </w:rPr>
        <w:t>添加的方法。</w:t>
      </w:r>
    </w:p>
    <w:p w:rsidR="00E62297" w:rsidRDefault="00BB2B74" w:rsidP="00102622">
      <w:pPr>
        <w:spacing w:line="276" w:lineRule="auto"/>
        <w:ind w:firstLineChars="200" w:firstLine="480"/>
      </w:pPr>
      <w:r>
        <w:rPr>
          <w:rFonts w:hint="eastAsia"/>
        </w:rPr>
        <w:t>首先</w:t>
      </w:r>
      <w:r w:rsidR="007938D8">
        <w:rPr>
          <w:rFonts w:hint="eastAsia"/>
        </w:rPr>
        <w:t>配置一个切面</w:t>
      </w:r>
    </w:p>
    <w:p w:rsidR="007E1E3A" w:rsidRPr="00E6717B" w:rsidRDefault="007E1E3A" w:rsidP="00E6717B">
      <w:pPr>
        <w:spacing w:line="240" w:lineRule="auto"/>
        <w:ind w:firstLineChars="400" w:firstLine="720"/>
        <w:rPr>
          <w:rFonts w:ascii="Consolas" w:hAnsi="Consolas"/>
          <w:sz w:val="18"/>
        </w:rPr>
      </w:pPr>
      <w:r w:rsidRPr="00E6717B">
        <w:rPr>
          <w:rFonts w:ascii="Consolas" w:hAnsi="Consolas"/>
          <w:sz w:val="18"/>
        </w:rPr>
        <w:t>@Aspect</w:t>
      </w:r>
    </w:p>
    <w:p w:rsidR="007E1E3A" w:rsidRPr="00E6717B" w:rsidRDefault="007E1E3A" w:rsidP="00E6717B">
      <w:pPr>
        <w:spacing w:line="240" w:lineRule="auto"/>
        <w:ind w:firstLineChars="400" w:firstLine="720"/>
        <w:rPr>
          <w:rFonts w:ascii="Consolas" w:hAnsi="Consolas"/>
          <w:sz w:val="18"/>
        </w:rPr>
      </w:pPr>
      <w:r w:rsidRPr="00E6717B">
        <w:rPr>
          <w:rFonts w:ascii="Consolas" w:hAnsi="Consolas"/>
          <w:sz w:val="18"/>
        </w:rPr>
        <w:t>@Component</w:t>
      </w:r>
    </w:p>
    <w:p w:rsidR="007E1E3A" w:rsidRPr="00E6717B" w:rsidRDefault="007E1E3A" w:rsidP="00E6717B">
      <w:pPr>
        <w:spacing w:line="240" w:lineRule="auto"/>
        <w:ind w:firstLineChars="400" w:firstLine="720"/>
        <w:rPr>
          <w:rFonts w:ascii="Consolas" w:hAnsi="Consolas"/>
          <w:sz w:val="18"/>
        </w:rPr>
      </w:pPr>
      <w:r w:rsidRPr="00E6717B">
        <w:rPr>
          <w:rFonts w:ascii="Consolas" w:hAnsi="Consolas"/>
          <w:sz w:val="18"/>
        </w:rPr>
        <w:t xml:space="preserve">public class DogListener { </w:t>
      </w:r>
    </w:p>
    <w:p w:rsidR="007E1E3A" w:rsidRPr="00E6717B" w:rsidRDefault="007E1E3A" w:rsidP="005E4F31">
      <w:pPr>
        <w:spacing w:line="240" w:lineRule="auto"/>
        <w:ind w:firstLineChars="400" w:firstLine="720"/>
        <w:rPr>
          <w:rFonts w:ascii="Consolas" w:hAnsi="Consolas"/>
          <w:sz w:val="18"/>
        </w:rPr>
      </w:pPr>
      <w:r w:rsidRPr="00E6717B">
        <w:rPr>
          <w:rFonts w:ascii="Consolas" w:hAnsi="Consolas"/>
          <w:sz w:val="18"/>
        </w:rPr>
        <w:t xml:space="preserve">    @DeclareParents(value="com.rays.entity.Dog+",</w:t>
      </w:r>
      <w:r w:rsidR="005E4F31">
        <w:rPr>
          <w:rFonts w:ascii="Consolas" w:hAnsi="Consolas" w:hint="eastAsia"/>
          <w:sz w:val="18"/>
        </w:rPr>
        <w:t xml:space="preserve"> </w:t>
      </w:r>
      <w:r w:rsidRPr="00E6717B">
        <w:rPr>
          <w:rFonts w:ascii="Consolas" w:hAnsi="Consolas"/>
          <w:sz w:val="18"/>
        </w:rPr>
        <w:t>defaultImpl=CommonListener.class)</w:t>
      </w:r>
    </w:p>
    <w:p w:rsidR="007E1E3A" w:rsidRPr="00E6717B" w:rsidRDefault="007E1E3A" w:rsidP="00E6717B">
      <w:pPr>
        <w:spacing w:line="240" w:lineRule="auto"/>
        <w:ind w:firstLineChars="400" w:firstLine="720"/>
        <w:rPr>
          <w:rFonts w:ascii="Consolas" w:hAnsi="Consolas"/>
          <w:sz w:val="18"/>
        </w:rPr>
      </w:pPr>
      <w:r w:rsidRPr="00E6717B">
        <w:rPr>
          <w:rFonts w:ascii="Consolas" w:hAnsi="Consolas"/>
          <w:sz w:val="18"/>
        </w:rPr>
        <w:t xml:space="preserve">    public static Listener dogListener; </w:t>
      </w:r>
    </w:p>
    <w:p w:rsidR="00982C19" w:rsidRPr="00E6717B" w:rsidRDefault="007E1E3A" w:rsidP="00E6717B">
      <w:pPr>
        <w:spacing w:line="240" w:lineRule="auto"/>
        <w:ind w:firstLineChars="400" w:firstLine="720"/>
        <w:rPr>
          <w:rFonts w:ascii="Consolas" w:hAnsi="Consolas"/>
          <w:sz w:val="18"/>
        </w:rPr>
      </w:pPr>
      <w:r w:rsidRPr="00E6717B">
        <w:rPr>
          <w:rFonts w:ascii="Consolas" w:hAnsi="Consolas"/>
          <w:sz w:val="18"/>
        </w:rPr>
        <w:t>}</w:t>
      </w:r>
    </w:p>
    <w:p w:rsidR="00ED155B" w:rsidRDefault="00EE531C" w:rsidP="00102622">
      <w:pPr>
        <w:spacing w:line="276" w:lineRule="auto"/>
        <w:ind w:firstLineChars="200" w:firstLine="480"/>
      </w:pPr>
      <w:r>
        <w:rPr>
          <w:rFonts w:hint="eastAsia"/>
        </w:rPr>
        <w:lastRenderedPageBreak/>
        <w:t>使用</w:t>
      </w:r>
      <w:r w:rsidRPr="00EE531C">
        <w:t>@DeclareParents</w:t>
      </w:r>
      <w:r w:rsidR="00566EE4">
        <w:rPr>
          <w:rFonts w:hint="eastAsia"/>
        </w:rPr>
        <w:t>注解将</w:t>
      </w:r>
      <w:r w:rsidR="006966F0">
        <w:rPr>
          <w:rFonts w:hint="eastAsia"/>
        </w:rPr>
        <w:t>Listener</w:t>
      </w:r>
      <w:r w:rsidR="006966F0">
        <w:rPr>
          <w:rFonts w:hint="eastAsia"/>
        </w:rPr>
        <w:t>的功能引入到</w:t>
      </w:r>
      <w:r w:rsidR="006966F0">
        <w:rPr>
          <w:rFonts w:hint="eastAsia"/>
        </w:rPr>
        <w:t>Dog</w:t>
      </w:r>
      <w:r w:rsidR="006966F0">
        <w:rPr>
          <w:rFonts w:hint="eastAsia"/>
        </w:rPr>
        <w:t>的</w:t>
      </w:r>
      <w:r w:rsidR="006966F0">
        <w:rPr>
          <w:rFonts w:hint="eastAsia"/>
        </w:rPr>
        <w:t>bean</w:t>
      </w:r>
      <w:r w:rsidR="006966F0">
        <w:rPr>
          <w:rFonts w:hint="eastAsia"/>
        </w:rPr>
        <w:t>中</w:t>
      </w:r>
      <w:r w:rsidR="002332CD">
        <w:rPr>
          <w:rFonts w:hint="eastAsia"/>
        </w:rPr>
        <w:t>去。</w:t>
      </w:r>
    </w:p>
    <w:p w:rsidR="009659DD" w:rsidRDefault="009659DD" w:rsidP="00102622">
      <w:pPr>
        <w:pStyle w:val="afb"/>
        <w:numPr>
          <w:ilvl w:val="0"/>
          <w:numId w:val="14"/>
        </w:numPr>
        <w:spacing w:line="276" w:lineRule="auto"/>
        <w:ind w:firstLineChars="0"/>
      </w:pPr>
      <w:r w:rsidRPr="00040BC8">
        <w:rPr>
          <w:rFonts w:hint="eastAsia"/>
          <w:b/>
        </w:rPr>
        <w:t>value</w:t>
      </w:r>
      <w:r>
        <w:rPr>
          <w:rFonts w:hint="eastAsia"/>
        </w:rPr>
        <w:t>属性</w:t>
      </w:r>
      <w:r w:rsidR="00AD65D6">
        <w:rPr>
          <w:rFonts w:hint="eastAsia"/>
        </w:rPr>
        <w:t>指定</w:t>
      </w:r>
      <w:r w:rsidR="004501DF">
        <w:rPr>
          <w:rFonts w:hint="eastAsia"/>
        </w:rPr>
        <w:t>哪些类型的</w:t>
      </w:r>
      <w:r w:rsidR="004501DF">
        <w:rPr>
          <w:rFonts w:hint="eastAsia"/>
        </w:rPr>
        <w:t>Bean</w:t>
      </w:r>
      <w:r w:rsidR="004501DF">
        <w:rPr>
          <w:rFonts w:hint="eastAsia"/>
        </w:rPr>
        <w:t>要引入新的功能。</w:t>
      </w:r>
    </w:p>
    <w:p w:rsidR="0027638C" w:rsidRDefault="0027638C" w:rsidP="00102622">
      <w:pPr>
        <w:pStyle w:val="afb"/>
        <w:numPr>
          <w:ilvl w:val="0"/>
          <w:numId w:val="14"/>
        </w:numPr>
        <w:spacing w:line="276" w:lineRule="auto"/>
        <w:ind w:firstLineChars="0"/>
      </w:pPr>
      <w:r w:rsidRPr="00040BC8">
        <w:rPr>
          <w:rFonts w:hint="eastAsia"/>
          <w:b/>
        </w:rPr>
        <w:t>defaul</w:t>
      </w:r>
      <w:r w:rsidR="00AF3C12" w:rsidRPr="00040BC8">
        <w:rPr>
          <w:rFonts w:hint="eastAsia"/>
          <w:b/>
        </w:rPr>
        <w:t>t</w:t>
      </w:r>
      <w:r w:rsidR="00EC1DE4" w:rsidRPr="00040BC8">
        <w:rPr>
          <w:rFonts w:hint="eastAsia"/>
          <w:b/>
        </w:rPr>
        <w:t>Impl</w:t>
      </w:r>
      <w:r w:rsidR="005D2F19">
        <w:rPr>
          <w:rFonts w:hint="eastAsia"/>
        </w:rPr>
        <w:t>指定要引入的</w:t>
      </w:r>
      <w:r w:rsidR="005626DB">
        <w:rPr>
          <w:rFonts w:hint="eastAsia"/>
        </w:rPr>
        <w:t>具体</w:t>
      </w:r>
      <w:r w:rsidR="005D2F19">
        <w:rPr>
          <w:rFonts w:hint="eastAsia"/>
        </w:rPr>
        <w:t>功能</w:t>
      </w:r>
      <w:r w:rsidR="000716F6">
        <w:rPr>
          <w:rFonts w:hint="eastAsia"/>
        </w:rPr>
        <w:t>（</w:t>
      </w:r>
      <w:r w:rsidR="00F84C80">
        <w:rPr>
          <w:rFonts w:hint="eastAsia"/>
        </w:rPr>
        <w:t>实现了这些功能的类</w:t>
      </w:r>
      <w:r w:rsidR="000716F6">
        <w:rPr>
          <w:rFonts w:hint="eastAsia"/>
        </w:rPr>
        <w:t>）</w:t>
      </w:r>
      <w:r w:rsidR="00335BBD">
        <w:rPr>
          <w:rFonts w:hint="eastAsia"/>
        </w:rPr>
        <w:t>。</w:t>
      </w:r>
    </w:p>
    <w:p w:rsidR="00980834" w:rsidRDefault="00840853" w:rsidP="00102622">
      <w:pPr>
        <w:pStyle w:val="afb"/>
        <w:numPr>
          <w:ilvl w:val="0"/>
          <w:numId w:val="14"/>
        </w:numPr>
        <w:spacing w:line="276" w:lineRule="auto"/>
        <w:ind w:firstLineChars="0"/>
      </w:pPr>
      <w:r w:rsidRPr="00040BC8">
        <w:rPr>
          <w:rFonts w:hint="eastAsia"/>
          <w:b/>
        </w:rPr>
        <w:t>@</w:t>
      </w:r>
      <w:r w:rsidRPr="00040BC8">
        <w:rPr>
          <w:b/>
        </w:rPr>
        <w:t xml:space="preserve"> DeclareParents</w:t>
      </w:r>
      <w:r>
        <w:rPr>
          <w:rFonts w:hint="eastAsia"/>
        </w:rPr>
        <w:t>本身</w:t>
      </w:r>
      <w:r w:rsidR="00AF0D87">
        <w:rPr>
          <w:rFonts w:hint="eastAsia"/>
        </w:rPr>
        <w:t>标记</w:t>
      </w:r>
      <w:r w:rsidR="00F5260D">
        <w:rPr>
          <w:rFonts w:hint="eastAsia"/>
        </w:rPr>
        <w:t>的静态属性指定了需要引入的接口</w:t>
      </w:r>
      <w:r w:rsidR="00D21A1E">
        <w:rPr>
          <w:rFonts w:hint="eastAsia"/>
        </w:rPr>
        <w:t>。</w:t>
      </w:r>
    </w:p>
    <w:p w:rsidR="0004695B" w:rsidRDefault="008F2BD4" w:rsidP="00102622">
      <w:pPr>
        <w:spacing w:line="276" w:lineRule="auto"/>
        <w:ind w:firstLineChars="200" w:firstLine="480"/>
      </w:pPr>
      <w:r>
        <w:rPr>
          <w:rFonts w:hint="eastAsia"/>
        </w:rPr>
        <w:t>最后</w:t>
      </w:r>
      <w:r w:rsidR="005A2DA1">
        <w:rPr>
          <w:rFonts w:hint="eastAsia"/>
        </w:rPr>
        <w:t>，</w:t>
      </w:r>
      <w:r w:rsidR="00862F97">
        <w:rPr>
          <w:rFonts w:hint="eastAsia"/>
        </w:rPr>
        <w:t>和之前的切面一样，将切面配置为一个</w:t>
      </w:r>
      <w:r w:rsidR="00862F97">
        <w:rPr>
          <w:rFonts w:hint="eastAsia"/>
        </w:rPr>
        <w:t>Bean</w:t>
      </w:r>
      <w:r w:rsidR="003B14B2">
        <w:rPr>
          <w:rFonts w:hint="eastAsia"/>
        </w:rPr>
        <w:t>以实现切面功能。</w:t>
      </w:r>
      <w:r w:rsidR="00421D0F">
        <w:rPr>
          <w:rFonts w:hint="eastAsia"/>
        </w:rPr>
        <w:t>在代码中就可以将</w:t>
      </w:r>
      <w:r w:rsidR="002C0D4B">
        <w:rPr>
          <w:rFonts w:hint="eastAsia"/>
        </w:rPr>
        <w:t>dog</w:t>
      </w:r>
      <w:r w:rsidR="002C0D4B">
        <w:t xml:space="preserve"> </w:t>
      </w:r>
      <w:r w:rsidR="002C0D4B">
        <w:rPr>
          <w:rFonts w:hint="eastAsia"/>
        </w:rPr>
        <w:t>bean</w:t>
      </w:r>
      <w:r w:rsidR="002C0D4B">
        <w:t xml:space="preserve"> </w:t>
      </w:r>
      <w:r w:rsidR="002C0D4B">
        <w:rPr>
          <w:rFonts w:hint="eastAsia"/>
        </w:rPr>
        <w:t>作为一个</w:t>
      </w:r>
      <w:r w:rsidR="002C0D4B">
        <w:rPr>
          <w:rFonts w:hint="eastAsia"/>
        </w:rPr>
        <w:t>Listener</w:t>
      </w:r>
      <w:r w:rsidR="002C0D4B">
        <w:rPr>
          <w:rFonts w:hint="eastAsia"/>
        </w:rPr>
        <w:t>来使用</w:t>
      </w:r>
      <w:r w:rsidR="00B165B4">
        <w:rPr>
          <w:rFonts w:hint="eastAsia"/>
        </w:rPr>
        <w:t>。</w:t>
      </w:r>
    </w:p>
    <w:p w:rsidR="00A62E95" w:rsidRPr="00F8461A" w:rsidRDefault="007F5635" w:rsidP="00F8461A">
      <w:pPr>
        <w:spacing w:line="240" w:lineRule="auto"/>
        <w:ind w:firstLineChars="400" w:firstLine="720"/>
        <w:rPr>
          <w:rFonts w:ascii="Consolas" w:hAnsi="Consolas"/>
          <w:sz w:val="18"/>
        </w:rPr>
      </w:pPr>
      <w:r w:rsidRPr="00F8461A">
        <w:rPr>
          <w:rFonts w:ascii="Consolas" w:hAnsi="Consolas"/>
          <w:sz w:val="18"/>
        </w:rPr>
        <w:t>Pet p1 = (Pet) context.getBean("dog");</w:t>
      </w:r>
    </w:p>
    <w:p w:rsidR="007F5635" w:rsidRPr="00F8461A" w:rsidRDefault="007F5635" w:rsidP="00F8461A">
      <w:pPr>
        <w:spacing w:line="240" w:lineRule="auto"/>
        <w:ind w:firstLineChars="400" w:firstLine="720"/>
        <w:rPr>
          <w:rFonts w:ascii="Consolas" w:hAnsi="Consolas"/>
          <w:sz w:val="18"/>
        </w:rPr>
      </w:pPr>
      <w:r w:rsidRPr="00F8461A">
        <w:rPr>
          <w:rFonts w:ascii="Consolas" w:hAnsi="Consolas"/>
          <w:sz w:val="18"/>
        </w:rPr>
        <w:t>Listener l = (Listener)p1;</w:t>
      </w:r>
    </w:p>
    <w:p w:rsidR="00E62297" w:rsidRPr="003775C8" w:rsidRDefault="007F5635" w:rsidP="00F8461A">
      <w:pPr>
        <w:spacing w:line="240" w:lineRule="auto"/>
        <w:ind w:firstLineChars="400" w:firstLine="720"/>
      </w:pPr>
      <w:r w:rsidRPr="00F8461A">
        <w:rPr>
          <w:rFonts w:ascii="Consolas" w:hAnsi="Consolas"/>
          <w:sz w:val="18"/>
        </w:rPr>
        <w:t>l.listener();</w:t>
      </w:r>
    </w:p>
    <w:p w:rsidR="00084DD4" w:rsidRDefault="00596355" w:rsidP="00102622">
      <w:pPr>
        <w:pStyle w:val="20"/>
        <w:spacing w:line="276" w:lineRule="auto"/>
      </w:pPr>
      <w:bookmarkStart w:id="34" w:name="_Toc15503640"/>
      <w:r>
        <w:rPr>
          <w:rFonts w:hint="eastAsia"/>
        </w:rPr>
        <w:t>XML创建切面</w:t>
      </w:r>
      <w:bookmarkEnd w:id="34"/>
    </w:p>
    <w:p w:rsidR="007E5C44" w:rsidRPr="007E5C44" w:rsidRDefault="004D7BAA" w:rsidP="00102622">
      <w:pPr>
        <w:spacing w:line="276" w:lineRule="auto"/>
      </w:pPr>
      <w:r>
        <w:rPr>
          <w:rFonts w:hint="eastAsia"/>
        </w:rPr>
        <w:t>Spring</w:t>
      </w:r>
      <w:r>
        <w:rPr>
          <w:rFonts w:hint="eastAsia"/>
        </w:rPr>
        <w:t>的</w:t>
      </w:r>
      <w:r>
        <w:rPr>
          <w:rFonts w:hint="eastAsia"/>
        </w:rPr>
        <w:t>aop</w:t>
      </w:r>
      <w:r>
        <w:rPr>
          <w:rFonts w:hint="eastAsia"/>
        </w:rPr>
        <w:t>命名空间中，提供多个元素用来在</w:t>
      </w:r>
      <w:r>
        <w:rPr>
          <w:rFonts w:hint="eastAsia"/>
        </w:rPr>
        <w:t>xml</w:t>
      </w:r>
      <w:r>
        <w:rPr>
          <w:rFonts w:hint="eastAsia"/>
        </w:rPr>
        <w:t>中声明切面</w:t>
      </w:r>
      <w:r w:rsidR="0077178B">
        <w:rPr>
          <w:rFonts w:hint="eastAsia"/>
        </w:rPr>
        <w:t>，如下：</w:t>
      </w:r>
    </w:p>
    <w:tbl>
      <w:tblPr>
        <w:tblStyle w:val="af2"/>
        <w:tblW w:w="0" w:type="auto"/>
        <w:tblLook w:val="04A0" w:firstRow="1" w:lastRow="0" w:firstColumn="1" w:lastColumn="0" w:noHBand="0" w:noVBand="1"/>
      </w:tblPr>
      <w:tblGrid>
        <w:gridCol w:w="4417"/>
        <w:gridCol w:w="4417"/>
      </w:tblGrid>
      <w:tr w:rsidR="00F17355" w:rsidTr="00F17355">
        <w:tc>
          <w:tcPr>
            <w:tcW w:w="4417" w:type="dxa"/>
            <w:shd w:val="clear" w:color="auto" w:fill="BFBFBF" w:themeFill="background1" w:themeFillShade="BF"/>
          </w:tcPr>
          <w:p w:rsidR="00F17355" w:rsidRDefault="00F17355" w:rsidP="00102622">
            <w:pPr>
              <w:spacing w:line="276" w:lineRule="auto"/>
            </w:pPr>
            <w:r>
              <w:rPr>
                <w:rFonts w:hint="eastAsia"/>
              </w:rPr>
              <w:t>AOP</w:t>
            </w:r>
            <w:r>
              <w:rPr>
                <w:rFonts w:hint="eastAsia"/>
              </w:rPr>
              <w:t>配置元素</w:t>
            </w:r>
          </w:p>
        </w:tc>
        <w:tc>
          <w:tcPr>
            <w:tcW w:w="4417" w:type="dxa"/>
            <w:shd w:val="clear" w:color="auto" w:fill="BFBFBF" w:themeFill="background1" w:themeFillShade="BF"/>
          </w:tcPr>
          <w:p w:rsidR="00F17355" w:rsidRDefault="00680166" w:rsidP="00102622">
            <w:pPr>
              <w:spacing w:line="276" w:lineRule="auto"/>
            </w:pPr>
            <w:r>
              <w:rPr>
                <w:rFonts w:hint="eastAsia"/>
              </w:rPr>
              <w:t>用途</w:t>
            </w:r>
          </w:p>
        </w:tc>
      </w:tr>
      <w:tr w:rsidR="002155F8" w:rsidTr="00F17355">
        <w:tc>
          <w:tcPr>
            <w:tcW w:w="4417" w:type="dxa"/>
          </w:tcPr>
          <w:p w:rsidR="002155F8" w:rsidRDefault="002155F8" w:rsidP="00102622">
            <w:pPr>
              <w:spacing w:line="276" w:lineRule="auto"/>
            </w:pPr>
            <w:r>
              <w:rPr>
                <w:rFonts w:hint="eastAsia"/>
              </w:rPr>
              <w:t>&lt;</w:t>
            </w:r>
            <w:r>
              <w:t>aop:config&gt;</w:t>
            </w:r>
          </w:p>
        </w:tc>
        <w:tc>
          <w:tcPr>
            <w:tcW w:w="4417" w:type="dxa"/>
          </w:tcPr>
          <w:p w:rsidR="002155F8" w:rsidRDefault="0074331E" w:rsidP="00102622">
            <w:pPr>
              <w:spacing w:line="276" w:lineRule="auto"/>
            </w:pPr>
            <w:r>
              <w:rPr>
                <w:rFonts w:hint="eastAsia"/>
              </w:rPr>
              <w:t>顶层的</w:t>
            </w:r>
            <w:r>
              <w:rPr>
                <w:rFonts w:hint="eastAsia"/>
              </w:rPr>
              <w:t>AOP</w:t>
            </w:r>
            <w:r>
              <w:rPr>
                <w:rFonts w:hint="eastAsia"/>
              </w:rPr>
              <w:t>配置元素</w:t>
            </w:r>
          </w:p>
        </w:tc>
      </w:tr>
      <w:tr w:rsidR="00F17355" w:rsidTr="00F17355">
        <w:tc>
          <w:tcPr>
            <w:tcW w:w="4417" w:type="dxa"/>
          </w:tcPr>
          <w:p w:rsidR="00F17355" w:rsidRDefault="00E429CF" w:rsidP="00102622">
            <w:pPr>
              <w:spacing w:line="276" w:lineRule="auto"/>
            </w:pPr>
            <w:r>
              <w:rPr>
                <w:rFonts w:hint="eastAsia"/>
              </w:rPr>
              <w:t>&lt;</w:t>
            </w:r>
            <w:r>
              <w:t>aop:advisor&gt;</w:t>
            </w:r>
          </w:p>
        </w:tc>
        <w:tc>
          <w:tcPr>
            <w:tcW w:w="4417" w:type="dxa"/>
          </w:tcPr>
          <w:p w:rsidR="00F17355" w:rsidRDefault="00304ADE" w:rsidP="00102622">
            <w:pPr>
              <w:spacing w:line="276" w:lineRule="auto"/>
            </w:pPr>
            <w:r>
              <w:rPr>
                <w:rFonts w:hint="eastAsia"/>
              </w:rPr>
              <w:t>定义通知</w:t>
            </w:r>
          </w:p>
        </w:tc>
      </w:tr>
      <w:tr w:rsidR="00E070C2" w:rsidTr="00F17355">
        <w:tc>
          <w:tcPr>
            <w:tcW w:w="4417" w:type="dxa"/>
          </w:tcPr>
          <w:p w:rsidR="00397E32" w:rsidRDefault="00E070C2" w:rsidP="00102622">
            <w:pPr>
              <w:spacing w:line="276" w:lineRule="auto"/>
            </w:pPr>
            <w:r>
              <w:rPr>
                <w:rFonts w:hint="eastAsia"/>
              </w:rPr>
              <w:t>&lt;</w:t>
            </w:r>
            <w:r>
              <w:t>aop:</w:t>
            </w:r>
            <w:r w:rsidR="00415AB1">
              <w:t>before</w:t>
            </w:r>
            <w:r>
              <w:t>&gt;</w:t>
            </w:r>
            <w:r w:rsidR="00087736">
              <w:rPr>
                <w:rFonts w:hint="eastAsia"/>
              </w:rPr>
              <w:t>&lt;</w:t>
            </w:r>
            <w:r w:rsidR="00087736">
              <w:t>aop:after&gt;</w:t>
            </w:r>
          </w:p>
          <w:p w:rsidR="00397E32" w:rsidRDefault="000B4918" w:rsidP="00102622">
            <w:pPr>
              <w:spacing w:line="276" w:lineRule="auto"/>
            </w:pPr>
            <w:r>
              <w:rPr>
                <w:rFonts w:hint="eastAsia"/>
              </w:rPr>
              <w:t>&lt;</w:t>
            </w:r>
            <w:r>
              <w:t>aop:after-returning&gt;</w:t>
            </w:r>
          </w:p>
          <w:p w:rsidR="00E070C2" w:rsidRDefault="007A4930" w:rsidP="00102622">
            <w:pPr>
              <w:spacing w:line="276" w:lineRule="auto"/>
            </w:pPr>
            <w:r>
              <w:rPr>
                <w:rFonts w:hint="eastAsia"/>
              </w:rPr>
              <w:t>&lt;</w:t>
            </w:r>
            <w:r>
              <w:t>aop:after-throwing&gt;</w:t>
            </w:r>
            <w:r w:rsidR="00501226">
              <w:rPr>
                <w:rFonts w:hint="eastAsia"/>
              </w:rPr>
              <w:t>&lt;</w:t>
            </w:r>
            <w:r w:rsidR="00501226">
              <w:t>aop:around&gt;</w:t>
            </w:r>
          </w:p>
        </w:tc>
        <w:tc>
          <w:tcPr>
            <w:tcW w:w="4417" w:type="dxa"/>
          </w:tcPr>
          <w:p w:rsidR="00E070C2" w:rsidRDefault="004901FC" w:rsidP="00102622">
            <w:pPr>
              <w:spacing w:line="276" w:lineRule="auto"/>
            </w:pPr>
            <w:r>
              <w:rPr>
                <w:rFonts w:hint="eastAsia"/>
              </w:rPr>
              <w:t>具体通知</w:t>
            </w:r>
          </w:p>
        </w:tc>
      </w:tr>
      <w:tr w:rsidR="00F17355" w:rsidTr="00F17355">
        <w:tc>
          <w:tcPr>
            <w:tcW w:w="4417" w:type="dxa"/>
          </w:tcPr>
          <w:p w:rsidR="00F17355" w:rsidRDefault="00E070C2" w:rsidP="00102622">
            <w:pPr>
              <w:spacing w:line="276" w:lineRule="auto"/>
            </w:pPr>
            <w:r>
              <w:rPr>
                <w:rFonts w:hint="eastAsia"/>
              </w:rPr>
              <w:t>&lt;</w:t>
            </w:r>
            <w:r>
              <w:t>aop:aspect&gt;</w:t>
            </w:r>
          </w:p>
        </w:tc>
        <w:tc>
          <w:tcPr>
            <w:tcW w:w="4417" w:type="dxa"/>
          </w:tcPr>
          <w:p w:rsidR="00F17355" w:rsidRDefault="001228E9" w:rsidP="00102622">
            <w:pPr>
              <w:spacing w:line="276" w:lineRule="auto"/>
            </w:pPr>
            <w:r>
              <w:rPr>
                <w:rFonts w:hint="eastAsia"/>
              </w:rPr>
              <w:t>定义切面</w:t>
            </w:r>
          </w:p>
        </w:tc>
      </w:tr>
      <w:tr w:rsidR="00642E31" w:rsidTr="00F17355">
        <w:tc>
          <w:tcPr>
            <w:tcW w:w="4417" w:type="dxa"/>
          </w:tcPr>
          <w:p w:rsidR="00642E31" w:rsidRDefault="00642E31" w:rsidP="00102622">
            <w:pPr>
              <w:spacing w:line="276" w:lineRule="auto"/>
            </w:pPr>
            <w:r w:rsidRPr="00642E31">
              <w:t>&lt;aop:pointcut&gt;</w:t>
            </w:r>
          </w:p>
        </w:tc>
        <w:tc>
          <w:tcPr>
            <w:tcW w:w="4417" w:type="dxa"/>
          </w:tcPr>
          <w:p w:rsidR="00642E31" w:rsidRDefault="00A60E03" w:rsidP="00102622">
            <w:pPr>
              <w:spacing w:line="276" w:lineRule="auto"/>
            </w:pPr>
            <w:r>
              <w:rPr>
                <w:rFonts w:hint="eastAsia"/>
              </w:rPr>
              <w:t>定义切点</w:t>
            </w:r>
          </w:p>
        </w:tc>
      </w:tr>
      <w:tr w:rsidR="00642E31" w:rsidTr="00F17355">
        <w:tc>
          <w:tcPr>
            <w:tcW w:w="4417" w:type="dxa"/>
          </w:tcPr>
          <w:p w:rsidR="00642E31" w:rsidRDefault="00642E31" w:rsidP="00102622">
            <w:pPr>
              <w:spacing w:line="276" w:lineRule="auto"/>
            </w:pPr>
            <w:r w:rsidRPr="00642E31">
              <w:t>&lt;aop:declare-parents&gt;</w:t>
            </w:r>
          </w:p>
        </w:tc>
        <w:tc>
          <w:tcPr>
            <w:tcW w:w="4417" w:type="dxa"/>
          </w:tcPr>
          <w:p w:rsidR="00642E31" w:rsidRDefault="005D094C" w:rsidP="00102622">
            <w:pPr>
              <w:spacing w:line="276" w:lineRule="auto"/>
            </w:pPr>
            <w:r>
              <w:rPr>
                <w:rFonts w:hint="eastAsia"/>
              </w:rPr>
              <w:t>引入</w:t>
            </w:r>
            <w:r w:rsidR="007131EB">
              <w:rPr>
                <w:rFonts w:hint="eastAsia"/>
              </w:rPr>
              <w:t>额外接口</w:t>
            </w:r>
            <w:r>
              <w:rPr>
                <w:rFonts w:hint="eastAsia"/>
              </w:rPr>
              <w:t>方法</w:t>
            </w:r>
          </w:p>
        </w:tc>
      </w:tr>
    </w:tbl>
    <w:p w:rsidR="008E2577" w:rsidRDefault="00DF3AF5" w:rsidP="00102622">
      <w:pPr>
        <w:spacing w:line="276" w:lineRule="auto"/>
      </w:pPr>
      <w:r>
        <w:rPr>
          <w:rFonts w:hint="eastAsia"/>
        </w:rPr>
        <w:t>xml</w:t>
      </w:r>
      <w:r>
        <w:rPr>
          <w:rFonts w:hint="eastAsia"/>
        </w:rPr>
        <w:t>的配置</w:t>
      </w:r>
      <w:r w:rsidR="00AD059E">
        <w:rPr>
          <w:rFonts w:hint="eastAsia"/>
        </w:rPr>
        <w:t>和注解配置</w:t>
      </w:r>
      <w:r w:rsidR="00331ECD">
        <w:rPr>
          <w:rFonts w:hint="eastAsia"/>
        </w:rPr>
        <w:t>略有不同</w:t>
      </w:r>
      <w:r w:rsidR="009F33B2">
        <w:rPr>
          <w:rFonts w:hint="eastAsia"/>
        </w:rPr>
        <w:t>，</w:t>
      </w:r>
      <w:r w:rsidR="00C97F06">
        <w:rPr>
          <w:rFonts w:hint="eastAsia"/>
        </w:rPr>
        <w:t>注解本身所在的配置也是一种配置信息</w:t>
      </w:r>
      <w:r w:rsidR="00A40ECB">
        <w:rPr>
          <w:rFonts w:hint="eastAsia"/>
        </w:rPr>
        <w:t>，而</w:t>
      </w:r>
      <w:r w:rsidR="00A40ECB">
        <w:rPr>
          <w:rFonts w:hint="eastAsia"/>
        </w:rPr>
        <w:t>xml</w:t>
      </w:r>
      <w:r w:rsidR="00A40ECB">
        <w:rPr>
          <w:rFonts w:hint="eastAsia"/>
        </w:rPr>
        <w:t>的配置则没有了这些优势。</w:t>
      </w:r>
      <w:r w:rsidR="004A157F">
        <w:rPr>
          <w:rFonts w:hint="eastAsia"/>
        </w:rPr>
        <w:t>如果</w:t>
      </w:r>
      <w:r w:rsidR="005D38DB">
        <w:rPr>
          <w:rFonts w:hint="eastAsia"/>
        </w:rPr>
        <w:t>要通过</w:t>
      </w:r>
      <w:r w:rsidR="005D38DB">
        <w:rPr>
          <w:rFonts w:hint="eastAsia"/>
        </w:rPr>
        <w:t>xml</w:t>
      </w:r>
      <w:r w:rsidR="005D38DB">
        <w:rPr>
          <w:rFonts w:hint="eastAsia"/>
        </w:rPr>
        <w:t>指定一个切面，那么必须显示的标注</w:t>
      </w:r>
      <w:r w:rsidR="009C6FB8">
        <w:rPr>
          <w:rFonts w:hint="eastAsia"/>
        </w:rPr>
        <w:t>切面</w:t>
      </w:r>
      <w:r w:rsidR="009C6FB8">
        <w:rPr>
          <w:rFonts w:hint="eastAsia"/>
        </w:rPr>
        <w:t>Bean</w:t>
      </w:r>
      <w:r w:rsidR="009C6FB8">
        <w:rPr>
          <w:rFonts w:hint="eastAsia"/>
        </w:rPr>
        <w:t>的</w:t>
      </w:r>
      <w:r w:rsidR="009C6FB8">
        <w:rPr>
          <w:rFonts w:hint="eastAsia"/>
        </w:rPr>
        <w:t>id</w:t>
      </w:r>
      <w:r w:rsidR="002B63F8">
        <w:rPr>
          <w:rFonts w:hint="eastAsia"/>
        </w:rPr>
        <w:t>。</w:t>
      </w:r>
      <w:r w:rsidR="00ED3DA8">
        <w:rPr>
          <w:rFonts w:hint="eastAsia"/>
        </w:rPr>
        <w:t>然后</w:t>
      </w:r>
      <w:r w:rsidR="002B63F8">
        <w:rPr>
          <w:rFonts w:hint="eastAsia"/>
        </w:rPr>
        <w:t>在</w:t>
      </w:r>
      <w:r w:rsidR="00ED3DA8">
        <w:rPr>
          <w:rFonts w:hint="eastAsia"/>
        </w:rPr>
        <w:t>指定通知时，无论何种通知</w:t>
      </w:r>
      <w:r w:rsidR="002B63F8">
        <w:rPr>
          <w:rFonts w:hint="eastAsia"/>
        </w:rPr>
        <w:t>，</w:t>
      </w:r>
      <w:r w:rsidR="00B03E02">
        <w:rPr>
          <w:rFonts w:hint="eastAsia"/>
        </w:rPr>
        <w:t>都要指定</w:t>
      </w:r>
      <w:r w:rsidR="00200194">
        <w:rPr>
          <w:rFonts w:hint="eastAsia"/>
        </w:rPr>
        <w:t>切点</w:t>
      </w:r>
      <w:r w:rsidR="00B03E02">
        <w:rPr>
          <w:rFonts w:hint="eastAsia"/>
        </w:rPr>
        <w:t>和</w:t>
      </w:r>
      <w:r w:rsidR="008364E2">
        <w:rPr>
          <w:rFonts w:hint="eastAsia"/>
        </w:rPr>
        <w:t>通知方法</w:t>
      </w:r>
      <w:r w:rsidR="003E2283">
        <w:rPr>
          <w:rFonts w:hint="eastAsia"/>
        </w:rPr>
        <w:t>。</w:t>
      </w:r>
    </w:p>
    <w:p w:rsidR="00963B8A" w:rsidRDefault="00963B8A" w:rsidP="00102622">
      <w:pPr>
        <w:spacing w:line="276" w:lineRule="auto"/>
      </w:pPr>
      <w:r>
        <w:rPr>
          <w:rFonts w:hint="eastAsia"/>
        </w:rPr>
        <w:t>如之前的</w:t>
      </w:r>
      <w:r>
        <w:t>Pet</w:t>
      </w:r>
      <w:r>
        <w:rPr>
          <w:rFonts w:hint="eastAsia"/>
        </w:rPr>
        <w:t>M</w:t>
      </w:r>
      <w:r>
        <w:t>aster</w:t>
      </w:r>
      <w:r>
        <w:rPr>
          <w:rFonts w:hint="eastAsia"/>
        </w:rPr>
        <w:t>的配置可以如下</w:t>
      </w:r>
    </w:p>
    <w:p w:rsidR="00E3416E" w:rsidRDefault="009B0EE2" w:rsidP="00102622">
      <w:pPr>
        <w:spacing w:line="276" w:lineRule="auto"/>
        <w:ind w:leftChars="200" w:left="480"/>
      </w:pPr>
      <w:r>
        <w:t>&lt;</w:t>
      </w:r>
      <w:r w:rsidR="00F7735E">
        <w:t>aop:</w:t>
      </w:r>
      <w:r w:rsidR="004B4F74">
        <w:t>config</w:t>
      </w:r>
      <w:r w:rsidR="00C154CE">
        <w:t xml:space="preserve"> ref="petMaster"</w:t>
      </w:r>
      <w:r>
        <w:t>&gt;</w:t>
      </w:r>
    </w:p>
    <w:p w:rsidR="00236092" w:rsidRDefault="00236092" w:rsidP="00102622">
      <w:pPr>
        <w:spacing w:line="276" w:lineRule="auto"/>
        <w:ind w:leftChars="200" w:left="480"/>
      </w:pPr>
      <w:r>
        <w:tab/>
        <w:t>&lt;</w:t>
      </w:r>
      <w:r w:rsidR="00041914">
        <w:t>aop:</w:t>
      </w:r>
      <w:r w:rsidR="00E637C7">
        <w:rPr>
          <w:rFonts w:hint="eastAsia"/>
        </w:rPr>
        <w:t>before</w:t>
      </w:r>
      <w:r w:rsidR="00E637C7">
        <w:t xml:space="preserve"> pointcut="execution(xxx)"</w:t>
      </w:r>
      <w:r w:rsidR="004D5271">
        <w:t xml:space="preserve"> method="beforePlay"</w:t>
      </w:r>
      <w:r>
        <w:t>&gt;</w:t>
      </w:r>
    </w:p>
    <w:p w:rsidR="00533258" w:rsidRDefault="00533258" w:rsidP="00102622">
      <w:pPr>
        <w:spacing w:line="276" w:lineRule="auto"/>
        <w:ind w:leftChars="200" w:left="480"/>
      </w:pPr>
      <w:r>
        <w:rPr>
          <w:rFonts w:hint="eastAsia"/>
        </w:rPr>
        <w:t>&lt;</w:t>
      </w:r>
      <w:r>
        <w:t>aop:config&gt;</w:t>
      </w:r>
    </w:p>
    <w:p w:rsidR="00B25CEA" w:rsidRDefault="005A1606" w:rsidP="00102622">
      <w:pPr>
        <w:spacing w:line="276" w:lineRule="auto"/>
      </w:pPr>
      <w:r>
        <w:rPr>
          <w:rFonts w:hint="eastAsia"/>
        </w:rPr>
        <w:t>也可以使用定义切点的方法指定切点</w:t>
      </w:r>
    </w:p>
    <w:p w:rsidR="003C1704" w:rsidRDefault="00913876" w:rsidP="00102622">
      <w:pPr>
        <w:spacing w:line="276" w:lineRule="auto"/>
      </w:pPr>
      <w:r>
        <w:tab/>
      </w:r>
      <w:r>
        <w:tab/>
      </w:r>
      <w:r w:rsidR="00766822">
        <w:t>&lt;aop:pointcut</w:t>
      </w:r>
      <w:r w:rsidR="003E7858">
        <w:t xml:space="preserve"> id="p1" expression</w:t>
      </w:r>
      <w:r w:rsidR="007E614C">
        <w:t>="xx"</w:t>
      </w:r>
      <w:r w:rsidR="003B6F6B">
        <w:t>/</w:t>
      </w:r>
      <w:r w:rsidR="00766822">
        <w:t>&gt;</w:t>
      </w:r>
    </w:p>
    <w:p w:rsidR="00913876" w:rsidRDefault="00E1553F" w:rsidP="00102622">
      <w:pPr>
        <w:spacing w:line="276" w:lineRule="auto"/>
        <w:ind w:firstLineChars="350" w:firstLine="840"/>
      </w:pPr>
      <w:r>
        <w:t>&lt;aop:before</w:t>
      </w:r>
      <w:r w:rsidR="008A25C4">
        <w:t xml:space="preserve"> pointcut-ref="p1" xx </w:t>
      </w:r>
      <w:r w:rsidR="003B6F6B">
        <w:t>/</w:t>
      </w:r>
      <w:r>
        <w:t>&gt;</w:t>
      </w:r>
    </w:p>
    <w:p w:rsidR="00304912" w:rsidRPr="009B0EE2" w:rsidRDefault="00304912" w:rsidP="00102622">
      <w:pPr>
        <w:spacing w:line="276" w:lineRule="auto"/>
        <w:ind w:firstLineChars="350" w:firstLine="840"/>
      </w:pPr>
    </w:p>
    <w:p w:rsidR="005E521B" w:rsidRDefault="005E521B" w:rsidP="00102622">
      <w:pPr>
        <w:pStyle w:val="10"/>
        <w:spacing w:line="276" w:lineRule="auto"/>
      </w:pPr>
      <w:bookmarkStart w:id="35" w:name="_Toc15503641"/>
      <w:r>
        <w:lastRenderedPageBreak/>
        <w:t>Spring MVC</w:t>
      </w:r>
      <w:r w:rsidR="007A66A9">
        <w:t xml:space="preserve"> </w:t>
      </w:r>
      <w:r w:rsidR="007A66A9">
        <w:rPr>
          <w:rFonts w:hint="eastAsia"/>
        </w:rPr>
        <w:t>构建</w:t>
      </w:r>
      <w:bookmarkEnd w:id="35"/>
    </w:p>
    <w:p w:rsidR="00C15CE5" w:rsidRPr="00C15CE5" w:rsidRDefault="00CB3921" w:rsidP="00102622">
      <w:pPr>
        <w:spacing w:line="276" w:lineRule="auto"/>
      </w:pPr>
      <w:r>
        <w:rPr>
          <w:rFonts w:hint="eastAsia"/>
        </w:rPr>
        <w:t>S</w:t>
      </w:r>
      <w:r>
        <w:t>pring</w:t>
      </w:r>
      <w:r w:rsidR="00072DE0">
        <w:t xml:space="preserve"> MVC</w:t>
      </w:r>
      <w:r w:rsidR="00251C5C">
        <w:rPr>
          <w:rFonts w:hint="eastAsia"/>
        </w:rPr>
        <w:t>是基于</w:t>
      </w:r>
      <w:r w:rsidR="00251C5C">
        <w:rPr>
          <w:rFonts w:hint="eastAsia"/>
        </w:rPr>
        <w:t>servlet</w:t>
      </w:r>
      <w:r w:rsidR="00251C5C">
        <w:rPr>
          <w:rFonts w:hint="eastAsia"/>
        </w:rPr>
        <w:t>的</w:t>
      </w:r>
      <w:r w:rsidR="002D3BCD">
        <w:rPr>
          <w:rFonts w:hint="eastAsia"/>
        </w:rPr>
        <w:t>一个</w:t>
      </w:r>
      <w:r w:rsidR="00AF7F93">
        <w:rPr>
          <w:rFonts w:hint="eastAsia"/>
        </w:rPr>
        <w:t>MVC</w:t>
      </w:r>
      <w:r w:rsidR="00AF7F93">
        <w:rPr>
          <w:rFonts w:hint="eastAsia"/>
        </w:rPr>
        <w:t>框架</w:t>
      </w:r>
      <w:r w:rsidR="00102F96">
        <w:rPr>
          <w:rFonts w:hint="eastAsia"/>
        </w:rPr>
        <w:t>，</w:t>
      </w:r>
      <w:r w:rsidR="00616389">
        <w:rPr>
          <w:rFonts w:hint="eastAsia"/>
        </w:rPr>
        <w:t>其使用</w:t>
      </w:r>
      <w:r w:rsidR="00616389">
        <w:rPr>
          <w:rFonts w:hint="eastAsia"/>
        </w:rPr>
        <w:t>Dispatch</w:t>
      </w:r>
      <w:r w:rsidR="00616389">
        <w:t>Servlet</w:t>
      </w:r>
      <w:r w:rsidR="00616389">
        <w:rPr>
          <w:rFonts w:hint="eastAsia"/>
        </w:rPr>
        <w:t>转发所有请求</w:t>
      </w:r>
      <w:r w:rsidR="00D95C67">
        <w:rPr>
          <w:rFonts w:hint="eastAsia"/>
        </w:rPr>
        <w:t>。</w:t>
      </w:r>
    </w:p>
    <w:p w:rsidR="0018240C" w:rsidRDefault="00A45C68" w:rsidP="00102622">
      <w:pPr>
        <w:pStyle w:val="20"/>
        <w:spacing w:line="276" w:lineRule="auto"/>
      </w:pPr>
      <w:bookmarkStart w:id="36" w:name="_Toc15503642"/>
      <w:r>
        <w:rPr>
          <w:rFonts w:hint="eastAsia"/>
        </w:rPr>
        <w:t>请求过程</w:t>
      </w:r>
      <w:bookmarkEnd w:id="36"/>
    </w:p>
    <w:p w:rsidR="00892725" w:rsidRDefault="00892725" w:rsidP="00102622">
      <w:pPr>
        <w:spacing w:line="276" w:lineRule="auto"/>
        <w:jc w:val="center"/>
      </w:pPr>
      <w:r>
        <w:drawing>
          <wp:inline distT="0" distB="0" distL="0" distR="0" wp14:anchorId="3F970F11" wp14:editId="2129D499">
            <wp:extent cx="3251152" cy="180975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8747" cy="1836243"/>
                    </a:xfrm>
                    <a:prstGeom prst="rect">
                      <a:avLst/>
                    </a:prstGeom>
                  </pic:spPr>
                </pic:pic>
              </a:graphicData>
            </a:graphic>
          </wp:inline>
        </w:drawing>
      </w:r>
    </w:p>
    <w:p w:rsidR="00892725" w:rsidRDefault="009C6115" w:rsidP="00102622">
      <w:pPr>
        <w:spacing w:line="276" w:lineRule="auto"/>
        <w:ind w:firstLineChars="200" w:firstLine="480"/>
      </w:pPr>
      <w:r>
        <w:rPr>
          <w:rFonts w:hint="eastAsia"/>
        </w:rPr>
        <w:t>通过配置请求映射到</w:t>
      </w:r>
      <w:r>
        <w:rPr>
          <w:rFonts w:hint="eastAsia"/>
        </w:rPr>
        <w:t>Spring</w:t>
      </w:r>
      <w:r>
        <w:rPr>
          <w:rFonts w:hint="eastAsia"/>
        </w:rPr>
        <w:t>的</w:t>
      </w:r>
      <w:r>
        <w:rPr>
          <w:rFonts w:hint="eastAsia"/>
        </w:rPr>
        <w:t>Dispatch</w:t>
      </w:r>
      <w:r>
        <w:t>Servlet</w:t>
      </w:r>
      <w:r>
        <w:rPr>
          <w:rFonts w:hint="eastAsia"/>
        </w:rPr>
        <w:t>，</w:t>
      </w:r>
      <w:r w:rsidR="00E13D2E">
        <w:rPr>
          <w:rFonts w:hint="eastAsia"/>
        </w:rPr>
        <w:t>然后编写控制器和</w:t>
      </w:r>
      <w:r w:rsidR="002769B3">
        <w:rPr>
          <w:rFonts w:hint="eastAsia"/>
        </w:rPr>
        <w:t>视图等模块，</w:t>
      </w:r>
      <w:r w:rsidR="002769B3">
        <w:rPr>
          <w:rFonts w:hint="eastAsia"/>
        </w:rPr>
        <w:t>Spring</w:t>
      </w:r>
      <w:r w:rsidR="002769B3">
        <w:rPr>
          <w:rFonts w:hint="eastAsia"/>
        </w:rPr>
        <w:t>将自动的让请求在这些模块中</w:t>
      </w:r>
      <w:r w:rsidR="003331D0">
        <w:rPr>
          <w:rFonts w:hint="eastAsia"/>
        </w:rPr>
        <w:t>依次处理</w:t>
      </w:r>
      <w:r w:rsidR="00856553">
        <w:rPr>
          <w:rFonts w:hint="eastAsia"/>
        </w:rPr>
        <w:t>。</w:t>
      </w:r>
      <w:r w:rsidR="00945974">
        <w:rPr>
          <w:rFonts w:hint="eastAsia"/>
        </w:rPr>
        <w:t>请求大致经过的流程有以下几个步骤</w:t>
      </w:r>
      <w:r w:rsidR="009D5B3E">
        <w:rPr>
          <w:rFonts w:hint="eastAsia"/>
        </w:rPr>
        <w:t>：</w:t>
      </w:r>
    </w:p>
    <w:p w:rsidR="00FC76B0" w:rsidRDefault="00FC76B0" w:rsidP="00102622">
      <w:pPr>
        <w:spacing w:line="276" w:lineRule="auto"/>
        <w:ind w:firstLineChars="200" w:firstLine="480"/>
      </w:pPr>
      <w:r>
        <w:rPr>
          <w:rFonts w:hint="eastAsia"/>
        </w:rPr>
        <w:t>1.</w:t>
      </w:r>
      <w:r w:rsidR="00860744">
        <w:rPr>
          <w:rFonts w:hint="eastAsia"/>
        </w:rPr>
        <w:t>请求到达容器</w:t>
      </w:r>
      <w:r w:rsidR="008C03D8">
        <w:rPr>
          <w:rFonts w:hint="eastAsia"/>
        </w:rPr>
        <w:t>，容器转交请求给</w:t>
      </w:r>
      <w:r w:rsidR="008C03D8">
        <w:rPr>
          <w:rFonts w:hint="eastAsia"/>
        </w:rPr>
        <w:t>DispatchSetvlet</w:t>
      </w:r>
    </w:p>
    <w:p w:rsidR="005B0F97" w:rsidRDefault="005B0F97" w:rsidP="00102622">
      <w:pPr>
        <w:spacing w:line="276" w:lineRule="auto"/>
        <w:ind w:firstLineChars="200" w:firstLine="480"/>
      </w:pPr>
      <w:r>
        <w:rPr>
          <w:rFonts w:hint="eastAsia"/>
        </w:rPr>
        <w:t>2.</w:t>
      </w:r>
      <w:r w:rsidR="007767F8">
        <w:rPr>
          <w:rFonts w:hint="eastAsia"/>
        </w:rPr>
        <w:t>Dispatch</w:t>
      </w:r>
      <w:r w:rsidR="007767F8">
        <w:t>Setvler</w:t>
      </w:r>
      <w:r w:rsidR="007767F8">
        <w:rPr>
          <w:rFonts w:hint="eastAsia"/>
        </w:rPr>
        <w:t>查询</w:t>
      </w:r>
      <w:r w:rsidR="007767F8">
        <w:rPr>
          <w:rFonts w:hint="eastAsia"/>
        </w:rPr>
        <w:t>handler</w:t>
      </w:r>
      <w:r w:rsidR="007767F8">
        <w:t xml:space="preserve"> </w:t>
      </w:r>
      <w:r w:rsidR="007767F8">
        <w:rPr>
          <w:rFonts w:hint="eastAsia"/>
        </w:rPr>
        <w:t>mapping</w:t>
      </w:r>
      <w:r w:rsidR="007767F8">
        <w:rPr>
          <w:rFonts w:hint="eastAsia"/>
        </w:rPr>
        <w:t>确定</w:t>
      </w:r>
      <w:r w:rsidR="00C060F1">
        <w:rPr>
          <w:rFonts w:hint="eastAsia"/>
        </w:rPr>
        <w:t>本次请求的控制器</w:t>
      </w:r>
    </w:p>
    <w:p w:rsidR="00F83D9E" w:rsidRDefault="00F83D9E" w:rsidP="00102622">
      <w:pPr>
        <w:spacing w:line="276" w:lineRule="auto"/>
        <w:ind w:firstLineChars="200" w:firstLine="480"/>
      </w:pPr>
      <w:r>
        <w:rPr>
          <w:rFonts w:hint="eastAsia"/>
        </w:rPr>
        <w:t>3.</w:t>
      </w:r>
      <w:r>
        <w:rPr>
          <w:rFonts w:hint="eastAsia"/>
        </w:rPr>
        <w:t>转交请求到具体的控制</w:t>
      </w:r>
      <w:r w:rsidR="001B1924">
        <w:rPr>
          <w:rFonts w:hint="eastAsia"/>
        </w:rPr>
        <w:t>器，等候</w:t>
      </w:r>
      <w:r w:rsidR="00D51A16">
        <w:rPr>
          <w:rFonts w:hint="eastAsia"/>
        </w:rPr>
        <w:t>其</w:t>
      </w:r>
      <w:r w:rsidR="001B1924">
        <w:rPr>
          <w:rFonts w:hint="eastAsia"/>
        </w:rPr>
        <w:t>处理</w:t>
      </w:r>
    </w:p>
    <w:p w:rsidR="00405F47" w:rsidRDefault="00405F47" w:rsidP="00102622">
      <w:pPr>
        <w:spacing w:line="276" w:lineRule="auto"/>
        <w:ind w:firstLineChars="200" w:firstLine="480"/>
      </w:pPr>
      <w:r>
        <w:rPr>
          <w:rFonts w:hint="eastAsia"/>
        </w:rPr>
        <w:t>4.</w:t>
      </w:r>
      <w:r>
        <w:rPr>
          <w:rFonts w:hint="eastAsia"/>
        </w:rPr>
        <w:t>控制器处理完毕提供模型和逻辑视图名</w:t>
      </w:r>
    </w:p>
    <w:p w:rsidR="00867A80" w:rsidRDefault="00867A80" w:rsidP="00102622">
      <w:pPr>
        <w:spacing w:line="276" w:lineRule="auto"/>
        <w:ind w:firstLineChars="200" w:firstLine="480"/>
      </w:pPr>
      <w:r>
        <w:rPr>
          <w:rFonts w:hint="eastAsia"/>
        </w:rPr>
        <w:t>5.</w:t>
      </w:r>
      <w:r>
        <w:rPr>
          <w:rFonts w:hint="eastAsia"/>
        </w:rPr>
        <w:t>视图解析器根据逻辑视图名解析出最终实际的视图</w:t>
      </w:r>
    </w:p>
    <w:p w:rsidR="00867A80" w:rsidRDefault="00867A80" w:rsidP="00102622">
      <w:pPr>
        <w:spacing w:line="276" w:lineRule="auto"/>
        <w:ind w:firstLineChars="200" w:firstLine="480"/>
      </w:pPr>
      <w:r>
        <w:rPr>
          <w:rFonts w:hint="eastAsia"/>
        </w:rPr>
        <w:t>6.</w:t>
      </w:r>
      <w:r>
        <w:rPr>
          <w:rFonts w:hint="eastAsia"/>
        </w:rPr>
        <w:t>转交模型到最终视图</w:t>
      </w:r>
      <w:r w:rsidR="00B9689E">
        <w:rPr>
          <w:rFonts w:hint="eastAsia"/>
        </w:rPr>
        <w:t>，这个视图可</w:t>
      </w:r>
      <w:r w:rsidR="00C07A25">
        <w:rPr>
          <w:rFonts w:hint="eastAsia"/>
        </w:rPr>
        <w:t>以</w:t>
      </w:r>
      <w:r w:rsidR="00B9689E">
        <w:rPr>
          <w:rFonts w:hint="eastAsia"/>
        </w:rPr>
        <w:t>是</w:t>
      </w:r>
      <w:r w:rsidR="00B9689E">
        <w:rPr>
          <w:rFonts w:hint="eastAsia"/>
        </w:rPr>
        <w:t>JSP</w:t>
      </w:r>
      <w:r w:rsidR="00B9689E">
        <w:rPr>
          <w:rFonts w:hint="eastAsia"/>
        </w:rPr>
        <w:t>也可以是其他技术实现。</w:t>
      </w:r>
    </w:p>
    <w:p w:rsidR="00FC370E" w:rsidRPr="00FC370E" w:rsidRDefault="005B66D5" w:rsidP="00102622">
      <w:pPr>
        <w:spacing w:line="276" w:lineRule="auto"/>
        <w:ind w:firstLineChars="200" w:firstLine="480"/>
      </w:pPr>
      <w:r>
        <w:rPr>
          <w:rFonts w:hint="eastAsia"/>
        </w:rPr>
        <w:t>7.</w:t>
      </w:r>
      <w:r>
        <w:rPr>
          <w:rFonts w:hint="eastAsia"/>
        </w:rPr>
        <w:t>最终视图根据模型中的资料渲染最终视图并返回响应报文。</w:t>
      </w:r>
    </w:p>
    <w:p w:rsidR="00031E19" w:rsidRPr="00031E19" w:rsidRDefault="008E3134" w:rsidP="00102622">
      <w:pPr>
        <w:pStyle w:val="20"/>
        <w:spacing w:line="276" w:lineRule="auto"/>
      </w:pPr>
      <w:bookmarkStart w:id="37" w:name="_Toc15503643"/>
      <w:r>
        <w:rPr>
          <w:rFonts w:hint="eastAsia"/>
        </w:rPr>
        <w:t>搭建Spring</w:t>
      </w:r>
      <w:r>
        <w:t xml:space="preserve"> </w:t>
      </w:r>
      <w:r>
        <w:rPr>
          <w:rFonts w:hint="eastAsia"/>
        </w:rPr>
        <w:t>MVC</w:t>
      </w:r>
      <w:bookmarkEnd w:id="37"/>
    </w:p>
    <w:p w:rsidR="00A00C0E" w:rsidRDefault="00A00C0E" w:rsidP="00102622">
      <w:pPr>
        <w:pStyle w:val="30"/>
        <w:spacing w:line="276" w:lineRule="auto"/>
      </w:pPr>
      <w:bookmarkStart w:id="38" w:name="_Toc15503644"/>
      <w:r>
        <w:rPr>
          <w:rFonts w:hint="eastAsia"/>
        </w:rPr>
        <w:t>代码配置</w:t>
      </w:r>
      <w:bookmarkEnd w:id="38"/>
    </w:p>
    <w:p w:rsidR="009C76C8" w:rsidRDefault="009C76C8" w:rsidP="00102622">
      <w:pPr>
        <w:spacing w:line="276" w:lineRule="auto"/>
        <w:ind w:firstLineChars="200" w:firstLine="480"/>
      </w:pPr>
      <w:r>
        <w:rPr>
          <w:rFonts w:hint="eastAsia"/>
        </w:rPr>
        <w:t>SpringMVC</w:t>
      </w:r>
      <w:r>
        <w:rPr>
          <w:rFonts w:hint="eastAsia"/>
        </w:rPr>
        <w:t>的核心是</w:t>
      </w:r>
      <w:r>
        <w:rPr>
          <w:rFonts w:hint="eastAsia"/>
        </w:rPr>
        <w:t>DispatchServlet</w:t>
      </w:r>
      <w:r>
        <w:rPr>
          <w:rFonts w:hint="eastAsia"/>
        </w:rPr>
        <w:t>，配置</w:t>
      </w:r>
      <w:r>
        <w:rPr>
          <w:rFonts w:hint="eastAsia"/>
        </w:rPr>
        <w:t>Spring</w:t>
      </w:r>
      <w:r>
        <w:rPr>
          <w:rFonts w:hint="eastAsia"/>
        </w:rPr>
        <w:t>的第一步是通过配置，将需要使用</w:t>
      </w:r>
      <w:r>
        <w:rPr>
          <w:rFonts w:hint="eastAsia"/>
        </w:rPr>
        <w:t>Sping</w:t>
      </w:r>
      <w:r>
        <w:rPr>
          <w:rFonts w:hint="eastAsia"/>
        </w:rPr>
        <w:t>处理的请求映射到</w:t>
      </w:r>
      <w:r>
        <w:rPr>
          <w:rFonts w:hint="eastAsia"/>
        </w:rPr>
        <w:t>DispatchServlet</w:t>
      </w:r>
      <w:r>
        <w:rPr>
          <w:rFonts w:hint="eastAsia"/>
        </w:rPr>
        <w:t>。在</w:t>
      </w:r>
      <w:r>
        <w:rPr>
          <w:rFonts w:hint="eastAsia"/>
        </w:rPr>
        <w:t>Servlet3</w:t>
      </w:r>
      <w:r>
        <w:rPr>
          <w:rFonts w:hint="eastAsia"/>
        </w:rPr>
        <w:t>之前，容器只会从</w:t>
      </w:r>
      <w:r>
        <w:rPr>
          <w:rFonts w:hint="eastAsia"/>
        </w:rPr>
        <w:t>web</w:t>
      </w:r>
      <w:r>
        <w:t>.xml</w:t>
      </w:r>
      <w:r>
        <w:rPr>
          <w:rFonts w:hint="eastAsia"/>
        </w:rPr>
        <w:t>中获取</w:t>
      </w:r>
      <w:r>
        <w:rPr>
          <w:rFonts w:hint="eastAsia"/>
        </w:rPr>
        <w:t>servlet</w:t>
      </w:r>
      <w:r>
        <w:rPr>
          <w:rFonts w:hint="eastAsia"/>
        </w:rPr>
        <w:t>的映射配置，因此只能使用</w:t>
      </w:r>
      <w:r>
        <w:rPr>
          <w:rFonts w:hint="eastAsia"/>
        </w:rPr>
        <w:t>xml</w:t>
      </w:r>
      <w:r>
        <w:rPr>
          <w:rFonts w:hint="eastAsia"/>
        </w:rPr>
        <w:t>文件来配置</w:t>
      </w:r>
      <w:r>
        <w:rPr>
          <w:rFonts w:hint="eastAsia"/>
        </w:rPr>
        <w:t>DispatchServlet</w:t>
      </w:r>
      <w:r>
        <w:rPr>
          <w:rFonts w:hint="eastAsia"/>
        </w:rPr>
        <w:t>。在</w:t>
      </w:r>
      <w:r>
        <w:rPr>
          <w:rFonts w:hint="eastAsia"/>
        </w:rPr>
        <w:t>Servlet3</w:t>
      </w:r>
      <w:r>
        <w:rPr>
          <w:rFonts w:hint="eastAsia"/>
        </w:rPr>
        <w:t>规范中，容器会在类路径中查找配置类，这个配置类需要实现</w:t>
      </w:r>
      <w:r w:rsidRPr="00595349">
        <w:t>ServletContainerInitializer</w:t>
      </w:r>
      <w:r>
        <w:rPr>
          <w:rFonts w:hint="eastAsia"/>
        </w:rPr>
        <w:t>接口，</w:t>
      </w:r>
      <w:r>
        <w:rPr>
          <w:rFonts w:hint="eastAsia"/>
        </w:rPr>
        <w:t>Spring</w:t>
      </w:r>
      <w:r>
        <w:rPr>
          <w:rFonts w:hint="eastAsia"/>
        </w:rPr>
        <w:t>实现了这个接口并且将配置工作再次转交给实现了</w:t>
      </w:r>
      <w:r w:rsidRPr="00AC3D1B">
        <w:t>WebApplicationInitializer</w:t>
      </w:r>
      <w:r>
        <w:rPr>
          <w:rFonts w:hint="eastAsia"/>
        </w:rPr>
        <w:t>的类来处理配置，</w:t>
      </w:r>
      <w:r>
        <w:rPr>
          <w:rFonts w:hint="eastAsia"/>
        </w:rPr>
        <w:t>Spring</w:t>
      </w:r>
      <w:r>
        <w:rPr>
          <w:rFonts w:hint="eastAsia"/>
        </w:rPr>
        <w:t>同时提供了一个基础实现</w:t>
      </w:r>
      <w:r w:rsidRPr="00B12DFF">
        <w:t>AbstractAnnotationConfigDispatcherServletInitializer</w:t>
      </w:r>
      <w:r>
        <w:rPr>
          <w:rFonts w:hint="eastAsia"/>
        </w:rPr>
        <w:t>类。总之，借助于此，自定义的程序可以继承以上配置类，进而通过代码来配置</w:t>
      </w:r>
      <w:r>
        <w:rPr>
          <w:rFonts w:hint="eastAsia"/>
        </w:rPr>
        <w:t>Dispatch</w:t>
      </w:r>
      <w:r>
        <w:t>Servlet</w:t>
      </w:r>
      <w:r>
        <w:rPr>
          <w:rFonts w:hint="eastAsia"/>
        </w:rPr>
        <w:t>映射和一些其他的配置。</w:t>
      </w:r>
    </w:p>
    <w:p w:rsidR="009C76C8" w:rsidRDefault="009C76C8" w:rsidP="00102622">
      <w:pPr>
        <w:spacing w:line="276" w:lineRule="auto"/>
      </w:pPr>
      <w:r>
        <w:rPr>
          <w:rFonts w:hint="eastAsia"/>
        </w:rPr>
        <w:t xml:space="preserve"> </w:t>
      </w:r>
      <w:r>
        <w:t xml:space="preserve">   </w:t>
      </w:r>
      <w:r>
        <w:rPr>
          <w:rFonts w:hint="eastAsia"/>
        </w:rPr>
        <w:t>继承的配置类，主要需要实现三个方法：</w:t>
      </w:r>
    </w:p>
    <w:p w:rsidR="009C76C8" w:rsidRDefault="009C76C8" w:rsidP="00102622">
      <w:pPr>
        <w:autoSpaceDE w:val="0"/>
        <w:autoSpaceDN w:val="0"/>
        <w:adjustRightInd w:val="0"/>
        <w:spacing w:line="276" w:lineRule="auto"/>
        <w:ind w:firstLineChars="200" w:firstLine="480"/>
        <w:jc w:val="left"/>
      </w:pPr>
      <w:r>
        <w:rPr>
          <w:rFonts w:hint="eastAsia"/>
        </w:rPr>
        <w:t>1.</w:t>
      </w:r>
      <w:r w:rsidRPr="00CB27E6">
        <w:t xml:space="preserve"> getServletMappings()</w:t>
      </w:r>
      <w:r>
        <w:t xml:space="preserve"> </w:t>
      </w:r>
      <w:r>
        <w:rPr>
          <w:rFonts w:hint="eastAsia"/>
        </w:rPr>
        <w:t>：</w:t>
      </w:r>
      <w:r>
        <w:rPr>
          <w:rFonts w:hint="eastAsia"/>
        </w:rPr>
        <w:t xml:space="preserve"> </w:t>
      </w:r>
      <w:r>
        <w:rPr>
          <w:rFonts w:hint="eastAsia"/>
        </w:rPr>
        <w:t>用于配置哪些请求会映射到</w:t>
      </w:r>
      <w:r>
        <w:rPr>
          <w:rFonts w:hint="eastAsia"/>
        </w:rPr>
        <w:t>Dispatch</w:t>
      </w:r>
      <w:r>
        <w:t>Servlet</w:t>
      </w:r>
    </w:p>
    <w:p w:rsidR="009C76C8" w:rsidRDefault="009C76C8" w:rsidP="00102622">
      <w:pPr>
        <w:autoSpaceDE w:val="0"/>
        <w:autoSpaceDN w:val="0"/>
        <w:adjustRightInd w:val="0"/>
        <w:spacing w:line="276" w:lineRule="auto"/>
        <w:ind w:firstLineChars="200" w:firstLine="480"/>
        <w:jc w:val="left"/>
      </w:pPr>
      <w:r>
        <w:rPr>
          <w:rFonts w:hint="eastAsia"/>
        </w:rPr>
        <w:t>2</w:t>
      </w:r>
      <w:r>
        <w:t>.</w:t>
      </w:r>
      <w:r w:rsidRPr="008D5F96">
        <w:t xml:space="preserve"> getServletConfigClasses()</w:t>
      </w:r>
      <w:r>
        <w:rPr>
          <w:rFonts w:hint="eastAsia"/>
        </w:rPr>
        <w:t>：用于配置</w:t>
      </w:r>
      <w:r>
        <w:rPr>
          <w:rFonts w:hint="eastAsia"/>
        </w:rPr>
        <w:t>web</w:t>
      </w:r>
      <w:r>
        <w:rPr>
          <w:rFonts w:hint="eastAsia"/>
        </w:rPr>
        <w:t>组件的配置、如视图解析器、控制器、处理器映射等。</w:t>
      </w:r>
    </w:p>
    <w:p w:rsidR="009C76C8" w:rsidRDefault="009C76C8" w:rsidP="00102622">
      <w:pPr>
        <w:autoSpaceDE w:val="0"/>
        <w:autoSpaceDN w:val="0"/>
        <w:adjustRightInd w:val="0"/>
        <w:spacing w:line="276" w:lineRule="auto"/>
        <w:ind w:firstLineChars="200" w:firstLine="480"/>
        <w:jc w:val="left"/>
      </w:pPr>
      <w:r>
        <w:lastRenderedPageBreak/>
        <w:t>3.</w:t>
      </w:r>
      <w:r w:rsidRPr="001A438A">
        <w:t xml:space="preserve"> getRootConfigClasses()</w:t>
      </w:r>
      <w:r>
        <w:rPr>
          <w:rFonts w:hint="eastAsia"/>
        </w:rPr>
        <w:t>：用于配置其他</w:t>
      </w:r>
      <w:r>
        <w:rPr>
          <w:rFonts w:hint="eastAsia"/>
        </w:rPr>
        <w:t>Bean</w:t>
      </w:r>
      <w:r>
        <w:rPr>
          <w:rFonts w:hint="eastAsia"/>
        </w:rPr>
        <w:t>，如一些服务对象、数据层组件等</w:t>
      </w:r>
    </w:p>
    <w:p w:rsidR="009C76C8" w:rsidRDefault="009C76C8" w:rsidP="00102622">
      <w:pPr>
        <w:autoSpaceDE w:val="0"/>
        <w:autoSpaceDN w:val="0"/>
        <w:adjustRightInd w:val="0"/>
        <w:spacing w:line="276" w:lineRule="auto"/>
        <w:ind w:firstLineChars="200" w:firstLine="480"/>
        <w:jc w:val="left"/>
      </w:pPr>
      <w:r>
        <w:rPr>
          <w:rFonts w:hint="eastAsia"/>
        </w:rPr>
        <w:t>一个配置类的例子如下：</w:t>
      </w:r>
    </w:p>
    <w:p w:rsidR="009C76C8" w:rsidRPr="00F8461A" w:rsidRDefault="009C76C8" w:rsidP="00F8461A">
      <w:pPr>
        <w:autoSpaceDE w:val="0"/>
        <w:autoSpaceDN w:val="0"/>
        <w:adjustRightInd w:val="0"/>
        <w:spacing w:line="240" w:lineRule="auto"/>
        <w:jc w:val="left"/>
        <w:rPr>
          <w:rFonts w:ascii="Consolas" w:hAnsi="Consolas"/>
          <w:sz w:val="18"/>
        </w:rPr>
      </w:pPr>
      <w:r w:rsidRPr="00F8461A">
        <w:rPr>
          <w:rFonts w:ascii="Consolas" w:hAnsi="Consolas"/>
          <w:sz w:val="18"/>
        </w:rPr>
        <w:t>public class WebAppInitializer extends AbstractAnnotationConfigDispatcherServletInitializer {</w:t>
      </w:r>
    </w:p>
    <w:p w:rsidR="009C76C8" w:rsidRPr="00F8461A" w:rsidRDefault="009C76C8" w:rsidP="00F8461A">
      <w:pPr>
        <w:autoSpaceDE w:val="0"/>
        <w:autoSpaceDN w:val="0"/>
        <w:adjustRightInd w:val="0"/>
        <w:spacing w:line="240" w:lineRule="auto"/>
        <w:jc w:val="left"/>
        <w:rPr>
          <w:rFonts w:ascii="Consolas" w:hAnsi="Consolas"/>
          <w:sz w:val="18"/>
        </w:rPr>
      </w:pP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@Override</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protected Class&lt;?&gt;[] getRootConfigClasses() {</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return new Class&lt;?&gt;[] {RootConfig.class};</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@Override</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protected Class&lt;?&gt;[] getServletConfigClasses() { // </w:t>
      </w:r>
      <w:r w:rsidRPr="00F8461A">
        <w:rPr>
          <w:rFonts w:ascii="Consolas" w:hAnsi="Consolas"/>
          <w:sz w:val="18"/>
        </w:rPr>
        <w:t>指定</w:t>
      </w:r>
      <w:r w:rsidRPr="00F8461A">
        <w:rPr>
          <w:rFonts w:ascii="Consolas" w:hAnsi="Consolas"/>
          <w:sz w:val="18"/>
        </w:rPr>
        <w:t xml:space="preserve"> servlet </w:t>
      </w:r>
      <w:r w:rsidRPr="00F8461A">
        <w:rPr>
          <w:rFonts w:ascii="Consolas" w:hAnsi="Consolas"/>
          <w:sz w:val="18"/>
        </w:rPr>
        <w:t>配置类</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return new Class&lt;?&gt;[] {WebConfig.class};</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@Override</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protected String[] getServletMappings() { // </w:t>
      </w:r>
      <w:r w:rsidRPr="00F8461A">
        <w:rPr>
          <w:rFonts w:ascii="Consolas" w:hAnsi="Consolas"/>
          <w:sz w:val="18"/>
        </w:rPr>
        <w:t>映射</w:t>
      </w:r>
      <w:r w:rsidRPr="00F8461A">
        <w:rPr>
          <w:rFonts w:ascii="Consolas" w:hAnsi="Consolas"/>
          <w:sz w:val="18"/>
        </w:rPr>
        <w:t xml:space="preserve"> DispatchServlet</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return new String[] {"/"};</w:t>
      </w:r>
    </w:p>
    <w:p w:rsidR="009C76C8" w:rsidRPr="00F8461A" w:rsidRDefault="009C76C8"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w:t>
      </w:r>
    </w:p>
    <w:p w:rsidR="009C76C8" w:rsidRPr="00F8461A" w:rsidRDefault="009C76C8" w:rsidP="00F8461A">
      <w:pPr>
        <w:autoSpaceDE w:val="0"/>
        <w:autoSpaceDN w:val="0"/>
        <w:adjustRightInd w:val="0"/>
        <w:spacing w:line="240" w:lineRule="auto"/>
        <w:jc w:val="left"/>
        <w:rPr>
          <w:rFonts w:ascii="Consolas" w:hAnsi="Consolas"/>
          <w:sz w:val="18"/>
        </w:rPr>
      </w:pPr>
    </w:p>
    <w:p w:rsidR="009C76C8" w:rsidRPr="009C76C8" w:rsidRDefault="009C76C8" w:rsidP="00F8461A">
      <w:pPr>
        <w:spacing w:line="240" w:lineRule="auto"/>
      </w:pPr>
      <w:r w:rsidRPr="00F8461A">
        <w:rPr>
          <w:rFonts w:ascii="Consolas" w:hAnsi="Consolas"/>
          <w:sz w:val="18"/>
        </w:rPr>
        <w:t>}</w:t>
      </w:r>
    </w:p>
    <w:p w:rsidR="00D856C6" w:rsidRDefault="00D856C6" w:rsidP="00102622">
      <w:pPr>
        <w:pStyle w:val="30"/>
        <w:spacing w:line="276" w:lineRule="auto"/>
      </w:pPr>
      <w:bookmarkStart w:id="39" w:name="_Toc15503645"/>
      <w:r>
        <w:rPr>
          <w:rFonts w:hint="eastAsia"/>
        </w:rPr>
        <w:t>启用</w:t>
      </w:r>
      <w:r w:rsidR="00863958">
        <w:rPr>
          <w:rFonts w:hint="eastAsia"/>
        </w:rPr>
        <w:t>SpringMVC</w:t>
      </w:r>
      <w:bookmarkEnd w:id="39"/>
    </w:p>
    <w:p w:rsidR="004B5635" w:rsidRDefault="00F34B46" w:rsidP="00102622">
      <w:pPr>
        <w:spacing w:line="276" w:lineRule="auto"/>
        <w:jc w:val="center"/>
      </w:pPr>
      <w:r>
        <w:drawing>
          <wp:inline distT="0" distB="0" distL="0" distR="0" wp14:anchorId="46251513" wp14:editId="1E420D81">
            <wp:extent cx="3987800" cy="208678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1116" cy="2098987"/>
                    </a:xfrm>
                    <a:prstGeom prst="rect">
                      <a:avLst/>
                    </a:prstGeom>
                  </pic:spPr>
                </pic:pic>
              </a:graphicData>
            </a:graphic>
          </wp:inline>
        </w:drawing>
      </w:r>
    </w:p>
    <w:p w:rsidR="004B5635" w:rsidRDefault="004B5635" w:rsidP="00102622">
      <w:pPr>
        <w:spacing w:line="276" w:lineRule="auto"/>
      </w:pPr>
      <w:r>
        <w:rPr>
          <w:rFonts w:hint="eastAsia"/>
        </w:rPr>
        <w:t>启用</w:t>
      </w:r>
      <w:r>
        <w:rPr>
          <w:rFonts w:hint="eastAsia"/>
        </w:rPr>
        <w:t>SpingMVC</w:t>
      </w:r>
      <w:r>
        <w:rPr>
          <w:rFonts w:hint="eastAsia"/>
        </w:rPr>
        <w:t>组件的相关配置如图</w:t>
      </w:r>
      <w:r w:rsidR="00BC4DBA">
        <w:rPr>
          <w:rFonts w:hint="eastAsia"/>
        </w:rPr>
        <w:t>。</w:t>
      </w:r>
    </w:p>
    <w:p w:rsidR="00F34B46" w:rsidRPr="004B5635" w:rsidRDefault="00F34B46" w:rsidP="00102622">
      <w:pPr>
        <w:spacing w:line="276" w:lineRule="auto"/>
      </w:pPr>
    </w:p>
    <w:p w:rsidR="00CD5808" w:rsidRPr="00CD5808" w:rsidRDefault="00CD5808" w:rsidP="00102622">
      <w:pPr>
        <w:pStyle w:val="afa"/>
        <w:spacing w:line="276" w:lineRule="auto"/>
      </w:pPr>
    </w:p>
    <w:p w:rsidR="00847D2C" w:rsidRDefault="00847D2C" w:rsidP="00102622">
      <w:pPr>
        <w:pStyle w:val="20"/>
        <w:spacing w:line="276" w:lineRule="auto"/>
      </w:pPr>
      <w:bookmarkStart w:id="40" w:name="_Toc15503646"/>
      <w:r>
        <w:rPr>
          <w:rFonts w:hint="eastAsia"/>
        </w:rPr>
        <w:t>控制器编写</w:t>
      </w:r>
      <w:bookmarkEnd w:id="40"/>
    </w:p>
    <w:p w:rsidR="008F080F" w:rsidRDefault="00C45E19" w:rsidP="00102622">
      <w:pPr>
        <w:spacing w:line="276" w:lineRule="auto"/>
        <w:ind w:firstLineChars="200" w:firstLine="480"/>
      </w:pPr>
      <w:r>
        <w:rPr>
          <w:rFonts w:hint="eastAsia"/>
        </w:rPr>
        <w:t>控制器是处理请求的</w:t>
      </w:r>
      <w:r w:rsidR="00C82F0D">
        <w:rPr>
          <w:rFonts w:hint="eastAsia"/>
        </w:rPr>
        <w:t>地方，实际上控制器</w:t>
      </w:r>
      <w:r w:rsidR="009E33AD">
        <w:rPr>
          <w:rFonts w:hint="eastAsia"/>
        </w:rPr>
        <w:t>也只是</w:t>
      </w:r>
      <w:r w:rsidR="00155A97">
        <w:rPr>
          <w:rFonts w:hint="eastAsia"/>
        </w:rPr>
        <w:t>叫请求转交给其他</w:t>
      </w:r>
      <w:r w:rsidR="009E33AD">
        <w:rPr>
          <w:rFonts w:hint="eastAsia"/>
        </w:rPr>
        <w:t>服务对象来处理</w:t>
      </w:r>
      <w:r w:rsidR="00900FCA">
        <w:rPr>
          <w:rFonts w:hint="eastAsia"/>
        </w:rPr>
        <w:t>请求</w:t>
      </w:r>
      <w:r w:rsidR="00E13D41">
        <w:rPr>
          <w:rFonts w:hint="eastAsia"/>
        </w:rPr>
        <w:t>，</w:t>
      </w:r>
      <w:r w:rsidR="007C75D9">
        <w:rPr>
          <w:rFonts w:hint="eastAsia"/>
        </w:rPr>
        <w:t>编写一个控制器就是编写一个普通的</w:t>
      </w:r>
      <w:r w:rsidR="007C75D9">
        <w:rPr>
          <w:rFonts w:hint="eastAsia"/>
        </w:rPr>
        <w:t>java</w:t>
      </w:r>
      <w:r w:rsidR="007C75D9">
        <w:rPr>
          <w:rFonts w:hint="eastAsia"/>
        </w:rPr>
        <w:t>类</w:t>
      </w:r>
      <w:r w:rsidR="00E13D41">
        <w:rPr>
          <w:rFonts w:hint="eastAsia"/>
        </w:rPr>
        <w:t>。</w:t>
      </w:r>
    </w:p>
    <w:p w:rsidR="008F080F" w:rsidRDefault="00557587" w:rsidP="00102622">
      <w:pPr>
        <w:pStyle w:val="afb"/>
        <w:numPr>
          <w:ilvl w:val="0"/>
          <w:numId w:val="15"/>
        </w:numPr>
        <w:spacing w:line="276" w:lineRule="auto"/>
        <w:ind w:firstLineChars="0"/>
      </w:pPr>
      <w:r>
        <w:rPr>
          <w:rFonts w:hint="eastAsia"/>
        </w:rPr>
        <w:t>使用</w:t>
      </w:r>
      <w:r>
        <w:rPr>
          <w:rFonts w:hint="eastAsia"/>
        </w:rPr>
        <w:t>@Controller</w:t>
      </w:r>
      <w:r>
        <w:rPr>
          <w:rFonts w:hint="eastAsia"/>
        </w:rPr>
        <w:t>注解</w:t>
      </w:r>
      <w:r w:rsidR="00166ED5">
        <w:rPr>
          <w:rFonts w:hint="eastAsia"/>
        </w:rPr>
        <w:t>标注其是一个控制器</w:t>
      </w:r>
    </w:p>
    <w:p w:rsidR="00BF45B3" w:rsidRDefault="00C412A1" w:rsidP="00102622">
      <w:pPr>
        <w:pStyle w:val="afb"/>
        <w:numPr>
          <w:ilvl w:val="0"/>
          <w:numId w:val="15"/>
        </w:numPr>
        <w:spacing w:line="276" w:lineRule="auto"/>
        <w:ind w:firstLineChars="0"/>
      </w:pPr>
      <w:r>
        <w:rPr>
          <w:rFonts w:hint="eastAsia"/>
        </w:rPr>
        <w:t>使用</w:t>
      </w:r>
      <w:r>
        <w:rPr>
          <w:rFonts w:hint="eastAsia"/>
        </w:rPr>
        <w:t>@</w:t>
      </w:r>
      <w:r>
        <w:t>RequestMapping</w:t>
      </w:r>
      <w:r w:rsidR="001D15F4">
        <w:rPr>
          <w:rFonts w:hint="eastAsia"/>
        </w:rPr>
        <w:t>注解标注其处理何种请求</w:t>
      </w:r>
      <w:r w:rsidR="008F080F">
        <w:rPr>
          <w:rFonts w:hint="eastAsia"/>
        </w:rPr>
        <w:t>，</w:t>
      </w:r>
      <w:r w:rsidR="00E33216">
        <w:rPr>
          <w:rFonts w:hint="eastAsia"/>
        </w:rPr>
        <w:t>@RequestMapping</w:t>
      </w:r>
      <w:r w:rsidR="00E33216">
        <w:rPr>
          <w:rFonts w:hint="eastAsia"/>
        </w:rPr>
        <w:t>可以用</w:t>
      </w:r>
      <w:r w:rsidR="00E33216">
        <w:rPr>
          <w:rFonts w:hint="eastAsia"/>
        </w:rPr>
        <w:lastRenderedPageBreak/>
        <w:t>于类，也可以用于控制器的具体方法。</w:t>
      </w:r>
    </w:p>
    <w:p w:rsidR="003346F7" w:rsidRDefault="00510F15" w:rsidP="00102622">
      <w:pPr>
        <w:pStyle w:val="afb"/>
        <w:numPr>
          <w:ilvl w:val="0"/>
          <w:numId w:val="15"/>
        </w:numPr>
        <w:spacing w:line="276" w:lineRule="auto"/>
        <w:ind w:firstLineChars="0"/>
      </w:pPr>
      <w:r>
        <w:t>控制器方法处理完毕后，一般需要</w:t>
      </w:r>
      <w:r w:rsidR="00726257">
        <w:t>返回</w:t>
      </w:r>
      <w:r w:rsidR="003D78C6">
        <w:t>视图</w:t>
      </w:r>
      <w:r w:rsidR="009B39FF">
        <w:t>的</w:t>
      </w:r>
      <w:r w:rsidR="009B39FF">
        <w:rPr>
          <w:rFonts w:hint="eastAsia"/>
        </w:rPr>
        <w:t>逻辑</w:t>
      </w:r>
      <w:r>
        <w:t>名称</w:t>
      </w:r>
      <w:r w:rsidR="003D78C6">
        <w:t>。</w:t>
      </w:r>
    </w:p>
    <w:p w:rsidR="0083285A" w:rsidRDefault="004C3BFC" w:rsidP="00102622">
      <w:pPr>
        <w:spacing w:line="276" w:lineRule="auto"/>
        <w:ind w:firstLineChars="200" w:firstLine="480"/>
      </w:pPr>
      <w:r>
        <w:rPr>
          <w:rFonts w:hint="eastAsia"/>
        </w:rPr>
        <w:t>一个简单的控制器配置如下：</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@Controller // </w:t>
      </w:r>
      <w:r w:rsidRPr="00F8461A">
        <w:rPr>
          <w:rFonts w:ascii="Consolas" w:hAnsi="Consolas"/>
          <w:sz w:val="18"/>
        </w:rPr>
        <w:t>声明为一个控制器</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@RequestMapping(value="/")  // </w:t>
      </w:r>
      <w:r w:rsidRPr="00F8461A">
        <w:rPr>
          <w:rFonts w:ascii="Consolas" w:hAnsi="Consolas"/>
          <w:sz w:val="18"/>
        </w:rPr>
        <w:t>声明处理对</w:t>
      </w:r>
      <w:r w:rsidRPr="00F8461A">
        <w:rPr>
          <w:rFonts w:ascii="Consolas" w:hAnsi="Consolas"/>
          <w:sz w:val="18"/>
        </w:rPr>
        <w:t xml:space="preserve"> "/" </w:t>
      </w:r>
      <w:r w:rsidRPr="00F8461A">
        <w:rPr>
          <w:rFonts w:ascii="Consolas" w:hAnsi="Consolas"/>
          <w:sz w:val="18"/>
        </w:rPr>
        <w:t>的请求</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public class HomeController {</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@RequestMapping(method=RequestMethod.GET) // </w:t>
      </w:r>
      <w:r w:rsidRPr="00F8461A">
        <w:rPr>
          <w:rFonts w:ascii="Consolas" w:hAnsi="Consolas"/>
          <w:sz w:val="18"/>
        </w:rPr>
        <w:t>声明处理</w:t>
      </w:r>
      <w:r w:rsidRPr="00F8461A">
        <w:rPr>
          <w:rFonts w:ascii="Consolas" w:hAnsi="Consolas"/>
          <w:sz w:val="18"/>
        </w:rPr>
        <w:t xml:space="preserve"> GET </w:t>
      </w:r>
      <w:r w:rsidRPr="00F8461A">
        <w:rPr>
          <w:rFonts w:ascii="Consolas" w:hAnsi="Consolas"/>
          <w:sz w:val="18"/>
        </w:rPr>
        <w:t>方法</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public String homePage() {</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return "home";  // </w:t>
      </w:r>
      <w:r w:rsidRPr="00F8461A">
        <w:rPr>
          <w:rFonts w:ascii="Consolas" w:hAnsi="Consolas"/>
          <w:sz w:val="18"/>
        </w:rPr>
        <w:t>返回逻辑视图名称</w:t>
      </w:r>
    </w:p>
    <w:p w:rsidR="00FC6A47" w:rsidRPr="00F8461A" w:rsidRDefault="00FC6A47" w:rsidP="00F8461A">
      <w:pPr>
        <w:autoSpaceDE w:val="0"/>
        <w:autoSpaceDN w:val="0"/>
        <w:adjustRightInd w:val="0"/>
        <w:spacing w:line="240" w:lineRule="auto"/>
        <w:ind w:leftChars="200" w:left="480"/>
        <w:jc w:val="left"/>
        <w:rPr>
          <w:rFonts w:ascii="Consolas" w:hAnsi="Consolas"/>
          <w:sz w:val="18"/>
        </w:rPr>
      </w:pPr>
      <w:r w:rsidRPr="00F8461A">
        <w:rPr>
          <w:rFonts w:ascii="Consolas" w:hAnsi="Consolas"/>
          <w:sz w:val="18"/>
        </w:rPr>
        <w:t xml:space="preserve">    }</w:t>
      </w:r>
    </w:p>
    <w:p w:rsidR="005563AB" w:rsidRDefault="00FC6A47" w:rsidP="00F8461A">
      <w:pPr>
        <w:spacing w:line="240" w:lineRule="auto"/>
        <w:ind w:firstLineChars="200" w:firstLine="360"/>
      </w:pPr>
      <w:r w:rsidRPr="00F8461A">
        <w:rPr>
          <w:rFonts w:ascii="Consolas" w:hAnsi="Consolas"/>
          <w:sz w:val="18"/>
        </w:rPr>
        <w:t>}</w:t>
      </w:r>
    </w:p>
    <w:p w:rsidR="0083285A" w:rsidRPr="00C45E19" w:rsidRDefault="00D7636F" w:rsidP="00102622">
      <w:pPr>
        <w:spacing w:line="276" w:lineRule="auto"/>
        <w:ind w:firstLineChars="200" w:firstLine="480"/>
      </w:pPr>
      <w:r>
        <w:rPr>
          <w:rFonts w:hint="eastAsia"/>
        </w:rPr>
        <w:t>这样配置的</w:t>
      </w:r>
      <w:r w:rsidR="00A37133">
        <w:rPr>
          <w:rFonts w:hint="eastAsia"/>
        </w:rPr>
        <w:t>控制器，会处理</w:t>
      </w:r>
      <w:r w:rsidR="00011EEC">
        <w:rPr>
          <w:rFonts w:hint="eastAsia"/>
        </w:rPr>
        <w:t>对</w:t>
      </w:r>
      <w:r w:rsidR="009B5FDF">
        <w:t>"/"</w:t>
      </w:r>
      <w:r w:rsidR="009B5FDF">
        <w:rPr>
          <w:rFonts w:hint="eastAsia"/>
        </w:rPr>
        <w:t>的</w:t>
      </w:r>
      <w:r w:rsidR="009B5FDF">
        <w:rPr>
          <w:rFonts w:hint="eastAsia"/>
        </w:rPr>
        <w:t>GET</w:t>
      </w:r>
      <w:r w:rsidR="009B5FDF">
        <w:rPr>
          <w:rFonts w:hint="eastAsia"/>
        </w:rPr>
        <w:t>请求</w:t>
      </w:r>
      <w:r w:rsidR="00547962">
        <w:rPr>
          <w:rFonts w:hint="eastAsia"/>
        </w:rPr>
        <w:t>，然后返回</w:t>
      </w:r>
      <w:r w:rsidR="00547962">
        <w:rPr>
          <w:rFonts w:hint="eastAsia"/>
        </w:rPr>
        <w:t>"</w:t>
      </w:r>
      <w:r w:rsidR="00547962">
        <w:t>home"</w:t>
      </w:r>
      <w:r w:rsidR="00547962">
        <w:rPr>
          <w:rFonts w:hint="eastAsia"/>
        </w:rPr>
        <w:t>。</w:t>
      </w:r>
      <w:r w:rsidR="00D25000">
        <w:rPr>
          <w:rFonts w:hint="eastAsia"/>
        </w:rPr>
        <w:t>经过视图解析器</w:t>
      </w:r>
      <w:r w:rsidR="00AF5818" w:rsidRPr="00AF5818">
        <w:t>InternalResourceViewResolver</w:t>
      </w:r>
      <w:r w:rsidR="00086A0F">
        <w:rPr>
          <w:rFonts w:hint="eastAsia"/>
        </w:rPr>
        <w:t>处理</w:t>
      </w:r>
      <w:r w:rsidR="00C64D01">
        <w:rPr>
          <w:rFonts w:hint="eastAsia"/>
        </w:rPr>
        <w:t>后会处理为</w:t>
      </w:r>
      <w:r w:rsidR="00C64D01">
        <w:rPr>
          <w:rFonts w:hint="eastAsia"/>
        </w:rPr>
        <w:t>"</w:t>
      </w:r>
      <w:r w:rsidR="00C64D01">
        <w:t>views/home.jsp"</w:t>
      </w:r>
      <w:r w:rsidR="00DE473C">
        <w:rPr>
          <w:rFonts w:hint="eastAsia"/>
        </w:rPr>
        <w:t>。</w:t>
      </w:r>
    </w:p>
    <w:p w:rsidR="00DA0969" w:rsidRDefault="00DA0969" w:rsidP="00102622">
      <w:pPr>
        <w:pStyle w:val="30"/>
        <w:spacing w:line="276" w:lineRule="auto"/>
      </w:pPr>
      <w:bookmarkStart w:id="41" w:name="_Toc15503647"/>
      <w:r>
        <w:rPr>
          <w:rFonts w:hint="eastAsia"/>
        </w:rPr>
        <w:t>传递</w:t>
      </w:r>
      <w:r w:rsidR="00720D66">
        <w:rPr>
          <w:rFonts w:hint="eastAsia"/>
        </w:rPr>
        <w:t>模型数据到视图</w:t>
      </w:r>
      <w:bookmarkEnd w:id="41"/>
    </w:p>
    <w:p w:rsidR="00D161E8" w:rsidRDefault="00532F49" w:rsidP="00102622">
      <w:pPr>
        <w:spacing w:line="276" w:lineRule="auto"/>
        <w:ind w:firstLineChars="200" w:firstLine="480"/>
      </w:pPr>
      <w:r>
        <w:rPr>
          <w:rFonts w:hint="eastAsia"/>
        </w:rPr>
        <w:t>一般视图都需要具体的</w:t>
      </w:r>
      <w:r w:rsidR="008F7346">
        <w:rPr>
          <w:rFonts w:hint="eastAsia"/>
        </w:rPr>
        <w:t>数据来渲染</w:t>
      </w:r>
      <w:r w:rsidR="000C3809">
        <w:rPr>
          <w:rFonts w:hint="eastAsia"/>
        </w:rPr>
        <w:t>具体的页面</w:t>
      </w:r>
      <w:r w:rsidR="00334E40">
        <w:rPr>
          <w:rFonts w:hint="eastAsia"/>
        </w:rPr>
        <w:t>，</w:t>
      </w:r>
      <w:r w:rsidR="000004FD">
        <w:rPr>
          <w:rFonts w:hint="eastAsia"/>
        </w:rPr>
        <w:t>控制器</w:t>
      </w:r>
      <w:r w:rsidR="00CB3EEE">
        <w:rPr>
          <w:rFonts w:hint="eastAsia"/>
        </w:rPr>
        <w:t>方法</w:t>
      </w:r>
      <w:r w:rsidR="0015405E">
        <w:rPr>
          <w:rFonts w:hint="eastAsia"/>
        </w:rPr>
        <w:t>调用其他服务对象能够获取到一些数据，这些数据</w:t>
      </w:r>
      <w:r w:rsidR="00CE3412">
        <w:rPr>
          <w:rFonts w:hint="eastAsia"/>
        </w:rPr>
        <w:t>一般都</w:t>
      </w:r>
      <w:r w:rsidR="0015405E">
        <w:rPr>
          <w:rFonts w:hint="eastAsia"/>
        </w:rPr>
        <w:t>需要传递给视图</w:t>
      </w:r>
      <w:r w:rsidR="005C3DFE">
        <w:rPr>
          <w:rFonts w:hint="eastAsia"/>
        </w:rPr>
        <w:t>。在</w:t>
      </w:r>
      <w:r w:rsidR="005C3DFE">
        <w:rPr>
          <w:rFonts w:hint="eastAsia"/>
        </w:rPr>
        <w:t>S</w:t>
      </w:r>
      <w:r w:rsidR="005C3DFE">
        <w:t>pring</w:t>
      </w:r>
      <w:r w:rsidR="005C3DFE">
        <w:rPr>
          <w:rFonts w:hint="eastAsia"/>
        </w:rPr>
        <w:t>中可以用</w:t>
      </w:r>
      <w:r w:rsidR="00F56081">
        <w:rPr>
          <w:rFonts w:hint="eastAsia"/>
        </w:rPr>
        <w:t>控制器方法接受一个</w:t>
      </w:r>
      <w:r w:rsidR="00F56081">
        <w:rPr>
          <w:rFonts w:hint="eastAsia"/>
        </w:rPr>
        <w:t>Model</w:t>
      </w:r>
      <w:r w:rsidR="00F56081">
        <w:rPr>
          <w:rFonts w:hint="eastAsia"/>
        </w:rPr>
        <w:t>类型的</w:t>
      </w:r>
      <w:r w:rsidR="002E4AAD">
        <w:rPr>
          <w:rFonts w:hint="eastAsia"/>
        </w:rPr>
        <w:t>参数</w:t>
      </w:r>
      <w:r w:rsidR="00B736E7">
        <w:rPr>
          <w:rFonts w:hint="eastAsia"/>
        </w:rPr>
        <w:t>，</w:t>
      </w:r>
      <w:r w:rsidR="00B736E7">
        <w:rPr>
          <w:rFonts w:hint="eastAsia"/>
        </w:rPr>
        <w:t>Model</w:t>
      </w:r>
      <w:r w:rsidR="00B736E7">
        <w:rPr>
          <w:rFonts w:hint="eastAsia"/>
        </w:rPr>
        <w:t>实际上是一个</w:t>
      </w:r>
      <w:r w:rsidR="00B736E7">
        <w:rPr>
          <w:rFonts w:hint="eastAsia"/>
        </w:rPr>
        <w:t>map</w:t>
      </w:r>
      <w:r w:rsidR="00630469">
        <w:rPr>
          <w:rFonts w:hint="eastAsia"/>
        </w:rPr>
        <w:t>。</w:t>
      </w:r>
      <w:r w:rsidR="0027367E">
        <w:rPr>
          <w:rFonts w:hint="eastAsia"/>
        </w:rPr>
        <w:t>然后</w:t>
      </w:r>
      <w:r w:rsidR="0012708E">
        <w:rPr>
          <w:rFonts w:hint="eastAsia"/>
        </w:rPr>
        <w:t>像</w:t>
      </w:r>
      <w:r w:rsidR="0012708E">
        <w:rPr>
          <w:rFonts w:hint="eastAsia"/>
        </w:rPr>
        <w:t>Model</w:t>
      </w:r>
      <w:r w:rsidR="0012708E">
        <w:rPr>
          <w:rFonts w:hint="eastAsia"/>
        </w:rPr>
        <w:t>中添加属性</w:t>
      </w:r>
      <w:r w:rsidR="006833AC">
        <w:rPr>
          <w:rFonts w:hint="eastAsia"/>
        </w:rPr>
        <w:t>，</w:t>
      </w:r>
      <w:r w:rsidR="006833AC">
        <w:rPr>
          <w:rFonts w:hint="eastAsia"/>
        </w:rPr>
        <w:t>Spring</w:t>
      </w:r>
      <w:r w:rsidR="006833AC">
        <w:rPr>
          <w:rFonts w:hint="eastAsia"/>
        </w:rPr>
        <w:t>会将</w:t>
      </w:r>
      <w:r w:rsidR="006833AC">
        <w:rPr>
          <w:rFonts w:hint="eastAsia"/>
        </w:rPr>
        <w:t>Model</w:t>
      </w:r>
      <w:r w:rsidR="006833AC">
        <w:rPr>
          <w:rFonts w:hint="eastAsia"/>
        </w:rPr>
        <w:t>对象传递给视图</w:t>
      </w:r>
      <w:r w:rsidR="006E4528">
        <w:rPr>
          <w:rFonts w:hint="eastAsia"/>
        </w:rPr>
        <w:t>。</w:t>
      </w:r>
      <w:r w:rsidR="00E04943">
        <w:rPr>
          <w:rFonts w:hint="eastAsia"/>
        </w:rPr>
        <w:t>在控制器方法中如下</w:t>
      </w:r>
      <w:r w:rsidR="00E04943">
        <w:rPr>
          <w:rFonts w:hint="eastAsia"/>
        </w:rPr>
        <w:t>:</w:t>
      </w:r>
    </w:p>
    <w:p w:rsidR="001757B9" w:rsidRDefault="001757B9" w:rsidP="00102622">
      <w:pPr>
        <w:spacing w:line="276" w:lineRule="auto"/>
        <w:ind w:firstLineChars="200" w:firstLine="480"/>
      </w:pPr>
      <w:r>
        <w:rPr>
          <w:rFonts w:hint="eastAsia"/>
        </w:rPr>
        <w:t xml:space="preserve">public </w:t>
      </w:r>
      <w:r>
        <w:t>void getSomething(</w:t>
      </w:r>
      <w:r w:rsidR="008D68B0">
        <w:t>Model model</w:t>
      </w:r>
      <w:r>
        <w:t>)</w:t>
      </w:r>
      <w:r w:rsidR="008D68B0">
        <w:t xml:space="preserve"> {model.addAttribute("thing", something);}</w:t>
      </w:r>
    </w:p>
    <w:p w:rsidR="007D37FC" w:rsidRPr="00D161E8" w:rsidRDefault="00003F2D" w:rsidP="00102622">
      <w:pPr>
        <w:spacing w:line="276" w:lineRule="auto"/>
      </w:pPr>
      <w:r>
        <w:t xml:space="preserve">    </w:t>
      </w:r>
      <w:r w:rsidR="00C81B64">
        <w:rPr>
          <w:rFonts w:hint="eastAsia"/>
        </w:rPr>
        <w:t>这些属性会被放入</w:t>
      </w:r>
      <w:r w:rsidR="00C81B64">
        <w:rPr>
          <w:rFonts w:hint="eastAsia"/>
        </w:rPr>
        <w:t>requ</w:t>
      </w:r>
      <w:r w:rsidR="000C6F6F">
        <w:rPr>
          <w:rFonts w:hint="eastAsia"/>
        </w:rPr>
        <w:t>e</w:t>
      </w:r>
      <w:r w:rsidR="00C81B64">
        <w:rPr>
          <w:rFonts w:hint="eastAsia"/>
        </w:rPr>
        <w:t>st</w:t>
      </w:r>
      <w:r w:rsidR="000C6F6F">
        <w:rPr>
          <w:rFonts w:hint="eastAsia"/>
        </w:rPr>
        <w:t>作用域</w:t>
      </w:r>
      <w:r w:rsidR="00204C91">
        <w:rPr>
          <w:rFonts w:hint="eastAsia"/>
        </w:rPr>
        <w:t>，在</w:t>
      </w:r>
      <w:r w:rsidR="00204C91">
        <w:rPr>
          <w:rFonts w:hint="eastAsia"/>
        </w:rPr>
        <w:t>J</w:t>
      </w:r>
      <w:r w:rsidR="00204C91">
        <w:t>SP</w:t>
      </w:r>
      <w:r w:rsidR="00204C91">
        <w:rPr>
          <w:rFonts w:hint="eastAsia"/>
        </w:rPr>
        <w:t>使用</w:t>
      </w:r>
      <w:r w:rsidR="00204C91">
        <w:rPr>
          <w:rFonts w:hint="eastAsia"/>
        </w:rPr>
        <w:t>$</w:t>
      </w:r>
      <w:r w:rsidR="00204C91">
        <w:t>{thing}</w:t>
      </w:r>
      <w:r w:rsidR="00204C91">
        <w:rPr>
          <w:rFonts w:hint="eastAsia"/>
        </w:rPr>
        <w:t>就可以获取到</w:t>
      </w:r>
      <w:r w:rsidR="009D4F81">
        <w:rPr>
          <w:rFonts w:hint="eastAsia"/>
        </w:rPr>
        <w:t>属性。</w:t>
      </w:r>
    </w:p>
    <w:p w:rsidR="00831655" w:rsidRDefault="00056DA1" w:rsidP="00102622">
      <w:pPr>
        <w:pStyle w:val="30"/>
        <w:spacing w:line="276" w:lineRule="auto"/>
      </w:pPr>
      <w:bookmarkStart w:id="42" w:name="_Toc15503648"/>
      <w:r>
        <w:rPr>
          <w:rFonts w:hint="eastAsia"/>
        </w:rPr>
        <w:t>接受</w:t>
      </w:r>
      <w:r w:rsidR="00986FC6">
        <w:rPr>
          <w:rFonts w:hint="eastAsia"/>
        </w:rPr>
        <w:t>请求参数</w:t>
      </w:r>
      <w:bookmarkEnd w:id="42"/>
    </w:p>
    <w:p w:rsidR="009611CB" w:rsidRDefault="007E79FC" w:rsidP="00102622">
      <w:pPr>
        <w:spacing w:line="276" w:lineRule="auto"/>
      </w:pPr>
      <w:r>
        <w:rPr>
          <w:rFonts w:hint="eastAsia"/>
        </w:rPr>
        <w:t>Spring</w:t>
      </w:r>
      <w:r w:rsidR="009B3308">
        <w:rPr>
          <w:rFonts w:hint="eastAsia"/>
        </w:rPr>
        <w:t>可以处理以下类型的请求参数</w:t>
      </w:r>
      <w:r w:rsidR="00730534">
        <w:rPr>
          <w:rFonts w:hint="eastAsia"/>
        </w:rPr>
        <w:t>：</w:t>
      </w:r>
    </w:p>
    <w:p w:rsidR="00A27C1F" w:rsidRDefault="0020590B" w:rsidP="00102622">
      <w:pPr>
        <w:spacing w:line="276" w:lineRule="auto"/>
        <w:ind w:firstLineChars="200" w:firstLine="480"/>
      </w:pPr>
      <w:r>
        <w:rPr>
          <w:rFonts w:hint="eastAsia"/>
        </w:rPr>
        <w:t>1</w:t>
      </w:r>
      <w:r>
        <w:t>.</w:t>
      </w:r>
      <w:r w:rsidR="00A27C1F">
        <w:rPr>
          <w:rFonts w:hint="eastAsia"/>
        </w:rPr>
        <w:t>查询参数</w:t>
      </w:r>
      <w:r w:rsidR="00F33934">
        <w:rPr>
          <w:rFonts w:hint="eastAsia"/>
        </w:rPr>
        <w:t>(</w:t>
      </w:r>
      <w:r w:rsidR="00F33934">
        <w:t>Query Parameter)</w:t>
      </w:r>
    </w:p>
    <w:p w:rsidR="003C0336" w:rsidRDefault="00AA4B47" w:rsidP="00102622">
      <w:pPr>
        <w:spacing w:line="276" w:lineRule="auto"/>
        <w:ind w:firstLineChars="200" w:firstLine="480"/>
      </w:pPr>
      <w:r>
        <w:rPr>
          <w:rFonts w:hint="eastAsia"/>
        </w:rPr>
        <w:t>查询参数的</w:t>
      </w:r>
      <w:r w:rsidR="002C7EA8">
        <w:rPr>
          <w:rFonts w:hint="eastAsia"/>
        </w:rPr>
        <w:t>请求</w:t>
      </w:r>
      <w:r>
        <w:rPr>
          <w:rFonts w:hint="eastAsia"/>
        </w:rPr>
        <w:t>形式为</w:t>
      </w:r>
      <w:r w:rsidR="00FF0AEE">
        <w:rPr>
          <w:rFonts w:hint="eastAsia"/>
        </w:rPr>
        <w:t>h</w:t>
      </w:r>
      <w:r w:rsidR="00FF0AEE">
        <w:t>ttp:/xxxx/App</w:t>
      </w:r>
      <w:r w:rsidR="00EC3C06">
        <w:t>?</w:t>
      </w:r>
      <w:r w:rsidR="00BF4F19">
        <w:t>id=123&amp;&amp;</w:t>
      </w:r>
      <w:r w:rsidR="00270A52">
        <w:t>name=abc</w:t>
      </w:r>
      <w:r w:rsidR="007F6E46">
        <w:rPr>
          <w:rFonts w:hint="eastAsia"/>
        </w:rPr>
        <w:t>，</w:t>
      </w:r>
      <w:r w:rsidR="00473108">
        <w:rPr>
          <w:rFonts w:hint="eastAsia"/>
        </w:rPr>
        <w:t>在</w:t>
      </w:r>
      <w:r w:rsidR="00473108">
        <w:rPr>
          <w:rFonts w:hint="eastAsia"/>
        </w:rPr>
        <w:t>controller</w:t>
      </w:r>
      <w:r w:rsidR="00473108">
        <w:rPr>
          <w:rFonts w:hint="eastAsia"/>
        </w:rPr>
        <w:t>中可以使用</w:t>
      </w:r>
      <w:r w:rsidR="0050005C">
        <w:rPr>
          <w:rFonts w:hint="eastAsia"/>
        </w:rPr>
        <w:t>@Request</w:t>
      </w:r>
      <w:r w:rsidR="0050005C">
        <w:t>Param</w:t>
      </w:r>
      <w:r w:rsidR="0050005C">
        <w:rPr>
          <w:rFonts w:hint="eastAsia"/>
        </w:rPr>
        <w:t>标注入参</w:t>
      </w:r>
      <w:r w:rsidR="000C38A5">
        <w:rPr>
          <w:rFonts w:hint="eastAsia"/>
        </w:rPr>
        <w:t>，</w:t>
      </w:r>
      <w:r w:rsidR="000C38A5">
        <w:rPr>
          <w:rFonts w:hint="eastAsia"/>
        </w:rPr>
        <w:t>Spring</w:t>
      </w:r>
      <w:r w:rsidR="000C38A5">
        <w:rPr>
          <w:rFonts w:hint="eastAsia"/>
        </w:rPr>
        <w:t>则</w:t>
      </w:r>
      <w:r w:rsidR="00BC6D46">
        <w:rPr>
          <w:rFonts w:hint="eastAsia"/>
        </w:rPr>
        <w:t>会将请求参数</w:t>
      </w:r>
      <w:r w:rsidR="00F70EE7">
        <w:rPr>
          <w:rFonts w:hint="eastAsia"/>
        </w:rPr>
        <w:t>作为入参传入。</w:t>
      </w:r>
    </w:p>
    <w:p w:rsidR="00C23026" w:rsidRPr="00022E31" w:rsidRDefault="00C23026" w:rsidP="00022E31">
      <w:pPr>
        <w:autoSpaceDE w:val="0"/>
        <w:autoSpaceDN w:val="0"/>
        <w:adjustRightInd w:val="0"/>
        <w:spacing w:line="240" w:lineRule="auto"/>
        <w:ind w:leftChars="200" w:left="480"/>
        <w:jc w:val="left"/>
        <w:rPr>
          <w:rFonts w:ascii="Consolas" w:hAnsi="Consolas"/>
          <w:sz w:val="18"/>
        </w:rPr>
      </w:pPr>
      <w:r w:rsidRPr="00022E31">
        <w:rPr>
          <w:rFonts w:ascii="Consolas" w:hAnsi="Consolas" w:hint="eastAsia"/>
          <w:sz w:val="18"/>
        </w:rPr>
        <w:t>public</w:t>
      </w:r>
      <w:r w:rsidRPr="00022E31">
        <w:rPr>
          <w:rFonts w:ascii="Consolas" w:hAnsi="Consolas"/>
          <w:sz w:val="18"/>
        </w:rPr>
        <w:t xml:space="preserve"> String get(</w:t>
      </w:r>
    </w:p>
    <w:p w:rsidR="00C23026" w:rsidRPr="00022E31" w:rsidRDefault="00C23026" w:rsidP="00022E31">
      <w:pPr>
        <w:autoSpaceDE w:val="0"/>
        <w:autoSpaceDN w:val="0"/>
        <w:adjustRightInd w:val="0"/>
        <w:spacing w:line="240" w:lineRule="auto"/>
        <w:ind w:leftChars="200" w:left="480"/>
        <w:jc w:val="left"/>
        <w:rPr>
          <w:rFonts w:ascii="Consolas" w:hAnsi="Consolas"/>
          <w:sz w:val="18"/>
        </w:rPr>
      </w:pPr>
      <w:r w:rsidRPr="00022E31">
        <w:rPr>
          <w:rFonts w:ascii="Consolas" w:hAnsi="Consolas"/>
          <w:sz w:val="18"/>
        </w:rPr>
        <w:t>@RequestParam("id") int id,</w:t>
      </w:r>
    </w:p>
    <w:p w:rsidR="00C23026" w:rsidRPr="00022E31" w:rsidRDefault="009E2BC5" w:rsidP="00022E31">
      <w:pPr>
        <w:autoSpaceDE w:val="0"/>
        <w:autoSpaceDN w:val="0"/>
        <w:adjustRightInd w:val="0"/>
        <w:spacing w:line="240" w:lineRule="auto"/>
        <w:ind w:leftChars="200" w:left="480"/>
        <w:jc w:val="left"/>
        <w:rPr>
          <w:rFonts w:ascii="Consolas" w:hAnsi="Consolas"/>
          <w:sz w:val="18"/>
        </w:rPr>
      </w:pPr>
      <w:r w:rsidRPr="00022E31">
        <w:rPr>
          <w:rFonts w:ascii="Consolas" w:hAnsi="Consolas"/>
          <w:sz w:val="18"/>
        </w:rPr>
        <w:t>@RequestParam("</w:t>
      </w:r>
      <w:r w:rsidR="0076149C" w:rsidRPr="00022E31">
        <w:rPr>
          <w:rFonts w:ascii="Consolas" w:hAnsi="Consolas"/>
          <w:sz w:val="18"/>
        </w:rPr>
        <w:t>name</w:t>
      </w:r>
      <w:r w:rsidRPr="00022E31">
        <w:rPr>
          <w:rFonts w:ascii="Consolas" w:hAnsi="Consolas"/>
          <w:sz w:val="18"/>
        </w:rPr>
        <w:t xml:space="preserve">") </w:t>
      </w:r>
      <w:r w:rsidR="00C23026" w:rsidRPr="00022E31">
        <w:rPr>
          <w:rFonts w:ascii="Consolas" w:hAnsi="Consolas"/>
          <w:sz w:val="18"/>
        </w:rPr>
        <w:t>String name)</w:t>
      </w:r>
      <w:r w:rsidR="00F17333" w:rsidRPr="00022E31">
        <w:rPr>
          <w:rFonts w:ascii="Consolas" w:hAnsi="Consolas"/>
          <w:sz w:val="18"/>
        </w:rPr>
        <w:t xml:space="preserve"> {</w:t>
      </w:r>
      <w:r w:rsidR="00CF3D52" w:rsidRPr="00022E31">
        <w:rPr>
          <w:rFonts w:ascii="Consolas" w:hAnsi="Consolas"/>
          <w:sz w:val="18"/>
        </w:rPr>
        <w:t>..</w:t>
      </w:r>
      <w:r w:rsidR="00F17333" w:rsidRPr="00022E31">
        <w:rPr>
          <w:rFonts w:ascii="Consolas" w:hAnsi="Consolas"/>
          <w:sz w:val="18"/>
        </w:rPr>
        <w:t>}</w:t>
      </w:r>
    </w:p>
    <w:p w:rsidR="00C3005E" w:rsidRDefault="00503141" w:rsidP="00102622">
      <w:pPr>
        <w:spacing w:line="276" w:lineRule="auto"/>
        <w:ind w:firstLineChars="200" w:firstLine="480"/>
      </w:pPr>
      <w:r>
        <w:rPr>
          <w:rFonts w:hint="eastAsia"/>
        </w:rPr>
        <w:t>2</w:t>
      </w:r>
      <w:r w:rsidR="00F8494A">
        <w:t>.</w:t>
      </w:r>
      <w:r w:rsidR="00C3005E">
        <w:rPr>
          <w:rFonts w:hint="eastAsia"/>
        </w:rPr>
        <w:t>路径变量</w:t>
      </w:r>
      <w:r w:rsidR="00085CCC">
        <w:rPr>
          <w:rFonts w:hint="eastAsia"/>
        </w:rPr>
        <w:t>(</w:t>
      </w:r>
      <w:r w:rsidR="00AB63D3">
        <w:t>Path Parameter</w:t>
      </w:r>
      <w:r w:rsidR="00085CCC">
        <w:t>)</w:t>
      </w:r>
    </w:p>
    <w:p w:rsidR="0001083E" w:rsidRDefault="00D60230" w:rsidP="00102622">
      <w:pPr>
        <w:spacing w:line="276" w:lineRule="auto"/>
        <w:ind w:firstLineChars="200" w:firstLine="480"/>
      </w:pPr>
      <w:r>
        <w:rPr>
          <w:rFonts w:hint="eastAsia"/>
        </w:rPr>
        <w:t>查询参数的</w:t>
      </w:r>
      <w:r w:rsidR="000F13DF">
        <w:rPr>
          <w:rFonts w:hint="eastAsia"/>
        </w:rPr>
        <w:t>请求</w:t>
      </w:r>
      <w:r>
        <w:rPr>
          <w:rFonts w:hint="eastAsia"/>
        </w:rPr>
        <w:t>形式为</w:t>
      </w:r>
      <w:r w:rsidR="002C7EA8">
        <w:rPr>
          <w:rFonts w:hint="eastAsia"/>
        </w:rPr>
        <w:t>h</w:t>
      </w:r>
      <w:r w:rsidR="002C7EA8">
        <w:t>ttp:/xxx</w:t>
      </w:r>
      <w:r w:rsidR="00540006">
        <w:rPr>
          <w:rFonts w:hint="eastAsia"/>
        </w:rPr>
        <w:t>x</w:t>
      </w:r>
      <w:r w:rsidR="00540006">
        <w:t>/App/user/1234</w:t>
      </w:r>
      <w:r w:rsidR="00A117D7">
        <w:rPr>
          <w:rFonts w:hint="eastAsia"/>
        </w:rPr>
        <w:t>，其中</w:t>
      </w:r>
      <w:r w:rsidR="00A117D7">
        <w:rPr>
          <w:rFonts w:hint="eastAsia"/>
        </w:rPr>
        <w:t>1234</w:t>
      </w:r>
      <w:r w:rsidR="00A117D7">
        <w:rPr>
          <w:rFonts w:hint="eastAsia"/>
        </w:rPr>
        <w:t>为参数</w:t>
      </w:r>
      <w:r w:rsidR="00956FDA">
        <w:rPr>
          <w:rFonts w:hint="eastAsia"/>
        </w:rPr>
        <w:t>，在</w:t>
      </w:r>
      <w:r w:rsidR="00956FDA">
        <w:rPr>
          <w:rFonts w:hint="eastAsia"/>
        </w:rPr>
        <w:t>controller</w:t>
      </w:r>
      <w:r w:rsidR="00956FDA">
        <w:rPr>
          <w:rFonts w:hint="eastAsia"/>
        </w:rPr>
        <w:t>中可以使用</w:t>
      </w:r>
      <w:r w:rsidR="00956FDA">
        <w:rPr>
          <w:rFonts w:hint="eastAsia"/>
        </w:rPr>
        <w:t>@</w:t>
      </w:r>
      <w:r w:rsidR="00181548">
        <w:t>RequestMapping</w:t>
      </w:r>
      <w:r w:rsidR="00181548">
        <w:rPr>
          <w:rFonts w:hint="eastAsia"/>
        </w:rPr>
        <w:t>中在</w:t>
      </w:r>
      <w:r w:rsidR="00DD3974">
        <w:rPr>
          <w:rFonts w:hint="eastAsia"/>
        </w:rPr>
        <w:t>请求</w:t>
      </w:r>
      <w:r w:rsidR="00DD3974">
        <w:rPr>
          <w:rFonts w:hint="eastAsia"/>
        </w:rPr>
        <w:t>Url</w:t>
      </w:r>
      <w:r w:rsidR="00DD3974">
        <w:rPr>
          <w:rFonts w:hint="eastAsia"/>
        </w:rPr>
        <w:t>中的</w:t>
      </w:r>
      <w:r w:rsidR="00181548">
        <w:rPr>
          <w:rFonts w:hint="eastAsia"/>
        </w:rPr>
        <w:t>参数的位置使用</w:t>
      </w:r>
      <w:r w:rsidR="00181548">
        <w:rPr>
          <w:rFonts w:hint="eastAsia"/>
        </w:rPr>
        <w:t>{</w:t>
      </w:r>
      <w:r w:rsidR="009447BD">
        <w:t>paramName</w:t>
      </w:r>
      <w:r w:rsidR="00181548">
        <w:t>}</w:t>
      </w:r>
      <w:r w:rsidR="00ED13E8">
        <w:rPr>
          <w:rFonts w:hint="eastAsia"/>
        </w:rPr>
        <w:t>占位符</w:t>
      </w:r>
      <w:r w:rsidR="00352C02">
        <w:rPr>
          <w:rFonts w:hint="eastAsia"/>
        </w:rPr>
        <w:t>替代</w:t>
      </w:r>
      <w:r w:rsidR="00797DE7">
        <w:rPr>
          <w:rFonts w:hint="eastAsia"/>
        </w:rPr>
        <w:t>参数</w:t>
      </w:r>
      <w:r w:rsidR="00255556">
        <w:rPr>
          <w:rFonts w:hint="eastAsia"/>
        </w:rPr>
        <w:t>，然后使用</w:t>
      </w:r>
      <w:r w:rsidR="00255556">
        <w:rPr>
          <w:rFonts w:hint="eastAsia"/>
        </w:rPr>
        <w:t>@</w:t>
      </w:r>
      <w:r w:rsidR="00255556">
        <w:t>PathVariable</w:t>
      </w:r>
      <w:r w:rsidR="00152158">
        <w:rPr>
          <w:rFonts w:hint="eastAsia"/>
        </w:rPr>
        <w:t>标注</w:t>
      </w:r>
      <w:r w:rsidR="00CC1A99">
        <w:rPr>
          <w:rFonts w:hint="eastAsia"/>
        </w:rPr>
        <w:t>方法入参</w:t>
      </w:r>
      <w:r w:rsidR="00152158">
        <w:rPr>
          <w:rFonts w:hint="eastAsia"/>
        </w:rPr>
        <w:t>对应的占位符</w:t>
      </w:r>
      <w:r w:rsidR="00D22D20">
        <w:rPr>
          <w:rFonts w:hint="eastAsia"/>
        </w:rPr>
        <w:t>。</w:t>
      </w:r>
    </w:p>
    <w:p w:rsidR="00D22D20" w:rsidRPr="00022E31" w:rsidRDefault="0003458B" w:rsidP="00022E31">
      <w:pPr>
        <w:spacing w:line="240" w:lineRule="auto"/>
        <w:ind w:firstLineChars="200" w:firstLine="360"/>
        <w:rPr>
          <w:rFonts w:ascii="Consolas" w:hAnsi="Consolas"/>
          <w:sz w:val="18"/>
        </w:rPr>
      </w:pPr>
      <w:r w:rsidRPr="00022E31">
        <w:rPr>
          <w:rFonts w:ascii="Consolas" w:hAnsi="Consolas" w:hint="eastAsia"/>
          <w:sz w:val="18"/>
        </w:rPr>
        <w:t>@</w:t>
      </w:r>
      <w:r w:rsidRPr="00022E31">
        <w:rPr>
          <w:rFonts w:ascii="Consolas" w:hAnsi="Consolas"/>
          <w:sz w:val="18"/>
        </w:rPr>
        <w:t>RequestMapping(</w:t>
      </w:r>
      <w:r w:rsidR="00324E1A" w:rsidRPr="00022E31">
        <w:rPr>
          <w:rFonts w:ascii="Consolas" w:hAnsi="Consolas"/>
          <w:sz w:val="18"/>
        </w:rPr>
        <w:t>url="</w:t>
      </w:r>
      <w:r w:rsidR="00D953AA" w:rsidRPr="00022E31">
        <w:rPr>
          <w:rFonts w:ascii="Consolas" w:hAnsi="Consolas"/>
          <w:sz w:val="18"/>
        </w:rPr>
        <w:t>/user/{</w:t>
      </w:r>
      <w:r w:rsidR="00A50F9B" w:rsidRPr="00022E31">
        <w:rPr>
          <w:rFonts w:ascii="Consolas" w:hAnsi="Consolas"/>
          <w:sz w:val="18"/>
        </w:rPr>
        <w:t>user_id</w:t>
      </w:r>
      <w:r w:rsidR="00D953AA" w:rsidRPr="00022E31">
        <w:rPr>
          <w:rFonts w:ascii="Consolas" w:hAnsi="Consolas"/>
          <w:sz w:val="18"/>
        </w:rPr>
        <w:t>}</w:t>
      </w:r>
      <w:r w:rsidR="00324E1A" w:rsidRPr="00022E31">
        <w:rPr>
          <w:rFonts w:ascii="Consolas" w:hAnsi="Consolas"/>
          <w:sz w:val="18"/>
        </w:rPr>
        <w:t>"</w:t>
      </w:r>
      <w:r w:rsidR="000738AF" w:rsidRPr="00022E31">
        <w:rPr>
          <w:rFonts w:ascii="Consolas" w:hAnsi="Consolas"/>
          <w:sz w:val="18"/>
        </w:rPr>
        <w:t xml:space="preserve"> ..</w:t>
      </w:r>
      <w:r w:rsidRPr="00022E31">
        <w:rPr>
          <w:rFonts w:ascii="Consolas" w:hAnsi="Consolas"/>
          <w:sz w:val="18"/>
        </w:rPr>
        <w:t>)</w:t>
      </w:r>
    </w:p>
    <w:p w:rsidR="00FC0FFD" w:rsidRPr="00022E31" w:rsidRDefault="00D22D20" w:rsidP="00022E31">
      <w:pPr>
        <w:spacing w:line="240" w:lineRule="auto"/>
        <w:ind w:firstLineChars="200" w:firstLine="360"/>
        <w:rPr>
          <w:rFonts w:ascii="Consolas" w:hAnsi="Consolas"/>
          <w:sz w:val="18"/>
        </w:rPr>
      </w:pPr>
      <w:r w:rsidRPr="00022E31">
        <w:rPr>
          <w:rFonts w:ascii="Consolas" w:hAnsi="Consolas" w:hint="eastAsia"/>
          <w:sz w:val="18"/>
        </w:rPr>
        <w:t>public</w:t>
      </w:r>
      <w:r w:rsidRPr="00022E31">
        <w:rPr>
          <w:rFonts w:ascii="Consolas" w:hAnsi="Consolas"/>
          <w:sz w:val="18"/>
        </w:rPr>
        <w:t xml:space="preserve"> String get(</w:t>
      </w:r>
    </w:p>
    <w:p w:rsidR="00D22D20" w:rsidRPr="00022E31" w:rsidRDefault="00FC0FFD" w:rsidP="00022E31">
      <w:pPr>
        <w:spacing w:line="240" w:lineRule="auto"/>
        <w:ind w:left="360" w:firstLineChars="200" w:firstLine="360"/>
        <w:rPr>
          <w:rFonts w:ascii="Consolas" w:hAnsi="Consolas"/>
          <w:sz w:val="18"/>
        </w:rPr>
      </w:pPr>
      <w:r w:rsidRPr="00022E31">
        <w:rPr>
          <w:rFonts w:ascii="Consolas" w:hAnsi="Consolas"/>
          <w:sz w:val="18"/>
        </w:rPr>
        <w:t>@PathVariable("userId")</w:t>
      </w:r>
      <w:r w:rsidR="00D10F32" w:rsidRPr="00022E31">
        <w:rPr>
          <w:rFonts w:ascii="Consolas" w:hAnsi="Consolas"/>
          <w:sz w:val="18"/>
        </w:rPr>
        <w:t xml:space="preserve"> int userId</w:t>
      </w:r>
      <w:r w:rsidR="00D22D20" w:rsidRPr="00022E31">
        <w:rPr>
          <w:rFonts w:ascii="Consolas" w:hAnsi="Consolas"/>
          <w:sz w:val="18"/>
        </w:rPr>
        <w:t>)</w:t>
      </w:r>
      <w:r w:rsidR="00022CB6" w:rsidRPr="00022E31">
        <w:rPr>
          <w:rFonts w:ascii="Consolas" w:hAnsi="Consolas"/>
          <w:sz w:val="18"/>
        </w:rPr>
        <w:t xml:space="preserve"> {..}</w:t>
      </w:r>
    </w:p>
    <w:p w:rsidR="00503141" w:rsidRDefault="00503141" w:rsidP="00102622">
      <w:pPr>
        <w:spacing w:line="276" w:lineRule="auto"/>
        <w:ind w:firstLineChars="200" w:firstLine="480"/>
      </w:pPr>
      <w:r>
        <w:rPr>
          <w:rFonts w:hint="eastAsia"/>
        </w:rPr>
        <w:t>3</w:t>
      </w:r>
      <w:r>
        <w:t>.</w:t>
      </w:r>
      <w:r>
        <w:rPr>
          <w:rFonts w:hint="eastAsia"/>
        </w:rPr>
        <w:t>表单参数</w:t>
      </w:r>
      <w:r>
        <w:rPr>
          <w:rFonts w:hint="eastAsia"/>
        </w:rPr>
        <w:t>(</w:t>
      </w:r>
      <w:r>
        <w:t>Form Parameter)</w:t>
      </w:r>
    </w:p>
    <w:p w:rsidR="00503141" w:rsidRPr="009611CB" w:rsidRDefault="00843F2E" w:rsidP="00102622">
      <w:pPr>
        <w:spacing w:line="276" w:lineRule="auto"/>
        <w:ind w:firstLineChars="200" w:firstLine="480"/>
      </w:pPr>
      <w:r>
        <w:tab/>
      </w:r>
    </w:p>
    <w:p w:rsidR="009146C5" w:rsidRDefault="009146C5" w:rsidP="00102622">
      <w:pPr>
        <w:pStyle w:val="30"/>
        <w:spacing w:line="276" w:lineRule="auto"/>
      </w:pPr>
      <w:bookmarkStart w:id="43" w:name="_Toc15503649"/>
      <w:r>
        <w:rPr>
          <w:rFonts w:hint="eastAsia"/>
        </w:rPr>
        <w:lastRenderedPageBreak/>
        <w:t>处理表单</w:t>
      </w:r>
      <w:bookmarkEnd w:id="43"/>
    </w:p>
    <w:p w:rsidR="00C41BD6" w:rsidRDefault="00C41BD6" w:rsidP="00102622">
      <w:pPr>
        <w:spacing w:line="276" w:lineRule="auto"/>
        <w:ind w:firstLineChars="200" w:firstLine="480"/>
      </w:pPr>
      <w:r>
        <w:rPr>
          <w:rFonts w:hint="eastAsia"/>
        </w:rPr>
        <w:t>S</w:t>
      </w:r>
      <w:r>
        <w:t>pring</w:t>
      </w:r>
      <w:r>
        <w:rPr>
          <w:rFonts w:hint="eastAsia"/>
        </w:rPr>
        <w:t>可以自动处理表单和</w:t>
      </w:r>
      <w:r>
        <w:rPr>
          <w:rFonts w:hint="eastAsia"/>
        </w:rPr>
        <w:t>POJO</w:t>
      </w:r>
      <w:r>
        <w:rPr>
          <w:rFonts w:hint="eastAsia"/>
        </w:rPr>
        <w:t>之间的关系，只要表单的参数名称和</w:t>
      </w:r>
      <w:r>
        <w:rPr>
          <w:rFonts w:hint="eastAsia"/>
        </w:rPr>
        <w:t>java</w:t>
      </w:r>
      <w:r>
        <w:rPr>
          <w:rFonts w:hint="eastAsia"/>
        </w:rPr>
        <w:t>的实体名称</w:t>
      </w:r>
      <w:r w:rsidR="009A6138">
        <w:rPr>
          <w:rFonts w:hint="eastAsia"/>
        </w:rPr>
        <w:t>一致，</w:t>
      </w:r>
      <w:r w:rsidR="009A6138">
        <w:rPr>
          <w:rFonts w:hint="eastAsia"/>
        </w:rPr>
        <w:t>Spring</w:t>
      </w:r>
      <w:r w:rsidR="009A6138">
        <w:rPr>
          <w:rFonts w:hint="eastAsia"/>
        </w:rPr>
        <w:t>就能自动将</w:t>
      </w:r>
      <w:r w:rsidR="009A2C17">
        <w:rPr>
          <w:rFonts w:hint="eastAsia"/>
        </w:rPr>
        <w:t>表单参数设置到</w:t>
      </w:r>
      <w:r w:rsidR="009A2C17">
        <w:rPr>
          <w:rFonts w:hint="eastAsia"/>
        </w:rPr>
        <w:t>java</w:t>
      </w:r>
      <w:r w:rsidR="009A2C17">
        <w:rPr>
          <w:rFonts w:hint="eastAsia"/>
        </w:rPr>
        <w:t>实体中。</w:t>
      </w:r>
    </w:p>
    <w:p w:rsidR="00FC1D6F" w:rsidRDefault="00FC1D6F" w:rsidP="00102622">
      <w:pPr>
        <w:spacing w:line="276" w:lineRule="auto"/>
        <w:ind w:firstLineChars="200" w:firstLine="480"/>
      </w:pPr>
      <w:r>
        <w:rPr>
          <w:rFonts w:hint="eastAsia"/>
        </w:rPr>
        <w:t>如一个</w:t>
      </w:r>
      <w:r w:rsidR="00800F5A">
        <w:rPr>
          <w:rFonts w:hint="eastAsia"/>
        </w:rPr>
        <w:t>表单如下：</w:t>
      </w:r>
    </w:p>
    <w:p w:rsidR="00F87665" w:rsidRPr="00022E31" w:rsidRDefault="00F87665" w:rsidP="00022E31">
      <w:pPr>
        <w:autoSpaceDE w:val="0"/>
        <w:autoSpaceDN w:val="0"/>
        <w:adjustRightInd w:val="0"/>
        <w:spacing w:line="240" w:lineRule="auto"/>
        <w:ind w:firstLineChars="200" w:firstLine="360"/>
        <w:jc w:val="left"/>
        <w:rPr>
          <w:rFonts w:ascii="Consolas" w:hAnsi="Consolas"/>
          <w:sz w:val="18"/>
        </w:rPr>
      </w:pPr>
      <w:r w:rsidRPr="00022E31">
        <w:rPr>
          <w:rFonts w:ascii="Consolas" w:hAnsi="Consolas"/>
          <w:sz w:val="18"/>
        </w:rPr>
        <w:t>&lt;form action="create" method="POST"&gt;</w:t>
      </w:r>
    </w:p>
    <w:p w:rsidR="00F87665" w:rsidRPr="00022E31" w:rsidRDefault="00F87665" w:rsidP="00022E31">
      <w:pPr>
        <w:autoSpaceDE w:val="0"/>
        <w:autoSpaceDN w:val="0"/>
        <w:adjustRightInd w:val="0"/>
        <w:spacing w:line="240" w:lineRule="auto"/>
        <w:jc w:val="left"/>
        <w:rPr>
          <w:rFonts w:ascii="Consolas" w:hAnsi="Consolas"/>
          <w:sz w:val="18"/>
        </w:rPr>
      </w:pPr>
      <w:r w:rsidRPr="00022E31">
        <w:rPr>
          <w:rFonts w:ascii="Consolas" w:hAnsi="Consolas"/>
          <w:sz w:val="18"/>
        </w:rPr>
        <w:t xml:space="preserve">   </w:t>
      </w:r>
      <w:r w:rsidR="00213239" w:rsidRPr="00022E31">
        <w:rPr>
          <w:rFonts w:ascii="Consolas" w:hAnsi="Consolas"/>
          <w:sz w:val="18"/>
        </w:rPr>
        <w:t xml:space="preserve">     </w:t>
      </w:r>
      <w:r w:rsidRPr="00022E31">
        <w:rPr>
          <w:rFonts w:ascii="Consolas" w:hAnsi="Consolas"/>
          <w:sz w:val="18"/>
        </w:rPr>
        <w:t>标题</w:t>
      </w:r>
      <w:r w:rsidRPr="00022E31">
        <w:rPr>
          <w:rFonts w:ascii="Consolas" w:hAnsi="Consolas"/>
          <w:sz w:val="18"/>
        </w:rPr>
        <w:t xml:space="preserve"> &lt;input type="text" name="title"/&gt;&lt;br/&gt;&lt;br/&gt;</w:t>
      </w:r>
    </w:p>
    <w:p w:rsidR="00F87665" w:rsidRPr="00022E31" w:rsidRDefault="00F87665" w:rsidP="00022E31">
      <w:pPr>
        <w:autoSpaceDE w:val="0"/>
        <w:autoSpaceDN w:val="0"/>
        <w:adjustRightInd w:val="0"/>
        <w:spacing w:line="240" w:lineRule="auto"/>
        <w:jc w:val="left"/>
        <w:rPr>
          <w:rFonts w:ascii="Consolas" w:hAnsi="Consolas"/>
          <w:sz w:val="18"/>
        </w:rPr>
      </w:pPr>
      <w:r w:rsidRPr="00022E31">
        <w:rPr>
          <w:rFonts w:ascii="Consolas" w:hAnsi="Consolas"/>
          <w:sz w:val="18"/>
        </w:rPr>
        <w:t xml:space="preserve">    </w:t>
      </w:r>
      <w:r w:rsidR="00213239" w:rsidRPr="00022E31">
        <w:rPr>
          <w:rFonts w:ascii="Consolas" w:hAnsi="Consolas"/>
          <w:sz w:val="18"/>
        </w:rPr>
        <w:t xml:space="preserve">    </w:t>
      </w:r>
      <w:r w:rsidRPr="00022E31">
        <w:rPr>
          <w:rFonts w:ascii="Consolas" w:hAnsi="Consolas"/>
          <w:sz w:val="18"/>
        </w:rPr>
        <w:t>内容</w:t>
      </w:r>
      <w:r w:rsidRPr="00022E31">
        <w:rPr>
          <w:rFonts w:ascii="Consolas" w:hAnsi="Consolas"/>
          <w:sz w:val="18"/>
        </w:rPr>
        <w:t xml:space="preserve"> &lt;textarea rows="5" cols="20" name="describle"&gt;&lt;/textarea&gt;</w:t>
      </w:r>
    </w:p>
    <w:p w:rsidR="00F87665" w:rsidRPr="00022E31" w:rsidRDefault="00F87665" w:rsidP="00022E31">
      <w:pPr>
        <w:autoSpaceDE w:val="0"/>
        <w:autoSpaceDN w:val="0"/>
        <w:adjustRightInd w:val="0"/>
        <w:spacing w:line="240" w:lineRule="auto"/>
        <w:jc w:val="left"/>
        <w:rPr>
          <w:rFonts w:ascii="Consolas" w:hAnsi="Consolas"/>
          <w:sz w:val="18"/>
        </w:rPr>
      </w:pPr>
      <w:r w:rsidRPr="00022E31">
        <w:rPr>
          <w:rFonts w:ascii="Consolas" w:hAnsi="Consolas"/>
          <w:sz w:val="18"/>
        </w:rPr>
        <w:t xml:space="preserve">         </w:t>
      </w:r>
      <w:r w:rsidR="00726A24" w:rsidRPr="00022E31">
        <w:rPr>
          <w:rFonts w:ascii="Consolas" w:hAnsi="Consolas"/>
          <w:sz w:val="18"/>
        </w:rPr>
        <w:t xml:space="preserve">    </w:t>
      </w:r>
      <w:r w:rsidRPr="00022E31">
        <w:rPr>
          <w:rFonts w:ascii="Consolas" w:hAnsi="Consolas"/>
          <w:sz w:val="18"/>
        </w:rPr>
        <w:t>&lt;input type="submit"&gt;</w:t>
      </w:r>
    </w:p>
    <w:p w:rsidR="00685C97" w:rsidRPr="00022E31" w:rsidRDefault="00F87665" w:rsidP="00022E31">
      <w:pPr>
        <w:pStyle w:val="21"/>
        <w:spacing w:line="240" w:lineRule="auto"/>
        <w:ind w:firstLine="360"/>
        <w:rPr>
          <w:rFonts w:ascii="Consolas" w:hAnsi="Consolas"/>
          <w:sz w:val="18"/>
        </w:rPr>
      </w:pPr>
      <w:r w:rsidRPr="00022E31">
        <w:rPr>
          <w:rFonts w:ascii="Consolas" w:hAnsi="Consolas"/>
          <w:sz w:val="18"/>
        </w:rPr>
        <w:t>&lt;/form&gt;</w:t>
      </w:r>
    </w:p>
    <w:p w:rsidR="00C864EA" w:rsidRDefault="00C864EA" w:rsidP="00102622">
      <w:pPr>
        <w:pStyle w:val="21"/>
        <w:spacing w:line="276" w:lineRule="auto"/>
      </w:pPr>
      <w:r>
        <w:rPr>
          <w:rFonts w:hint="eastAsia"/>
        </w:rPr>
        <w:t>在</w:t>
      </w:r>
      <w:r>
        <w:rPr>
          <w:rFonts w:hint="eastAsia"/>
        </w:rPr>
        <w:t>Spring</w:t>
      </w:r>
      <w:r>
        <w:rPr>
          <w:rFonts w:hint="eastAsia"/>
        </w:rPr>
        <w:t>中</w:t>
      </w:r>
      <w:r w:rsidR="003D637F">
        <w:rPr>
          <w:rFonts w:hint="eastAsia"/>
        </w:rPr>
        <w:t>使用如下</w:t>
      </w:r>
      <w:r w:rsidR="003D637F">
        <w:rPr>
          <w:rFonts w:hint="eastAsia"/>
        </w:rPr>
        <w:t>Controller</w:t>
      </w:r>
      <w:r w:rsidR="003D637F">
        <w:rPr>
          <w:rFonts w:hint="eastAsia"/>
        </w:rPr>
        <w:t>方法就能实现</w:t>
      </w:r>
      <w:r w:rsidR="00A84D49">
        <w:rPr>
          <w:rFonts w:hint="eastAsia"/>
        </w:rPr>
        <w:t>参数</w:t>
      </w:r>
      <w:r w:rsidR="003D637F">
        <w:rPr>
          <w:rFonts w:hint="eastAsia"/>
        </w:rPr>
        <w:t>绑定</w:t>
      </w:r>
    </w:p>
    <w:p w:rsidR="00491E4C" w:rsidRPr="00022E31" w:rsidRDefault="00491E4C" w:rsidP="00022E31">
      <w:pPr>
        <w:autoSpaceDE w:val="0"/>
        <w:autoSpaceDN w:val="0"/>
        <w:adjustRightInd w:val="0"/>
        <w:spacing w:line="240" w:lineRule="auto"/>
        <w:jc w:val="left"/>
        <w:rPr>
          <w:rFonts w:ascii="Consolas" w:hAnsi="Consolas"/>
          <w:sz w:val="18"/>
        </w:rPr>
      </w:pPr>
      <w:r w:rsidRPr="00022E31">
        <w:rPr>
          <w:rFonts w:ascii="Consolas" w:hAnsi="Consolas"/>
          <w:sz w:val="18"/>
        </w:rPr>
        <w:t xml:space="preserve">    @RequestMapping(method=RequestMethod.POST, value={"/create"})</w:t>
      </w:r>
    </w:p>
    <w:p w:rsidR="00491E4C" w:rsidRDefault="00491E4C" w:rsidP="00022E31">
      <w:pPr>
        <w:autoSpaceDE w:val="0"/>
        <w:autoSpaceDN w:val="0"/>
        <w:adjustRightInd w:val="0"/>
        <w:spacing w:line="240" w:lineRule="auto"/>
        <w:jc w:val="left"/>
      </w:pPr>
      <w:r w:rsidRPr="00022E31">
        <w:rPr>
          <w:rFonts w:ascii="Consolas" w:hAnsi="Consolas"/>
          <w:sz w:val="18"/>
        </w:rPr>
        <w:t xml:space="preserve">    public String createForm(Question question) { </w:t>
      </w:r>
      <w:r w:rsidR="00F20AF5" w:rsidRPr="00022E31">
        <w:rPr>
          <w:rFonts w:ascii="Consolas" w:hAnsi="Consolas"/>
          <w:sz w:val="18"/>
        </w:rPr>
        <w:t>…</w:t>
      </w:r>
      <w:r w:rsidR="00392E68" w:rsidRPr="00022E31">
        <w:rPr>
          <w:rFonts w:ascii="Consolas" w:hAnsi="Consolas"/>
          <w:sz w:val="18"/>
        </w:rPr>
        <w:t xml:space="preserve"> </w:t>
      </w:r>
      <w:r w:rsidRPr="00022E31">
        <w:rPr>
          <w:rFonts w:ascii="Consolas" w:hAnsi="Consolas"/>
          <w:sz w:val="18"/>
        </w:rPr>
        <w:t>}</w:t>
      </w:r>
    </w:p>
    <w:p w:rsidR="0018452B" w:rsidRPr="00C41BD6" w:rsidRDefault="0018452B" w:rsidP="00102622">
      <w:pPr>
        <w:autoSpaceDE w:val="0"/>
        <w:autoSpaceDN w:val="0"/>
        <w:adjustRightInd w:val="0"/>
        <w:spacing w:line="276" w:lineRule="auto"/>
        <w:jc w:val="left"/>
      </w:pPr>
      <w:r>
        <w:rPr>
          <w:rFonts w:hint="eastAsia"/>
        </w:rPr>
        <w:t xml:space="preserve"> </w:t>
      </w:r>
      <w:r>
        <w:t xml:space="preserve">   </w:t>
      </w:r>
      <w:r>
        <w:rPr>
          <w:rFonts w:hint="eastAsia"/>
        </w:rPr>
        <w:t>其中</w:t>
      </w:r>
      <w:r>
        <w:rPr>
          <w:rFonts w:hint="eastAsia"/>
        </w:rPr>
        <w:t>Question</w:t>
      </w:r>
      <w:r w:rsidR="004937DB">
        <w:rPr>
          <w:rFonts w:hint="eastAsia"/>
        </w:rPr>
        <w:t>包含</w:t>
      </w:r>
      <w:r w:rsidR="00CF1B20">
        <w:rPr>
          <w:rFonts w:hint="eastAsia"/>
        </w:rPr>
        <w:t>title</w:t>
      </w:r>
      <w:r w:rsidR="00CF1B20">
        <w:rPr>
          <w:rFonts w:hint="eastAsia"/>
        </w:rPr>
        <w:t>和</w:t>
      </w:r>
      <w:r w:rsidR="00CF1B20">
        <w:rPr>
          <w:rFonts w:hint="eastAsia"/>
        </w:rPr>
        <w:t>describle</w:t>
      </w:r>
      <w:r w:rsidR="006133F3">
        <w:rPr>
          <w:rFonts w:hint="eastAsia"/>
        </w:rPr>
        <w:t>属性。</w:t>
      </w:r>
    </w:p>
    <w:p w:rsidR="00ED5D72" w:rsidRDefault="00ED5D72" w:rsidP="00102622">
      <w:pPr>
        <w:pStyle w:val="30"/>
        <w:spacing w:line="276" w:lineRule="auto"/>
      </w:pPr>
      <w:bookmarkStart w:id="44" w:name="_Toc15503650"/>
      <w:r>
        <w:rPr>
          <w:rFonts w:hint="eastAsia"/>
        </w:rPr>
        <w:t>表单验证</w:t>
      </w:r>
      <w:bookmarkEnd w:id="44"/>
    </w:p>
    <w:p w:rsidR="00BE3223" w:rsidRDefault="00426B39" w:rsidP="00102622">
      <w:pPr>
        <w:spacing w:line="276" w:lineRule="auto"/>
        <w:ind w:left="420" w:firstLineChars="200" w:firstLine="480"/>
      </w:pPr>
      <w:r>
        <w:rPr>
          <w:rFonts w:hint="eastAsia"/>
        </w:rPr>
        <w:t>Spring</w:t>
      </w:r>
      <w:r>
        <w:rPr>
          <w:rFonts w:hint="eastAsia"/>
        </w:rPr>
        <w:t>支持</w:t>
      </w:r>
      <w:r>
        <w:t>Java Validation</w:t>
      </w:r>
      <w:r w:rsidR="00401F33">
        <w:rPr>
          <w:rFonts w:hint="eastAsia"/>
        </w:rPr>
        <w:t xml:space="preserve"> </w:t>
      </w:r>
      <w:r>
        <w:t>API</w:t>
      </w:r>
      <w:r w:rsidR="00AC6963">
        <w:rPr>
          <w:rFonts w:hint="eastAsia"/>
        </w:rPr>
        <w:t>，</w:t>
      </w:r>
      <w:r w:rsidR="00EB2D0E">
        <w:rPr>
          <w:rFonts w:hint="eastAsia"/>
        </w:rPr>
        <w:t>只要</w:t>
      </w:r>
      <w:r w:rsidR="008C7111">
        <w:rPr>
          <w:rFonts w:hint="eastAsia"/>
        </w:rPr>
        <w:t>在</w:t>
      </w:r>
      <w:r w:rsidR="00EB2D0E">
        <w:rPr>
          <w:rFonts w:hint="eastAsia"/>
        </w:rPr>
        <w:t>类路径下包含</w:t>
      </w:r>
      <w:r w:rsidR="008C7111">
        <w:rPr>
          <w:rFonts w:hint="eastAsia"/>
        </w:rPr>
        <w:t>实现了</w:t>
      </w:r>
      <w:r w:rsidR="008C7111">
        <w:rPr>
          <w:rFonts w:hint="eastAsia"/>
        </w:rPr>
        <w:t>java</w:t>
      </w:r>
      <w:r w:rsidR="008C7111">
        <w:rPr>
          <w:rFonts w:hint="eastAsia"/>
        </w:rPr>
        <w:t>验证</w:t>
      </w:r>
      <w:r w:rsidR="008C7111">
        <w:rPr>
          <w:rFonts w:hint="eastAsia"/>
        </w:rPr>
        <w:t>API</w:t>
      </w:r>
      <w:r w:rsidR="008C7111">
        <w:rPr>
          <w:rFonts w:hint="eastAsia"/>
        </w:rPr>
        <w:t>的类即可</w:t>
      </w:r>
      <w:r w:rsidR="00E242AF">
        <w:rPr>
          <w:rFonts w:hint="eastAsia"/>
        </w:rPr>
        <w:t>（如</w:t>
      </w:r>
      <w:r w:rsidR="00E242AF">
        <w:rPr>
          <w:rFonts w:hint="eastAsia"/>
        </w:rPr>
        <w:t>Hibernate</w:t>
      </w:r>
      <w:r w:rsidR="00E242AF">
        <w:t xml:space="preserve"> </w:t>
      </w:r>
      <w:r w:rsidR="00E242AF">
        <w:rPr>
          <w:rFonts w:hint="eastAsia"/>
        </w:rPr>
        <w:t>Vali</w:t>
      </w:r>
      <w:r w:rsidR="001D20FD">
        <w:rPr>
          <w:rFonts w:hint="eastAsia"/>
        </w:rPr>
        <w:t>dator</w:t>
      </w:r>
      <w:r w:rsidR="00E242AF">
        <w:rPr>
          <w:rFonts w:hint="eastAsia"/>
        </w:rPr>
        <w:t>）</w:t>
      </w:r>
      <w:r w:rsidR="00125132">
        <w:rPr>
          <w:rFonts w:hint="eastAsia"/>
        </w:rPr>
        <w:t>。</w:t>
      </w:r>
      <w:r w:rsidR="002714A9">
        <w:rPr>
          <w:rFonts w:hint="eastAsia"/>
        </w:rPr>
        <w:t>java</w:t>
      </w:r>
      <w:r w:rsidR="002E10DA">
        <w:rPr>
          <w:rFonts w:hint="eastAsia"/>
        </w:rPr>
        <w:t>校验</w:t>
      </w:r>
      <w:r w:rsidR="002E10DA">
        <w:rPr>
          <w:rFonts w:hint="eastAsia"/>
        </w:rPr>
        <w:t>API</w:t>
      </w:r>
      <w:r w:rsidR="00967FE5">
        <w:rPr>
          <w:rFonts w:hint="eastAsia"/>
        </w:rPr>
        <w:t>包含多个注解，可以用于属性以限制属性的值</w:t>
      </w:r>
      <w:r w:rsidR="005A494C">
        <w:rPr>
          <w:rFonts w:hint="eastAsia"/>
        </w:rPr>
        <w:t>，这里不一一列举。</w:t>
      </w:r>
    </w:p>
    <w:p w:rsidR="00E92A57" w:rsidRPr="00832086" w:rsidRDefault="00E92A57" w:rsidP="00102622">
      <w:pPr>
        <w:spacing w:line="276" w:lineRule="auto"/>
        <w:ind w:left="420" w:firstLineChars="200" w:firstLine="480"/>
      </w:pPr>
      <w:r>
        <w:rPr>
          <w:rFonts w:hint="eastAsia"/>
        </w:rPr>
        <w:t>在</w:t>
      </w:r>
      <w:r>
        <w:rPr>
          <w:rFonts w:hint="eastAsia"/>
        </w:rPr>
        <w:t>Contr</w:t>
      </w:r>
      <w:r w:rsidR="007C31CE">
        <w:rPr>
          <w:rFonts w:hint="eastAsia"/>
        </w:rPr>
        <w:t>oller</w:t>
      </w:r>
      <w:r w:rsidR="00081059">
        <w:rPr>
          <w:rFonts w:hint="eastAsia"/>
        </w:rPr>
        <w:t>的方法中</w:t>
      </w:r>
      <w:r w:rsidR="00822473">
        <w:rPr>
          <w:rFonts w:hint="eastAsia"/>
        </w:rPr>
        <w:t>可以使用</w:t>
      </w:r>
      <w:r w:rsidR="00822473">
        <w:rPr>
          <w:rFonts w:hint="eastAsia"/>
        </w:rPr>
        <w:t>Error</w:t>
      </w:r>
      <w:r w:rsidR="00822473">
        <w:rPr>
          <w:rFonts w:hint="eastAsia"/>
        </w:rPr>
        <w:t>类型的参数来</w:t>
      </w:r>
      <w:r w:rsidR="009E5B98">
        <w:rPr>
          <w:rFonts w:hint="eastAsia"/>
        </w:rPr>
        <w:t>接受校验结果。</w:t>
      </w:r>
    </w:p>
    <w:p w:rsidR="00282617" w:rsidRDefault="00FF0440" w:rsidP="00102622">
      <w:pPr>
        <w:pStyle w:val="10"/>
        <w:spacing w:line="276" w:lineRule="auto"/>
      </w:pPr>
      <w:bookmarkStart w:id="45" w:name="_Toc15503651"/>
      <w:r>
        <w:rPr>
          <w:rFonts w:hint="eastAsia"/>
        </w:rPr>
        <w:lastRenderedPageBreak/>
        <w:t>视图</w:t>
      </w:r>
      <w:bookmarkEnd w:id="45"/>
    </w:p>
    <w:p w:rsidR="0002018D" w:rsidRDefault="0002018D" w:rsidP="00102622">
      <w:pPr>
        <w:pStyle w:val="20"/>
        <w:spacing w:line="276" w:lineRule="auto"/>
      </w:pPr>
      <w:bookmarkStart w:id="46" w:name="_Toc15503652"/>
      <w:r>
        <w:rPr>
          <w:rFonts w:hint="eastAsia"/>
        </w:rPr>
        <w:t>视图解析</w:t>
      </w:r>
      <w:bookmarkEnd w:id="46"/>
    </w:p>
    <w:p w:rsidR="00297FE9" w:rsidRDefault="00736660" w:rsidP="00102622">
      <w:pPr>
        <w:spacing w:line="276" w:lineRule="auto"/>
        <w:ind w:firstLineChars="200" w:firstLine="480"/>
      </w:pPr>
      <w:r>
        <w:rPr>
          <w:rFonts w:hint="eastAsia"/>
        </w:rPr>
        <w:t>Spring</w:t>
      </w:r>
      <w:r w:rsidR="003B3F25">
        <w:rPr>
          <w:rFonts w:hint="eastAsia"/>
        </w:rPr>
        <w:t>视图解析接受</w:t>
      </w:r>
      <w:r w:rsidR="004267EE">
        <w:rPr>
          <w:rFonts w:hint="eastAsia"/>
        </w:rPr>
        <w:t>来自控制器的逻辑视图名称和模型</w:t>
      </w:r>
      <w:r w:rsidR="008B237E">
        <w:rPr>
          <w:rFonts w:hint="eastAsia"/>
        </w:rPr>
        <w:t>，将其渲染输出</w:t>
      </w:r>
      <w:r w:rsidR="00F571B5">
        <w:rPr>
          <w:rFonts w:hint="eastAsia"/>
        </w:rPr>
        <w:t>到响应报文</w:t>
      </w:r>
      <w:r w:rsidR="00F15FC6">
        <w:rPr>
          <w:rFonts w:hint="eastAsia"/>
        </w:rPr>
        <w:t>中</w:t>
      </w:r>
      <w:r w:rsidR="00394518">
        <w:rPr>
          <w:rFonts w:hint="eastAsia"/>
        </w:rPr>
        <w:t>。</w:t>
      </w:r>
      <w:r w:rsidR="00BB0A3D">
        <w:rPr>
          <w:rFonts w:hint="eastAsia"/>
        </w:rPr>
        <w:t>Spring</w:t>
      </w:r>
      <w:r w:rsidR="00BB0A3D">
        <w:rPr>
          <w:rFonts w:hint="eastAsia"/>
        </w:rPr>
        <w:t>定义了</w:t>
      </w:r>
      <w:r w:rsidR="00DB3B87">
        <w:rPr>
          <w:rFonts w:hint="eastAsia"/>
        </w:rPr>
        <w:t>ViewResolver</w:t>
      </w:r>
      <w:r w:rsidR="00EE6223">
        <w:rPr>
          <w:rFonts w:hint="eastAsia"/>
        </w:rPr>
        <w:t>接口</w:t>
      </w:r>
      <w:r w:rsidR="00585282">
        <w:rPr>
          <w:rFonts w:hint="eastAsia"/>
        </w:rPr>
        <w:t>来抽象视图解析工作</w:t>
      </w:r>
      <w:r w:rsidR="00DD73CE">
        <w:rPr>
          <w:rFonts w:hint="eastAsia"/>
        </w:rPr>
        <w:t>，大致如下</w:t>
      </w:r>
      <w:r w:rsidR="00E26FC7">
        <w:rPr>
          <w:rFonts w:hint="eastAsia"/>
        </w:rPr>
        <w:t>：</w:t>
      </w:r>
    </w:p>
    <w:p w:rsidR="000C6ABC" w:rsidRPr="00022E31" w:rsidRDefault="000C6ABC" w:rsidP="00022E31">
      <w:pPr>
        <w:autoSpaceDE w:val="0"/>
        <w:autoSpaceDN w:val="0"/>
        <w:adjustRightInd w:val="0"/>
        <w:spacing w:line="240" w:lineRule="auto"/>
        <w:jc w:val="left"/>
        <w:rPr>
          <w:rFonts w:ascii="Consolas" w:hAnsi="Consolas"/>
          <w:sz w:val="18"/>
        </w:rPr>
      </w:pPr>
      <w:r w:rsidRPr="00022E31">
        <w:rPr>
          <w:rFonts w:ascii="Consolas" w:hAnsi="Consolas"/>
          <w:sz w:val="18"/>
        </w:rPr>
        <w:t>public interface ViewResolver {</w:t>
      </w:r>
    </w:p>
    <w:p w:rsidR="000C6ABC" w:rsidRPr="00022E31" w:rsidRDefault="000C6ABC" w:rsidP="00022E31">
      <w:pPr>
        <w:autoSpaceDE w:val="0"/>
        <w:autoSpaceDN w:val="0"/>
        <w:adjustRightInd w:val="0"/>
        <w:spacing w:line="240" w:lineRule="auto"/>
        <w:jc w:val="left"/>
        <w:rPr>
          <w:rFonts w:ascii="Consolas" w:hAnsi="Consolas"/>
          <w:sz w:val="18"/>
        </w:rPr>
      </w:pPr>
      <w:r w:rsidRPr="00022E31">
        <w:rPr>
          <w:rFonts w:ascii="Consolas" w:hAnsi="Consolas"/>
          <w:sz w:val="18"/>
        </w:rPr>
        <w:tab/>
      </w:r>
      <w:r w:rsidR="00401E59" w:rsidRPr="00022E31">
        <w:rPr>
          <w:rFonts w:ascii="Consolas" w:hAnsi="Consolas"/>
          <w:sz w:val="18"/>
        </w:rPr>
        <w:t xml:space="preserve">    </w:t>
      </w:r>
      <w:r w:rsidRPr="00022E31">
        <w:rPr>
          <w:rFonts w:ascii="Consolas" w:hAnsi="Consolas"/>
          <w:sz w:val="18"/>
        </w:rPr>
        <w:t>View resolveViewName(String viewName, Locale locale) throws Exception;</w:t>
      </w:r>
    </w:p>
    <w:p w:rsidR="000C6ABC" w:rsidRDefault="000C6ABC" w:rsidP="00022E31">
      <w:pPr>
        <w:autoSpaceDE w:val="0"/>
        <w:autoSpaceDN w:val="0"/>
        <w:adjustRightInd w:val="0"/>
        <w:spacing w:line="240" w:lineRule="auto"/>
        <w:jc w:val="left"/>
      </w:pPr>
      <w:r w:rsidRPr="00022E31">
        <w:rPr>
          <w:rFonts w:ascii="Consolas" w:hAnsi="Consolas"/>
          <w:sz w:val="18"/>
        </w:rPr>
        <w:t>}</w:t>
      </w:r>
    </w:p>
    <w:p w:rsidR="008D5C29" w:rsidRDefault="00A01331" w:rsidP="00102622">
      <w:pPr>
        <w:spacing w:line="276" w:lineRule="auto"/>
      </w:pPr>
      <w:r>
        <w:tab/>
      </w:r>
      <w:r w:rsidR="00034B4F">
        <w:rPr>
          <w:rFonts w:hint="eastAsia"/>
        </w:rPr>
        <w:t>视图解析器返回</w:t>
      </w:r>
      <w:r w:rsidR="00034B4F">
        <w:rPr>
          <w:rFonts w:hint="eastAsia"/>
        </w:rPr>
        <w:t>View</w:t>
      </w:r>
      <w:r w:rsidR="00034B4F">
        <w:rPr>
          <w:rFonts w:hint="eastAsia"/>
        </w:rPr>
        <w:t>对象，</w:t>
      </w:r>
      <w:r w:rsidR="00034B4F">
        <w:rPr>
          <w:rFonts w:hint="eastAsia"/>
        </w:rPr>
        <w:t>View</w:t>
      </w:r>
      <w:r w:rsidR="00034B4F">
        <w:rPr>
          <w:rFonts w:hint="eastAsia"/>
        </w:rPr>
        <w:t>接口定义如下：</w:t>
      </w:r>
    </w:p>
    <w:p w:rsidR="00142A0E" w:rsidRPr="00022E31" w:rsidRDefault="00142A0E" w:rsidP="00022E31">
      <w:pPr>
        <w:autoSpaceDE w:val="0"/>
        <w:autoSpaceDN w:val="0"/>
        <w:adjustRightInd w:val="0"/>
        <w:spacing w:line="240" w:lineRule="auto"/>
        <w:jc w:val="left"/>
        <w:rPr>
          <w:rFonts w:ascii="Consolas" w:hAnsi="Consolas"/>
          <w:sz w:val="18"/>
        </w:rPr>
      </w:pPr>
      <w:r w:rsidRPr="00022E31">
        <w:rPr>
          <w:rFonts w:ascii="Consolas" w:hAnsi="Consolas"/>
          <w:sz w:val="18"/>
        </w:rPr>
        <w:t>public interface View {</w:t>
      </w:r>
    </w:p>
    <w:p w:rsidR="00CB5171" w:rsidRPr="00022E31" w:rsidRDefault="00142A0E" w:rsidP="00022E31">
      <w:pPr>
        <w:autoSpaceDE w:val="0"/>
        <w:autoSpaceDN w:val="0"/>
        <w:adjustRightInd w:val="0"/>
        <w:spacing w:line="240" w:lineRule="auto"/>
        <w:jc w:val="left"/>
        <w:rPr>
          <w:rFonts w:ascii="Consolas" w:hAnsi="Consolas"/>
          <w:sz w:val="18"/>
        </w:rPr>
      </w:pPr>
      <w:r w:rsidRPr="00022E31">
        <w:rPr>
          <w:rFonts w:ascii="Consolas" w:hAnsi="Consolas"/>
          <w:sz w:val="18"/>
        </w:rPr>
        <w:tab/>
        <w:t xml:space="preserve">void render(Map&lt;String, ?&gt; model, </w:t>
      </w:r>
    </w:p>
    <w:p w:rsidR="00CB5171" w:rsidRPr="00022E31" w:rsidRDefault="00142A0E" w:rsidP="00022E31">
      <w:pPr>
        <w:autoSpaceDE w:val="0"/>
        <w:autoSpaceDN w:val="0"/>
        <w:adjustRightInd w:val="0"/>
        <w:spacing w:line="240" w:lineRule="auto"/>
        <w:jc w:val="left"/>
        <w:rPr>
          <w:rFonts w:ascii="Consolas" w:hAnsi="Consolas"/>
          <w:sz w:val="18"/>
        </w:rPr>
      </w:pPr>
      <w:r w:rsidRPr="00022E31">
        <w:rPr>
          <w:rFonts w:ascii="Consolas" w:hAnsi="Consolas"/>
          <w:sz w:val="18"/>
        </w:rPr>
        <w:t>HttpServletRequest request,</w:t>
      </w:r>
    </w:p>
    <w:p w:rsidR="00142A0E" w:rsidRPr="00022E31" w:rsidRDefault="00142A0E" w:rsidP="00022E31">
      <w:pPr>
        <w:autoSpaceDE w:val="0"/>
        <w:autoSpaceDN w:val="0"/>
        <w:adjustRightInd w:val="0"/>
        <w:spacing w:line="240" w:lineRule="auto"/>
        <w:jc w:val="left"/>
        <w:rPr>
          <w:rFonts w:ascii="Consolas" w:hAnsi="Consolas"/>
          <w:sz w:val="18"/>
        </w:rPr>
      </w:pPr>
      <w:r w:rsidRPr="00022E31">
        <w:rPr>
          <w:rFonts w:ascii="Consolas" w:hAnsi="Consolas"/>
          <w:sz w:val="18"/>
        </w:rPr>
        <w:t>HttpServletResponse response) throws Exception;</w:t>
      </w:r>
    </w:p>
    <w:p w:rsidR="00142A0E" w:rsidRDefault="00142A0E" w:rsidP="00022E31">
      <w:pPr>
        <w:autoSpaceDE w:val="0"/>
        <w:autoSpaceDN w:val="0"/>
        <w:adjustRightInd w:val="0"/>
        <w:spacing w:line="240" w:lineRule="auto"/>
        <w:jc w:val="left"/>
      </w:pPr>
      <w:r w:rsidRPr="00022E31">
        <w:rPr>
          <w:rFonts w:ascii="Consolas" w:hAnsi="Consolas"/>
          <w:sz w:val="18"/>
        </w:rPr>
        <w:t>}</w:t>
      </w:r>
    </w:p>
    <w:p w:rsidR="007B1245" w:rsidRPr="00297FE9" w:rsidRDefault="002F09AC" w:rsidP="00102622">
      <w:pPr>
        <w:autoSpaceDE w:val="0"/>
        <w:autoSpaceDN w:val="0"/>
        <w:adjustRightInd w:val="0"/>
        <w:spacing w:line="276" w:lineRule="auto"/>
        <w:ind w:firstLineChars="200" w:firstLine="480"/>
        <w:jc w:val="left"/>
      </w:pPr>
      <w:r>
        <w:rPr>
          <w:rFonts w:hint="eastAsia"/>
        </w:rPr>
        <w:t>总结而言</w:t>
      </w:r>
      <w:r w:rsidR="00826532">
        <w:rPr>
          <w:rFonts w:hint="eastAsia"/>
        </w:rPr>
        <w:t>视图解析器</w:t>
      </w:r>
      <w:r w:rsidR="00034088">
        <w:rPr>
          <w:rFonts w:hint="eastAsia"/>
        </w:rPr>
        <w:t>负责</w:t>
      </w:r>
      <w:r w:rsidR="00657A22">
        <w:rPr>
          <w:rFonts w:hint="eastAsia"/>
        </w:rPr>
        <w:t>根据逻辑名称</w:t>
      </w:r>
      <w:r w:rsidR="00E53A2C">
        <w:rPr>
          <w:rFonts w:hint="eastAsia"/>
        </w:rPr>
        <w:t>将模型传递到</w:t>
      </w:r>
      <w:r w:rsidR="00307FC4">
        <w:rPr>
          <w:rFonts w:hint="eastAsia"/>
        </w:rPr>
        <w:t>指定</w:t>
      </w:r>
      <w:r w:rsidR="00E53A2C">
        <w:rPr>
          <w:rFonts w:hint="eastAsia"/>
        </w:rPr>
        <w:t>视图对象</w:t>
      </w:r>
      <w:r w:rsidR="00464F16">
        <w:rPr>
          <w:rFonts w:hint="eastAsia"/>
        </w:rPr>
        <w:t>，视图对象将</w:t>
      </w:r>
      <w:r w:rsidR="00EF3E29">
        <w:rPr>
          <w:rFonts w:hint="eastAsia"/>
        </w:rPr>
        <w:t>模型</w:t>
      </w:r>
      <w:r w:rsidR="00CC78C0">
        <w:rPr>
          <w:rFonts w:hint="eastAsia"/>
        </w:rPr>
        <w:t>渲染为</w:t>
      </w:r>
      <w:r w:rsidR="00805E39">
        <w:rPr>
          <w:rFonts w:hint="eastAsia"/>
        </w:rPr>
        <w:t>页面</w:t>
      </w:r>
      <w:r w:rsidR="00EE2A3E">
        <w:rPr>
          <w:rFonts w:hint="eastAsia"/>
        </w:rPr>
        <w:t>输出到</w:t>
      </w:r>
      <w:r w:rsidR="007A6EB1">
        <w:rPr>
          <w:rFonts w:hint="eastAsia"/>
        </w:rPr>
        <w:t>响应报文</w:t>
      </w:r>
      <w:r w:rsidR="00E950E2">
        <w:rPr>
          <w:rFonts w:hint="eastAsia"/>
        </w:rPr>
        <w:t>。</w:t>
      </w:r>
      <w:r w:rsidR="00AA606C">
        <w:rPr>
          <w:rFonts w:hint="eastAsia"/>
        </w:rPr>
        <w:t>Spring</w:t>
      </w:r>
      <w:r w:rsidR="00AA606C">
        <w:rPr>
          <w:rFonts w:hint="eastAsia"/>
        </w:rPr>
        <w:t>内置的视图解析器和视图实现已经</w:t>
      </w:r>
      <w:r w:rsidR="001E79DB">
        <w:rPr>
          <w:rFonts w:hint="eastAsia"/>
        </w:rPr>
        <w:t>可以</w:t>
      </w:r>
      <w:r w:rsidR="00AA606C">
        <w:rPr>
          <w:rFonts w:hint="eastAsia"/>
        </w:rPr>
        <w:t>满足</w:t>
      </w:r>
      <w:r w:rsidR="001E79DB">
        <w:rPr>
          <w:rFonts w:hint="eastAsia"/>
        </w:rPr>
        <w:t>绝大部分的</w:t>
      </w:r>
      <w:r w:rsidR="000C5DF1">
        <w:rPr>
          <w:rFonts w:hint="eastAsia"/>
        </w:rPr>
        <w:t>需求</w:t>
      </w:r>
      <w:r w:rsidR="00D25614">
        <w:rPr>
          <w:rFonts w:hint="eastAsia"/>
        </w:rPr>
        <w:t>，一般而言不需要自己编写</w:t>
      </w:r>
      <w:r w:rsidR="00C660B5">
        <w:rPr>
          <w:rFonts w:hint="eastAsia"/>
        </w:rPr>
        <w:t>实现</w:t>
      </w:r>
      <w:r w:rsidR="005C6EBA">
        <w:rPr>
          <w:rFonts w:hint="eastAsia"/>
        </w:rPr>
        <w:t>。</w:t>
      </w:r>
      <w:r w:rsidR="00DB07B0">
        <w:rPr>
          <w:rFonts w:hint="eastAsia"/>
        </w:rPr>
        <w:t>大部分的视图解析器都对应</w:t>
      </w:r>
      <w:r w:rsidR="00DB07B0">
        <w:rPr>
          <w:rFonts w:hint="eastAsia"/>
        </w:rPr>
        <w:t>Web</w:t>
      </w:r>
      <w:r w:rsidR="00DB07B0">
        <w:rPr>
          <w:rFonts w:hint="eastAsia"/>
        </w:rPr>
        <w:t>应用</w:t>
      </w:r>
      <w:r w:rsidR="003D2B31">
        <w:rPr>
          <w:rFonts w:hint="eastAsia"/>
        </w:rPr>
        <w:t>中</w:t>
      </w:r>
      <w:r w:rsidR="00DB07B0">
        <w:rPr>
          <w:rFonts w:hint="eastAsia"/>
        </w:rPr>
        <w:t>特定的视图</w:t>
      </w:r>
      <w:r w:rsidR="002C7471">
        <w:rPr>
          <w:rFonts w:hint="eastAsia"/>
        </w:rPr>
        <w:t>技术</w:t>
      </w:r>
      <w:r w:rsidR="00D3113A">
        <w:rPr>
          <w:rFonts w:hint="eastAsia"/>
        </w:rPr>
        <w:t>。</w:t>
      </w:r>
    </w:p>
    <w:p w:rsidR="003E74AC" w:rsidRPr="003E74AC" w:rsidRDefault="00D67CE5" w:rsidP="00102622">
      <w:pPr>
        <w:pStyle w:val="20"/>
        <w:spacing w:line="276" w:lineRule="auto"/>
      </w:pPr>
      <w:bookmarkStart w:id="47" w:name="_Toc15503653"/>
      <w:r>
        <w:rPr>
          <w:rFonts w:hint="eastAsia"/>
        </w:rPr>
        <w:t>JSP</w:t>
      </w:r>
      <w:r w:rsidR="00A05EFD">
        <w:rPr>
          <w:rFonts w:hint="eastAsia"/>
        </w:rPr>
        <w:t>视图创建</w:t>
      </w:r>
      <w:bookmarkEnd w:id="47"/>
    </w:p>
    <w:p w:rsidR="003E74AC" w:rsidRDefault="00BC4622" w:rsidP="00102622">
      <w:pPr>
        <w:pStyle w:val="30"/>
        <w:spacing w:line="276" w:lineRule="auto"/>
      </w:pPr>
      <w:bookmarkStart w:id="48" w:name="_Toc15503654"/>
      <w:r>
        <w:rPr>
          <w:rFonts w:hint="eastAsia"/>
        </w:rPr>
        <w:t>配置JSP视图解析</w:t>
      </w:r>
      <w:bookmarkEnd w:id="48"/>
    </w:p>
    <w:p w:rsidR="00086E64" w:rsidRPr="00086E64" w:rsidRDefault="00AB0C5B" w:rsidP="00102622">
      <w:pPr>
        <w:spacing w:line="276" w:lineRule="auto"/>
        <w:ind w:firstLineChars="200" w:firstLine="480"/>
      </w:pPr>
      <w:r w:rsidRPr="00AB0C5B">
        <w:t>InternalResourceViewResolver</w:t>
      </w:r>
      <w:r w:rsidR="00525847">
        <w:rPr>
          <w:rFonts w:hint="eastAsia"/>
        </w:rPr>
        <w:t>的约定是在逻辑视图的前后添加前缀和</w:t>
      </w:r>
      <w:r w:rsidR="00F125BF">
        <w:rPr>
          <w:rFonts w:hint="eastAsia"/>
        </w:rPr>
        <w:t>后缀，这样</w:t>
      </w:r>
      <w:r w:rsidR="001B71EE">
        <w:rPr>
          <w:rFonts w:hint="eastAsia"/>
        </w:rPr>
        <w:t>就能够确定</w:t>
      </w:r>
      <w:r w:rsidR="001B71EE">
        <w:rPr>
          <w:rFonts w:hint="eastAsia"/>
        </w:rPr>
        <w:t>JSP</w:t>
      </w:r>
      <w:r w:rsidR="001B71EE">
        <w:rPr>
          <w:rFonts w:hint="eastAsia"/>
        </w:rPr>
        <w:t>文件在应用中的物理位置</w:t>
      </w:r>
      <w:r w:rsidR="00250CE1">
        <w:rPr>
          <w:rFonts w:hint="eastAsia"/>
        </w:rPr>
        <w:t>。</w:t>
      </w:r>
      <w:r w:rsidR="0039118D">
        <w:rPr>
          <w:rFonts w:hint="eastAsia"/>
        </w:rPr>
        <w:t>因此在配置</w:t>
      </w:r>
      <w:r w:rsidR="00C92DFA" w:rsidRPr="00AB0C5B">
        <w:t>InternalResourceViewResolver</w:t>
      </w:r>
      <w:r w:rsidR="00C92DFA">
        <w:rPr>
          <w:rFonts w:hint="eastAsia"/>
        </w:rPr>
        <w:t>时，需要同时配置其</w:t>
      </w:r>
      <w:r w:rsidR="00E47A49">
        <w:rPr>
          <w:rFonts w:hint="eastAsia"/>
        </w:rPr>
        <w:t>prefix</w:t>
      </w:r>
      <w:r w:rsidR="00E47A49">
        <w:rPr>
          <w:rFonts w:hint="eastAsia"/>
        </w:rPr>
        <w:t>和</w:t>
      </w:r>
      <w:r w:rsidR="00E47A49">
        <w:rPr>
          <w:rFonts w:hint="eastAsia"/>
        </w:rPr>
        <w:t>suffix</w:t>
      </w:r>
      <w:r w:rsidR="00E47A49">
        <w:rPr>
          <w:rFonts w:hint="eastAsia"/>
        </w:rPr>
        <w:t>属性</w:t>
      </w:r>
      <w:r w:rsidR="005C5951">
        <w:rPr>
          <w:rFonts w:hint="eastAsia"/>
        </w:rPr>
        <w:t>。</w:t>
      </w:r>
    </w:p>
    <w:p w:rsidR="00B6732A" w:rsidRPr="00B6732A" w:rsidRDefault="00452DC7" w:rsidP="00102622">
      <w:pPr>
        <w:pStyle w:val="30"/>
        <w:spacing w:line="276" w:lineRule="auto"/>
      </w:pPr>
      <w:bookmarkStart w:id="49" w:name="_Toc15503655"/>
      <w:r>
        <w:rPr>
          <w:rFonts w:hint="eastAsia"/>
        </w:rPr>
        <w:t>Spring</w:t>
      </w:r>
      <w:r>
        <w:t xml:space="preserve"> </w:t>
      </w:r>
      <w:r>
        <w:rPr>
          <w:rFonts w:hint="eastAsia"/>
        </w:rPr>
        <w:t>JSP</w:t>
      </w:r>
      <w:r w:rsidR="00B80FC7">
        <w:rPr>
          <w:rFonts w:hint="eastAsia"/>
        </w:rPr>
        <w:t>库</w:t>
      </w:r>
      <w:bookmarkEnd w:id="49"/>
    </w:p>
    <w:p w:rsidR="005C580F" w:rsidRDefault="005C580F" w:rsidP="00102622">
      <w:pPr>
        <w:pStyle w:val="4"/>
        <w:spacing w:line="276" w:lineRule="auto"/>
      </w:pPr>
      <w:bookmarkStart w:id="50" w:name="_Toc15503656"/>
      <w:r>
        <w:rPr>
          <w:rFonts w:hint="eastAsia"/>
        </w:rPr>
        <w:t>表单绑定</w:t>
      </w:r>
      <w:r w:rsidR="009A0245">
        <w:rPr>
          <w:rFonts w:hint="eastAsia"/>
        </w:rPr>
        <w:t>模型</w:t>
      </w:r>
      <w:bookmarkEnd w:id="50"/>
    </w:p>
    <w:p w:rsidR="00D738D2" w:rsidRDefault="00D738D2" w:rsidP="00102622">
      <w:pPr>
        <w:spacing w:line="276" w:lineRule="auto"/>
        <w:ind w:firstLineChars="200" w:firstLine="480"/>
      </w:pPr>
      <w:r>
        <w:rPr>
          <w:rFonts w:hint="eastAsia"/>
        </w:rPr>
        <w:t>使用</w:t>
      </w:r>
      <w:r>
        <w:rPr>
          <w:rFonts w:hint="eastAsia"/>
        </w:rPr>
        <w:t>Spring</w:t>
      </w:r>
      <w:r>
        <w:rPr>
          <w:rFonts w:hint="eastAsia"/>
        </w:rPr>
        <w:t>表单库</w:t>
      </w:r>
      <w:r w:rsidR="00BB6D2A">
        <w:rPr>
          <w:rFonts w:hint="eastAsia"/>
        </w:rPr>
        <w:t>需要</w:t>
      </w:r>
      <w:r w:rsidR="00B12433">
        <w:rPr>
          <w:rFonts w:hint="eastAsia"/>
        </w:rPr>
        <w:t>声明</w:t>
      </w:r>
      <w:r w:rsidR="001C22D8">
        <w:rPr>
          <w:rFonts w:hint="eastAsia"/>
        </w:rPr>
        <w:t>：</w:t>
      </w:r>
    </w:p>
    <w:p w:rsidR="003C5286" w:rsidRDefault="003C5286" w:rsidP="00102622">
      <w:pPr>
        <w:spacing w:line="276" w:lineRule="auto"/>
        <w:ind w:firstLineChars="200" w:firstLine="480"/>
      </w:pPr>
      <w:r>
        <w:t>&lt;%@ taglib uri="</w:t>
      </w:r>
      <w:r w:rsidR="002D3CCE">
        <w:t>http://www</w:t>
      </w:r>
      <w:r w:rsidR="00F36D7E">
        <w:t>.</w:t>
      </w:r>
      <w:r w:rsidR="002D3CCE">
        <w:t>springframewor</w:t>
      </w:r>
      <w:r w:rsidR="00F36D7E">
        <w:t>k</w:t>
      </w:r>
      <w:r w:rsidR="002D3CCE">
        <w:t>.org/tags/form</w:t>
      </w:r>
      <w:r>
        <w:t>"</w:t>
      </w:r>
      <w:r w:rsidR="0038035A">
        <w:t xml:space="preserve"> prefix="sf"</w:t>
      </w:r>
      <w:r w:rsidR="00137AE5">
        <w:t xml:space="preserve"> %</w:t>
      </w:r>
      <w:r>
        <w:t>&gt;</w:t>
      </w:r>
    </w:p>
    <w:p w:rsidR="002A62AF" w:rsidRDefault="002942FE" w:rsidP="00102622">
      <w:pPr>
        <w:spacing w:line="276" w:lineRule="auto"/>
        <w:ind w:firstLineChars="200" w:firstLine="480"/>
      </w:pPr>
      <w:r>
        <w:rPr>
          <w:rFonts w:hint="eastAsia"/>
        </w:rPr>
        <w:t>标签</w:t>
      </w:r>
      <w:r w:rsidR="009C7188">
        <w:t>&lt;sf:form&gt;</w:t>
      </w:r>
      <w:r w:rsidR="00E83192">
        <w:rPr>
          <w:rFonts w:hint="eastAsia"/>
        </w:rPr>
        <w:t>对应</w:t>
      </w:r>
      <w:r w:rsidR="00E83192">
        <w:rPr>
          <w:rFonts w:hint="eastAsia"/>
        </w:rPr>
        <w:t>html</w:t>
      </w:r>
      <w:r w:rsidR="00E83192">
        <w:rPr>
          <w:rFonts w:hint="eastAsia"/>
        </w:rPr>
        <w:t>的</w:t>
      </w:r>
      <w:r w:rsidR="00E83192">
        <w:rPr>
          <w:rFonts w:hint="eastAsia"/>
        </w:rPr>
        <w:t>form</w:t>
      </w:r>
      <w:r w:rsidR="00EF3DA6">
        <w:rPr>
          <w:rFonts w:hint="eastAsia"/>
        </w:rPr>
        <w:t>标签</w:t>
      </w:r>
      <w:r w:rsidR="00F958C0">
        <w:rPr>
          <w:rFonts w:hint="eastAsia"/>
        </w:rPr>
        <w:t>，</w:t>
      </w:r>
      <w:r w:rsidR="00913190">
        <w:rPr>
          <w:rFonts w:hint="eastAsia"/>
        </w:rPr>
        <w:t>s</w:t>
      </w:r>
      <w:r w:rsidR="00913190">
        <w:t>f:form</w:t>
      </w:r>
      <w:r w:rsidR="007E5DE5">
        <w:rPr>
          <w:rFonts w:hint="eastAsia"/>
        </w:rPr>
        <w:t>有一个</w:t>
      </w:r>
      <w:r w:rsidR="00B075C9">
        <w:rPr>
          <w:rFonts w:hint="eastAsia"/>
        </w:rPr>
        <w:t xml:space="preserve"> </w:t>
      </w:r>
      <w:r w:rsidR="007464C6">
        <w:rPr>
          <w:rFonts w:hint="eastAsia"/>
        </w:rPr>
        <w:t>command</w:t>
      </w:r>
      <w:r w:rsidR="007464C6">
        <w:t>Name</w:t>
      </w:r>
      <w:r w:rsidR="007464C6">
        <w:rPr>
          <w:rFonts w:hint="eastAsia"/>
        </w:rPr>
        <w:t>属性</w:t>
      </w:r>
      <w:r w:rsidR="007D0AFA">
        <w:rPr>
          <w:rFonts w:hint="eastAsia"/>
        </w:rPr>
        <w:t>，用来绑定表单和</w:t>
      </w:r>
      <w:r w:rsidR="007D0AFA">
        <w:rPr>
          <w:rFonts w:hint="eastAsia"/>
        </w:rPr>
        <w:t>Model</w:t>
      </w:r>
      <w:r w:rsidR="007D0AFA">
        <w:rPr>
          <w:rFonts w:hint="eastAsia"/>
        </w:rPr>
        <w:t>中的属性对象</w:t>
      </w:r>
      <w:r w:rsidR="005916CA">
        <w:rPr>
          <w:rFonts w:hint="eastAsia"/>
        </w:rPr>
        <w:t>。</w:t>
      </w:r>
      <w:r w:rsidR="00002E5D">
        <w:rPr>
          <w:rFonts w:hint="eastAsia"/>
        </w:rPr>
        <w:t>当某个</w:t>
      </w:r>
      <w:r w:rsidR="007A406C">
        <w:rPr>
          <w:rFonts w:hint="eastAsia"/>
        </w:rPr>
        <w:t>控制器方法向用户返回</w:t>
      </w:r>
      <w:r w:rsidR="0004562E">
        <w:rPr>
          <w:rFonts w:hint="eastAsia"/>
        </w:rPr>
        <w:t>表单视图的时候，需要在模型中放置一个</w:t>
      </w:r>
      <w:r w:rsidR="00DF4375">
        <w:rPr>
          <w:rFonts w:hint="eastAsia"/>
        </w:rPr>
        <w:t>用来和表单绑定的对象。</w:t>
      </w:r>
      <w:r w:rsidR="0062573D">
        <w:rPr>
          <w:rFonts w:hint="eastAsia"/>
        </w:rPr>
        <w:t>视图解析器会</w:t>
      </w:r>
      <w:r w:rsidR="0048598F">
        <w:rPr>
          <w:rFonts w:hint="eastAsia"/>
        </w:rPr>
        <w:t>结合</w:t>
      </w:r>
      <w:r w:rsidR="0062573D">
        <w:rPr>
          <w:rFonts w:hint="eastAsia"/>
        </w:rPr>
        <w:t>这个对象来渲染</w:t>
      </w:r>
      <w:r w:rsidR="00796649">
        <w:rPr>
          <w:rFonts w:hint="eastAsia"/>
        </w:rPr>
        <w:t>表单</w:t>
      </w:r>
      <w:r w:rsidR="00545793">
        <w:rPr>
          <w:rFonts w:hint="eastAsia"/>
        </w:rPr>
        <w:t>视图</w:t>
      </w:r>
      <w:r w:rsidR="00B05031">
        <w:rPr>
          <w:rFonts w:hint="eastAsia"/>
        </w:rPr>
        <w:t>，</w:t>
      </w:r>
      <w:r w:rsidR="000D7E64">
        <w:rPr>
          <w:rFonts w:hint="eastAsia"/>
        </w:rPr>
        <w:t>渲染后这个对象会被丢弃而渲染后的视图将会</w:t>
      </w:r>
      <w:r w:rsidR="004275AA">
        <w:rPr>
          <w:rFonts w:hint="eastAsia"/>
        </w:rPr>
        <w:t>被</w:t>
      </w:r>
      <w:r w:rsidR="00CF6B4D">
        <w:rPr>
          <w:rFonts w:hint="eastAsia"/>
        </w:rPr>
        <w:t>写入报文发送给客户端</w:t>
      </w:r>
      <w:r w:rsidR="00291481">
        <w:rPr>
          <w:rFonts w:hint="eastAsia"/>
        </w:rPr>
        <w:t>。</w:t>
      </w:r>
      <w:r w:rsidR="0030378F">
        <w:rPr>
          <w:rFonts w:hint="eastAsia"/>
        </w:rPr>
        <w:t>像</w:t>
      </w:r>
      <w:r w:rsidR="002A62AF">
        <w:t>&lt;sf:input&gt;&lt;sf:password&gt;&lt;sf:textarea&gt;</w:t>
      </w:r>
      <w:r w:rsidR="0030378F">
        <w:rPr>
          <w:rFonts w:hint="eastAsia"/>
        </w:rPr>
        <w:t>会被解析为</w:t>
      </w:r>
      <w:r w:rsidR="002A62AF">
        <w:rPr>
          <w:rFonts w:hint="eastAsia"/>
        </w:rPr>
        <w:t>对应</w:t>
      </w:r>
      <w:r w:rsidR="002A62AF">
        <w:rPr>
          <w:rFonts w:hint="eastAsia"/>
        </w:rPr>
        <w:t>html</w:t>
      </w:r>
      <w:r w:rsidR="002A62AF">
        <w:rPr>
          <w:rFonts w:hint="eastAsia"/>
        </w:rPr>
        <w:t>的文本、密码和文本区域标签。</w:t>
      </w:r>
      <w:r w:rsidR="00B34CAB">
        <w:rPr>
          <w:rFonts w:hint="eastAsia"/>
        </w:rPr>
        <w:t>表单是结合着实体对象渲染而来，</w:t>
      </w:r>
      <w:r w:rsidR="00640244">
        <w:rPr>
          <w:rFonts w:hint="eastAsia"/>
        </w:rPr>
        <w:t>当</w:t>
      </w:r>
      <w:r w:rsidR="00467EC1">
        <w:rPr>
          <w:rFonts w:hint="eastAsia"/>
        </w:rPr>
        <w:t>客户端填写相关内容后</w:t>
      </w:r>
      <w:r w:rsidR="001B2716">
        <w:rPr>
          <w:rFonts w:hint="eastAsia"/>
        </w:rPr>
        <w:t>，</w:t>
      </w:r>
      <w:r w:rsidR="00DF6536">
        <w:rPr>
          <w:rFonts w:hint="eastAsia"/>
        </w:rPr>
        <w:t>Spring</w:t>
      </w:r>
      <w:r w:rsidR="00270BD4">
        <w:rPr>
          <w:rFonts w:hint="eastAsia"/>
        </w:rPr>
        <w:t>负责</w:t>
      </w:r>
      <w:r w:rsidR="00476F8E">
        <w:rPr>
          <w:rFonts w:hint="eastAsia"/>
        </w:rPr>
        <w:t>将</w:t>
      </w:r>
      <w:r w:rsidR="007C677C">
        <w:rPr>
          <w:rFonts w:hint="eastAsia"/>
        </w:rPr>
        <w:t>表单参数</w:t>
      </w:r>
      <w:r w:rsidR="0043365C">
        <w:rPr>
          <w:rFonts w:hint="eastAsia"/>
        </w:rPr>
        <w:t>解析为实体对象的属性</w:t>
      </w:r>
      <w:r w:rsidR="00BA5B4A">
        <w:rPr>
          <w:rFonts w:hint="eastAsia"/>
        </w:rPr>
        <w:t>。</w:t>
      </w:r>
      <w:r w:rsidR="00864D92">
        <w:rPr>
          <w:rFonts w:hint="eastAsia"/>
        </w:rPr>
        <w:t>在渲染</w:t>
      </w:r>
      <w:r w:rsidR="00772F45">
        <w:rPr>
          <w:rFonts w:hint="eastAsia"/>
        </w:rPr>
        <w:t>视图</w:t>
      </w:r>
      <w:r w:rsidR="00973D75">
        <w:rPr>
          <w:rFonts w:hint="eastAsia"/>
        </w:rPr>
        <w:t>时</w:t>
      </w:r>
      <w:r w:rsidR="00194D61">
        <w:rPr>
          <w:rFonts w:hint="eastAsia"/>
        </w:rPr>
        <w:t>，结合</w:t>
      </w:r>
      <w:r w:rsidR="004333E5">
        <w:rPr>
          <w:rFonts w:hint="eastAsia"/>
        </w:rPr>
        <w:t>表单验证</w:t>
      </w:r>
      <w:r w:rsidR="004333E5">
        <w:rPr>
          <w:rFonts w:hint="eastAsia"/>
        </w:rPr>
        <w:t>AP</w:t>
      </w:r>
      <w:r w:rsidR="00A7298F">
        <w:rPr>
          <w:rFonts w:hint="eastAsia"/>
        </w:rPr>
        <w:t>I</w:t>
      </w:r>
      <w:r w:rsidR="0019707E">
        <w:rPr>
          <w:rFonts w:hint="eastAsia"/>
        </w:rPr>
        <w:t>。</w:t>
      </w:r>
      <w:r w:rsidR="0019707E">
        <w:rPr>
          <w:rFonts w:hint="eastAsia"/>
        </w:rPr>
        <w:t>Spring</w:t>
      </w:r>
      <w:r w:rsidR="0019707E">
        <w:rPr>
          <w:rFonts w:hint="eastAsia"/>
        </w:rPr>
        <w:t>会</w:t>
      </w:r>
      <w:r w:rsidR="003D1744">
        <w:rPr>
          <w:rFonts w:hint="eastAsia"/>
        </w:rPr>
        <w:t>有选择的渲染</w:t>
      </w:r>
      <w:r w:rsidR="006B334C">
        <w:rPr>
          <w:rFonts w:hint="eastAsia"/>
        </w:rPr>
        <w:t>错误显示相关的标签</w:t>
      </w:r>
      <w:r w:rsidR="008851DF">
        <w:rPr>
          <w:rFonts w:hint="eastAsia"/>
        </w:rPr>
        <w:t>，如</w:t>
      </w:r>
      <w:r w:rsidR="00943F47">
        <w:rPr>
          <w:rFonts w:hint="eastAsia"/>
        </w:rPr>
        <w:t>在验证失败的时候</w:t>
      </w:r>
      <w:r w:rsidR="008851DF">
        <w:rPr>
          <w:rFonts w:hint="eastAsia"/>
        </w:rPr>
        <w:t>&lt;</w:t>
      </w:r>
      <w:r w:rsidR="008851DF">
        <w:t>sf:errors&gt;</w:t>
      </w:r>
      <w:r w:rsidR="002C1546">
        <w:rPr>
          <w:rFonts w:hint="eastAsia"/>
        </w:rPr>
        <w:t>会被渲染到最终</w:t>
      </w:r>
      <w:r w:rsidR="002C1546">
        <w:rPr>
          <w:rFonts w:hint="eastAsia"/>
        </w:rPr>
        <w:t>html</w:t>
      </w:r>
      <w:r w:rsidR="007916C7">
        <w:rPr>
          <w:rFonts w:hint="eastAsia"/>
        </w:rPr>
        <w:t>和标</w:t>
      </w:r>
      <w:r w:rsidR="007916C7">
        <w:rPr>
          <w:rFonts w:hint="eastAsia"/>
        </w:rPr>
        <w:lastRenderedPageBreak/>
        <w:t>签</w:t>
      </w:r>
      <w:r w:rsidR="00943F47">
        <w:rPr>
          <w:rFonts w:hint="eastAsia"/>
        </w:rPr>
        <w:t>的</w:t>
      </w:r>
      <w:r w:rsidR="00B71411">
        <w:rPr>
          <w:rFonts w:hint="eastAsia"/>
        </w:rPr>
        <w:t>class</w:t>
      </w:r>
      <w:r w:rsidR="00B71411">
        <w:rPr>
          <w:rFonts w:hint="eastAsia"/>
        </w:rPr>
        <w:t>属性会被设置成</w:t>
      </w:r>
      <w:r w:rsidR="00B71411">
        <w:rPr>
          <w:rFonts w:hint="eastAsia"/>
        </w:rPr>
        <w:t>sf</w:t>
      </w:r>
      <w:r w:rsidR="00B71411">
        <w:rPr>
          <w:rFonts w:hint="eastAsia"/>
        </w:rPr>
        <w:t>标签的</w:t>
      </w:r>
      <w:r w:rsidR="007916C7">
        <w:rPr>
          <w:rFonts w:hint="eastAsia"/>
        </w:rPr>
        <w:t>c</w:t>
      </w:r>
      <w:r w:rsidR="007916C7">
        <w:t>ssErrorClass</w:t>
      </w:r>
      <w:r w:rsidR="00943F47">
        <w:rPr>
          <w:rFonts w:hint="eastAsia"/>
        </w:rPr>
        <w:t>属性</w:t>
      </w:r>
      <w:r w:rsidR="00651B2F">
        <w:rPr>
          <w:rFonts w:hint="eastAsia"/>
        </w:rPr>
        <w:t>。</w:t>
      </w:r>
    </w:p>
    <w:p w:rsidR="001B0B1A" w:rsidRDefault="00583E18" w:rsidP="00102622">
      <w:pPr>
        <w:spacing w:line="276" w:lineRule="auto"/>
        <w:ind w:firstLineChars="200" w:firstLine="480"/>
      </w:pPr>
      <w:r>
        <w:rPr>
          <w:rFonts w:hint="eastAsia"/>
        </w:rPr>
        <w:t>s</w:t>
      </w:r>
      <w:r>
        <w:t>f:error</w:t>
      </w:r>
      <w:r>
        <w:t>标签</w:t>
      </w:r>
      <w:r w:rsidR="00292C2C">
        <w:t>的</w:t>
      </w:r>
      <w:r w:rsidR="00292C2C">
        <w:t>path</w:t>
      </w:r>
      <w:r w:rsidR="00292C2C">
        <w:t>属性指定当哪一个属性校验失败时，需要渲染该标签</w:t>
      </w:r>
      <w:r w:rsidR="00A865B9">
        <w:t>。</w:t>
      </w:r>
      <w:r w:rsidR="0092255E">
        <w:t>如果</w:t>
      </w:r>
      <w:r w:rsidR="0092255E">
        <w:t>path</w:t>
      </w:r>
      <w:r w:rsidR="0092255E">
        <w:t>被设置为</w:t>
      </w:r>
      <w:r w:rsidR="0092255E">
        <w:rPr>
          <w:rFonts w:hint="eastAsia"/>
        </w:rPr>
        <w:t>*</w:t>
      </w:r>
      <w:r w:rsidR="0092255E">
        <w:t>则该标签会显示所有校验失败的属性的验证消息</w:t>
      </w:r>
      <w:r w:rsidR="00865907">
        <w:t>。</w:t>
      </w:r>
      <w:r w:rsidR="00671EC0">
        <w:t>属性验证消息可以自行定义</w:t>
      </w:r>
      <w:r w:rsidR="00495154">
        <w:t>，在</w:t>
      </w:r>
      <w:r w:rsidR="0056714A">
        <w:t>类路径的根目录下添加</w:t>
      </w:r>
      <w:r w:rsidR="00F7054F">
        <w:t>文件</w:t>
      </w:r>
      <w:r w:rsidR="00F7054F" w:rsidRPr="00F7054F">
        <w:t>ValidationMessages.properties</w:t>
      </w:r>
      <w:r w:rsidR="002A36CE">
        <w:t>，在需要校验的属性上</w:t>
      </w:r>
      <w:r w:rsidR="00E047DC">
        <w:t>使用</w:t>
      </w:r>
      <w:r w:rsidR="00DC5903">
        <w:t>注解的</w:t>
      </w:r>
      <w:r w:rsidR="00DC5903">
        <w:t>message</w:t>
      </w:r>
      <w:r w:rsidR="00121A69">
        <w:t>属性</w:t>
      </w:r>
      <w:r w:rsidR="0018327C">
        <w:t>，可以通过属性文件映射来定义该属性的验证消息</w:t>
      </w:r>
      <w:r w:rsidR="00232513">
        <w:t>。</w:t>
      </w:r>
      <w:r w:rsidR="00ED23E5">
        <w:t>如</w:t>
      </w:r>
      <w:r w:rsidR="00A035A6">
        <w:t>：</w:t>
      </w:r>
    </w:p>
    <w:p w:rsidR="00514372" w:rsidRPr="00043BD3" w:rsidRDefault="00514372" w:rsidP="00102622">
      <w:pPr>
        <w:autoSpaceDE w:val="0"/>
        <w:autoSpaceDN w:val="0"/>
        <w:adjustRightInd w:val="0"/>
        <w:spacing w:line="276" w:lineRule="auto"/>
        <w:jc w:val="left"/>
      </w:pPr>
      <w:r w:rsidRPr="00043BD3">
        <w:t xml:space="preserve">    @Size(min=4,message="{question.describle.size}")</w:t>
      </w:r>
    </w:p>
    <w:p w:rsidR="0012198C" w:rsidRDefault="00514372" w:rsidP="00102622">
      <w:pPr>
        <w:spacing w:line="276" w:lineRule="auto"/>
        <w:ind w:firstLineChars="200" w:firstLine="480"/>
      </w:pPr>
      <w:r w:rsidRPr="00043BD3">
        <w:t>String describle;</w:t>
      </w:r>
    </w:p>
    <w:p w:rsidR="009A0245" w:rsidRPr="009A0245" w:rsidRDefault="00173D45" w:rsidP="00102622">
      <w:pPr>
        <w:spacing w:line="276" w:lineRule="auto"/>
        <w:ind w:firstLineChars="200" w:firstLine="480"/>
      </w:pPr>
      <w:r>
        <w:t>当该属性验证失败时，</w:t>
      </w:r>
      <w:r w:rsidR="00732E8B">
        <w:t>Spring</w:t>
      </w:r>
      <w:r w:rsidR="00D86575">
        <w:t>会</w:t>
      </w:r>
      <w:r w:rsidR="00752554">
        <w:t>去属性文件中查找</w:t>
      </w:r>
      <w:r w:rsidR="003643E3">
        <w:t>question.describle.size</w:t>
      </w:r>
      <w:r w:rsidR="003643E3">
        <w:t>对应的消息</w:t>
      </w:r>
      <w:r w:rsidR="00903D17">
        <w:t>，然后渲染到</w:t>
      </w:r>
      <w:r w:rsidR="00903D17">
        <w:t>html</w:t>
      </w:r>
      <w:r w:rsidR="00903D17">
        <w:t>页面中。</w:t>
      </w:r>
    </w:p>
    <w:p w:rsidR="001B1C69" w:rsidRDefault="001B1C69" w:rsidP="00102622">
      <w:pPr>
        <w:pStyle w:val="4"/>
        <w:spacing w:line="276" w:lineRule="auto"/>
      </w:pPr>
      <w:bookmarkStart w:id="51" w:name="_Toc15503657"/>
      <w:r>
        <w:t>Spring通用标签库</w:t>
      </w:r>
      <w:bookmarkEnd w:id="51"/>
    </w:p>
    <w:p w:rsidR="00202EB9" w:rsidRDefault="00451FB4" w:rsidP="00102622">
      <w:pPr>
        <w:spacing w:line="276" w:lineRule="auto"/>
        <w:ind w:left="420"/>
      </w:pPr>
      <w:r>
        <w:t>使用通用标签库需要如下声明</w:t>
      </w:r>
    </w:p>
    <w:p w:rsidR="00297853" w:rsidRDefault="00202EB9" w:rsidP="00102622">
      <w:pPr>
        <w:spacing w:line="276" w:lineRule="auto"/>
        <w:ind w:left="420"/>
      </w:pPr>
      <w:r>
        <w:t>&lt;%@ taglib uri="http://www.springframework.org/tags</w:t>
      </w:r>
      <w:r w:rsidR="00BF749E">
        <w:t>"</w:t>
      </w:r>
      <w:r w:rsidR="002D0683">
        <w:t xml:space="preserve"> prefix="s"</w:t>
      </w:r>
      <w:r w:rsidR="001E2AFD">
        <w:t xml:space="preserve"> %&gt;</w:t>
      </w:r>
    </w:p>
    <w:p w:rsidR="00345F34" w:rsidRDefault="00D61C7C" w:rsidP="00102622">
      <w:pPr>
        <w:spacing w:line="276" w:lineRule="auto"/>
        <w:ind w:left="420"/>
      </w:pPr>
      <w:r>
        <w:rPr>
          <w:rFonts w:hint="eastAsia"/>
        </w:rPr>
        <w:t>简要介绍一些通用标签</w:t>
      </w:r>
      <w:r w:rsidR="009E44A7">
        <w:rPr>
          <w:rFonts w:hint="eastAsia"/>
        </w:rPr>
        <w:t>：</w:t>
      </w:r>
    </w:p>
    <w:p w:rsidR="00B23CEB" w:rsidRDefault="00330503" w:rsidP="00102622">
      <w:pPr>
        <w:spacing w:line="276" w:lineRule="auto"/>
        <w:ind w:left="420"/>
      </w:pPr>
      <w:r>
        <w:rPr>
          <w:rFonts w:hint="eastAsia"/>
        </w:rPr>
        <w:t>1</w:t>
      </w:r>
      <w:r>
        <w:t xml:space="preserve">. </w:t>
      </w:r>
      <w:r w:rsidR="000A32BE">
        <w:t>&lt;s:message&gt;</w:t>
      </w:r>
    </w:p>
    <w:p w:rsidR="0084113E" w:rsidRDefault="009F437C" w:rsidP="00102622">
      <w:pPr>
        <w:pStyle w:val="22"/>
      </w:pPr>
      <w:r>
        <w:rPr>
          <w:rFonts w:hint="eastAsia"/>
        </w:rPr>
        <w:t>用以</w:t>
      </w:r>
      <w:r w:rsidR="00A46E16">
        <w:rPr>
          <w:rFonts w:hint="eastAsia"/>
        </w:rPr>
        <w:t>提供</w:t>
      </w:r>
      <w:r w:rsidR="00A6730A">
        <w:rPr>
          <w:rFonts w:hint="eastAsia"/>
        </w:rPr>
        <w:t>消息支持</w:t>
      </w:r>
      <w:r w:rsidR="001B280A">
        <w:rPr>
          <w:rFonts w:hint="eastAsia"/>
        </w:rPr>
        <w:t>，</w:t>
      </w:r>
      <w:r w:rsidR="009E4F12">
        <w:rPr>
          <w:rFonts w:hint="eastAsia"/>
        </w:rPr>
        <w:t>例如在国际化环境中，需要在不同环境下显示不同的文本</w:t>
      </w:r>
      <w:r w:rsidR="005B07D5">
        <w:rPr>
          <w:rFonts w:hint="eastAsia"/>
        </w:rPr>
        <w:t>就可以使用</w:t>
      </w:r>
      <w:r w:rsidR="000C2298">
        <w:t>&lt;s:message</w:t>
      </w:r>
      <w:r w:rsidR="008462C0">
        <w:t xml:space="preserve"> code="</w:t>
      </w:r>
      <w:r w:rsidR="00886A0B">
        <w:rPr>
          <w:rFonts w:hint="eastAsia"/>
        </w:rPr>
        <w:t>prop</w:t>
      </w:r>
      <w:r w:rsidR="00886A0B">
        <w:t>.name</w:t>
      </w:r>
      <w:r w:rsidR="008462C0">
        <w:t>"</w:t>
      </w:r>
      <w:r w:rsidR="000C2298">
        <w:t>&gt;</w:t>
      </w:r>
      <w:r w:rsidR="00106DB6">
        <w:rPr>
          <w:rFonts w:hint="eastAsia"/>
        </w:rPr>
        <w:t>嵌入消息</w:t>
      </w:r>
      <w:r w:rsidR="00E14A2E">
        <w:rPr>
          <w:rFonts w:hint="eastAsia"/>
        </w:rPr>
        <w:t>。</w:t>
      </w:r>
      <w:r w:rsidR="00760511">
        <w:rPr>
          <w:rFonts w:hint="eastAsia"/>
        </w:rPr>
        <w:t>Spring</w:t>
      </w:r>
      <w:r w:rsidR="00C3172E">
        <w:rPr>
          <w:rFonts w:hint="eastAsia"/>
        </w:rPr>
        <w:t>在渲染文本时</w:t>
      </w:r>
      <w:r w:rsidR="00760511">
        <w:rPr>
          <w:rFonts w:hint="eastAsia"/>
        </w:rPr>
        <w:t>会使用</w:t>
      </w:r>
      <w:r w:rsidR="00BD53B1">
        <w:rPr>
          <w:rFonts w:hint="eastAsia"/>
        </w:rPr>
        <w:t>Message</w:t>
      </w:r>
      <w:r w:rsidR="00BD53B1">
        <w:t>Source</w:t>
      </w:r>
      <w:r w:rsidR="00BD53B1">
        <w:rPr>
          <w:rFonts w:hint="eastAsia"/>
        </w:rPr>
        <w:t>来</w:t>
      </w:r>
      <w:r w:rsidR="001C29BE">
        <w:rPr>
          <w:rFonts w:hint="eastAsia"/>
        </w:rPr>
        <w:t>获取</w:t>
      </w:r>
      <w:r w:rsidR="00C3172E">
        <w:rPr>
          <w:rFonts w:hint="eastAsia"/>
        </w:rPr>
        <w:t>pr</w:t>
      </w:r>
      <w:r w:rsidR="00F1323C">
        <w:rPr>
          <w:rFonts w:hint="eastAsia"/>
        </w:rPr>
        <w:t>op</w:t>
      </w:r>
      <w:r w:rsidR="00F1323C">
        <w:t>.name</w:t>
      </w:r>
      <w:r w:rsidR="00F1323C">
        <w:rPr>
          <w:rFonts w:hint="eastAsia"/>
        </w:rPr>
        <w:t>对应的消息</w:t>
      </w:r>
      <w:r w:rsidR="007E174D">
        <w:rPr>
          <w:rFonts w:hint="eastAsia"/>
        </w:rPr>
        <w:t>。</w:t>
      </w:r>
      <w:r w:rsidR="00F95912">
        <w:rPr>
          <w:rFonts w:hint="eastAsia"/>
        </w:rPr>
        <w:t>MessageSource</w:t>
      </w:r>
      <w:r w:rsidR="00F95912">
        <w:rPr>
          <w:rFonts w:hint="eastAsia"/>
        </w:rPr>
        <w:t>主要包含两个实现，</w:t>
      </w:r>
      <w:r w:rsidR="00992C10">
        <w:rPr>
          <w:rFonts w:hint="eastAsia"/>
        </w:rPr>
        <w:t>ReloadableResourceBundleMessageSource</w:t>
      </w:r>
      <w:r w:rsidR="008A26FD">
        <w:rPr>
          <w:rFonts w:hint="eastAsia"/>
        </w:rPr>
        <w:t>与</w:t>
      </w:r>
      <w:r w:rsidR="008A26FD">
        <w:rPr>
          <w:rFonts w:hint="eastAsia"/>
        </w:rPr>
        <w:t>ResourceBundleMessageSource</w:t>
      </w:r>
      <w:r w:rsidR="00E70158">
        <w:rPr>
          <w:rFonts w:hint="eastAsia"/>
        </w:rPr>
        <w:t>，</w:t>
      </w:r>
      <w:r w:rsidR="00DA5D62">
        <w:rPr>
          <w:rFonts w:hint="eastAsia"/>
        </w:rPr>
        <w:t>二者</w:t>
      </w:r>
      <w:r w:rsidR="00E70158">
        <w:rPr>
          <w:rFonts w:hint="eastAsia"/>
        </w:rPr>
        <w:t>的工作方式有区别</w:t>
      </w:r>
      <w:r w:rsidR="00B87A1E">
        <w:rPr>
          <w:rFonts w:hint="eastAsia"/>
        </w:rPr>
        <w:t>，</w:t>
      </w:r>
      <w:r w:rsidR="00992C10">
        <w:rPr>
          <w:rFonts w:hint="eastAsia"/>
        </w:rPr>
        <w:t>ReloadableResourceBundleMessageSource</w:t>
      </w:r>
      <w:r w:rsidR="003B6ED4">
        <w:rPr>
          <w:rFonts w:hint="eastAsia"/>
        </w:rPr>
        <w:t>能够重新读取属性文件而不重启应用</w:t>
      </w:r>
      <w:r w:rsidR="00766D3D">
        <w:rPr>
          <w:rFonts w:hint="eastAsia"/>
        </w:rPr>
        <w:t>。</w:t>
      </w:r>
      <w:r w:rsidR="00D64B98">
        <w:rPr>
          <w:rFonts w:hint="eastAsia"/>
        </w:rPr>
        <w:t>同时在配置</w:t>
      </w:r>
      <w:r w:rsidR="00D64B98">
        <w:rPr>
          <w:rFonts w:hint="eastAsia"/>
        </w:rPr>
        <w:t>baseName</w:t>
      </w:r>
      <w:r w:rsidR="00D64B98">
        <w:rPr>
          <w:rFonts w:hint="eastAsia"/>
        </w:rPr>
        <w:t>时，</w:t>
      </w:r>
      <w:r w:rsidR="00BB2703">
        <w:rPr>
          <w:rFonts w:hint="eastAsia"/>
        </w:rPr>
        <w:t>ReloadableResourceBundleMessageSource</w:t>
      </w:r>
      <w:r w:rsidR="00FF6BD3">
        <w:rPr>
          <w:rFonts w:hint="eastAsia"/>
        </w:rPr>
        <w:t>可以</w:t>
      </w:r>
      <w:r w:rsidR="001946F2">
        <w:rPr>
          <w:rFonts w:hint="eastAsia"/>
        </w:rPr>
        <w:t>配置应用外的目录</w:t>
      </w:r>
      <w:r w:rsidR="00B56AAE">
        <w:rPr>
          <w:rFonts w:hint="eastAsia"/>
        </w:rPr>
        <w:t>（用</w:t>
      </w:r>
      <w:r w:rsidR="00B56AAE">
        <w:rPr>
          <w:rFonts w:hint="eastAsia"/>
        </w:rPr>
        <w:t>f</w:t>
      </w:r>
      <w:r w:rsidR="00B56AAE">
        <w:t>ile</w:t>
      </w:r>
      <w:r w:rsidR="00B56AAE">
        <w:rPr>
          <w:rFonts w:hint="eastAsia"/>
        </w:rPr>
        <w:t>前缀指定）</w:t>
      </w:r>
      <w:r w:rsidR="009A23E0">
        <w:rPr>
          <w:rFonts w:hint="eastAsia"/>
        </w:rPr>
        <w:t>，也可以配置类路径下（用</w:t>
      </w:r>
      <w:r w:rsidR="009A23E0">
        <w:rPr>
          <w:rFonts w:hint="eastAsia"/>
        </w:rPr>
        <w:t>c</w:t>
      </w:r>
      <w:r w:rsidR="009A23E0">
        <w:t>lass</w:t>
      </w:r>
      <w:r w:rsidR="009A23E0">
        <w:rPr>
          <w:rFonts w:hint="eastAsia"/>
        </w:rPr>
        <w:t>path</w:t>
      </w:r>
      <w:r w:rsidR="009A23E0">
        <w:rPr>
          <w:rFonts w:hint="eastAsia"/>
        </w:rPr>
        <w:t>前缀指定）</w:t>
      </w:r>
      <w:r w:rsidR="00247E15">
        <w:rPr>
          <w:rFonts w:hint="eastAsia"/>
        </w:rPr>
        <w:t>。创建不同后缀的属性文件</w:t>
      </w:r>
      <w:r w:rsidR="00F26DF1">
        <w:rPr>
          <w:rFonts w:hint="eastAsia"/>
        </w:rPr>
        <w:t>，这样在不同的语言环境，</w:t>
      </w:r>
      <w:r w:rsidR="00D55319">
        <w:rPr>
          <w:rFonts w:hint="eastAsia"/>
        </w:rPr>
        <w:t>MessageSource</w:t>
      </w:r>
      <w:r w:rsidR="00D55319">
        <w:rPr>
          <w:rFonts w:hint="eastAsia"/>
        </w:rPr>
        <w:t>会使用不同的属性文件来</w:t>
      </w:r>
      <w:r w:rsidR="005A2059">
        <w:rPr>
          <w:rFonts w:hint="eastAsia"/>
        </w:rPr>
        <w:t>获取文本。</w:t>
      </w:r>
    </w:p>
    <w:p w:rsidR="006812FA" w:rsidRDefault="006812FA" w:rsidP="00102622">
      <w:pPr>
        <w:pStyle w:val="22"/>
      </w:pPr>
      <w:r>
        <w:rPr>
          <w:rFonts w:hint="eastAsia"/>
        </w:rPr>
        <w:t>2.</w:t>
      </w:r>
      <w:r w:rsidR="00335404">
        <w:rPr>
          <w:rFonts w:hint="eastAsia"/>
        </w:rPr>
        <w:t>创建</w:t>
      </w:r>
      <w:r w:rsidR="00335404">
        <w:rPr>
          <w:rFonts w:hint="eastAsia"/>
        </w:rPr>
        <w:t>URL</w:t>
      </w:r>
    </w:p>
    <w:p w:rsidR="006A7A29" w:rsidRDefault="008E7752" w:rsidP="00102622">
      <w:pPr>
        <w:pStyle w:val="22"/>
      </w:pPr>
      <w:r>
        <w:rPr>
          <w:rFonts w:hint="eastAsia"/>
        </w:rPr>
        <w:t>&lt;</w:t>
      </w:r>
      <w:r>
        <w:t xml:space="preserve">s:url </w:t>
      </w:r>
      <w:r>
        <w:rPr>
          <w:rFonts w:hint="eastAsia"/>
        </w:rPr>
        <w:t>value</w:t>
      </w:r>
      <w:r>
        <w:t>=""&gt;</w:t>
      </w:r>
      <w:r w:rsidR="00FF0794">
        <w:rPr>
          <w:rFonts w:hint="eastAsia"/>
        </w:rPr>
        <w:t>用于创建</w:t>
      </w:r>
      <w:r w:rsidR="003F2944">
        <w:rPr>
          <w:rFonts w:hint="eastAsia"/>
        </w:rPr>
        <w:t>url</w:t>
      </w:r>
      <w:r w:rsidR="00872ECE">
        <w:rPr>
          <w:rFonts w:hint="eastAsia"/>
        </w:rPr>
        <w:t>，</w:t>
      </w:r>
      <w:r w:rsidR="007751E9">
        <w:rPr>
          <w:rFonts w:hint="eastAsia"/>
        </w:rPr>
        <w:t>如</w:t>
      </w:r>
      <w:r w:rsidR="006A7A29">
        <w:rPr>
          <w:rFonts w:hint="eastAsia"/>
        </w:rPr>
        <w:t>：</w:t>
      </w:r>
    </w:p>
    <w:p w:rsidR="00C84B5E" w:rsidRDefault="007751E9" w:rsidP="00102622">
      <w:pPr>
        <w:pStyle w:val="22"/>
        <w:ind w:left="420"/>
      </w:pPr>
      <w:r w:rsidRPr="003D7202">
        <w:t>&lt;a href="&lt;s:url value="/question/123"/&gt;"&gt;123&lt;/a&gt;</w:t>
      </w:r>
    </w:p>
    <w:p w:rsidR="00AF3D5D" w:rsidRDefault="00AF3D5D" w:rsidP="00102622">
      <w:pPr>
        <w:pStyle w:val="22"/>
      </w:pPr>
      <w:r>
        <w:rPr>
          <w:rFonts w:hint="eastAsia"/>
        </w:rPr>
        <w:t>会被渲染</w:t>
      </w:r>
      <w:r w:rsidR="00B0084D">
        <w:rPr>
          <w:rFonts w:hint="eastAsia"/>
        </w:rPr>
        <w:t>为</w:t>
      </w:r>
    </w:p>
    <w:p w:rsidR="006812FA" w:rsidRDefault="0073391A" w:rsidP="00102622">
      <w:pPr>
        <w:pStyle w:val="22"/>
      </w:pPr>
      <w:r>
        <w:tab/>
      </w:r>
      <w:r w:rsidR="000773E7" w:rsidRPr="000773E7">
        <w:t>&lt;a href="/RaysSpring/question/123"&gt;123&lt;/a&gt;</w:t>
      </w:r>
    </w:p>
    <w:p w:rsidR="002F469D" w:rsidRDefault="004E29C5" w:rsidP="00102622">
      <w:pPr>
        <w:pStyle w:val="22"/>
      </w:pPr>
      <w:r>
        <w:rPr>
          <w:rFonts w:hint="eastAsia"/>
        </w:rPr>
        <w:t>S</w:t>
      </w:r>
      <w:r>
        <w:t>p</w:t>
      </w:r>
      <w:r>
        <w:rPr>
          <w:rFonts w:hint="eastAsia"/>
        </w:rPr>
        <w:t>ring</w:t>
      </w:r>
      <w:r>
        <w:rPr>
          <w:rFonts w:hint="eastAsia"/>
        </w:rPr>
        <w:t>标签处理</w:t>
      </w:r>
      <w:r w:rsidR="00DD4041">
        <w:rPr>
          <w:rFonts w:hint="eastAsia"/>
        </w:rPr>
        <w:t>会自动的添加</w:t>
      </w:r>
      <w:r w:rsidR="00F47C17">
        <w:rPr>
          <w:rFonts w:hint="eastAsia"/>
        </w:rPr>
        <w:t>上</w:t>
      </w:r>
      <w:r w:rsidR="00F47C17">
        <w:rPr>
          <w:rFonts w:hint="eastAsia"/>
        </w:rPr>
        <w:t>Servlet</w:t>
      </w:r>
      <w:r w:rsidR="00F47C17">
        <w:rPr>
          <w:rFonts w:hint="eastAsia"/>
        </w:rPr>
        <w:t>上下文</w:t>
      </w:r>
      <w:r w:rsidR="00137ABB">
        <w:rPr>
          <w:rFonts w:hint="eastAsia"/>
        </w:rPr>
        <w:t>到</w:t>
      </w:r>
      <w:r w:rsidR="00137ABB">
        <w:rPr>
          <w:rFonts w:hint="eastAsia"/>
        </w:rPr>
        <w:t>Url</w:t>
      </w:r>
      <w:r w:rsidR="009D6D53">
        <w:rPr>
          <w:rFonts w:hint="eastAsia"/>
        </w:rPr>
        <w:t>中</w:t>
      </w:r>
      <w:r w:rsidR="00790BEB">
        <w:rPr>
          <w:rFonts w:hint="eastAsia"/>
        </w:rPr>
        <w:t>。</w:t>
      </w:r>
      <w:r w:rsidR="004A5FB6">
        <w:rPr>
          <w:rFonts w:hint="eastAsia"/>
        </w:rPr>
        <w:t>使用</w:t>
      </w:r>
      <w:r w:rsidR="004A5FB6">
        <w:rPr>
          <w:rFonts w:hint="eastAsia"/>
        </w:rPr>
        <w:t>&lt;</w:t>
      </w:r>
      <w:r w:rsidR="004A5FB6">
        <w:t>s:param</w:t>
      </w:r>
      <w:r w:rsidR="006049F3">
        <w:t>&gt;</w:t>
      </w:r>
      <w:r w:rsidR="004A5FB6">
        <w:rPr>
          <w:rFonts w:hint="eastAsia"/>
        </w:rPr>
        <w:t>可以为生成</w:t>
      </w:r>
      <w:r w:rsidR="004A5FB6">
        <w:rPr>
          <w:rFonts w:hint="eastAsia"/>
        </w:rPr>
        <w:t>url</w:t>
      </w:r>
      <w:r w:rsidR="004A5FB6">
        <w:rPr>
          <w:rFonts w:hint="eastAsia"/>
        </w:rPr>
        <w:t>添加参数</w:t>
      </w:r>
      <w:r w:rsidR="00DD5368">
        <w:rPr>
          <w:rFonts w:hint="eastAsia"/>
        </w:rPr>
        <w:t>，同时支持</w:t>
      </w:r>
      <w:r w:rsidR="0045577C">
        <w:rPr>
          <w:rFonts w:hint="eastAsia"/>
        </w:rPr>
        <w:t>用</w:t>
      </w:r>
      <w:r w:rsidR="00DD5368">
        <w:rPr>
          <w:rFonts w:hint="eastAsia"/>
        </w:rPr>
        <w:t>占位符替换的路径参数</w:t>
      </w:r>
      <w:r w:rsidR="000D4DF7">
        <w:rPr>
          <w:rFonts w:hint="eastAsia"/>
        </w:rPr>
        <w:t>。</w:t>
      </w:r>
      <w:r w:rsidR="00ED512B">
        <w:rPr>
          <w:rFonts w:hint="eastAsia"/>
        </w:rPr>
        <w:t>使用</w:t>
      </w:r>
      <w:r w:rsidR="0029392F">
        <w:rPr>
          <w:rFonts w:hint="eastAsia"/>
        </w:rPr>
        <w:t>&lt;</w:t>
      </w:r>
      <w:r w:rsidR="0029392F">
        <w:t>s:url&gt;</w:t>
      </w:r>
      <w:r w:rsidR="00303510">
        <w:rPr>
          <w:rFonts w:hint="eastAsia"/>
        </w:rPr>
        <w:t>的</w:t>
      </w:r>
      <w:r w:rsidR="005D51CF">
        <w:rPr>
          <w:rFonts w:hint="eastAsia"/>
        </w:rPr>
        <w:t>html</w:t>
      </w:r>
      <w:r w:rsidR="005D51CF">
        <w:t>Escape</w:t>
      </w:r>
      <w:r w:rsidR="005D51CF">
        <w:rPr>
          <w:rFonts w:hint="eastAsia"/>
        </w:rPr>
        <w:t>可以将生成的</w:t>
      </w:r>
      <w:r w:rsidR="005D51CF">
        <w:rPr>
          <w:rFonts w:hint="eastAsia"/>
        </w:rPr>
        <w:t>url</w:t>
      </w:r>
      <w:r w:rsidR="005D51CF">
        <w:rPr>
          <w:rFonts w:hint="eastAsia"/>
        </w:rPr>
        <w:t>做转义处理</w:t>
      </w:r>
      <w:r w:rsidR="00DE4125">
        <w:rPr>
          <w:rFonts w:hint="eastAsia"/>
        </w:rPr>
        <w:t>。</w:t>
      </w:r>
    </w:p>
    <w:p w:rsidR="00207552" w:rsidRDefault="00207552" w:rsidP="00102622">
      <w:pPr>
        <w:pStyle w:val="22"/>
      </w:pPr>
      <w:r>
        <w:rPr>
          <w:rFonts w:hint="eastAsia"/>
        </w:rPr>
        <w:t>3.</w:t>
      </w:r>
      <w:r w:rsidRPr="00207552">
        <w:t xml:space="preserve"> &lt;s:escapeBody&gt;</w:t>
      </w:r>
    </w:p>
    <w:p w:rsidR="004E29C5" w:rsidRPr="00B05115" w:rsidRDefault="00944466" w:rsidP="00102622">
      <w:pPr>
        <w:pStyle w:val="22"/>
        <w:ind w:firstLineChars="0" w:firstLine="0"/>
      </w:pPr>
      <w:r>
        <w:tab/>
      </w:r>
      <w:r>
        <w:rPr>
          <w:rFonts w:hint="eastAsia"/>
        </w:rPr>
        <w:t>用以对</w:t>
      </w:r>
      <w:r>
        <w:rPr>
          <w:rFonts w:hint="eastAsia"/>
        </w:rPr>
        <w:t>html</w:t>
      </w:r>
      <w:r>
        <w:rPr>
          <w:rFonts w:hint="eastAsia"/>
        </w:rPr>
        <w:t>内容做转义处理</w:t>
      </w:r>
      <w:r w:rsidR="00F81C23">
        <w:rPr>
          <w:rFonts w:hint="eastAsia"/>
        </w:rPr>
        <w:t>。</w:t>
      </w:r>
    </w:p>
    <w:p w:rsidR="00623F10" w:rsidRDefault="00623F10" w:rsidP="00102622">
      <w:pPr>
        <w:pStyle w:val="20"/>
        <w:spacing w:line="276" w:lineRule="auto"/>
      </w:pPr>
      <w:bookmarkStart w:id="52" w:name="_Toc15503658"/>
      <w:r>
        <w:rPr>
          <w:rFonts w:hint="eastAsia"/>
        </w:rPr>
        <w:t>A</w:t>
      </w:r>
      <w:r>
        <w:t>pache Tiles</w:t>
      </w:r>
      <w:bookmarkEnd w:id="52"/>
    </w:p>
    <w:p w:rsidR="007C6DEB" w:rsidRDefault="007C6DEB" w:rsidP="00102622">
      <w:pPr>
        <w:pStyle w:val="20"/>
        <w:spacing w:line="276" w:lineRule="auto"/>
      </w:pPr>
      <w:bookmarkStart w:id="53" w:name="_Toc15503659"/>
      <w:r>
        <w:rPr>
          <w:rFonts w:hint="eastAsia"/>
        </w:rPr>
        <w:t>T</w:t>
      </w:r>
      <w:r>
        <w:t>hymeleaf</w:t>
      </w:r>
      <w:bookmarkEnd w:id="53"/>
    </w:p>
    <w:p w:rsidR="007A3520" w:rsidRDefault="007A3520" w:rsidP="00102622">
      <w:pPr>
        <w:pStyle w:val="10"/>
        <w:spacing w:line="276" w:lineRule="auto"/>
      </w:pPr>
      <w:bookmarkStart w:id="54" w:name="_Toc15503660"/>
      <w:r>
        <w:rPr>
          <w:rFonts w:hint="eastAsia"/>
        </w:rPr>
        <w:lastRenderedPageBreak/>
        <w:t>Spring</w:t>
      </w:r>
      <w:r>
        <w:t>MVC</w:t>
      </w:r>
      <w:r w:rsidR="00600E5E">
        <w:t xml:space="preserve"> </w:t>
      </w:r>
      <w:r w:rsidR="00600E5E">
        <w:rPr>
          <w:rFonts w:hint="eastAsia"/>
        </w:rPr>
        <w:t>高级技术</w:t>
      </w:r>
      <w:bookmarkEnd w:id="54"/>
    </w:p>
    <w:p w:rsidR="00D50518" w:rsidRDefault="009123EB" w:rsidP="00102622">
      <w:pPr>
        <w:pStyle w:val="20"/>
        <w:spacing w:line="276" w:lineRule="auto"/>
      </w:pPr>
      <w:bookmarkStart w:id="55" w:name="_Toc15503661"/>
      <w:r>
        <w:rPr>
          <w:rFonts w:hint="eastAsia"/>
        </w:rPr>
        <w:t>配置其他Servlet、Filter等</w:t>
      </w:r>
      <w:bookmarkEnd w:id="55"/>
    </w:p>
    <w:p w:rsidR="0052185E" w:rsidRDefault="00C03388" w:rsidP="00102622">
      <w:pPr>
        <w:spacing w:line="276" w:lineRule="auto"/>
        <w:ind w:firstLineChars="200" w:firstLine="480"/>
      </w:pPr>
      <w:r>
        <w:rPr>
          <w:rFonts w:hint="eastAsia"/>
        </w:rPr>
        <w:t>使用</w:t>
      </w:r>
      <w:r>
        <w:rPr>
          <w:rFonts w:hint="eastAsia"/>
        </w:rPr>
        <w:t>Spring</w:t>
      </w:r>
      <w:r>
        <w:rPr>
          <w:rFonts w:hint="eastAsia"/>
        </w:rPr>
        <w:t>代码配置，可以配置任意数量的初始化器</w:t>
      </w:r>
      <w:r w:rsidR="0030471D">
        <w:rPr>
          <w:rFonts w:hint="eastAsia"/>
        </w:rPr>
        <w:t>，</w:t>
      </w:r>
      <w:r w:rsidR="00C97F0D">
        <w:rPr>
          <w:rFonts w:hint="eastAsia"/>
        </w:rPr>
        <w:t>添加新的类实现</w:t>
      </w:r>
      <w:r w:rsidR="00AE5070" w:rsidRPr="00AE5070">
        <w:t>WebApplicationInitializer</w:t>
      </w:r>
      <w:r w:rsidR="00C31417">
        <w:rPr>
          <w:rFonts w:hint="eastAsia"/>
        </w:rPr>
        <w:t>接口</w:t>
      </w:r>
      <w:r w:rsidR="00C801B5">
        <w:rPr>
          <w:rFonts w:hint="eastAsia"/>
        </w:rPr>
        <w:t>。</w:t>
      </w:r>
    </w:p>
    <w:p w:rsidR="00416B88" w:rsidRPr="004A0798" w:rsidRDefault="00416B88" w:rsidP="004A0798">
      <w:pPr>
        <w:spacing w:line="240" w:lineRule="auto"/>
        <w:rPr>
          <w:rFonts w:ascii="Consolas" w:hAnsi="Consolas"/>
          <w:sz w:val="18"/>
        </w:rPr>
      </w:pPr>
      <w:r w:rsidRPr="004A0798">
        <w:rPr>
          <w:rFonts w:ascii="Consolas" w:hAnsi="Consolas"/>
          <w:sz w:val="18"/>
        </w:rPr>
        <w:t>public class OtherServletConfig implements WebApplicationInitializer {</w:t>
      </w:r>
    </w:p>
    <w:p w:rsidR="004A0798" w:rsidRDefault="00416B88" w:rsidP="004A0798">
      <w:pPr>
        <w:spacing w:line="240" w:lineRule="auto"/>
        <w:ind w:firstLine="420"/>
        <w:rPr>
          <w:rFonts w:ascii="Consolas" w:hAnsi="Consolas"/>
          <w:sz w:val="18"/>
        </w:rPr>
      </w:pPr>
      <w:r w:rsidRPr="004A0798">
        <w:rPr>
          <w:rFonts w:ascii="Consolas" w:hAnsi="Consolas"/>
          <w:sz w:val="18"/>
        </w:rPr>
        <w:t>@Override</w:t>
      </w:r>
    </w:p>
    <w:p w:rsidR="00416B88" w:rsidRPr="004A0798" w:rsidRDefault="00416B88" w:rsidP="004A0798">
      <w:pPr>
        <w:spacing w:line="240" w:lineRule="auto"/>
        <w:ind w:firstLine="420"/>
        <w:rPr>
          <w:rFonts w:ascii="Consolas" w:hAnsi="Consolas"/>
          <w:sz w:val="18"/>
        </w:rPr>
      </w:pPr>
      <w:r w:rsidRPr="004A0798">
        <w:rPr>
          <w:rFonts w:ascii="Consolas" w:hAnsi="Consolas"/>
          <w:sz w:val="18"/>
        </w:rPr>
        <w:t>public void onStartup(ServletContext servletContext) throws ServletException {}</w:t>
      </w:r>
    </w:p>
    <w:p w:rsidR="00CD38E1" w:rsidRDefault="00416B88" w:rsidP="004A0798">
      <w:pPr>
        <w:spacing w:line="240" w:lineRule="auto"/>
      </w:pPr>
      <w:r w:rsidRPr="004A0798">
        <w:rPr>
          <w:rFonts w:ascii="Consolas" w:hAnsi="Consolas"/>
          <w:sz w:val="18"/>
        </w:rPr>
        <w:t>}</w:t>
      </w:r>
    </w:p>
    <w:p w:rsidR="002E1ADA" w:rsidRPr="0052185E" w:rsidRDefault="00DB76E2" w:rsidP="00102622">
      <w:pPr>
        <w:autoSpaceDE w:val="0"/>
        <w:autoSpaceDN w:val="0"/>
        <w:adjustRightInd w:val="0"/>
        <w:spacing w:line="276" w:lineRule="auto"/>
        <w:jc w:val="left"/>
      </w:pPr>
      <w:r>
        <w:rPr>
          <w:rFonts w:hint="eastAsia"/>
        </w:rPr>
        <w:t>使用入参</w:t>
      </w:r>
      <w:r w:rsidR="00486843">
        <w:rPr>
          <w:rFonts w:hint="eastAsia"/>
        </w:rPr>
        <w:t>servletContext</w:t>
      </w:r>
      <w:r w:rsidR="00486843">
        <w:rPr>
          <w:rFonts w:hint="eastAsia"/>
        </w:rPr>
        <w:t>可以</w:t>
      </w:r>
      <w:r w:rsidR="00F71760">
        <w:rPr>
          <w:rFonts w:hint="eastAsia"/>
        </w:rPr>
        <w:t>实现添加</w:t>
      </w:r>
      <w:r w:rsidR="00F71760">
        <w:rPr>
          <w:rFonts w:hint="eastAsia"/>
        </w:rPr>
        <w:t>servlet</w:t>
      </w:r>
      <w:r w:rsidR="00F71760">
        <w:rPr>
          <w:rFonts w:hint="eastAsia"/>
        </w:rPr>
        <w:t>、添加</w:t>
      </w:r>
      <w:r w:rsidR="00F71760">
        <w:rPr>
          <w:rFonts w:hint="eastAsia"/>
        </w:rPr>
        <w:t>Filter</w:t>
      </w:r>
      <w:r w:rsidR="00F71760">
        <w:rPr>
          <w:rFonts w:hint="eastAsia"/>
        </w:rPr>
        <w:t>、添加</w:t>
      </w:r>
      <w:r w:rsidR="00F71760">
        <w:rPr>
          <w:rFonts w:hint="eastAsia"/>
        </w:rPr>
        <w:t>Listener</w:t>
      </w:r>
      <w:r w:rsidR="00F71760">
        <w:rPr>
          <w:rFonts w:hint="eastAsia"/>
        </w:rPr>
        <w:t>和添加</w:t>
      </w:r>
      <w:r w:rsidR="00F71760">
        <w:rPr>
          <w:rFonts w:hint="eastAsia"/>
        </w:rPr>
        <w:t>init</w:t>
      </w:r>
      <w:r w:rsidR="00F71760">
        <w:t>-param</w:t>
      </w:r>
      <w:r w:rsidR="00F71760">
        <w:rPr>
          <w:rFonts w:hint="eastAsia"/>
        </w:rPr>
        <w:t>等功能。</w:t>
      </w:r>
    </w:p>
    <w:p w:rsidR="00EF0BA3" w:rsidRPr="00EF0BA3" w:rsidRDefault="000E6A6A" w:rsidP="00102622">
      <w:pPr>
        <w:pStyle w:val="20"/>
        <w:spacing w:line="276" w:lineRule="auto"/>
      </w:pPr>
      <w:bookmarkStart w:id="56" w:name="_Toc15503662"/>
      <w:r>
        <w:rPr>
          <w:rFonts w:hint="eastAsia"/>
        </w:rPr>
        <w:t>文件上传</w:t>
      </w:r>
      <w:bookmarkEnd w:id="56"/>
    </w:p>
    <w:p w:rsidR="00D819F4" w:rsidRDefault="00061532" w:rsidP="00102622">
      <w:pPr>
        <w:pStyle w:val="30"/>
        <w:spacing w:line="276" w:lineRule="auto"/>
      </w:pPr>
      <w:bookmarkStart w:id="57" w:name="_Toc15503663"/>
      <w:r>
        <w:rPr>
          <w:rFonts w:hint="eastAsia"/>
        </w:rPr>
        <w:t>H</w:t>
      </w:r>
      <w:r>
        <w:t xml:space="preserve">TTP </w:t>
      </w:r>
      <w:r w:rsidR="00D819F4">
        <w:rPr>
          <w:rFonts w:hint="eastAsia"/>
        </w:rPr>
        <w:t>muti</w:t>
      </w:r>
      <w:r w:rsidR="00D819F4">
        <w:t>-part</w:t>
      </w:r>
      <w:r w:rsidR="00286D64">
        <w:rPr>
          <w:rFonts w:hint="eastAsia"/>
        </w:rPr>
        <w:t>简介</w:t>
      </w:r>
      <w:bookmarkEnd w:id="57"/>
    </w:p>
    <w:p w:rsidR="00565CDF" w:rsidRDefault="00427381" w:rsidP="00102622">
      <w:pPr>
        <w:widowControl/>
        <w:spacing w:line="276" w:lineRule="auto"/>
        <w:ind w:firstLineChars="200" w:firstLine="480"/>
        <w:jc w:val="left"/>
        <w:textAlignment w:val="top"/>
      </w:pPr>
      <w:r>
        <w:rPr>
          <w:rFonts w:hint="eastAsia"/>
        </w:rPr>
        <w:t>HTTP</w:t>
      </w:r>
      <w:r>
        <w:rPr>
          <w:rFonts w:hint="eastAsia"/>
        </w:rPr>
        <w:t>的文件上传是使用</w:t>
      </w:r>
      <w:r w:rsidR="00565CDF" w:rsidRPr="00E5025B">
        <w:t>Content-Type</w:t>
      </w:r>
      <w:r w:rsidR="00E5025B">
        <w:rPr>
          <w:rFonts w:hint="eastAsia"/>
        </w:rPr>
        <w:t>为</w:t>
      </w:r>
      <w:r w:rsidR="00565CDF" w:rsidRPr="00565CDF">
        <w:t>multipart/form-data</w:t>
      </w:r>
      <w:r w:rsidR="00841006">
        <w:rPr>
          <w:rFonts w:hint="eastAsia"/>
        </w:rPr>
        <w:t>类型</w:t>
      </w:r>
      <w:r w:rsidR="002812F5">
        <w:rPr>
          <w:rFonts w:hint="eastAsia"/>
        </w:rPr>
        <w:t>的</w:t>
      </w:r>
      <w:r w:rsidR="002812F5">
        <w:rPr>
          <w:rFonts w:hint="eastAsia"/>
        </w:rPr>
        <w:t>POST</w:t>
      </w:r>
      <w:r w:rsidR="002812F5">
        <w:rPr>
          <w:rFonts w:hint="eastAsia"/>
        </w:rPr>
        <w:t>报文</w:t>
      </w:r>
      <w:r w:rsidR="0062603B">
        <w:rPr>
          <w:rFonts w:hint="eastAsia"/>
        </w:rPr>
        <w:t>，</w:t>
      </w:r>
      <w:r w:rsidR="009E02D1">
        <w:rPr>
          <w:rFonts w:hint="eastAsia"/>
        </w:rPr>
        <w:t>使用</w:t>
      </w:r>
      <w:r w:rsidR="00C50190">
        <w:rPr>
          <w:rFonts w:hint="eastAsia"/>
        </w:rPr>
        <w:t>mutipart</w:t>
      </w:r>
      <w:r w:rsidR="00C50190">
        <w:rPr>
          <w:rFonts w:hint="eastAsia"/>
        </w:rPr>
        <w:t>的一些要素如下</w:t>
      </w:r>
      <w:r w:rsidR="00907991">
        <w:rPr>
          <w:rFonts w:hint="eastAsia"/>
        </w:rPr>
        <w:t>：</w:t>
      </w:r>
    </w:p>
    <w:p w:rsidR="005F4360" w:rsidRDefault="005F4360" w:rsidP="00102622">
      <w:pPr>
        <w:widowControl/>
        <w:spacing w:line="276" w:lineRule="auto"/>
        <w:jc w:val="left"/>
        <w:textAlignment w:val="top"/>
      </w:pPr>
      <w:r>
        <w:rPr>
          <w:rFonts w:hint="eastAsia"/>
        </w:rPr>
        <w:t>1.</w:t>
      </w:r>
      <w:r>
        <w:rPr>
          <w:rFonts w:hint="eastAsia"/>
        </w:rPr>
        <w:t>表单</w:t>
      </w:r>
    </w:p>
    <w:p w:rsidR="005F4360" w:rsidRDefault="005F4360" w:rsidP="00102622">
      <w:pPr>
        <w:widowControl/>
        <w:spacing w:line="276" w:lineRule="auto"/>
        <w:ind w:firstLineChars="200" w:firstLine="480"/>
        <w:jc w:val="left"/>
        <w:textAlignment w:val="top"/>
      </w:pPr>
      <w:r>
        <w:rPr>
          <w:rFonts w:hint="eastAsia"/>
        </w:rPr>
        <w:t>HTML</w:t>
      </w:r>
      <w:r>
        <w:rPr>
          <w:rFonts w:hint="eastAsia"/>
        </w:rPr>
        <w:t>可以使用</w:t>
      </w:r>
      <w:r>
        <w:rPr>
          <w:rFonts w:hint="eastAsia"/>
        </w:rPr>
        <w:t>form</w:t>
      </w:r>
      <w:r>
        <w:rPr>
          <w:rFonts w:hint="eastAsia"/>
        </w:rPr>
        <w:t>来生成</w:t>
      </w:r>
      <w:r>
        <w:rPr>
          <w:rFonts w:hint="eastAsia"/>
        </w:rPr>
        <w:t>mutipart</w:t>
      </w:r>
      <w:r>
        <w:rPr>
          <w:rFonts w:hint="eastAsia"/>
        </w:rPr>
        <w:t>报文，使用</w:t>
      </w:r>
      <w:r>
        <w:rPr>
          <w:rFonts w:hint="eastAsia"/>
        </w:rPr>
        <w:t>form</w:t>
      </w:r>
      <w:r>
        <w:rPr>
          <w:rFonts w:hint="eastAsia"/>
        </w:rPr>
        <w:t>的</w:t>
      </w:r>
      <w:r w:rsidRPr="006924B7">
        <w:t>enctype</w:t>
      </w:r>
      <w:r>
        <w:rPr>
          <w:rFonts w:hint="eastAsia"/>
        </w:rPr>
        <w:t>属性，指定表单的类型为</w:t>
      </w:r>
      <w:r w:rsidRPr="008C48E6">
        <w:t>multipart/form-data</w:t>
      </w:r>
      <w:r>
        <w:rPr>
          <w:rFonts w:hint="eastAsia"/>
        </w:rPr>
        <w:t>。在表单域中使用</w:t>
      </w:r>
      <w:r>
        <w:rPr>
          <w:rFonts w:hint="eastAsia"/>
        </w:rPr>
        <w:t>input</w:t>
      </w:r>
      <w:r>
        <w:t xml:space="preserve"> </w:t>
      </w:r>
      <w:r>
        <w:rPr>
          <w:rFonts w:hint="eastAsia"/>
        </w:rPr>
        <w:t>type=file</w:t>
      </w:r>
      <w:r>
        <w:rPr>
          <w:rFonts w:hint="eastAsia"/>
        </w:rPr>
        <w:t>可以创建文本上传组件。</w:t>
      </w:r>
    </w:p>
    <w:p w:rsidR="00A00B60" w:rsidRDefault="005F4360" w:rsidP="00102622">
      <w:pPr>
        <w:widowControl/>
        <w:spacing w:line="276" w:lineRule="auto"/>
        <w:jc w:val="left"/>
        <w:textAlignment w:val="top"/>
      </w:pPr>
      <w:r>
        <w:rPr>
          <w:rFonts w:hint="eastAsia"/>
        </w:rPr>
        <w:t>2</w:t>
      </w:r>
      <w:r w:rsidR="001217BC">
        <w:rPr>
          <w:rFonts w:hint="eastAsia"/>
        </w:rPr>
        <w:t>.</w:t>
      </w:r>
      <w:r w:rsidR="001217BC">
        <w:t xml:space="preserve"> </w:t>
      </w:r>
      <w:r w:rsidR="00A00B60" w:rsidRPr="003A0C06">
        <w:t xml:space="preserve">Content-Type: </w:t>
      </w:r>
      <w:r w:rsidR="00A00B60" w:rsidRPr="00A00B60">
        <w:t>multipart/form-data; boundary=---</w:t>
      </w:r>
      <w:r w:rsidR="003A0C06">
        <w:t>-xxxx</w:t>
      </w:r>
    </w:p>
    <w:p w:rsidR="00AD0738" w:rsidRDefault="00590802" w:rsidP="00102622">
      <w:pPr>
        <w:widowControl/>
        <w:spacing w:line="276" w:lineRule="auto"/>
        <w:jc w:val="left"/>
        <w:textAlignment w:val="top"/>
      </w:pPr>
      <w:r>
        <w:tab/>
      </w:r>
      <w:r>
        <w:rPr>
          <w:rFonts w:hint="eastAsia"/>
        </w:rPr>
        <w:t>内容类型</w:t>
      </w:r>
      <w:r w:rsidR="00E20EA7">
        <w:rPr>
          <w:rFonts w:hint="eastAsia"/>
        </w:rPr>
        <w:t>中还有一个</w:t>
      </w:r>
      <w:r w:rsidR="008E649B" w:rsidRPr="00A00B60">
        <w:t>boundary</w:t>
      </w:r>
      <w:r w:rsidR="008E649B">
        <w:rPr>
          <w:rFonts w:hint="eastAsia"/>
        </w:rPr>
        <w:t>属性</w:t>
      </w:r>
      <w:r w:rsidR="003B1105">
        <w:rPr>
          <w:rFonts w:hint="eastAsia"/>
        </w:rPr>
        <w:t>，</w:t>
      </w:r>
      <w:r w:rsidR="001E0B7E">
        <w:rPr>
          <w:rFonts w:hint="eastAsia"/>
        </w:rPr>
        <w:t>一般是随机生成的一串</w:t>
      </w:r>
      <w:r w:rsidR="00D47A14">
        <w:rPr>
          <w:rFonts w:hint="eastAsia"/>
        </w:rPr>
        <w:t>字符串，</w:t>
      </w:r>
      <w:r w:rsidR="00187675">
        <w:rPr>
          <w:rFonts w:hint="eastAsia"/>
        </w:rPr>
        <w:t>因为</w:t>
      </w:r>
      <w:r w:rsidR="00A22C67">
        <w:rPr>
          <w:rFonts w:hint="eastAsia"/>
        </w:rPr>
        <w:t>mutipart</w:t>
      </w:r>
      <w:r w:rsidR="00A22C67">
        <w:rPr>
          <w:rFonts w:hint="eastAsia"/>
        </w:rPr>
        <w:t>的报文是将</w:t>
      </w:r>
      <w:r w:rsidR="00E5007B">
        <w:rPr>
          <w:rFonts w:hint="eastAsia"/>
        </w:rPr>
        <w:t>HTTP</w:t>
      </w:r>
      <w:r w:rsidR="00E5007B">
        <w:rPr>
          <w:rFonts w:hint="eastAsia"/>
        </w:rPr>
        <w:t>报文分为了多个部分，</w:t>
      </w:r>
      <w:r w:rsidR="00E5007B">
        <w:rPr>
          <w:rFonts w:hint="eastAsia"/>
        </w:rPr>
        <w:t>boundary</w:t>
      </w:r>
      <w:r w:rsidR="00E5007B">
        <w:rPr>
          <w:rFonts w:hint="eastAsia"/>
        </w:rPr>
        <w:t>中的字符串就是</w:t>
      </w:r>
      <w:r w:rsidR="00DA5222">
        <w:rPr>
          <w:rFonts w:hint="eastAsia"/>
        </w:rPr>
        <w:t>用来</w:t>
      </w:r>
      <w:r w:rsidR="006440CA">
        <w:rPr>
          <w:rFonts w:hint="eastAsia"/>
        </w:rPr>
        <w:t>分割这些部分的边界字符串</w:t>
      </w:r>
      <w:r w:rsidR="00F94C93">
        <w:rPr>
          <w:rFonts w:hint="eastAsia"/>
        </w:rPr>
        <w:t>，自然的这个字符串和报文每部分内容都不能存在重复</w:t>
      </w:r>
      <w:r w:rsidR="006537FC">
        <w:rPr>
          <w:rFonts w:hint="eastAsia"/>
        </w:rPr>
        <w:t>。</w:t>
      </w:r>
    </w:p>
    <w:p w:rsidR="005B5C6A" w:rsidRDefault="005F4360" w:rsidP="00102622">
      <w:pPr>
        <w:widowControl/>
        <w:spacing w:line="276" w:lineRule="auto"/>
        <w:jc w:val="left"/>
        <w:textAlignment w:val="top"/>
      </w:pPr>
      <w:r>
        <w:rPr>
          <w:rFonts w:hint="eastAsia"/>
        </w:rPr>
        <w:t>3</w:t>
      </w:r>
      <w:r w:rsidR="00E65DB1">
        <w:rPr>
          <w:rFonts w:hint="eastAsia"/>
        </w:rPr>
        <w:t>.</w:t>
      </w:r>
      <w:r w:rsidR="0074171E">
        <w:rPr>
          <w:rFonts w:hint="eastAsia"/>
        </w:rPr>
        <w:t>请求</w:t>
      </w:r>
      <w:r w:rsidR="00FC5004">
        <w:rPr>
          <w:rFonts w:hint="eastAsia"/>
        </w:rPr>
        <w:t>体</w:t>
      </w:r>
    </w:p>
    <w:p w:rsidR="009C457A" w:rsidRDefault="006C24C1" w:rsidP="00102622">
      <w:pPr>
        <w:widowControl/>
        <w:spacing w:line="276" w:lineRule="auto"/>
        <w:ind w:firstLineChars="200" w:firstLine="480"/>
        <w:jc w:val="left"/>
        <w:textAlignment w:val="top"/>
      </w:pPr>
      <w:r>
        <w:rPr>
          <w:rFonts w:hint="eastAsia"/>
        </w:rPr>
        <w:t>请求体则是报文的实际内容，</w:t>
      </w:r>
      <w:r w:rsidR="006A5C85">
        <w:rPr>
          <w:rFonts w:hint="eastAsia"/>
        </w:rPr>
        <w:t>其中可以包含普通的表单属性</w:t>
      </w:r>
      <w:r w:rsidR="00EA3F7A">
        <w:rPr>
          <w:rFonts w:hint="eastAsia"/>
        </w:rPr>
        <w:t>，最主要的是可以包含</w:t>
      </w:r>
      <w:r w:rsidR="00B85525">
        <w:rPr>
          <w:rFonts w:hint="eastAsia"/>
        </w:rPr>
        <w:t>二进制的</w:t>
      </w:r>
      <w:r w:rsidR="008B70D6">
        <w:rPr>
          <w:rFonts w:hint="eastAsia"/>
        </w:rPr>
        <w:t>文件编码</w:t>
      </w:r>
      <w:r w:rsidR="00971234">
        <w:rPr>
          <w:rFonts w:hint="eastAsia"/>
        </w:rPr>
        <w:t>。</w:t>
      </w:r>
      <w:r w:rsidR="0089352D">
        <w:rPr>
          <w:rFonts w:hint="eastAsia"/>
        </w:rPr>
        <w:t>每个部分由</w:t>
      </w:r>
      <w:r w:rsidR="0089352D">
        <w:rPr>
          <w:rFonts w:hint="eastAsia"/>
        </w:rPr>
        <w:t>boundary</w:t>
      </w:r>
      <w:r w:rsidR="0089352D">
        <w:rPr>
          <w:rFonts w:hint="eastAsia"/>
        </w:rPr>
        <w:t>分割开来</w:t>
      </w:r>
      <w:r w:rsidR="00535364">
        <w:rPr>
          <w:rFonts w:hint="eastAsia"/>
        </w:rPr>
        <w:t>，每个部分可以包含独立的</w:t>
      </w:r>
      <w:r w:rsidR="00535364">
        <w:rPr>
          <w:rFonts w:hint="eastAsia"/>
        </w:rPr>
        <w:t>Content</w:t>
      </w:r>
      <w:r w:rsidR="00535364">
        <w:t>-type</w:t>
      </w:r>
      <w:r w:rsidR="00F70EDF">
        <w:rPr>
          <w:rFonts w:hint="eastAsia"/>
        </w:rPr>
        <w:t>和其他的一些属性。</w:t>
      </w:r>
    </w:p>
    <w:p w:rsidR="00061532" w:rsidRDefault="008846E4" w:rsidP="00102622">
      <w:pPr>
        <w:pStyle w:val="30"/>
        <w:spacing w:line="276" w:lineRule="auto"/>
      </w:pPr>
      <w:bookmarkStart w:id="58" w:name="_Toc15503664"/>
      <w:r>
        <w:rPr>
          <w:rFonts w:hint="eastAsia"/>
        </w:rPr>
        <w:t>配置mutipart解析器</w:t>
      </w:r>
      <w:bookmarkEnd w:id="58"/>
    </w:p>
    <w:p w:rsidR="008D2487" w:rsidRDefault="000859BA" w:rsidP="00102622">
      <w:pPr>
        <w:spacing w:line="276" w:lineRule="auto"/>
        <w:ind w:firstLineChars="200" w:firstLine="480"/>
      </w:pPr>
      <w:r>
        <w:rPr>
          <w:rFonts w:hint="eastAsia"/>
        </w:rPr>
        <w:t>现在我们知道</w:t>
      </w:r>
      <w:r>
        <w:rPr>
          <w:rFonts w:hint="eastAsia"/>
        </w:rPr>
        <w:t>mutipart</w:t>
      </w:r>
      <w:r>
        <w:rPr>
          <w:rFonts w:hint="eastAsia"/>
        </w:rPr>
        <w:t>类型的报文和普通的</w:t>
      </w:r>
      <w:r>
        <w:rPr>
          <w:rFonts w:hint="eastAsia"/>
        </w:rPr>
        <w:t>form</w:t>
      </w:r>
      <w:r>
        <w:rPr>
          <w:rFonts w:hint="eastAsia"/>
        </w:rPr>
        <w:t>报文</w:t>
      </w:r>
      <w:r w:rsidR="00FC77BB">
        <w:rPr>
          <w:rFonts w:hint="eastAsia"/>
        </w:rPr>
        <w:t>的区别，因此</w:t>
      </w:r>
      <w:r w:rsidR="00901479">
        <w:rPr>
          <w:rFonts w:hint="eastAsia"/>
        </w:rPr>
        <w:t>为了处理</w:t>
      </w:r>
      <w:r w:rsidR="00901479">
        <w:rPr>
          <w:rFonts w:hint="eastAsia"/>
        </w:rPr>
        <w:t>mutipart</w:t>
      </w:r>
      <w:r w:rsidR="00901479">
        <w:rPr>
          <w:rFonts w:hint="eastAsia"/>
        </w:rPr>
        <w:t>的请求，需要</w:t>
      </w:r>
      <w:r w:rsidR="00A144F9">
        <w:rPr>
          <w:rFonts w:hint="eastAsia"/>
        </w:rPr>
        <w:t>一些不同的处理</w:t>
      </w:r>
      <w:r w:rsidR="003E0A3F">
        <w:rPr>
          <w:rFonts w:hint="eastAsia"/>
        </w:rPr>
        <w:t>方式</w:t>
      </w:r>
      <w:r w:rsidR="00A144F9">
        <w:rPr>
          <w:rFonts w:hint="eastAsia"/>
        </w:rPr>
        <w:t>。</w:t>
      </w:r>
      <w:r w:rsidR="00A121F0">
        <w:rPr>
          <w:rFonts w:hint="eastAsia"/>
        </w:rPr>
        <w:t>Spring</w:t>
      </w:r>
      <w:r w:rsidR="00A121F0">
        <w:rPr>
          <w:rFonts w:hint="eastAsia"/>
        </w:rPr>
        <w:t>提供</w:t>
      </w:r>
      <w:r w:rsidR="00DE726F">
        <w:rPr>
          <w:rFonts w:hint="eastAsia"/>
        </w:rPr>
        <w:t>了</w:t>
      </w:r>
      <w:r w:rsidR="00DE726F" w:rsidRPr="00DE726F">
        <w:t>MultipartResolver</w:t>
      </w:r>
      <w:r w:rsidR="00DE726F">
        <w:rPr>
          <w:rFonts w:hint="eastAsia"/>
        </w:rPr>
        <w:t>接口处理该类请求并</w:t>
      </w:r>
      <w:r w:rsidR="006630B5">
        <w:rPr>
          <w:rFonts w:hint="eastAsia"/>
        </w:rPr>
        <w:t>提供了</w:t>
      </w:r>
      <w:r w:rsidR="00DE726F">
        <w:rPr>
          <w:rFonts w:hint="eastAsia"/>
        </w:rPr>
        <w:t>两类实现</w:t>
      </w:r>
      <w:r w:rsidR="00A84399">
        <w:rPr>
          <w:rFonts w:hint="eastAsia"/>
        </w:rPr>
        <w:t>：</w:t>
      </w:r>
    </w:p>
    <w:p w:rsidR="0006551C" w:rsidRDefault="0006551C" w:rsidP="00102622">
      <w:pPr>
        <w:spacing w:line="276" w:lineRule="auto"/>
        <w:ind w:firstLineChars="200" w:firstLine="480"/>
      </w:pPr>
      <w:r>
        <w:rPr>
          <w:rFonts w:hint="eastAsia"/>
        </w:rPr>
        <w:t>1.</w:t>
      </w:r>
      <w:r w:rsidRPr="0006551C">
        <w:t xml:space="preserve"> CommonsMultipartResolver</w:t>
      </w:r>
    </w:p>
    <w:p w:rsidR="009545FD" w:rsidRDefault="009545FD" w:rsidP="00102622">
      <w:pPr>
        <w:spacing w:line="276" w:lineRule="auto"/>
        <w:ind w:firstLineChars="400" w:firstLine="960"/>
      </w:pPr>
      <w:r>
        <w:rPr>
          <w:rFonts w:hint="eastAsia"/>
        </w:rPr>
        <w:t>容器不支持</w:t>
      </w:r>
      <w:r>
        <w:rPr>
          <w:rFonts w:hint="eastAsia"/>
        </w:rPr>
        <w:t>Servlet</w:t>
      </w:r>
      <w:r>
        <w:t xml:space="preserve"> </w:t>
      </w:r>
      <w:r>
        <w:rPr>
          <w:rFonts w:hint="eastAsia"/>
        </w:rPr>
        <w:t>3.0</w:t>
      </w:r>
      <w:r>
        <w:rPr>
          <w:rFonts w:hint="eastAsia"/>
        </w:rPr>
        <w:t>或者</w:t>
      </w:r>
      <w:r>
        <w:rPr>
          <w:rFonts w:hint="eastAsia"/>
        </w:rPr>
        <w:t>Spring</w:t>
      </w:r>
      <w:r>
        <w:rPr>
          <w:rFonts w:hint="eastAsia"/>
        </w:rPr>
        <w:t>的版本在</w:t>
      </w:r>
      <w:r>
        <w:rPr>
          <w:rFonts w:hint="eastAsia"/>
        </w:rPr>
        <w:t>3.0</w:t>
      </w:r>
      <w:r>
        <w:rPr>
          <w:rFonts w:hint="eastAsia"/>
        </w:rPr>
        <w:t>以下</w:t>
      </w:r>
      <w:r w:rsidR="003808E1">
        <w:rPr>
          <w:rFonts w:hint="eastAsia"/>
        </w:rPr>
        <w:t>时的选择。</w:t>
      </w:r>
    </w:p>
    <w:p w:rsidR="0006551C" w:rsidRDefault="0006551C" w:rsidP="00102622">
      <w:pPr>
        <w:spacing w:line="276" w:lineRule="auto"/>
        <w:ind w:firstLineChars="200" w:firstLine="480"/>
      </w:pPr>
      <w:r>
        <w:rPr>
          <w:rFonts w:hint="eastAsia"/>
        </w:rPr>
        <w:t>2.</w:t>
      </w:r>
      <w:r w:rsidRPr="0006551C">
        <w:t xml:space="preserve"> StandardServletMultipartResolver</w:t>
      </w:r>
    </w:p>
    <w:p w:rsidR="009E7DF7" w:rsidRDefault="00892437" w:rsidP="00102622">
      <w:pPr>
        <w:spacing w:line="276" w:lineRule="auto"/>
        <w:ind w:firstLineChars="400" w:firstLine="960"/>
      </w:pPr>
      <w:r>
        <w:rPr>
          <w:rFonts w:hint="eastAsia"/>
        </w:rPr>
        <w:t>如果</w:t>
      </w:r>
      <w:r w:rsidR="00E83515">
        <w:rPr>
          <w:rFonts w:hint="eastAsia"/>
        </w:rPr>
        <w:t>环境具备，则</w:t>
      </w:r>
      <w:r w:rsidR="00EC0149">
        <w:rPr>
          <w:rFonts w:hint="eastAsia"/>
        </w:rPr>
        <w:t>优先选择</w:t>
      </w:r>
      <w:r w:rsidR="00170AB3">
        <w:rPr>
          <w:rFonts w:hint="eastAsia"/>
        </w:rPr>
        <w:t>使用</w:t>
      </w:r>
      <w:r w:rsidR="00C20330" w:rsidRPr="0006551C">
        <w:t>StandardServletMultipartResolver</w:t>
      </w:r>
      <w:r w:rsidR="000D2CA9">
        <w:rPr>
          <w:rFonts w:hint="eastAsia"/>
        </w:rPr>
        <w:t>。</w:t>
      </w:r>
      <w:r w:rsidR="00AB1734">
        <w:rPr>
          <w:rFonts w:hint="eastAsia"/>
        </w:rPr>
        <w:t>将其配置为一个</w:t>
      </w:r>
      <w:r w:rsidR="00AB1734">
        <w:rPr>
          <w:rFonts w:hint="eastAsia"/>
        </w:rPr>
        <w:t>Bean</w:t>
      </w:r>
      <w:r w:rsidR="008A1872">
        <w:rPr>
          <w:rFonts w:hint="eastAsia"/>
        </w:rPr>
        <w:t>，</w:t>
      </w:r>
      <w:r w:rsidR="0023727B">
        <w:rPr>
          <w:rFonts w:hint="eastAsia"/>
        </w:rPr>
        <w:t>该类没有额外的参数配置。</w:t>
      </w:r>
      <w:r w:rsidR="00503FE6">
        <w:rPr>
          <w:rFonts w:hint="eastAsia"/>
        </w:rPr>
        <w:t>在</w:t>
      </w:r>
      <w:r w:rsidR="00125007">
        <w:rPr>
          <w:rFonts w:hint="eastAsia"/>
        </w:rPr>
        <w:t>自定义</w:t>
      </w:r>
      <w:r w:rsidR="00446E66">
        <w:rPr>
          <w:rFonts w:hint="eastAsia"/>
        </w:rPr>
        <w:t>的</w:t>
      </w:r>
      <w:r w:rsidR="00EF7573">
        <w:rPr>
          <w:rFonts w:hint="eastAsia"/>
        </w:rPr>
        <w:t>初始化类中，可以定制</w:t>
      </w:r>
      <w:r w:rsidR="00EF7573">
        <w:rPr>
          <w:rFonts w:hint="eastAsia"/>
        </w:rPr>
        <w:t>mutipart</w:t>
      </w:r>
      <w:r w:rsidR="00EF7573">
        <w:rPr>
          <w:rFonts w:hint="eastAsia"/>
        </w:rPr>
        <w:lastRenderedPageBreak/>
        <w:t>的一些细节参数</w:t>
      </w:r>
      <w:r w:rsidR="00205BE6">
        <w:rPr>
          <w:rFonts w:hint="eastAsia"/>
        </w:rPr>
        <w:t>，</w:t>
      </w:r>
      <w:r w:rsidR="00316C0F">
        <w:rPr>
          <w:rFonts w:hint="eastAsia"/>
        </w:rPr>
        <w:t>如下：</w:t>
      </w:r>
    </w:p>
    <w:p w:rsidR="00980333" w:rsidRPr="00A93D81" w:rsidRDefault="00980333" w:rsidP="00A93D81">
      <w:pPr>
        <w:spacing w:line="240" w:lineRule="auto"/>
        <w:ind w:leftChars="200" w:left="480" w:firstLine="360"/>
        <w:rPr>
          <w:rFonts w:ascii="Consolas" w:hAnsi="Consolas"/>
          <w:sz w:val="18"/>
        </w:rPr>
      </w:pPr>
      <w:r w:rsidRPr="00A93D81">
        <w:rPr>
          <w:rFonts w:ascii="Consolas" w:hAnsi="Consolas"/>
          <w:sz w:val="18"/>
        </w:rPr>
        <w:t>@Override</w:t>
      </w:r>
    </w:p>
    <w:p w:rsidR="00980333" w:rsidRPr="00A93D81" w:rsidRDefault="00980333" w:rsidP="00A93D81">
      <w:pPr>
        <w:spacing w:line="240" w:lineRule="auto"/>
        <w:ind w:leftChars="350" w:left="840"/>
        <w:rPr>
          <w:rFonts w:ascii="Consolas" w:hAnsi="Consolas"/>
          <w:sz w:val="18"/>
        </w:rPr>
      </w:pPr>
      <w:r w:rsidRPr="00A93D81">
        <w:rPr>
          <w:rFonts w:ascii="Consolas" w:hAnsi="Consolas"/>
          <w:sz w:val="18"/>
        </w:rPr>
        <w:t>protected void customizeRegistration(ServletRegistration.Dynamic registration) {</w:t>
      </w:r>
    </w:p>
    <w:p w:rsidR="00980333" w:rsidRPr="00A93D81" w:rsidRDefault="00980333" w:rsidP="00A93D81">
      <w:pPr>
        <w:spacing w:line="240" w:lineRule="auto"/>
        <w:ind w:leftChars="200" w:left="480" w:firstLine="360"/>
        <w:rPr>
          <w:rFonts w:ascii="Consolas" w:hAnsi="Consolas"/>
          <w:sz w:val="18"/>
        </w:rPr>
      </w:pPr>
      <w:r w:rsidRPr="00A93D81">
        <w:rPr>
          <w:rFonts w:ascii="Consolas" w:hAnsi="Consolas"/>
          <w:sz w:val="18"/>
        </w:rPr>
        <w:t xml:space="preserve">     // </w:t>
      </w:r>
      <w:r w:rsidRPr="00A93D81">
        <w:rPr>
          <w:rFonts w:ascii="Consolas" w:hAnsi="Consolas"/>
          <w:sz w:val="18"/>
        </w:rPr>
        <w:t>配置</w:t>
      </w:r>
      <w:r w:rsidRPr="00A93D81">
        <w:rPr>
          <w:rFonts w:ascii="Consolas" w:hAnsi="Consolas"/>
          <w:sz w:val="18"/>
        </w:rPr>
        <w:t xml:space="preserve"> mutipart </w:t>
      </w:r>
      <w:r w:rsidRPr="00A93D81">
        <w:rPr>
          <w:rFonts w:ascii="Consolas" w:hAnsi="Consolas"/>
          <w:sz w:val="18"/>
        </w:rPr>
        <w:t>的上传路径</w:t>
      </w:r>
    </w:p>
    <w:p w:rsidR="00980333" w:rsidRPr="00A93D81" w:rsidRDefault="00980333" w:rsidP="00A93D81">
      <w:pPr>
        <w:spacing w:line="240" w:lineRule="auto"/>
        <w:ind w:leftChars="200" w:left="480" w:firstLine="360"/>
        <w:rPr>
          <w:rFonts w:ascii="Consolas" w:hAnsi="Consolas"/>
          <w:sz w:val="18"/>
        </w:rPr>
      </w:pPr>
      <w:r w:rsidRPr="00A93D81">
        <w:rPr>
          <w:rFonts w:ascii="Consolas" w:hAnsi="Consolas"/>
          <w:sz w:val="18"/>
        </w:rPr>
        <w:t xml:space="preserve">     registration.setMultipartConfig(</w:t>
      </w:r>
    </w:p>
    <w:p w:rsidR="00980333" w:rsidRPr="00A93D81" w:rsidRDefault="00980333" w:rsidP="001878D1">
      <w:pPr>
        <w:spacing w:line="240" w:lineRule="auto"/>
        <w:ind w:leftChars="375" w:left="900" w:firstLine="360"/>
        <w:rPr>
          <w:rFonts w:ascii="Consolas" w:hAnsi="Consolas"/>
          <w:sz w:val="18"/>
        </w:rPr>
      </w:pPr>
      <w:r w:rsidRPr="00A93D81">
        <w:rPr>
          <w:rFonts w:ascii="Consolas" w:hAnsi="Consolas"/>
          <w:sz w:val="18"/>
        </w:rPr>
        <w:t>new MultipartConfigElement(</w:t>
      </w:r>
      <w:r w:rsidR="00224022" w:rsidRPr="00A93D81">
        <w:rPr>
          <w:rFonts w:ascii="Consolas" w:hAnsi="Consolas"/>
          <w:sz w:val="18"/>
        </w:rPr>
        <w:t>"/x/x</w:t>
      </w:r>
      <w:r w:rsidRPr="00A93D81">
        <w:rPr>
          <w:rFonts w:ascii="Consolas" w:hAnsi="Consolas"/>
          <w:sz w:val="18"/>
        </w:rPr>
        <w:t>", 2097152, 4194304, 0));</w:t>
      </w:r>
    </w:p>
    <w:p w:rsidR="00980333" w:rsidRDefault="00980333" w:rsidP="00A93D81">
      <w:pPr>
        <w:spacing w:line="240" w:lineRule="auto"/>
        <w:ind w:leftChars="200" w:left="480" w:firstLine="360"/>
      </w:pPr>
      <w:r w:rsidRPr="00A93D81">
        <w:rPr>
          <w:rFonts w:ascii="Consolas" w:hAnsi="Consolas"/>
          <w:sz w:val="18"/>
        </w:rPr>
        <w:t>}</w:t>
      </w:r>
    </w:p>
    <w:p w:rsidR="00984056" w:rsidRPr="008D2487" w:rsidRDefault="00984056" w:rsidP="00102622">
      <w:pPr>
        <w:spacing w:line="276" w:lineRule="auto"/>
      </w:pPr>
      <w:r>
        <w:rPr>
          <w:rFonts w:hint="eastAsia"/>
        </w:rPr>
        <w:t>方法中配置了</w:t>
      </w:r>
      <w:r w:rsidR="00993266">
        <w:rPr>
          <w:rFonts w:hint="eastAsia"/>
        </w:rPr>
        <w:t>mutipart</w:t>
      </w:r>
      <w:r w:rsidR="00993266">
        <w:rPr>
          <w:rFonts w:hint="eastAsia"/>
        </w:rPr>
        <w:t>文件上传到服务器的</w:t>
      </w:r>
      <w:r w:rsidR="009842B7">
        <w:rPr>
          <w:rFonts w:hint="eastAsia"/>
        </w:rPr>
        <w:t>临时</w:t>
      </w:r>
      <w:r w:rsidR="00993266">
        <w:rPr>
          <w:rFonts w:hint="eastAsia"/>
        </w:rPr>
        <w:t>路径，同时限制了其大小</w:t>
      </w:r>
      <w:r w:rsidR="0055056C">
        <w:rPr>
          <w:rFonts w:hint="eastAsia"/>
        </w:rPr>
        <w:t>。</w:t>
      </w:r>
    </w:p>
    <w:p w:rsidR="00570B4C" w:rsidRDefault="00570B4C" w:rsidP="00102622">
      <w:pPr>
        <w:pStyle w:val="30"/>
        <w:spacing w:line="276" w:lineRule="auto"/>
      </w:pPr>
      <w:bookmarkStart w:id="59" w:name="_Toc15503665"/>
      <w:r>
        <w:rPr>
          <w:rFonts w:hint="eastAsia"/>
        </w:rPr>
        <w:t>处理m</w:t>
      </w:r>
      <w:r>
        <w:t>uti-part</w:t>
      </w:r>
      <w:r>
        <w:rPr>
          <w:rFonts w:hint="eastAsia"/>
        </w:rPr>
        <w:t>请求</w:t>
      </w:r>
      <w:bookmarkEnd w:id="59"/>
    </w:p>
    <w:p w:rsidR="00EF6517" w:rsidRDefault="00622017" w:rsidP="00102622">
      <w:pPr>
        <w:spacing w:line="276" w:lineRule="auto"/>
        <w:ind w:firstLineChars="200" w:firstLine="480"/>
      </w:pPr>
      <w:r>
        <w:rPr>
          <w:rFonts w:hint="eastAsia"/>
        </w:rPr>
        <w:t>请求</w:t>
      </w:r>
      <w:r w:rsidR="005511B7">
        <w:rPr>
          <w:rFonts w:hint="eastAsia"/>
        </w:rPr>
        <w:t>会经过</w:t>
      </w:r>
      <w:r w:rsidR="00A043A6">
        <w:rPr>
          <w:rFonts w:hint="eastAsia"/>
        </w:rPr>
        <w:t>Mutipart</w:t>
      </w:r>
      <w:r w:rsidR="00A043A6">
        <w:rPr>
          <w:rFonts w:hint="eastAsia"/>
        </w:rPr>
        <w:t>解析器的处理，但最终还是会转交给</w:t>
      </w:r>
      <w:r w:rsidR="00C111D9">
        <w:rPr>
          <w:rFonts w:hint="eastAsia"/>
        </w:rPr>
        <w:t>控制器</w:t>
      </w:r>
      <w:r w:rsidR="003C18F0">
        <w:rPr>
          <w:rFonts w:hint="eastAsia"/>
        </w:rPr>
        <w:t>来处理</w:t>
      </w:r>
      <w:r w:rsidR="00F913F6">
        <w:rPr>
          <w:rFonts w:hint="eastAsia"/>
        </w:rPr>
        <w:t>，</w:t>
      </w:r>
      <w:r w:rsidR="00442AEA">
        <w:rPr>
          <w:rFonts w:hint="eastAsia"/>
        </w:rPr>
        <w:t>控制器中</w:t>
      </w:r>
      <w:r w:rsidR="00844DED">
        <w:rPr>
          <w:rFonts w:hint="eastAsia"/>
        </w:rPr>
        <w:t>在接受</w:t>
      </w:r>
      <w:r w:rsidR="00354807">
        <w:rPr>
          <w:rFonts w:hint="eastAsia"/>
        </w:rPr>
        <w:t>文件类型时，需要</w:t>
      </w:r>
      <w:r w:rsidR="008C531F">
        <w:rPr>
          <w:rFonts w:hint="eastAsia"/>
        </w:rPr>
        <w:t>一些</w:t>
      </w:r>
      <w:r w:rsidR="003474DF">
        <w:rPr>
          <w:rFonts w:hint="eastAsia"/>
        </w:rPr>
        <w:t>不同于普通表单参数的</w:t>
      </w:r>
      <w:r w:rsidR="00654C26">
        <w:rPr>
          <w:rFonts w:hint="eastAsia"/>
        </w:rPr>
        <w:t>处理方式</w:t>
      </w:r>
      <w:r w:rsidR="000C6357">
        <w:rPr>
          <w:rFonts w:hint="eastAsia"/>
        </w:rPr>
        <w:t>。</w:t>
      </w:r>
    </w:p>
    <w:p w:rsidR="000F10A7" w:rsidRDefault="00D42634" w:rsidP="00102622">
      <w:pPr>
        <w:spacing w:line="276" w:lineRule="auto"/>
      </w:pPr>
      <w:r>
        <w:rPr>
          <w:rFonts w:hint="eastAsia"/>
        </w:rPr>
        <w:t>在控制器方法中</w:t>
      </w:r>
      <w:r w:rsidR="00F26D58">
        <w:rPr>
          <w:rFonts w:hint="eastAsia"/>
        </w:rPr>
        <w:t>可以</w:t>
      </w:r>
      <w:r>
        <w:rPr>
          <w:rFonts w:hint="eastAsia"/>
        </w:rPr>
        <w:t>使用</w:t>
      </w:r>
      <w:r w:rsidR="002A2F47">
        <w:rPr>
          <w:rFonts w:hint="eastAsia"/>
        </w:rPr>
        <w:t>@</w:t>
      </w:r>
      <w:r w:rsidRPr="00D42634">
        <w:t>RequestPart</w:t>
      </w:r>
      <w:r w:rsidR="004223E3">
        <w:rPr>
          <w:rFonts w:hint="eastAsia"/>
        </w:rPr>
        <w:t>标注一个</w:t>
      </w:r>
      <w:r w:rsidR="004223E3">
        <w:rPr>
          <w:rFonts w:hint="eastAsia"/>
        </w:rPr>
        <w:t>byte[</w:t>
      </w:r>
      <w:r w:rsidR="004223E3">
        <w:t>]</w:t>
      </w:r>
      <w:r w:rsidR="004223E3">
        <w:rPr>
          <w:rFonts w:hint="eastAsia"/>
        </w:rPr>
        <w:t>类型的参数</w:t>
      </w:r>
      <w:r w:rsidR="005D2190">
        <w:rPr>
          <w:rFonts w:hint="eastAsia"/>
        </w:rPr>
        <w:t>，然后这个参数在方法调用时会传入</w:t>
      </w:r>
      <w:r w:rsidR="007979B6">
        <w:rPr>
          <w:rFonts w:hint="eastAsia"/>
        </w:rPr>
        <w:t>文件的</w:t>
      </w:r>
      <w:r w:rsidR="008C5A4C">
        <w:rPr>
          <w:rFonts w:hint="eastAsia"/>
        </w:rPr>
        <w:t>字节流。</w:t>
      </w:r>
      <w:r w:rsidR="006B784A">
        <w:rPr>
          <w:rFonts w:hint="eastAsia"/>
        </w:rPr>
        <w:t>除此之外，还可以用</w:t>
      </w:r>
      <w:r w:rsidR="00070C25" w:rsidRPr="00070C25">
        <w:t>MultipartFile</w:t>
      </w:r>
      <w:r w:rsidR="00070C25">
        <w:rPr>
          <w:rFonts w:hint="eastAsia"/>
        </w:rPr>
        <w:t>类型的参数来接受</w:t>
      </w:r>
      <w:r w:rsidR="007C1C04">
        <w:rPr>
          <w:rFonts w:hint="eastAsia"/>
        </w:rPr>
        <w:t>mutipart</w:t>
      </w:r>
      <w:r w:rsidR="007C1C04">
        <w:rPr>
          <w:rFonts w:hint="eastAsia"/>
        </w:rPr>
        <w:t>类型的参数</w:t>
      </w:r>
      <w:r w:rsidR="00DE2EAD">
        <w:rPr>
          <w:rFonts w:hint="eastAsia"/>
        </w:rPr>
        <w:t>，</w:t>
      </w:r>
      <w:r w:rsidR="00523BCA">
        <w:rPr>
          <w:rFonts w:hint="eastAsia"/>
        </w:rPr>
        <w:t>使用接口提供的方法可以实现将文件写入本地或者写入其他服务器的操作</w:t>
      </w:r>
      <w:r w:rsidR="0092177E">
        <w:rPr>
          <w:rFonts w:hint="eastAsia"/>
        </w:rPr>
        <w:t>。</w:t>
      </w:r>
    </w:p>
    <w:p w:rsidR="00F56CAD" w:rsidRDefault="00F56CAD" w:rsidP="00102622">
      <w:pPr>
        <w:spacing w:line="276" w:lineRule="auto"/>
        <w:jc w:val="center"/>
      </w:pPr>
      <w:r>
        <w:drawing>
          <wp:inline distT="0" distB="0" distL="0" distR="0" wp14:anchorId="0444F2EA" wp14:editId="6427B214">
            <wp:extent cx="3699712" cy="2194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1749" cy="2201700"/>
                    </a:xfrm>
                    <a:prstGeom prst="rect">
                      <a:avLst/>
                    </a:prstGeom>
                  </pic:spPr>
                </pic:pic>
              </a:graphicData>
            </a:graphic>
          </wp:inline>
        </w:drawing>
      </w:r>
    </w:p>
    <w:p w:rsidR="008D0FD1" w:rsidRPr="008D0FD1" w:rsidRDefault="00B03D78" w:rsidP="00102622">
      <w:pPr>
        <w:spacing w:line="276" w:lineRule="auto"/>
      </w:pPr>
      <w:r>
        <w:rPr>
          <w:rFonts w:hint="eastAsia"/>
        </w:rPr>
        <w:t>一个</w:t>
      </w:r>
      <w:r w:rsidR="009C35E3">
        <w:rPr>
          <w:rFonts w:hint="eastAsia"/>
        </w:rPr>
        <w:t>controller</w:t>
      </w:r>
      <w:r w:rsidR="009C35E3">
        <w:rPr>
          <w:rFonts w:hint="eastAsia"/>
        </w:rPr>
        <w:t>的方法如下</w:t>
      </w:r>
      <w:r w:rsidR="009F7D28">
        <w:rPr>
          <w:rFonts w:hint="eastAsia"/>
        </w:rPr>
        <w:t>：</w:t>
      </w:r>
    </w:p>
    <w:p w:rsidR="008D0FD1" w:rsidRPr="009C13DA" w:rsidRDefault="008D0FD1" w:rsidP="009C13DA">
      <w:pPr>
        <w:spacing w:line="240" w:lineRule="auto"/>
        <w:ind w:leftChars="200" w:left="480" w:firstLine="360"/>
        <w:rPr>
          <w:rFonts w:ascii="Consolas" w:hAnsi="Consolas"/>
          <w:sz w:val="18"/>
        </w:rPr>
      </w:pPr>
      <w:r w:rsidRPr="009C13DA">
        <w:rPr>
          <w:rFonts w:ascii="Consolas" w:hAnsi="Consolas"/>
          <w:sz w:val="18"/>
        </w:rPr>
        <w:t>public String userRegPost(@RequestPart("profilePic") MultipartFile profilePic) {</w:t>
      </w:r>
    </w:p>
    <w:p w:rsidR="008D0FD1" w:rsidRPr="009C13DA" w:rsidRDefault="008D0FD1" w:rsidP="009C13DA">
      <w:pPr>
        <w:spacing w:line="240" w:lineRule="auto"/>
        <w:ind w:leftChars="375" w:left="900" w:firstLine="360"/>
        <w:rPr>
          <w:rFonts w:ascii="Consolas" w:hAnsi="Consolas"/>
          <w:sz w:val="18"/>
        </w:rPr>
      </w:pPr>
      <w:r w:rsidRPr="009C13DA">
        <w:rPr>
          <w:rFonts w:ascii="Consolas" w:hAnsi="Consolas"/>
          <w:sz w:val="18"/>
        </w:rPr>
        <w:t>profilePic.transferTo(new File("</w:t>
      </w:r>
      <w:r w:rsidR="00BD3630" w:rsidRPr="009C13DA">
        <w:rPr>
          <w:rFonts w:ascii="Consolas" w:hAnsi="Consolas" w:hint="eastAsia"/>
          <w:sz w:val="18"/>
        </w:rPr>
        <w:t>/root</w:t>
      </w:r>
      <w:r w:rsidR="007E17DF" w:rsidRPr="009C13DA">
        <w:rPr>
          <w:rFonts w:ascii="Consolas" w:hAnsi="Consolas" w:hint="eastAsia"/>
          <w:sz w:val="18"/>
        </w:rPr>
        <w:t>/</w:t>
      </w:r>
      <w:r w:rsidRPr="009C13DA">
        <w:rPr>
          <w:rFonts w:ascii="Consolas" w:hAnsi="Consolas"/>
          <w:sz w:val="18"/>
        </w:rPr>
        <w:t>" + profilePic.getOriginalFilename()));</w:t>
      </w:r>
    </w:p>
    <w:p w:rsidR="008D0FD1" w:rsidRPr="009C13DA" w:rsidRDefault="008D0FD1" w:rsidP="009C13DA">
      <w:pPr>
        <w:spacing w:line="240" w:lineRule="auto"/>
        <w:ind w:leftChars="200" w:left="480"/>
        <w:rPr>
          <w:rFonts w:ascii="Consolas" w:hAnsi="Consolas"/>
          <w:sz w:val="18"/>
        </w:rPr>
      </w:pPr>
      <w:r w:rsidRPr="009C13DA">
        <w:rPr>
          <w:rFonts w:ascii="Consolas" w:hAnsi="Consolas"/>
          <w:sz w:val="18"/>
        </w:rPr>
        <w:t xml:space="preserve">        return "user_main_page";</w:t>
      </w:r>
    </w:p>
    <w:p w:rsidR="005373B7" w:rsidRDefault="008D0FD1" w:rsidP="009C13DA">
      <w:pPr>
        <w:spacing w:line="240" w:lineRule="auto"/>
        <w:ind w:leftChars="200" w:left="480"/>
      </w:pPr>
      <w:r w:rsidRPr="009C13DA">
        <w:rPr>
          <w:rFonts w:ascii="Consolas" w:hAnsi="Consolas"/>
          <w:sz w:val="18"/>
        </w:rPr>
        <w:t xml:space="preserve">    }</w:t>
      </w:r>
    </w:p>
    <w:p w:rsidR="00101912" w:rsidRPr="008D0FD1" w:rsidRDefault="00341D6C" w:rsidP="00102622">
      <w:pPr>
        <w:spacing w:line="276" w:lineRule="auto"/>
      </w:pPr>
      <w:r>
        <w:rPr>
          <w:rFonts w:hint="eastAsia"/>
        </w:rPr>
        <w:t>该方法可以实现将</w:t>
      </w:r>
      <w:r w:rsidR="007E17DF">
        <w:rPr>
          <w:rFonts w:hint="eastAsia"/>
        </w:rPr>
        <w:t>接受的文件写到本地的功能。</w:t>
      </w:r>
    </w:p>
    <w:p w:rsidR="00371015" w:rsidRDefault="00371015" w:rsidP="00102622">
      <w:pPr>
        <w:pStyle w:val="20"/>
        <w:spacing w:line="276" w:lineRule="auto"/>
      </w:pPr>
      <w:bookmarkStart w:id="60" w:name="_Toc15503666"/>
      <w:r>
        <w:rPr>
          <w:rFonts w:hint="eastAsia"/>
        </w:rPr>
        <w:t>异常处理</w:t>
      </w:r>
      <w:bookmarkEnd w:id="60"/>
    </w:p>
    <w:p w:rsidR="00B0501E" w:rsidRDefault="00661A35" w:rsidP="00102622">
      <w:pPr>
        <w:spacing w:line="276" w:lineRule="auto"/>
        <w:ind w:firstLineChars="200" w:firstLine="480"/>
      </w:pPr>
      <w:r>
        <w:rPr>
          <w:rFonts w:hint="eastAsia"/>
        </w:rPr>
        <w:t>无论程序处理的结果如何，最终程序都会对请求生成一个响应，异常控制的目的是在程序发生异常时，能够实现特定</w:t>
      </w:r>
      <w:r w:rsidR="004F462F">
        <w:rPr>
          <w:rFonts w:hint="eastAsia"/>
        </w:rPr>
        <w:t>功能</w:t>
      </w:r>
      <w:r w:rsidR="0067378D">
        <w:rPr>
          <w:rFonts w:hint="eastAsia"/>
        </w:rPr>
        <w:t>，然后返回合适的响应。</w:t>
      </w:r>
      <w:r w:rsidR="00E108EC">
        <w:rPr>
          <w:rFonts w:hint="eastAsia"/>
        </w:rPr>
        <w:t>例如如果数据库</w:t>
      </w:r>
      <w:r w:rsidR="00824B04">
        <w:rPr>
          <w:rFonts w:hint="eastAsia"/>
        </w:rPr>
        <w:t>没有</w:t>
      </w:r>
      <w:r w:rsidR="00E108EC">
        <w:rPr>
          <w:rFonts w:hint="eastAsia"/>
        </w:rPr>
        <w:t>查询</w:t>
      </w:r>
      <w:r w:rsidR="00824B04">
        <w:rPr>
          <w:rFonts w:hint="eastAsia"/>
        </w:rPr>
        <w:t>数据，并不需要给用户返回具体的数据库异常，而是返回更易明白的提示信息更为合适。</w:t>
      </w:r>
    </w:p>
    <w:p w:rsidR="00DF43B1" w:rsidRDefault="00DF43B1" w:rsidP="00102622">
      <w:pPr>
        <w:spacing w:line="276" w:lineRule="auto"/>
        <w:ind w:firstLineChars="200" w:firstLine="480"/>
      </w:pPr>
      <w:r>
        <w:rPr>
          <w:rFonts w:hint="eastAsia"/>
        </w:rPr>
        <w:t>Spring</w:t>
      </w:r>
      <w:r>
        <w:rPr>
          <w:rFonts w:hint="eastAsia"/>
        </w:rPr>
        <w:t>提供</w:t>
      </w:r>
      <w:r w:rsidR="009C4551">
        <w:rPr>
          <w:rFonts w:hint="eastAsia"/>
        </w:rPr>
        <w:t>了</w:t>
      </w:r>
      <w:r>
        <w:rPr>
          <w:rFonts w:hint="eastAsia"/>
        </w:rPr>
        <w:t>以下方式来将异常转换为响应</w:t>
      </w:r>
      <w:r w:rsidR="00EE44CC">
        <w:rPr>
          <w:rFonts w:hint="eastAsia"/>
        </w:rPr>
        <w:t>：</w:t>
      </w:r>
    </w:p>
    <w:p w:rsidR="00EE44CC" w:rsidRDefault="0086532D" w:rsidP="00102622">
      <w:pPr>
        <w:spacing w:line="276" w:lineRule="auto"/>
      </w:pPr>
      <w:r>
        <w:rPr>
          <w:rFonts w:hint="eastAsia"/>
        </w:rPr>
        <w:t>1.</w:t>
      </w:r>
      <w:r>
        <w:rPr>
          <w:rFonts w:hint="eastAsia"/>
        </w:rPr>
        <w:t>将特定的异常转换为响应</w:t>
      </w:r>
    </w:p>
    <w:p w:rsidR="00190AB0" w:rsidRDefault="0031487C" w:rsidP="00102622">
      <w:pPr>
        <w:spacing w:line="276" w:lineRule="auto"/>
        <w:ind w:firstLineChars="200" w:firstLine="480"/>
      </w:pPr>
      <w:r>
        <w:rPr>
          <w:rFonts w:hint="eastAsia"/>
        </w:rPr>
        <w:lastRenderedPageBreak/>
        <w:t>Spring</w:t>
      </w:r>
      <w:r w:rsidR="008B7CAA">
        <w:rPr>
          <w:rFonts w:hint="eastAsia"/>
        </w:rPr>
        <w:t>对一些</w:t>
      </w:r>
      <w:r w:rsidR="00501F22">
        <w:rPr>
          <w:rFonts w:hint="eastAsia"/>
        </w:rPr>
        <w:t>自身的异常提供了一套转换逻辑</w:t>
      </w:r>
      <w:r w:rsidR="00901E1C">
        <w:rPr>
          <w:rFonts w:hint="eastAsia"/>
        </w:rPr>
        <w:t>。</w:t>
      </w:r>
    </w:p>
    <w:p w:rsidR="00901E1C" w:rsidRDefault="00901E1C" w:rsidP="00102622">
      <w:pPr>
        <w:spacing w:line="276" w:lineRule="auto"/>
      </w:pPr>
      <w:r>
        <w:rPr>
          <w:rFonts w:hint="eastAsia"/>
        </w:rPr>
        <w:t>2.</w:t>
      </w:r>
      <w:r>
        <w:rPr>
          <w:rFonts w:hint="eastAsia"/>
        </w:rPr>
        <w:t>在异常上添加</w:t>
      </w:r>
      <w:r w:rsidR="00DB4F28">
        <w:rPr>
          <w:rFonts w:hint="eastAsia"/>
        </w:rPr>
        <w:t>@</w:t>
      </w:r>
      <w:r w:rsidR="00DB4F28" w:rsidRPr="00DB4F28">
        <w:t>ResponseStatus</w:t>
      </w:r>
      <w:r w:rsidR="00DB4F28">
        <w:rPr>
          <w:rFonts w:hint="eastAsia"/>
        </w:rPr>
        <w:t>注解</w:t>
      </w:r>
    </w:p>
    <w:p w:rsidR="00685888" w:rsidRDefault="00685888" w:rsidP="00102622">
      <w:pPr>
        <w:autoSpaceDE w:val="0"/>
        <w:autoSpaceDN w:val="0"/>
        <w:adjustRightInd w:val="0"/>
        <w:spacing w:line="276" w:lineRule="auto"/>
        <w:ind w:leftChars="175" w:left="420"/>
        <w:jc w:val="left"/>
      </w:pPr>
      <w:r>
        <w:rPr>
          <w:rFonts w:hint="eastAsia"/>
        </w:rPr>
        <w:t>如下所示</w:t>
      </w:r>
    </w:p>
    <w:p w:rsidR="0049588F" w:rsidRPr="0046194D" w:rsidRDefault="0049588F" w:rsidP="0046194D">
      <w:pPr>
        <w:spacing w:line="240" w:lineRule="auto"/>
        <w:ind w:leftChars="200" w:left="480"/>
        <w:rPr>
          <w:rFonts w:ascii="Consolas" w:hAnsi="Consolas"/>
          <w:sz w:val="18"/>
        </w:rPr>
      </w:pPr>
      <w:r w:rsidRPr="0046194D">
        <w:rPr>
          <w:rFonts w:ascii="Consolas" w:hAnsi="Consolas"/>
          <w:sz w:val="18"/>
        </w:rPr>
        <w:t>@ResponseStatus(value=HttpStatus.NOT_FOUND, reason="User not found")</w:t>
      </w:r>
    </w:p>
    <w:p w:rsidR="0049588F" w:rsidRPr="0046194D" w:rsidRDefault="0049588F" w:rsidP="0046194D">
      <w:pPr>
        <w:spacing w:line="240" w:lineRule="auto"/>
        <w:ind w:leftChars="200" w:left="480"/>
        <w:rPr>
          <w:rFonts w:ascii="Consolas" w:hAnsi="Consolas"/>
          <w:sz w:val="18"/>
        </w:rPr>
      </w:pPr>
      <w:r w:rsidRPr="0046194D">
        <w:rPr>
          <w:rFonts w:ascii="Consolas" w:hAnsi="Consolas"/>
          <w:sz w:val="18"/>
        </w:rPr>
        <w:t>public class UserNotFoundException extends RuntimeException {</w:t>
      </w:r>
    </w:p>
    <w:p w:rsidR="0049588F" w:rsidRDefault="0049588F" w:rsidP="0046194D">
      <w:pPr>
        <w:spacing w:line="240" w:lineRule="auto"/>
        <w:ind w:leftChars="200" w:left="480"/>
      </w:pPr>
      <w:r w:rsidRPr="0046194D">
        <w:rPr>
          <w:rFonts w:ascii="Consolas" w:hAnsi="Consolas"/>
          <w:sz w:val="18"/>
        </w:rPr>
        <w:t>}</w:t>
      </w:r>
    </w:p>
    <w:p w:rsidR="00685888" w:rsidRDefault="00685888" w:rsidP="00102622">
      <w:pPr>
        <w:autoSpaceDE w:val="0"/>
        <w:autoSpaceDN w:val="0"/>
        <w:adjustRightInd w:val="0"/>
        <w:spacing w:line="276" w:lineRule="auto"/>
        <w:ind w:leftChars="175" w:left="420"/>
        <w:jc w:val="left"/>
      </w:pPr>
      <w:r>
        <w:rPr>
          <w:rFonts w:hint="eastAsia"/>
        </w:rPr>
        <w:t>当程序抛出</w:t>
      </w:r>
      <w:r w:rsidR="00F575F6">
        <w:rPr>
          <w:rFonts w:hint="eastAsia"/>
        </w:rPr>
        <w:t>User</w:t>
      </w:r>
      <w:r w:rsidR="00F575F6">
        <w:t>NotFoundException</w:t>
      </w:r>
      <w:r w:rsidR="00F575F6">
        <w:rPr>
          <w:rFonts w:hint="eastAsia"/>
        </w:rPr>
        <w:t>时</w:t>
      </w:r>
      <w:r w:rsidR="00E50DCE">
        <w:rPr>
          <w:rFonts w:hint="eastAsia"/>
        </w:rPr>
        <w:t>则会</w:t>
      </w:r>
      <w:r w:rsidR="003B6CCC">
        <w:rPr>
          <w:rFonts w:hint="eastAsia"/>
        </w:rPr>
        <w:t>生成</w:t>
      </w:r>
      <w:r w:rsidR="003B6CCC">
        <w:rPr>
          <w:rFonts w:hint="eastAsia"/>
        </w:rPr>
        <w:t>404</w:t>
      </w:r>
      <w:r w:rsidR="003B6CCC">
        <w:rPr>
          <w:rFonts w:hint="eastAsia"/>
        </w:rPr>
        <w:t>错误报文。</w:t>
      </w:r>
    </w:p>
    <w:p w:rsidR="00DA2205" w:rsidRPr="00685888" w:rsidRDefault="00DA2205" w:rsidP="00102622">
      <w:pPr>
        <w:autoSpaceDE w:val="0"/>
        <w:autoSpaceDN w:val="0"/>
        <w:adjustRightInd w:val="0"/>
        <w:spacing w:line="276" w:lineRule="auto"/>
        <w:jc w:val="left"/>
      </w:pPr>
      <w:r>
        <w:rPr>
          <w:rFonts w:hint="eastAsia"/>
        </w:rPr>
        <w:t>3.</w:t>
      </w:r>
      <w:r w:rsidR="008F3EA5">
        <w:rPr>
          <w:rFonts w:hint="eastAsia"/>
        </w:rPr>
        <w:t>在方法上添加</w:t>
      </w:r>
      <w:r w:rsidR="008F3EA5" w:rsidRPr="008F3EA5">
        <w:t>@ExceptionHandler</w:t>
      </w:r>
      <w:r w:rsidR="0076390B">
        <w:rPr>
          <w:rFonts w:hint="eastAsia"/>
        </w:rPr>
        <w:t>使其用来处理异常</w:t>
      </w:r>
    </w:p>
    <w:p w:rsidR="005E6B5B" w:rsidRPr="0046194D" w:rsidRDefault="005E6B5B" w:rsidP="0046194D">
      <w:pPr>
        <w:spacing w:line="240" w:lineRule="auto"/>
        <w:ind w:leftChars="200" w:left="480"/>
        <w:rPr>
          <w:rFonts w:ascii="Consolas" w:hAnsi="Consolas"/>
          <w:sz w:val="18"/>
        </w:rPr>
      </w:pPr>
      <w:r w:rsidRPr="0046194D">
        <w:rPr>
          <w:rFonts w:ascii="Consolas" w:hAnsi="Consolas"/>
          <w:sz w:val="18"/>
        </w:rPr>
        <w:t>@ExceptionHandler(UserNotFoundException.class)</w:t>
      </w:r>
    </w:p>
    <w:p w:rsidR="00DE79CE" w:rsidRDefault="005E6B5B" w:rsidP="0046194D">
      <w:pPr>
        <w:spacing w:line="240" w:lineRule="auto"/>
        <w:ind w:leftChars="200" w:left="480"/>
      </w:pPr>
      <w:r w:rsidRPr="0046194D">
        <w:rPr>
          <w:rFonts w:ascii="Consolas" w:hAnsi="Consolas"/>
          <w:sz w:val="18"/>
        </w:rPr>
        <w:t>public String exceptionHandler()</w:t>
      </w:r>
      <w:r w:rsidRPr="0046194D">
        <w:rPr>
          <w:rFonts w:ascii="Consolas" w:hAnsi="Consolas" w:hint="eastAsia"/>
          <w:sz w:val="18"/>
        </w:rPr>
        <w:t>{}</w:t>
      </w:r>
    </w:p>
    <w:p w:rsidR="00DE79CE" w:rsidRDefault="002A6410" w:rsidP="00102622">
      <w:pPr>
        <w:spacing w:line="276" w:lineRule="auto"/>
        <w:ind w:firstLineChars="200" w:firstLine="480"/>
      </w:pPr>
      <w:r>
        <w:rPr>
          <w:rFonts w:hint="eastAsia"/>
        </w:rPr>
        <w:t>这样的方法会处理该控制器中</w:t>
      </w:r>
      <w:r w:rsidR="007A48A5">
        <w:rPr>
          <w:rFonts w:hint="eastAsia"/>
        </w:rPr>
        <w:t>所有</w:t>
      </w:r>
      <w:r>
        <w:rPr>
          <w:rFonts w:hint="eastAsia"/>
        </w:rPr>
        <w:t>方法</w:t>
      </w:r>
      <w:r w:rsidR="007A48A5">
        <w:rPr>
          <w:rFonts w:hint="eastAsia"/>
        </w:rPr>
        <w:t>抛出该异常后进行处理</w:t>
      </w:r>
      <w:r w:rsidR="00D8790A">
        <w:rPr>
          <w:rFonts w:hint="eastAsia"/>
        </w:rPr>
        <w:t>。</w:t>
      </w:r>
    </w:p>
    <w:p w:rsidR="00063C4D" w:rsidRDefault="00063C4D" w:rsidP="00102622">
      <w:pPr>
        <w:spacing w:line="276" w:lineRule="auto"/>
      </w:pPr>
      <w:r>
        <w:rPr>
          <w:rFonts w:hint="eastAsia"/>
        </w:rPr>
        <w:t>4.</w:t>
      </w:r>
      <w:r>
        <w:rPr>
          <w:rFonts w:hint="eastAsia"/>
        </w:rPr>
        <w:t>控制器通知</w:t>
      </w:r>
    </w:p>
    <w:p w:rsidR="008F3886" w:rsidRPr="00063C4D" w:rsidRDefault="008F3886" w:rsidP="00102622">
      <w:pPr>
        <w:spacing w:line="276" w:lineRule="auto"/>
        <w:ind w:firstLineChars="200" w:firstLine="480"/>
      </w:pPr>
      <w:r>
        <w:rPr>
          <w:rFonts w:hint="eastAsia"/>
        </w:rPr>
        <w:t>使用</w:t>
      </w:r>
      <w:r w:rsidR="004A3536" w:rsidRPr="004A3536">
        <w:t>@ControllerAdvice</w:t>
      </w:r>
      <w:r w:rsidR="00837356">
        <w:rPr>
          <w:rFonts w:hint="eastAsia"/>
        </w:rPr>
        <w:t>标注的类也会成为一个</w:t>
      </w:r>
      <w:r w:rsidR="00837356">
        <w:rPr>
          <w:rFonts w:hint="eastAsia"/>
        </w:rPr>
        <w:t>Bean</w:t>
      </w:r>
      <w:r w:rsidR="00837356">
        <w:rPr>
          <w:rFonts w:hint="eastAsia"/>
        </w:rPr>
        <w:t>，该</w:t>
      </w:r>
      <w:r w:rsidR="00837356">
        <w:rPr>
          <w:rFonts w:hint="eastAsia"/>
        </w:rPr>
        <w:t>Bean</w:t>
      </w:r>
      <w:r w:rsidR="00837356">
        <w:rPr>
          <w:rFonts w:hint="eastAsia"/>
        </w:rPr>
        <w:t>内可以编写</w:t>
      </w:r>
      <w:r w:rsidR="003E1D03">
        <w:rPr>
          <w:rFonts w:hint="eastAsia"/>
        </w:rPr>
        <w:t>@Exception</w:t>
      </w:r>
      <w:r w:rsidR="003E1D03">
        <w:t>Handler</w:t>
      </w:r>
      <w:r w:rsidR="003E1D03">
        <w:rPr>
          <w:rFonts w:hint="eastAsia"/>
        </w:rPr>
        <w:t>标注的方法</w:t>
      </w:r>
      <w:r w:rsidR="00E75F46">
        <w:rPr>
          <w:rFonts w:hint="eastAsia"/>
        </w:rPr>
        <w:t>，</w:t>
      </w:r>
      <w:r w:rsidR="00665175">
        <w:rPr>
          <w:rFonts w:hint="eastAsia"/>
        </w:rPr>
        <w:t>这样任意控制器的异常都会被该方法处理。</w:t>
      </w:r>
    </w:p>
    <w:p w:rsidR="00A90515" w:rsidRDefault="00593584" w:rsidP="00102622">
      <w:pPr>
        <w:pStyle w:val="20"/>
        <w:spacing w:line="276" w:lineRule="auto"/>
      </w:pPr>
      <w:bookmarkStart w:id="61" w:name="_Toc15503667"/>
      <w:r>
        <w:rPr>
          <w:rFonts w:hint="eastAsia"/>
        </w:rPr>
        <w:t>Flash属性</w:t>
      </w:r>
      <w:bookmarkEnd w:id="61"/>
    </w:p>
    <w:p w:rsidR="00697DD1" w:rsidRDefault="0035452B" w:rsidP="00102622">
      <w:pPr>
        <w:spacing w:line="276" w:lineRule="auto"/>
        <w:ind w:firstLineChars="200" w:firstLine="480"/>
      </w:pPr>
      <w:r>
        <w:rPr>
          <w:rFonts w:hint="eastAsia"/>
        </w:rPr>
        <w:t>使用</w:t>
      </w:r>
      <w:r w:rsidR="008158CB">
        <w:rPr>
          <w:rFonts w:hint="eastAsia"/>
        </w:rPr>
        <w:t>redirect</w:t>
      </w:r>
      <w:r w:rsidR="009B465C">
        <w:rPr>
          <w:rFonts w:hint="eastAsia"/>
        </w:rPr>
        <w:t>前缀的</w:t>
      </w:r>
      <w:r w:rsidR="008D1317">
        <w:rPr>
          <w:rFonts w:hint="eastAsia"/>
        </w:rPr>
        <w:t>逻辑视图名</w:t>
      </w:r>
      <w:r w:rsidR="00E238A8">
        <w:rPr>
          <w:rFonts w:hint="eastAsia"/>
        </w:rPr>
        <w:t>会使得客户端发生重定向</w:t>
      </w:r>
      <w:r w:rsidR="00AB2264">
        <w:rPr>
          <w:rFonts w:hint="eastAsia"/>
        </w:rPr>
        <w:t>，重定向的请求到达服务器时，</w:t>
      </w:r>
      <w:r w:rsidR="00692D53">
        <w:rPr>
          <w:rFonts w:hint="eastAsia"/>
        </w:rPr>
        <w:t>之前保留的模型并不能</w:t>
      </w:r>
      <w:r w:rsidR="00E0582A">
        <w:rPr>
          <w:rFonts w:hint="eastAsia"/>
        </w:rPr>
        <w:t>传递到本次请求</w:t>
      </w:r>
      <w:r w:rsidR="0067524D">
        <w:rPr>
          <w:rFonts w:hint="eastAsia"/>
        </w:rPr>
        <w:t>，使用</w:t>
      </w:r>
      <w:r w:rsidR="0067524D">
        <w:rPr>
          <w:rFonts w:hint="eastAsia"/>
        </w:rPr>
        <w:t>Session</w:t>
      </w:r>
      <w:r w:rsidR="0067524D">
        <w:rPr>
          <w:rFonts w:hint="eastAsia"/>
        </w:rPr>
        <w:t>上下文可以使得模型在请求之间传递</w:t>
      </w:r>
      <w:r w:rsidR="00E966F3">
        <w:rPr>
          <w:rFonts w:hint="eastAsia"/>
        </w:rPr>
        <w:t>。</w:t>
      </w:r>
      <w:r w:rsidR="00E966F3">
        <w:rPr>
          <w:rFonts w:hint="eastAsia"/>
        </w:rPr>
        <w:t>Spring</w:t>
      </w:r>
      <w:r w:rsidR="00830D14">
        <w:rPr>
          <w:rFonts w:hint="eastAsia"/>
        </w:rPr>
        <w:t>中</w:t>
      </w:r>
      <w:r w:rsidR="005B1468">
        <w:rPr>
          <w:rFonts w:hint="eastAsia"/>
        </w:rPr>
        <w:t>使用</w:t>
      </w:r>
      <w:r w:rsidR="002E3919" w:rsidRPr="00830D14">
        <w:t>RedirectAttributes</w:t>
      </w:r>
      <w:r w:rsidR="00830D14">
        <w:rPr>
          <w:rFonts w:hint="eastAsia"/>
        </w:rPr>
        <w:t>可以简洁的使用</w:t>
      </w:r>
      <w:r w:rsidR="00830D14">
        <w:rPr>
          <w:rFonts w:hint="eastAsia"/>
        </w:rPr>
        <w:t>Session</w:t>
      </w:r>
      <w:r w:rsidR="00830D14">
        <w:rPr>
          <w:rFonts w:hint="eastAsia"/>
        </w:rPr>
        <w:t>上下文</w:t>
      </w:r>
      <w:r w:rsidR="00902794">
        <w:rPr>
          <w:rFonts w:hint="eastAsia"/>
        </w:rPr>
        <w:t>，使用</w:t>
      </w:r>
      <w:r w:rsidR="00336928" w:rsidRPr="00336928">
        <w:t>addFlashAttribute()</w:t>
      </w:r>
      <w:r w:rsidR="00336928">
        <w:rPr>
          <w:rFonts w:hint="eastAsia"/>
        </w:rPr>
        <w:t>可以添加属性到</w:t>
      </w:r>
      <w:r w:rsidR="00336928">
        <w:rPr>
          <w:rFonts w:hint="eastAsia"/>
        </w:rPr>
        <w:t>Session</w:t>
      </w:r>
      <w:r w:rsidR="00336928">
        <w:rPr>
          <w:rFonts w:hint="eastAsia"/>
        </w:rPr>
        <w:t>上下文，然后</w:t>
      </w:r>
      <w:r w:rsidR="00240335">
        <w:rPr>
          <w:rFonts w:hint="eastAsia"/>
        </w:rPr>
        <w:t>重定向的请求到达时从</w:t>
      </w:r>
      <w:r w:rsidR="00240335">
        <w:rPr>
          <w:rFonts w:hint="eastAsia"/>
        </w:rPr>
        <w:t>Session</w:t>
      </w:r>
      <w:r w:rsidR="00240335">
        <w:rPr>
          <w:rFonts w:hint="eastAsia"/>
        </w:rPr>
        <w:t>上下文</w:t>
      </w:r>
      <w:r w:rsidR="000657E9">
        <w:rPr>
          <w:rFonts w:hint="eastAsia"/>
        </w:rPr>
        <w:t>取出模型。</w:t>
      </w:r>
    </w:p>
    <w:p w:rsidR="00071DD1" w:rsidRDefault="00071DD1" w:rsidP="00102622">
      <w:pPr>
        <w:spacing w:line="276" w:lineRule="auto"/>
        <w:ind w:firstLineChars="200" w:firstLine="480"/>
        <w:jc w:val="center"/>
      </w:pPr>
      <w:r>
        <w:drawing>
          <wp:inline distT="0" distB="0" distL="0" distR="0" wp14:anchorId="6A319533" wp14:editId="0B35BF11">
            <wp:extent cx="2752845" cy="1118382"/>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8755" cy="1132971"/>
                    </a:xfrm>
                    <a:prstGeom prst="rect">
                      <a:avLst/>
                    </a:prstGeom>
                  </pic:spPr>
                </pic:pic>
              </a:graphicData>
            </a:graphic>
          </wp:inline>
        </w:drawing>
      </w:r>
    </w:p>
    <w:p w:rsidR="00071DD1" w:rsidRDefault="00071DD1" w:rsidP="00102622">
      <w:pPr>
        <w:spacing w:line="276" w:lineRule="auto"/>
        <w:ind w:firstLineChars="200" w:firstLine="480"/>
      </w:pPr>
    </w:p>
    <w:p w:rsidR="00071DD1" w:rsidRPr="00697DD1" w:rsidRDefault="00071DD1" w:rsidP="00102622">
      <w:pPr>
        <w:spacing w:line="276" w:lineRule="auto"/>
        <w:ind w:firstLineChars="200" w:firstLine="480"/>
      </w:pPr>
    </w:p>
    <w:p w:rsidR="00B337BC" w:rsidRDefault="00B337BC" w:rsidP="00102622">
      <w:pPr>
        <w:pStyle w:val="10"/>
        <w:spacing w:line="276" w:lineRule="auto"/>
      </w:pPr>
      <w:bookmarkStart w:id="62" w:name="_Toc15503668"/>
      <w:r>
        <w:rPr>
          <w:rFonts w:hint="eastAsia"/>
        </w:rPr>
        <w:lastRenderedPageBreak/>
        <w:t>Spring</w:t>
      </w:r>
      <w:r>
        <w:t xml:space="preserve"> </w:t>
      </w:r>
      <w:r>
        <w:rPr>
          <w:rFonts w:hint="eastAsia"/>
        </w:rPr>
        <w:t>Security</w:t>
      </w:r>
      <w:bookmarkEnd w:id="62"/>
    </w:p>
    <w:p w:rsidR="00304EB8" w:rsidRDefault="00260E3E" w:rsidP="00102622">
      <w:pPr>
        <w:spacing w:line="276" w:lineRule="auto"/>
      </w:pPr>
      <w:r>
        <w:rPr>
          <w:rFonts w:hint="eastAsia"/>
        </w:rPr>
        <w:t>Spring</w:t>
      </w:r>
      <w:r>
        <w:t xml:space="preserve"> </w:t>
      </w:r>
      <w:r>
        <w:rPr>
          <w:rFonts w:hint="eastAsia"/>
        </w:rPr>
        <w:t>Security</w:t>
      </w:r>
      <w:r w:rsidR="00260065">
        <w:rPr>
          <w:rFonts w:hint="eastAsia"/>
        </w:rPr>
        <w:t>的安全防护主要</w:t>
      </w:r>
      <w:r w:rsidR="00B72EED">
        <w:rPr>
          <w:rFonts w:hint="eastAsia"/>
        </w:rPr>
        <w:t>有两个手段</w:t>
      </w:r>
      <w:r w:rsidR="00D4279E">
        <w:rPr>
          <w:rFonts w:hint="eastAsia"/>
        </w:rPr>
        <w:t>：</w:t>
      </w:r>
    </w:p>
    <w:p w:rsidR="00D4279E" w:rsidRDefault="0084054D" w:rsidP="00102622">
      <w:pPr>
        <w:spacing w:line="276" w:lineRule="auto"/>
        <w:ind w:firstLineChars="200" w:firstLine="480"/>
      </w:pPr>
      <w:r>
        <w:rPr>
          <w:rFonts w:hint="eastAsia"/>
        </w:rPr>
        <w:t>1.</w:t>
      </w:r>
      <w:r>
        <w:rPr>
          <w:rFonts w:hint="eastAsia"/>
        </w:rPr>
        <w:t>使用</w:t>
      </w:r>
      <w:r>
        <w:rPr>
          <w:rFonts w:hint="eastAsia"/>
        </w:rPr>
        <w:t>Servlet</w:t>
      </w:r>
      <w:r>
        <w:rPr>
          <w:rFonts w:hint="eastAsia"/>
        </w:rPr>
        <w:t>规范的</w:t>
      </w:r>
      <w:r>
        <w:rPr>
          <w:rFonts w:hint="eastAsia"/>
        </w:rPr>
        <w:t>Filter</w:t>
      </w:r>
      <w:r w:rsidR="009B050A">
        <w:rPr>
          <w:rFonts w:hint="eastAsia"/>
        </w:rPr>
        <w:t>对请求做安全处理。</w:t>
      </w:r>
    </w:p>
    <w:p w:rsidR="009F5B02" w:rsidRPr="009F5B02" w:rsidRDefault="00A87DF4" w:rsidP="00102622">
      <w:pPr>
        <w:spacing w:line="276" w:lineRule="auto"/>
        <w:ind w:firstLineChars="200" w:firstLine="480"/>
      </w:pPr>
      <w:r>
        <w:rPr>
          <w:rFonts w:hint="eastAsia"/>
        </w:rPr>
        <w:t>2.</w:t>
      </w:r>
      <w:r w:rsidR="00AC6DEF">
        <w:rPr>
          <w:rFonts w:hint="eastAsia"/>
        </w:rPr>
        <w:t>使用</w:t>
      </w:r>
      <w:r w:rsidR="00AC6DEF">
        <w:rPr>
          <w:rFonts w:hint="eastAsia"/>
        </w:rPr>
        <w:t>Spring</w:t>
      </w:r>
      <w:r w:rsidR="00AC6DEF">
        <w:t>AOP</w:t>
      </w:r>
      <w:r w:rsidR="009746E3">
        <w:rPr>
          <w:rFonts w:hint="eastAsia"/>
        </w:rPr>
        <w:t>对方法调用做安全性的处理。</w:t>
      </w:r>
    </w:p>
    <w:p w:rsidR="00192DBA" w:rsidRDefault="004F09A1" w:rsidP="00102622">
      <w:pPr>
        <w:pStyle w:val="20"/>
        <w:spacing w:line="276" w:lineRule="auto"/>
      </w:pPr>
      <w:bookmarkStart w:id="63" w:name="_Toc15503669"/>
      <w:r>
        <w:rPr>
          <w:rFonts w:hint="eastAsia"/>
        </w:rPr>
        <w:t>Spring</w:t>
      </w:r>
      <w:r>
        <w:t xml:space="preserve"> </w:t>
      </w:r>
      <w:r>
        <w:rPr>
          <w:rFonts w:hint="eastAsia"/>
        </w:rPr>
        <w:t>Security的模块</w:t>
      </w:r>
      <w:bookmarkEnd w:id="63"/>
    </w:p>
    <w:p w:rsidR="00A863FD" w:rsidRDefault="007069FB" w:rsidP="00102622">
      <w:pPr>
        <w:spacing w:line="276" w:lineRule="auto"/>
      </w:pPr>
      <w:r>
        <w:rPr>
          <w:rFonts w:hint="eastAsia"/>
        </w:rPr>
        <w:t>SpringSecurity</w:t>
      </w:r>
      <w:r>
        <w:rPr>
          <w:rFonts w:hint="eastAsia"/>
        </w:rPr>
        <w:t>共有</w:t>
      </w:r>
      <w:r>
        <w:rPr>
          <w:rFonts w:hint="eastAsia"/>
        </w:rPr>
        <w:t>11</w:t>
      </w:r>
      <w:r>
        <w:rPr>
          <w:rFonts w:hint="eastAsia"/>
        </w:rPr>
        <w:t>个模块</w:t>
      </w:r>
      <w:r w:rsidR="00101C47">
        <w:rPr>
          <w:rFonts w:hint="eastAsia"/>
        </w:rPr>
        <w:t>，使用结合</w:t>
      </w:r>
      <w:r w:rsidR="00101C47">
        <w:rPr>
          <w:rFonts w:hint="eastAsia"/>
        </w:rPr>
        <w:t>SpringMVC</w:t>
      </w:r>
      <w:r w:rsidR="00101C47">
        <w:rPr>
          <w:rFonts w:hint="eastAsia"/>
        </w:rPr>
        <w:t>的</w:t>
      </w:r>
      <w:r w:rsidR="00101C47">
        <w:rPr>
          <w:rFonts w:hint="eastAsia"/>
        </w:rPr>
        <w:t>WEB</w:t>
      </w:r>
      <w:r w:rsidR="00101C47">
        <w:rPr>
          <w:rFonts w:hint="eastAsia"/>
        </w:rPr>
        <w:t>应用需要至少以下几个模块</w:t>
      </w:r>
      <w:r w:rsidR="000F710C">
        <w:rPr>
          <w:rFonts w:hint="eastAsia"/>
        </w:rPr>
        <w:t>：</w:t>
      </w:r>
    </w:p>
    <w:p w:rsidR="00CB793F" w:rsidRDefault="00CB793F" w:rsidP="00102622">
      <w:pPr>
        <w:spacing w:line="276" w:lineRule="auto"/>
        <w:ind w:firstLineChars="200" w:firstLine="480"/>
      </w:pPr>
      <w:r>
        <w:rPr>
          <w:rFonts w:hint="eastAsia"/>
        </w:rPr>
        <w:t>1.Core</w:t>
      </w:r>
      <w:r w:rsidR="00325928">
        <w:rPr>
          <w:rFonts w:hint="eastAsia"/>
        </w:rPr>
        <w:t>：核心基本库</w:t>
      </w:r>
    </w:p>
    <w:p w:rsidR="00C235EF" w:rsidRDefault="00C235EF" w:rsidP="00102622">
      <w:pPr>
        <w:spacing w:line="276" w:lineRule="auto"/>
        <w:ind w:firstLineChars="200" w:firstLine="480"/>
      </w:pPr>
      <w:r>
        <w:rPr>
          <w:rFonts w:hint="eastAsia"/>
        </w:rPr>
        <w:t>2.Configuration</w:t>
      </w:r>
      <w:r w:rsidR="00FB1DF3">
        <w:rPr>
          <w:rFonts w:hint="eastAsia"/>
        </w:rPr>
        <w:t>：</w:t>
      </w:r>
      <w:r w:rsidR="007A692B">
        <w:rPr>
          <w:rFonts w:hint="eastAsia"/>
        </w:rPr>
        <w:t>解析</w:t>
      </w:r>
      <w:r w:rsidR="00FB1DF3">
        <w:rPr>
          <w:rFonts w:hint="eastAsia"/>
        </w:rPr>
        <w:t>XML</w:t>
      </w:r>
      <w:r w:rsidR="00FB1DF3">
        <w:rPr>
          <w:rFonts w:hint="eastAsia"/>
        </w:rPr>
        <w:t>和</w:t>
      </w:r>
      <w:r w:rsidR="00FB1DF3">
        <w:rPr>
          <w:rFonts w:hint="eastAsia"/>
        </w:rPr>
        <w:t>Java</w:t>
      </w:r>
      <w:r w:rsidR="00F87482">
        <w:rPr>
          <w:rFonts w:hint="eastAsia"/>
        </w:rPr>
        <w:t>形式</w:t>
      </w:r>
      <w:r w:rsidR="00594984">
        <w:rPr>
          <w:rFonts w:hint="eastAsia"/>
        </w:rPr>
        <w:t>的</w:t>
      </w:r>
      <w:r w:rsidR="000520C1">
        <w:rPr>
          <w:rFonts w:hint="eastAsia"/>
        </w:rPr>
        <w:t>SpringSecurity</w:t>
      </w:r>
      <w:r w:rsidR="000520C1">
        <w:rPr>
          <w:rFonts w:hint="eastAsia"/>
        </w:rPr>
        <w:t>配置。</w:t>
      </w:r>
    </w:p>
    <w:p w:rsidR="00712CEE" w:rsidRDefault="00712CEE" w:rsidP="00102622">
      <w:pPr>
        <w:spacing w:line="276" w:lineRule="auto"/>
        <w:ind w:firstLineChars="200" w:firstLine="480"/>
      </w:pPr>
      <w:r>
        <w:rPr>
          <w:rFonts w:hint="eastAsia"/>
        </w:rPr>
        <w:t>3.Web</w:t>
      </w:r>
      <w:r w:rsidR="008E517A">
        <w:rPr>
          <w:rFonts w:hint="eastAsia"/>
        </w:rPr>
        <w:t>：</w:t>
      </w:r>
      <w:r w:rsidR="003B33F6">
        <w:rPr>
          <w:rFonts w:hint="eastAsia"/>
        </w:rPr>
        <w:t>提供基于</w:t>
      </w:r>
      <w:r w:rsidR="003B33F6">
        <w:rPr>
          <w:rFonts w:hint="eastAsia"/>
        </w:rPr>
        <w:t>Filter</w:t>
      </w:r>
      <w:r w:rsidR="003B33F6">
        <w:rPr>
          <w:rFonts w:hint="eastAsia"/>
        </w:rPr>
        <w:t>的安全配置</w:t>
      </w:r>
    </w:p>
    <w:p w:rsidR="001535D1" w:rsidRPr="00A863FD" w:rsidRDefault="00F53C45" w:rsidP="00102622">
      <w:pPr>
        <w:spacing w:line="276" w:lineRule="auto"/>
        <w:ind w:firstLineChars="200" w:firstLine="480"/>
      </w:pPr>
      <w:r>
        <w:rPr>
          <w:rFonts w:hint="eastAsia"/>
        </w:rPr>
        <w:t>4.</w:t>
      </w:r>
      <w:r w:rsidR="00E52508">
        <w:rPr>
          <w:rFonts w:hint="eastAsia"/>
        </w:rPr>
        <w:t>Tag</w:t>
      </w:r>
      <w:r w:rsidR="00E52508">
        <w:t xml:space="preserve"> Library</w:t>
      </w:r>
      <w:r w:rsidR="00184124">
        <w:rPr>
          <w:rFonts w:hint="eastAsia"/>
        </w:rPr>
        <w:t>：标签库</w:t>
      </w:r>
      <w:r w:rsidR="00D60FDD">
        <w:rPr>
          <w:rFonts w:hint="eastAsia"/>
        </w:rPr>
        <w:t>，提供</w:t>
      </w:r>
      <w:r w:rsidR="00071436">
        <w:rPr>
          <w:rFonts w:hint="eastAsia"/>
        </w:rPr>
        <w:t>一些额外</w:t>
      </w:r>
      <w:r w:rsidR="00D60FDD">
        <w:rPr>
          <w:rFonts w:hint="eastAsia"/>
        </w:rPr>
        <w:t>的</w:t>
      </w:r>
      <w:r w:rsidR="00D60FDD">
        <w:rPr>
          <w:rFonts w:hint="eastAsia"/>
        </w:rPr>
        <w:t>JSP</w:t>
      </w:r>
      <w:r w:rsidR="00071436">
        <w:rPr>
          <w:rFonts w:hint="eastAsia"/>
        </w:rPr>
        <w:t>标签</w:t>
      </w:r>
    </w:p>
    <w:p w:rsidR="000064A8" w:rsidRDefault="00466B1A" w:rsidP="00102622">
      <w:pPr>
        <w:pStyle w:val="20"/>
        <w:spacing w:line="276" w:lineRule="auto"/>
      </w:pPr>
      <w:bookmarkStart w:id="64" w:name="_Toc15503670"/>
      <w:r>
        <w:rPr>
          <w:rFonts w:hint="eastAsia"/>
        </w:rPr>
        <w:t>配置</w:t>
      </w:r>
      <w:bookmarkEnd w:id="64"/>
    </w:p>
    <w:p w:rsidR="00B804F3" w:rsidRDefault="00405DCC" w:rsidP="00102622">
      <w:pPr>
        <w:spacing w:line="276" w:lineRule="auto"/>
        <w:ind w:firstLineChars="200" w:firstLine="480"/>
      </w:pPr>
      <w:r>
        <w:rPr>
          <w:rFonts w:hint="eastAsia"/>
        </w:rPr>
        <w:t>Spring</w:t>
      </w:r>
      <w:r w:rsidR="00AE2F2B">
        <w:rPr>
          <w:rFonts w:hint="eastAsia"/>
        </w:rPr>
        <w:t>Security</w:t>
      </w:r>
      <w:r w:rsidR="00330236">
        <w:rPr>
          <w:rFonts w:hint="eastAsia"/>
        </w:rPr>
        <w:t>使用一系列的</w:t>
      </w:r>
      <w:r w:rsidR="00330236">
        <w:rPr>
          <w:rFonts w:hint="eastAsia"/>
        </w:rPr>
        <w:t>Filter</w:t>
      </w:r>
      <w:r w:rsidR="006F6701">
        <w:rPr>
          <w:rFonts w:hint="eastAsia"/>
        </w:rPr>
        <w:t>实现安全功能</w:t>
      </w:r>
      <w:r w:rsidR="00927BD4">
        <w:rPr>
          <w:rFonts w:hint="eastAsia"/>
        </w:rPr>
        <w:t>，在配置时只需要配置</w:t>
      </w:r>
      <w:r w:rsidR="00806026" w:rsidRPr="00806026">
        <w:t>DelegatingFilterProxy</w:t>
      </w:r>
      <w:r w:rsidR="00681FF5">
        <w:rPr>
          <w:rFonts w:hint="eastAsia"/>
        </w:rPr>
        <w:t>，</w:t>
      </w:r>
      <w:r w:rsidR="00C94E06">
        <w:rPr>
          <w:rFonts w:hint="eastAsia"/>
        </w:rPr>
        <w:t>该类会将过滤工作</w:t>
      </w:r>
      <w:r w:rsidR="00024FDB">
        <w:rPr>
          <w:rFonts w:hint="eastAsia"/>
        </w:rPr>
        <w:t>委托给</w:t>
      </w:r>
      <w:r w:rsidR="00830186">
        <w:rPr>
          <w:rFonts w:hint="eastAsia"/>
        </w:rPr>
        <w:t>注册在</w:t>
      </w:r>
      <w:r w:rsidR="00830186">
        <w:rPr>
          <w:rFonts w:hint="eastAsia"/>
        </w:rPr>
        <w:t>Spring</w:t>
      </w:r>
      <w:r w:rsidR="00830186">
        <w:rPr>
          <w:rFonts w:hint="eastAsia"/>
        </w:rPr>
        <w:t>应用上下问中的名为</w:t>
      </w:r>
      <w:r w:rsidR="006C0774" w:rsidRPr="006C0774">
        <w:t>springSecurityFilterChain</w:t>
      </w:r>
      <w:r w:rsidR="00F813EA">
        <w:rPr>
          <w:rFonts w:hint="eastAsia"/>
        </w:rPr>
        <w:t>的</w:t>
      </w:r>
      <w:r w:rsidR="00F44381">
        <w:rPr>
          <w:rFonts w:hint="eastAsia"/>
        </w:rPr>
        <w:t>过滤器。</w:t>
      </w:r>
      <w:r w:rsidR="00E23288">
        <w:rPr>
          <w:rFonts w:hint="eastAsia"/>
        </w:rPr>
        <w:t>配置</w:t>
      </w:r>
      <w:r w:rsidR="00E23288" w:rsidRPr="00806026">
        <w:t>DelegatingFilterProxy</w:t>
      </w:r>
      <w:r w:rsidR="00C728D1">
        <w:rPr>
          <w:rFonts w:hint="eastAsia"/>
        </w:rPr>
        <w:t>的方式有两种：</w:t>
      </w:r>
    </w:p>
    <w:p w:rsidR="003D029C" w:rsidRDefault="003D029C" w:rsidP="00102622">
      <w:pPr>
        <w:spacing w:line="276" w:lineRule="auto"/>
        <w:ind w:firstLineChars="200" w:firstLine="480"/>
      </w:pPr>
      <w:r>
        <w:rPr>
          <w:rFonts w:hint="eastAsia"/>
        </w:rPr>
        <w:t>1.</w:t>
      </w:r>
      <w:r w:rsidR="002D4F70">
        <w:rPr>
          <w:rFonts w:hint="eastAsia"/>
        </w:rPr>
        <w:t>xml</w:t>
      </w:r>
      <w:r w:rsidR="002D4F70">
        <w:rPr>
          <w:rFonts w:hint="eastAsia"/>
        </w:rPr>
        <w:t>配置</w:t>
      </w:r>
    </w:p>
    <w:p w:rsidR="002A71F0" w:rsidRDefault="00DC59F2" w:rsidP="00102622">
      <w:pPr>
        <w:spacing w:line="276" w:lineRule="auto"/>
        <w:ind w:firstLineChars="200" w:firstLine="480"/>
        <w:jc w:val="center"/>
      </w:pPr>
      <w:r>
        <w:drawing>
          <wp:inline distT="0" distB="0" distL="0" distR="0" wp14:anchorId="1177FD7C" wp14:editId="4E68571B">
            <wp:extent cx="4940438" cy="1153551"/>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3213" cy="1158869"/>
                    </a:xfrm>
                    <a:prstGeom prst="rect">
                      <a:avLst/>
                    </a:prstGeom>
                  </pic:spPr>
                </pic:pic>
              </a:graphicData>
            </a:graphic>
          </wp:inline>
        </w:drawing>
      </w:r>
    </w:p>
    <w:p w:rsidR="00DC59F2" w:rsidRDefault="009748A4" w:rsidP="00102622">
      <w:pPr>
        <w:pStyle w:val="21"/>
        <w:spacing w:line="276" w:lineRule="auto"/>
      </w:pPr>
      <w:r>
        <w:rPr>
          <w:rFonts w:hint="eastAsia"/>
        </w:rPr>
        <w:t>2</w:t>
      </w:r>
      <w:r>
        <w:t>.</w:t>
      </w:r>
      <w:r w:rsidR="00DC4F53">
        <w:t>java</w:t>
      </w:r>
      <w:r w:rsidR="00DC4F53">
        <w:rPr>
          <w:rFonts w:hint="eastAsia"/>
        </w:rPr>
        <w:t>配置</w:t>
      </w:r>
    </w:p>
    <w:p w:rsidR="00FB1810" w:rsidRDefault="00F92972" w:rsidP="00102622">
      <w:pPr>
        <w:pStyle w:val="21"/>
        <w:spacing w:line="276" w:lineRule="auto"/>
      </w:pPr>
      <w:r>
        <w:rPr>
          <w:rFonts w:hint="eastAsia"/>
        </w:rPr>
        <w:t>编写初始化类，实现</w:t>
      </w:r>
      <w:r w:rsidR="00E92C1C" w:rsidRPr="00E92C1C">
        <w:t>AbstractSecurityWebApplicationInitializer</w:t>
      </w:r>
      <w:r w:rsidR="00A141D7">
        <w:rPr>
          <w:rFonts w:hint="eastAsia"/>
        </w:rPr>
        <w:t>，该类实现了接口</w:t>
      </w:r>
      <w:r w:rsidR="00A141D7" w:rsidRPr="00A141D7">
        <w:t>WebApplicationInitializer</w:t>
      </w:r>
      <w:r w:rsidR="000738ED">
        <w:rPr>
          <w:rFonts w:hint="eastAsia"/>
        </w:rPr>
        <w:t>，</w:t>
      </w:r>
      <w:r w:rsidR="009776BE">
        <w:rPr>
          <w:rFonts w:hint="eastAsia"/>
        </w:rPr>
        <w:t>其初始化</w:t>
      </w:r>
      <w:r w:rsidR="00893E9A">
        <w:rPr>
          <w:rFonts w:hint="eastAsia"/>
        </w:rPr>
        <w:t>方法</w:t>
      </w:r>
      <w:r w:rsidR="009776BE">
        <w:rPr>
          <w:rFonts w:hint="eastAsia"/>
        </w:rPr>
        <w:t>中注册了</w:t>
      </w:r>
      <w:r w:rsidR="009255D5">
        <w:rPr>
          <w:rFonts w:hint="eastAsia"/>
        </w:rPr>
        <w:t>Delegating</w:t>
      </w:r>
      <w:r w:rsidR="009255D5">
        <w:t>F</w:t>
      </w:r>
      <w:r w:rsidR="00D7202D">
        <w:t>il</w:t>
      </w:r>
      <w:r w:rsidR="009255D5">
        <w:t>terProxy</w:t>
      </w:r>
      <w:r w:rsidR="00D7202D">
        <w:rPr>
          <w:rFonts w:hint="eastAsia"/>
        </w:rPr>
        <w:t>过滤器</w:t>
      </w:r>
      <w:r w:rsidR="00C024F2">
        <w:rPr>
          <w:rFonts w:hint="eastAsia"/>
        </w:rPr>
        <w:t>。</w:t>
      </w:r>
    </w:p>
    <w:p w:rsidR="00962336" w:rsidRDefault="00962336" w:rsidP="00102622">
      <w:pPr>
        <w:pStyle w:val="21"/>
        <w:spacing w:line="276" w:lineRule="auto"/>
        <w:ind w:firstLineChars="0" w:firstLine="0"/>
      </w:pPr>
    </w:p>
    <w:p w:rsidR="00F9770D" w:rsidRDefault="00410F8A" w:rsidP="00102622">
      <w:pPr>
        <w:pStyle w:val="21"/>
        <w:spacing w:line="276" w:lineRule="auto"/>
        <w:ind w:firstLineChars="0" w:firstLine="0"/>
      </w:pPr>
      <w:r>
        <w:tab/>
      </w:r>
      <w:r w:rsidR="00EB7086">
        <w:rPr>
          <w:rFonts w:hint="eastAsia"/>
        </w:rPr>
        <w:t>以上</w:t>
      </w:r>
      <w:r w:rsidR="00D14D96">
        <w:rPr>
          <w:rFonts w:hint="eastAsia"/>
        </w:rPr>
        <w:t>这些工作配置了过滤调用的</w:t>
      </w:r>
      <w:r w:rsidR="00EB7086">
        <w:rPr>
          <w:rFonts w:hint="eastAsia"/>
        </w:rPr>
        <w:t>入口或者说框架，</w:t>
      </w:r>
      <w:r w:rsidR="006A6279">
        <w:rPr>
          <w:rFonts w:hint="eastAsia"/>
        </w:rPr>
        <w:t>初次之外还要配置具有实际功能的</w:t>
      </w:r>
      <w:r w:rsidR="00123D54">
        <w:rPr>
          <w:rFonts w:hint="eastAsia"/>
        </w:rPr>
        <w:t>过滤器</w:t>
      </w:r>
      <w:r w:rsidR="00170738">
        <w:rPr>
          <w:rFonts w:hint="eastAsia"/>
        </w:rPr>
        <w:t>。</w:t>
      </w:r>
      <w:r w:rsidR="0052259D">
        <w:rPr>
          <w:rFonts w:hint="eastAsia"/>
        </w:rPr>
        <w:t>这些过滤器</w:t>
      </w:r>
      <w:r w:rsidR="00C9689E">
        <w:rPr>
          <w:rFonts w:hint="eastAsia"/>
        </w:rPr>
        <w:t>不需要显示的配置，而是通过</w:t>
      </w:r>
      <w:r w:rsidR="0093113E">
        <w:rPr>
          <w:rFonts w:hint="eastAsia"/>
        </w:rPr>
        <w:t>一些声明</w:t>
      </w:r>
      <w:r w:rsidR="00321004">
        <w:rPr>
          <w:rFonts w:hint="eastAsia"/>
        </w:rPr>
        <w:t>安全性的</w:t>
      </w:r>
      <w:r w:rsidR="0093113E">
        <w:rPr>
          <w:rFonts w:hint="eastAsia"/>
        </w:rPr>
        <w:t>方法调用</w:t>
      </w:r>
      <w:r w:rsidR="00321004">
        <w:rPr>
          <w:rFonts w:hint="eastAsia"/>
        </w:rPr>
        <w:t>来实现。</w:t>
      </w:r>
    </w:p>
    <w:p w:rsidR="00282BCE" w:rsidRDefault="002305AD" w:rsidP="00102622">
      <w:pPr>
        <w:pStyle w:val="21"/>
        <w:spacing w:line="276" w:lineRule="auto"/>
        <w:ind w:firstLineChars="0" w:firstLine="0"/>
      </w:pPr>
      <w:r>
        <w:t xml:space="preserve">    </w:t>
      </w:r>
      <w:r w:rsidR="00671A8D" w:rsidRPr="00671A8D">
        <w:rPr>
          <w:rFonts w:hint="eastAsia"/>
        </w:rPr>
        <w:t>Spring Security</w:t>
      </w:r>
      <w:r w:rsidR="00671A8D" w:rsidRPr="00671A8D">
        <w:rPr>
          <w:rFonts w:hint="eastAsia"/>
        </w:rPr>
        <w:t>必须配置在一个实现了</w:t>
      </w:r>
      <w:r w:rsidR="00671A8D" w:rsidRPr="00671A8D">
        <w:rPr>
          <w:rFonts w:hint="eastAsia"/>
        </w:rPr>
        <w:t>WebSecurityConfigurer</w:t>
      </w:r>
      <w:r w:rsidR="00671A8D" w:rsidRPr="00671A8D">
        <w:rPr>
          <w:rFonts w:hint="eastAsia"/>
        </w:rPr>
        <w:t>的</w:t>
      </w:r>
      <w:r w:rsidR="00671A8D" w:rsidRPr="00671A8D">
        <w:rPr>
          <w:rFonts w:hint="eastAsia"/>
        </w:rPr>
        <w:t>bean</w:t>
      </w:r>
      <w:r w:rsidR="00F46D81">
        <w:rPr>
          <w:rFonts w:hint="eastAsia"/>
        </w:rPr>
        <w:t>中，或者</w:t>
      </w:r>
      <w:r w:rsidR="00AB634C">
        <w:rPr>
          <w:rFonts w:hint="eastAsia"/>
        </w:rPr>
        <w:t>扩展</w:t>
      </w:r>
      <w:r w:rsidR="007F58C4">
        <w:rPr>
          <w:rFonts w:hint="eastAsia"/>
        </w:rPr>
        <w:t>类</w:t>
      </w:r>
      <w:r w:rsidR="00D5686D" w:rsidRPr="00D5686D">
        <w:t>WebSecurityConfigurerAdapter</w:t>
      </w:r>
      <w:r w:rsidR="0049649A">
        <w:rPr>
          <w:rFonts w:hint="eastAsia"/>
        </w:rPr>
        <w:t>。</w:t>
      </w:r>
      <w:r w:rsidR="005D5582" w:rsidRPr="005D5582">
        <w:t>@EnableWebSecurity</w:t>
      </w:r>
      <w:r w:rsidR="005C0ECE">
        <w:rPr>
          <w:rFonts w:hint="eastAsia"/>
        </w:rPr>
        <w:t>可以启用</w:t>
      </w:r>
      <w:r w:rsidR="005C0ECE">
        <w:rPr>
          <w:rFonts w:hint="eastAsia"/>
        </w:rPr>
        <w:t>WEB</w:t>
      </w:r>
      <w:r w:rsidR="005C0ECE">
        <w:rPr>
          <w:rFonts w:hint="eastAsia"/>
        </w:rPr>
        <w:t>安全性功能。</w:t>
      </w:r>
      <w:r w:rsidR="000B3C3A">
        <w:rPr>
          <w:rFonts w:hint="eastAsia"/>
        </w:rPr>
        <w:t>一个配置类格式如下：</w:t>
      </w:r>
    </w:p>
    <w:p w:rsidR="008A67A6" w:rsidRPr="00864446" w:rsidRDefault="008A67A6" w:rsidP="00864446">
      <w:pPr>
        <w:spacing w:line="240" w:lineRule="auto"/>
        <w:ind w:leftChars="200" w:left="480"/>
        <w:rPr>
          <w:rFonts w:ascii="Consolas" w:hAnsi="Consolas"/>
          <w:sz w:val="18"/>
        </w:rPr>
      </w:pPr>
      <w:r w:rsidRPr="00864446">
        <w:rPr>
          <w:rFonts w:ascii="Consolas" w:hAnsi="Consolas"/>
          <w:sz w:val="18"/>
        </w:rPr>
        <w:t>@Configuration</w:t>
      </w:r>
    </w:p>
    <w:p w:rsidR="008A67A6" w:rsidRPr="00864446" w:rsidRDefault="008A67A6" w:rsidP="00864446">
      <w:pPr>
        <w:spacing w:line="240" w:lineRule="auto"/>
        <w:ind w:leftChars="200" w:left="480"/>
        <w:rPr>
          <w:rFonts w:ascii="Consolas" w:hAnsi="Consolas"/>
          <w:sz w:val="18"/>
        </w:rPr>
      </w:pPr>
      <w:r w:rsidRPr="00864446">
        <w:rPr>
          <w:rFonts w:ascii="Consolas" w:hAnsi="Consolas"/>
          <w:sz w:val="18"/>
        </w:rPr>
        <w:t>@EnableWebSecurity</w:t>
      </w:r>
    </w:p>
    <w:p w:rsidR="00410F8A" w:rsidRDefault="008A67A6" w:rsidP="00864446">
      <w:pPr>
        <w:spacing w:line="240" w:lineRule="auto"/>
        <w:ind w:leftChars="200" w:left="480"/>
      </w:pPr>
      <w:r w:rsidRPr="00864446">
        <w:rPr>
          <w:rFonts w:ascii="Consolas" w:hAnsi="Consolas"/>
          <w:sz w:val="18"/>
        </w:rPr>
        <w:t>public class SecurityConfig extends WebSecurityConfigurerAdapter {</w:t>
      </w:r>
      <w:r w:rsidRPr="00864446">
        <w:rPr>
          <w:rFonts w:ascii="Consolas" w:hAnsi="Consolas" w:hint="eastAsia"/>
          <w:sz w:val="18"/>
        </w:rPr>
        <w:t>}</w:t>
      </w:r>
      <w:r w:rsidR="003F2383" w:rsidRPr="00864446">
        <w:rPr>
          <w:rFonts w:ascii="Consolas" w:hAnsi="Consolas" w:hint="eastAsia"/>
          <w:sz w:val="18"/>
        </w:rPr>
        <w:t xml:space="preserve"> </w:t>
      </w:r>
    </w:p>
    <w:p w:rsidR="00DC59F2" w:rsidRDefault="00B55A7D" w:rsidP="007708C9">
      <w:pPr>
        <w:spacing w:line="276" w:lineRule="auto"/>
        <w:ind w:firstLineChars="200" w:firstLine="480"/>
      </w:pPr>
      <w:r>
        <w:rPr>
          <w:rFonts w:hint="eastAsia"/>
        </w:rPr>
        <w:t>如果</w:t>
      </w:r>
      <w:r w:rsidR="00642F56">
        <w:rPr>
          <w:rFonts w:hint="eastAsia"/>
        </w:rPr>
        <w:t>扩展了</w:t>
      </w:r>
      <w:r w:rsidR="00503965" w:rsidRPr="00D5686D">
        <w:t>WebSecurityConfigurerAdapter</w:t>
      </w:r>
      <w:r w:rsidR="00C0590B">
        <w:rPr>
          <w:rFonts w:hint="eastAsia"/>
        </w:rPr>
        <w:t>，可以通过重载器三个方法来配置安全性功能</w:t>
      </w:r>
      <w:r w:rsidR="004C482B">
        <w:rPr>
          <w:rFonts w:hint="eastAsia"/>
        </w:rPr>
        <w:t>，方法如下：</w:t>
      </w:r>
    </w:p>
    <w:p w:rsidR="00A43A6A" w:rsidRDefault="00A24726" w:rsidP="00102622">
      <w:pPr>
        <w:spacing w:line="276" w:lineRule="auto"/>
      </w:pPr>
      <w:r>
        <w:lastRenderedPageBreak/>
        <w:t xml:space="preserve">    </w:t>
      </w:r>
      <w:r>
        <w:rPr>
          <w:rFonts w:hint="eastAsia"/>
        </w:rPr>
        <w:t>1.</w:t>
      </w:r>
      <w:r w:rsidR="00587BC7" w:rsidRPr="00587BC7">
        <w:t xml:space="preserve"> configure(WebSecurity)</w:t>
      </w:r>
      <w:r w:rsidR="00383E09">
        <w:rPr>
          <w:rFonts w:hint="eastAsia"/>
        </w:rPr>
        <w:t>：</w:t>
      </w:r>
      <w:r w:rsidR="00D05B94">
        <w:rPr>
          <w:rFonts w:hint="eastAsia"/>
        </w:rPr>
        <w:t>配置</w:t>
      </w:r>
      <w:r w:rsidR="00D2438D">
        <w:rPr>
          <w:rFonts w:hint="eastAsia"/>
        </w:rPr>
        <w:t>Filter</w:t>
      </w:r>
      <w:r w:rsidR="00D2438D">
        <w:rPr>
          <w:rFonts w:hint="eastAsia"/>
        </w:rPr>
        <w:t>链</w:t>
      </w:r>
    </w:p>
    <w:p w:rsidR="00146619" w:rsidRDefault="00146619" w:rsidP="00146619">
      <w:pPr>
        <w:spacing w:line="276" w:lineRule="auto"/>
        <w:ind w:firstLineChars="200" w:firstLine="480"/>
      </w:pPr>
      <w:r>
        <w:rPr>
          <w:rFonts w:hint="eastAsia"/>
        </w:rPr>
        <w:t>2.</w:t>
      </w:r>
      <w:r w:rsidR="009B3B85" w:rsidRPr="009B3B85">
        <w:t xml:space="preserve"> configure(HttpSecurity)</w:t>
      </w:r>
      <w:r w:rsidR="004502A8">
        <w:rPr>
          <w:rFonts w:hint="eastAsia"/>
        </w:rPr>
        <w:t>：配置如何通过</w:t>
      </w:r>
      <w:r w:rsidR="0067534D">
        <w:rPr>
          <w:rFonts w:hint="eastAsia"/>
        </w:rPr>
        <w:t>拦截器保护请求。</w:t>
      </w:r>
    </w:p>
    <w:p w:rsidR="009F05C8" w:rsidRPr="00B804F3" w:rsidRDefault="00857152" w:rsidP="00072EBE">
      <w:pPr>
        <w:spacing w:line="276" w:lineRule="auto"/>
        <w:ind w:firstLineChars="200" w:firstLine="480"/>
      </w:pPr>
      <w:r>
        <w:rPr>
          <w:rFonts w:hint="eastAsia"/>
        </w:rPr>
        <w:t>3.</w:t>
      </w:r>
      <w:r w:rsidRPr="00857152">
        <w:t xml:space="preserve"> configure(AuthenticationManagerBuilder)</w:t>
      </w:r>
      <w:r w:rsidR="00396C94">
        <w:rPr>
          <w:rFonts w:hint="eastAsia"/>
        </w:rPr>
        <w:t>：</w:t>
      </w:r>
      <w:r w:rsidR="00495114">
        <w:rPr>
          <w:rFonts w:hint="eastAsia"/>
        </w:rPr>
        <w:t>配置</w:t>
      </w:r>
      <w:r w:rsidR="00495114">
        <w:rPr>
          <w:rFonts w:hint="eastAsia"/>
        </w:rPr>
        <w:t>user-detail</w:t>
      </w:r>
      <w:r w:rsidR="00495114">
        <w:rPr>
          <w:rFonts w:hint="eastAsia"/>
        </w:rPr>
        <w:t>服务</w:t>
      </w:r>
    </w:p>
    <w:p w:rsidR="00072EBE" w:rsidRDefault="00072EBE">
      <w:pPr>
        <w:pStyle w:val="20"/>
      </w:pPr>
      <w:bookmarkStart w:id="65" w:name="_Toc15503671"/>
      <w:r>
        <w:rPr>
          <w:rFonts w:hint="eastAsia"/>
        </w:rPr>
        <w:t>其他</w:t>
      </w:r>
      <w:bookmarkEnd w:id="65"/>
    </w:p>
    <w:p w:rsidR="006F3558" w:rsidRPr="006F3558" w:rsidRDefault="006F3558" w:rsidP="006F3558">
      <w:r>
        <w:rPr>
          <w:rFonts w:hint="eastAsia"/>
        </w:rPr>
        <w:t>SpringSecurity</w:t>
      </w:r>
      <w:r>
        <w:rPr>
          <w:rFonts w:hint="eastAsia"/>
        </w:rPr>
        <w:t>属于</w:t>
      </w:r>
      <w:r w:rsidR="00D01674">
        <w:rPr>
          <w:rFonts w:hint="eastAsia"/>
        </w:rPr>
        <w:t>Spring</w:t>
      </w:r>
      <w:r w:rsidR="00D01674">
        <w:rPr>
          <w:rFonts w:hint="eastAsia"/>
        </w:rPr>
        <w:t>提供的安全功能，其他的功能性配置以后</w:t>
      </w:r>
      <w:r w:rsidR="005C29AC">
        <w:rPr>
          <w:rFonts w:hint="eastAsia"/>
        </w:rPr>
        <w:t>再</w:t>
      </w:r>
      <w:r w:rsidR="00D01674">
        <w:rPr>
          <w:rFonts w:hint="eastAsia"/>
        </w:rPr>
        <w:t>做学习。</w:t>
      </w:r>
    </w:p>
    <w:p w:rsidR="006927B4" w:rsidRDefault="006927B4">
      <w:pPr>
        <w:pStyle w:val="10"/>
      </w:pPr>
      <w:bookmarkStart w:id="66" w:name="_Toc15503672"/>
      <w:r>
        <w:rPr>
          <w:rFonts w:hint="eastAsia"/>
        </w:rPr>
        <w:lastRenderedPageBreak/>
        <w:t>Spring</w:t>
      </w:r>
      <w:r>
        <w:t xml:space="preserve"> JDBC</w:t>
      </w:r>
      <w:bookmarkEnd w:id="66"/>
    </w:p>
    <w:p w:rsidR="00C36B69" w:rsidRDefault="00C36B69" w:rsidP="00C36B69">
      <w:pPr>
        <w:pStyle w:val="20"/>
      </w:pPr>
      <w:bookmarkStart w:id="67" w:name="_Toc15503673"/>
      <w:r>
        <w:rPr>
          <w:rFonts w:hint="eastAsia"/>
        </w:rPr>
        <w:t>Spring数据访问设计</w:t>
      </w:r>
      <w:bookmarkEnd w:id="67"/>
    </w:p>
    <w:p w:rsidR="00A03821" w:rsidRDefault="00F20146" w:rsidP="00F20146">
      <w:pPr>
        <w:jc w:val="center"/>
      </w:pPr>
      <w:r>
        <w:object w:dxaOrig="4461" w:dyaOrig="2161">
          <v:shape id="_x0000_i1028" type="#_x0000_t75" style="width:223.5pt;height:108pt" o:ole="">
            <v:imagedata r:id="rId22" o:title=""/>
          </v:shape>
          <o:OLEObject Type="Embed" ProgID="Visio.Drawing.15" ShapeID="_x0000_i1028" DrawAspect="Content" ObjectID="_1626161118" r:id="rId23"/>
        </w:object>
      </w:r>
    </w:p>
    <w:p w:rsidR="00F20146" w:rsidRDefault="0082299A" w:rsidP="00F30720">
      <w:pPr>
        <w:ind w:firstLineChars="200" w:firstLine="480"/>
      </w:pPr>
      <w:r>
        <w:rPr>
          <w:rFonts w:hint="eastAsia"/>
        </w:rPr>
        <w:t>Spring</w:t>
      </w:r>
      <w:r>
        <w:rPr>
          <w:rFonts w:hint="eastAsia"/>
        </w:rPr>
        <w:t>访问数据库的</w:t>
      </w:r>
      <w:r w:rsidR="008F1741">
        <w:rPr>
          <w:rFonts w:hint="eastAsia"/>
        </w:rPr>
        <w:t>设计遵循面向对象原则中的针对接口编程，来实现松耦合。</w:t>
      </w:r>
      <w:r w:rsidR="00991DF7">
        <w:rPr>
          <w:rFonts w:hint="eastAsia"/>
        </w:rPr>
        <w:t>具体实现是在服务对象中</w:t>
      </w:r>
      <w:r w:rsidR="00E81C79">
        <w:rPr>
          <w:rFonts w:hint="eastAsia"/>
        </w:rPr>
        <w:t>持有</w:t>
      </w:r>
      <w:r w:rsidR="00E81C79">
        <w:rPr>
          <w:rFonts w:hint="eastAsia"/>
        </w:rPr>
        <w:t>DAO</w:t>
      </w:r>
      <w:r w:rsidR="00E81C79">
        <w:rPr>
          <w:rFonts w:hint="eastAsia"/>
        </w:rPr>
        <w:t>接口，运行时注入</w:t>
      </w:r>
      <w:r w:rsidR="00E81C79">
        <w:rPr>
          <w:rFonts w:hint="eastAsia"/>
        </w:rPr>
        <w:t>DAO</w:t>
      </w:r>
      <w:r w:rsidR="00E81C79">
        <w:rPr>
          <w:rFonts w:hint="eastAsia"/>
        </w:rPr>
        <w:t>实现。</w:t>
      </w:r>
      <w:r w:rsidR="00EC260B">
        <w:rPr>
          <w:rFonts w:hint="eastAsia"/>
        </w:rPr>
        <w:t>这不是强制，实际使用时也可以</w:t>
      </w:r>
      <w:r w:rsidR="00810E5C">
        <w:rPr>
          <w:rFonts w:hint="eastAsia"/>
        </w:rPr>
        <w:t>不使用接口注入。</w:t>
      </w:r>
    </w:p>
    <w:p w:rsidR="00C748FD" w:rsidRDefault="00C748FD" w:rsidP="00F30720">
      <w:pPr>
        <w:ind w:firstLineChars="200" w:firstLine="480"/>
      </w:pPr>
      <w:r>
        <w:rPr>
          <w:rFonts w:hint="eastAsia"/>
        </w:rPr>
        <w:t>Spring</w:t>
      </w:r>
      <w:r>
        <w:rPr>
          <w:rFonts w:hint="eastAsia"/>
        </w:rPr>
        <w:t>为数据库访问提供的大量的异常设计，</w:t>
      </w:r>
      <w:r w:rsidR="00E352EA">
        <w:rPr>
          <w:rFonts w:hint="eastAsia"/>
        </w:rPr>
        <w:t>这里不一一介绍</w:t>
      </w:r>
      <w:r w:rsidR="00BE545D">
        <w:rPr>
          <w:rFonts w:hint="eastAsia"/>
        </w:rPr>
        <w:t>。</w:t>
      </w:r>
    </w:p>
    <w:p w:rsidR="00044627" w:rsidRPr="00A03821" w:rsidRDefault="001A20E1" w:rsidP="00F30720">
      <w:pPr>
        <w:ind w:firstLineChars="200" w:firstLine="480"/>
      </w:pPr>
      <w:r>
        <w:rPr>
          <w:rFonts w:hint="eastAsia"/>
        </w:rPr>
        <w:t>具体到数据访问，</w:t>
      </w:r>
      <w:r>
        <w:rPr>
          <w:rFonts w:hint="eastAsia"/>
        </w:rPr>
        <w:t>Spring</w:t>
      </w:r>
      <w:r>
        <w:rPr>
          <w:rFonts w:hint="eastAsia"/>
        </w:rPr>
        <w:t>将数据库访问中</w:t>
      </w:r>
      <w:r w:rsidR="00A63D29">
        <w:rPr>
          <w:rFonts w:hint="eastAsia"/>
        </w:rPr>
        <w:t>的固定的操作</w:t>
      </w:r>
      <w:r w:rsidR="003338D8">
        <w:rPr>
          <w:rFonts w:hint="eastAsia"/>
        </w:rPr>
        <w:t>抽象</w:t>
      </w:r>
      <w:r w:rsidR="00A63D29">
        <w:rPr>
          <w:rFonts w:hint="eastAsia"/>
        </w:rPr>
        <w:t>为模板</w:t>
      </w:r>
      <w:r w:rsidR="00D93288">
        <w:rPr>
          <w:rFonts w:hint="eastAsia"/>
        </w:rPr>
        <w:t>类</w:t>
      </w:r>
      <w:r w:rsidR="00A63D29">
        <w:rPr>
          <w:rFonts w:hint="eastAsia"/>
        </w:rPr>
        <w:t>，将其中可变的部分</w:t>
      </w:r>
      <w:r w:rsidR="00AC5119">
        <w:rPr>
          <w:rFonts w:hint="eastAsia"/>
        </w:rPr>
        <w:t>抽象</w:t>
      </w:r>
      <w:r w:rsidR="00A63D29">
        <w:rPr>
          <w:rFonts w:hint="eastAsia"/>
        </w:rPr>
        <w:t>为</w:t>
      </w:r>
      <w:r w:rsidR="00DC63CB">
        <w:rPr>
          <w:rFonts w:hint="eastAsia"/>
        </w:rPr>
        <w:t>回调类</w:t>
      </w:r>
      <w:r w:rsidR="00E070E3">
        <w:rPr>
          <w:rFonts w:hint="eastAsia"/>
        </w:rPr>
        <w:t>。模板中一般处理事务控制、资源管理、异常处理等固定的操作</w:t>
      </w:r>
      <w:r w:rsidR="00331D92">
        <w:rPr>
          <w:rFonts w:hint="eastAsia"/>
        </w:rPr>
        <w:t>，在回调中则主要负责数据访问，如准备语句、绑定参数、整理结果等。</w:t>
      </w:r>
    </w:p>
    <w:p w:rsidR="00116C0D" w:rsidRDefault="00633DD9" w:rsidP="00116C0D">
      <w:pPr>
        <w:pStyle w:val="20"/>
      </w:pPr>
      <w:bookmarkStart w:id="68" w:name="_Toc15503674"/>
      <w:r>
        <w:rPr>
          <w:rFonts w:hint="eastAsia"/>
        </w:rPr>
        <w:t>使用</w:t>
      </w:r>
      <w:r w:rsidR="009157DF">
        <w:rPr>
          <w:rFonts w:hint="eastAsia"/>
        </w:rPr>
        <w:t>SpringJDBC</w:t>
      </w:r>
      <w:bookmarkEnd w:id="68"/>
    </w:p>
    <w:p w:rsidR="005A7CEF" w:rsidRDefault="00005337" w:rsidP="005A7CEF">
      <w:r>
        <w:rPr>
          <w:rFonts w:hint="eastAsia"/>
        </w:rPr>
        <w:t>Spring</w:t>
      </w:r>
      <w:r w:rsidR="00C22E22">
        <w:rPr>
          <w:rFonts w:hint="eastAsia"/>
        </w:rPr>
        <w:t>为</w:t>
      </w:r>
      <w:r w:rsidR="00C22E22">
        <w:rPr>
          <w:rFonts w:hint="eastAsia"/>
        </w:rPr>
        <w:t>J</w:t>
      </w:r>
      <w:r w:rsidR="00C22E22">
        <w:t>DBC</w:t>
      </w:r>
      <w:r w:rsidR="00C22E22">
        <w:rPr>
          <w:rFonts w:hint="eastAsia"/>
        </w:rPr>
        <w:t>准备模板由三个，由于版本更迭，</w:t>
      </w:r>
      <w:r w:rsidR="00282E36">
        <w:rPr>
          <w:rFonts w:hint="eastAsia"/>
        </w:rPr>
        <w:t>3.1</w:t>
      </w:r>
      <w:r w:rsidR="00282E36">
        <w:rPr>
          <w:rFonts w:hint="eastAsia"/>
        </w:rPr>
        <w:t>以后</w:t>
      </w:r>
      <w:r w:rsidR="00C22E22">
        <w:rPr>
          <w:rFonts w:hint="eastAsia"/>
        </w:rPr>
        <w:t>常用的</w:t>
      </w:r>
      <w:r w:rsidR="0094268B">
        <w:rPr>
          <w:rFonts w:hint="eastAsia"/>
        </w:rPr>
        <w:t>模板有两个：</w:t>
      </w:r>
    </w:p>
    <w:p w:rsidR="002632A9" w:rsidRDefault="00BC427D" w:rsidP="00E75B07">
      <w:pPr>
        <w:pStyle w:val="afb"/>
        <w:numPr>
          <w:ilvl w:val="0"/>
          <w:numId w:val="17"/>
        </w:numPr>
        <w:ind w:firstLineChars="0"/>
      </w:pPr>
      <w:r>
        <w:rPr>
          <w:rFonts w:hint="eastAsia"/>
        </w:rPr>
        <w:t>Jdbc</w:t>
      </w:r>
      <w:r>
        <w:t>Template</w:t>
      </w:r>
      <w:r w:rsidR="00C543CC">
        <w:rPr>
          <w:rFonts w:hint="eastAsia"/>
        </w:rPr>
        <w:t>：基本的模板，支持索引参数的查询</w:t>
      </w:r>
      <w:r w:rsidR="00D736A1">
        <w:rPr>
          <w:rFonts w:hint="eastAsia"/>
        </w:rPr>
        <w:t>。</w:t>
      </w:r>
    </w:p>
    <w:p w:rsidR="00B2680C" w:rsidRDefault="004310CB" w:rsidP="00E75B07">
      <w:pPr>
        <w:pStyle w:val="afb"/>
        <w:numPr>
          <w:ilvl w:val="0"/>
          <w:numId w:val="17"/>
        </w:numPr>
        <w:ind w:firstLineChars="0"/>
      </w:pPr>
      <w:r>
        <w:rPr>
          <w:rFonts w:hint="eastAsia"/>
        </w:rPr>
        <w:t>N</w:t>
      </w:r>
      <w:r>
        <w:t>amedParameterJdbcTemplate</w:t>
      </w:r>
      <w:r w:rsidR="00BC1162">
        <w:t>:</w:t>
      </w:r>
      <w:r w:rsidR="00D736A1">
        <w:rPr>
          <w:rFonts w:hint="eastAsia"/>
        </w:rPr>
        <w:t>：可以用命名参数来绑定</w:t>
      </w:r>
      <w:r w:rsidR="00D736A1">
        <w:rPr>
          <w:rFonts w:hint="eastAsia"/>
        </w:rPr>
        <w:t>SQL</w:t>
      </w:r>
      <w:r w:rsidR="00D736A1">
        <w:rPr>
          <w:rFonts w:hint="eastAsia"/>
        </w:rPr>
        <w:t>来查询。</w:t>
      </w:r>
    </w:p>
    <w:p w:rsidR="00787D5C" w:rsidRDefault="00E622F7" w:rsidP="0052744F">
      <w:pPr>
        <w:ind w:firstLineChars="200" w:firstLine="480"/>
      </w:pPr>
      <w:r>
        <w:rPr>
          <w:rFonts w:hint="eastAsia"/>
        </w:rPr>
        <w:t>使用</w:t>
      </w:r>
      <w:r>
        <w:rPr>
          <w:rFonts w:hint="eastAsia"/>
        </w:rPr>
        <w:t>JdbcTemplate</w:t>
      </w:r>
      <w:r>
        <w:rPr>
          <w:rFonts w:hint="eastAsia"/>
        </w:rPr>
        <w:t>的方式是将其配置为</w:t>
      </w:r>
      <w:r>
        <w:rPr>
          <w:rFonts w:hint="eastAsia"/>
        </w:rPr>
        <w:t>Bean</w:t>
      </w:r>
      <w:r>
        <w:rPr>
          <w:rFonts w:hint="eastAsia"/>
        </w:rPr>
        <w:t>，并为其注入数据源，然后将模板注入</w:t>
      </w:r>
      <w:r w:rsidR="00674DDE">
        <w:rPr>
          <w:rFonts w:hint="eastAsia"/>
        </w:rPr>
        <w:t>到</w:t>
      </w:r>
      <w:r w:rsidR="00674DDE">
        <w:rPr>
          <w:rFonts w:hint="eastAsia"/>
        </w:rPr>
        <w:t>Dao</w:t>
      </w:r>
      <w:r w:rsidR="00D9492E">
        <w:rPr>
          <w:rFonts w:hint="eastAsia"/>
        </w:rPr>
        <w:t>层</w:t>
      </w:r>
      <w:r>
        <w:rPr>
          <w:rFonts w:hint="eastAsia"/>
        </w:rPr>
        <w:t>中</w:t>
      </w:r>
      <w:r w:rsidR="006303D0">
        <w:rPr>
          <w:rFonts w:hint="eastAsia"/>
        </w:rPr>
        <w:t>去</w:t>
      </w:r>
      <w:r>
        <w:rPr>
          <w:rFonts w:hint="eastAsia"/>
        </w:rPr>
        <w:t>。</w:t>
      </w:r>
      <w:r w:rsidR="00575C85">
        <w:rPr>
          <w:rFonts w:hint="eastAsia"/>
        </w:rPr>
        <w:t>Jdbc</w:t>
      </w:r>
      <w:r w:rsidR="00575C85">
        <w:t>Template</w:t>
      </w:r>
      <w:r w:rsidR="00575C85">
        <w:rPr>
          <w:rFonts w:hint="eastAsia"/>
        </w:rPr>
        <w:t>是</w:t>
      </w:r>
      <w:r w:rsidR="00575C85" w:rsidRPr="00575C85">
        <w:t>JdbcOperations</w:t>
      </w:r>
      <w:r w:rsidR="00575C85">
        <w:rPr>
          <w:rFonts w:hint="eastAsia"/>
        </w:rPr>
        <w:t>接口的实现，在注入时一般基于接口来注入。</w:t>
      </w:r>
    </w:p>
    <w:p w:rsidR="0052744F" w:rsidRDefault="00C67927" w:rsidP="00C67927">
      <w:r>
        <w:rPr>
          <w:rFonts w:hint="eastAsia"/>
        </w:rPr>
        <w:t>1.</w:t>
      </w:r>
      <w:r w:rsidR="005B11EE">
        <w:rPr>
          <w:rFonts w:hint="eastAsia"/>
        </w:rPr>
        <w:t>模板插入</w:t>
      </w:r>
    </w:p>
    <w:p w:rsidR="00137933" w:rsidRDefault="009D5F75" w:rsidP="008C0637">
      <w:pPr>
        <w:ind w:firstLineChars="200" w:firstLine="480"/>
      </w:pPr>
      <w:r>
        <w:rPr>
          <w:rFonts w:hint="eastAsia"/>
        </w:rPr>
        <w:t>在</w:t>
      </w:r>
      <w:r>
        <w:rPr>
          <w:rFonts w:hint="eastAsia"/>
        </w:rPr>
        <w:t>Dao</w:t>
      </w:r>
      <w:r>
        <w:rPr>
          <w:rFonts w:hint="eastAsia"/>
        </w:rPr>
        <w:t>中引用</w:t>
      </w:r>
      <w:r>
        <w:rPr>
          <w:rFonts w:hint="eastAsia"/>
        </w:rPr>
        <w:t>jdbc</w:t>
      </w:r>
      <w:r>
        <w:t>Opt</w:t>
      </w:r>
      <w:r>
        <w:rPr>
          <w:rFonts w:hint="eastAsia"/>
        </w:rPr>
        <w:t>在运行时被注入</w:t>
      </w:r>
      <w:r>
        <w:rPr>
          <w:rFonts w:hint="eastAsia"/>
        </w:rPr>
        <w:t>Jdbc</w:t>
      </w:r>
      <w:r>
        <w:t>Template</w:t>
      </w:r>
      <w:r w:rsidR="006D72AC">
        <w:rPr>
          <w:rFonts w:hint="eastAsia"/>
        </w:rPr>
        <w:t>，那么如果要插入数据在模板中可以使用如下方式：</w:t>
      </w:r>
    </w:p>
    <w:p w:rsidR="002D71FF" w:rsidRDefault="002D71FF" w:rsidP="00137933">
      <w:pPr>
        <w:rPr>
          <w:rFonts w:ascii="Consolas" w:hAnsi="Consolas" w:cs="Consolas"/>
          <w:noProof w:val="0"/>
          <w:color w:val="FFFFFF"/>
          <w:kern w:val="0"/>
          <w:sz w:val="18"/>
          <w:szCs w:val="18"/>
        </w:rPr>
      </w:pPr>
      <w:r>
        <w:tab/>
      </w:r>
      <w:r>
        <w:rPr>
          <w:rFonts w:ascii="Consolas" w:hAnsi="Consolas" w:cs="Consolas"/>
          <w:noProof w:val="0"/>
          <w:color w:val="C38705"/>
          <w:kern w:val="0"/>
          <w:sz w:val="18"/>
          <w:szCs w:val="18"/>
          <w:highlight w:val="black"/>
        </w:rPr>
        <w:t>jdbcOpt</w:t>
      </w:r>
      <w:r>
        <w:rPr>
          <w:rFonts w:ascii="Consolas" w:hAnsi="Consolas" w:cs="Consolas"/>
          <w:noProof w:val="0"/>
          <w:color w:val="FFFFFF"/>
          <w:kern w:val="0"/>
          <w:sz w:val="18"/>
          <w:szCs w:val="18"/>
          <w:highlight w:val="black"/>
        </w:rPr>
        <w:t>.</w:t>
      </w:r>
      <w:r>
        <w:rPr>
          <w:rFonts w:ascii="Consolas" w:hAnsi="Consolas" w:cs="Consolas"/>
          <w:noProof w:val="0"/>
          <w:color w:val="F1C436"/>
          <w:kern w:val="0"/>
          <w:sz w:val="18"/>
          <w:szCs w:val="18"/>
          <w:highlight w:val="black"/>
        </w:rPr>
        <w:t>update</w:t>
      </w:r>
      <w:r>
        <w:rPr>
          <w:rFonts w:ascii="Consolas" w:hAnsi="Consolas" w:cs="Consolas"/>
          <w:noProof w:val="0"/>
          <w:color w:val="FFFFFF"/>
          <w:kern w:val="0"/>
          <w:sz w:val="18"/>
          <w:szCs w:val="18"/>
          <w:highlight w:val="black"/>
        </w:rPr>
        <w:t>(</w:t>
      </w:r>
      <w:r>
        <w:rPr>
          <w:rFonts w:ascii="Consolas" w:hAnsi="Consolas" w:cs="Consolas"/>
          <w:noProof w:val="0"/>
          <w:color w:val="00A40F"/>
          <w:kern w:val="0"/>
          <w:sz w:val="18"/>
          <w:szCs w:val="18"/>
          <w:highlight w:val="black"/>
        </w:rPr>
        <w:t>"inster into user (username, password) values (?, ?)"</w:t>
      </w:r>
      <w:r>
        <w:rPr>
          <w:rFonts w:ascii="Consolas" w:hAnsi="Consolas" w:cs="Consolas"/>
          <w:noProof w:val="0"/>
          <w:color w:val="FFFFFF"/>
          <w:kern w:val="0"/>
          <w:sz w:val="18"/>
          <w:szCs w:val="18"/>
          <w:highlight w:val="black"/>
        </w:rPr>
        <w:t xml:space="preserve">, </w:t>
      </w:r>
      <w:r>
        <w:rPr>
          <w:rFonts w:ascii="Consolas" w:hAnsi="Consolas" w:cs="Consolas"/>
          <w:noProof w:val="0"/>
          <w:color w:val="00A40F"/>
          <w:kern w:val="0"/>
          <w:sz w:val="18"/>
          <w:szCs w:val="18"/>
          <w:highlight w:val="black"/>
        </w:rPr>
        <w:t>"abc"</w:t>
      </w:r>
      <w:r>
        <w:rPr>
          <w:rFonts w:ascii="Consolas" w:hAnsi="Consolas" w:cs="Consolas"/>
          <w:noProof w:val="0"/>
          <w:color w:val="FFFFFF"/>
          <w:kern w:val="0"/>
          <w:sz w:val="18"/>
          <w:szCs w:val="18"/>
          <w:highlight w:val="black"/>
        </w:rPr>
        <w:t xml:space="preserve">, </w:t>
      </w:r>
      <w:r>
        <w:rPr>
          <w:rFonts w:ascii="Consolas" w:hAnsi="Consolas" w:cs="Consolas"/>
          <w:noProof w:val="0"/>
          <w:color w:val="00A40F"/>
          <w:kern w:val="0"/>
          <w:sz w:val="18"/>
          <w:szCs w:val="18"/>
          <w:highlight w:val="black"/>
        </w:rPr>
        <w:t>"1234"</w:t>
      </w:r>
      <w:r>
        <w:rPr>
          <w:rFonts w:ascii="Consolas" w:hAnsi="Consolas" w:cs="Consolas"/>
          <w:noProof w:val="0"/>
          <w:color w:val="FFFFFF"/>
          <w:kern w:val="0"/>
          <w:sz w:val="18"/>
          <w:szCs w:val="18"/>
          <w:highlight w:val="black"/>
        </w:rPr>
        <w:t>);</w:t>
      </w:r>
    </w:p>
    <w:p w:rsidR="00422D77" w:rsidRDefault="00FE4559" w:rsidP="00137933">
      <w:r>
        <w:rPr>
          <w:rFonts w:hint="eastAsia"/>
        </w:rPr>
        <w:t>2.</w:t>
      </w:r>
      <w:r>
        <w:rPr>
          <w:rFonts w:hint="eastAsia"/>
        </w:rPr>
        <w:t>模板</w:t>
      </w:r>
      <w:r w:rsidR="0055065F">
        <w:rPr>
          <w:rFonts w:hint="eastAsia"/>
        </w:rPr>
        <w:t>查询</w:t>
      </w:r>
    </w:p>
    <w:p w:rsidR="005B223E" w:rsidRDefault="005B223E" w:rsidP="00137933">
      <w:r>
        <w:rPr>
          <w:rFonts w:hint="eastAsia"/>
        </w:rPr>
        <w:t xml:space="preserve"> </w:t>
      </w:r>
      <w:r>
        <w:t xml:space="preserve">   </w:t>
      </w:r>
      <w:r>
        <w:rPr>
          <w:rFonts w:hint="eastAsia"/>
        </w:rPr>
        <w:t>模板查询相对插入需要增加从结果集</w:t>
      </w:r>
      <w:r w:rsidR="0009705F">
        <w:rPr>
          <w:rFonts w:hint="eastAsia"/>
        </w:rPr>
        <w:t>到实体的映射</w:t>
      </w:r>
      <w:r w:rsidR="00B217A7">
        <w:rPr>
          <w:rFonts w:hint="eastAsia"/>
        </w:rPr>
        <w:t>，</w:t>
      </w:r>
      <w:r w:rsidR="00B217A7">
        <w:rPr>
          <w:rFonts w:hint="eastAsia"/>
        </w:rPr>
        <w:t>Sp</w:t>
      </w:r>
      <w:r w:rsidR="00B217A7">
        <w:t>ringJDBC</w:t>
      </w:r>
      <w:r w:rsidR="00B217A7">
        <w:rPr>
          <w:rFonts w:hint="eastAsia"/>
        </w:rPr>
        <w:t>使用</w:t>
      </w:r>
      <w:r w:rsidR="00F93EF8">
        <w:rPr>
          <w:rFonts w:hint="eastAsia"/>
        </w:rPr>
        <w:t>RowMapper</w:t>
      </w:r>
      <w:r w:rsidR="00F93EF8">
        <w:rPr>
          <w:rFonts w:hint="eastAsia"/>
        </w:rPr>
        <w:t>这一接口抽象</w:t>
      </w:r>
      <w:r w:rsidR="00423DD0">
        <w:rPr>
          <w:rFonts w:hint="eastAsia"/>
        </w:rPr>
        <w:t>这一过程。</w:t>
      </w:r>
    </w:p>
    <w:p w:rsidR="0072275C" w:rsidRDefault="0072275C" w:rsidP="00137933"/>
    <w:p w:rsidR="0072275C" w:rsidRPr="0038040E" w:rsidRDefault="0072275C" w:rsidP="0038040E">
      <w:pPr>
        <w:spacing w:line="240" w:lineRule="auto"/>
        <w:ind w:leftChars="200" w:left="480"/>
        <w:rPr>
          <w:rFonts w:ascii="Consolas" w:hAnsi="Consolas"/>
          <w:sz w:val="18"/>
        </w:rPr>
      </w:pPr>
      <w:r w:rsidRPr="0038040E">
        <w:rPr>
          <w:rFonts w:ascii="Consolas" w:hAnsi="Consolas"/>
          <w:sz w:val="18"/>
        </w:rPr>
        <w:lastRenderedPageBreak/>
        <w:t>public interface RowMapper&lt;T&gt; {</w:t>
      </w:r>
    </w:p>
    <w:p w:rsidR="0072275C" w:rsidRPr="0038040E" w:rsidRDefault="0072275C" w:rsidP="0038040E">
      <w:pPr>
        <w:spacing w:line="240" w:lineRule="auto"/>
        <w:ind w:leftChars="200" w:left="480"/>
        <w:rPr>
          <w:rFonts w:ascii="Consolas" w:hAnsi="Consolas"/>
          <w:sz w:val="18"/>
        </w:rPr>
      </w:pPr>
      <w:r w:rsidRPr="0038040E">
        <w:rPr>
          <w:rFonts w:ascii="Consolas" w:hAnsi="Consolas"/>
          <w:sz w:val="18"/>
        </w:rPr>
        <w:t xml:space="preserve">    T mapRow(ResultSet rs, int rowNum) throws SQLException;</w:t>
      </w:r>
    </w:p>
    <w:p w:rsidR="0072275C" w:rsidRDefault="0072275C" w:rsidP="0038040E">
      <w:pPr>
        <w:spacing w:line="240" w:lineRule="auto"/>
        <w:ind w:leftChars="200" w:left="480"/>
      </w:pPr>
      <w:r w:rsidRPr="0038040E">
        <w:rPr>
          <w:rFonts w:ascii="Consolas" w:hAnsi="Consolas"/>
          <w:sz w:val="18"/>
        </w:rPr>
        <w:t>}</w:t>
      </w:r>
    </w:p>
    <w:p w:rsidR="0072275C" w:rsidRDefault="002515DF" w:rsidP="00137933">
      <w:r>
        <w:rPr>
          <w:rFonts w:hint="eastAsia"/>
        </w:rPr>
        <w:t>如果映射</w:t>
      </w:r>
      <w:r>
        <w:rPr>
          <w:rFonts w:hint="eastAsia"/>
        </w:rPr>
        <w:t>User</w:t>
      </w:r>
      <w:r>
        <w:rPr>
          <w:rFonts w:hint="eastAsia"/>
        </w:rPr>
        <w:t>可以编写如下实现：</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class UserRowMapper implements RowMapper&lt;User&gt; {</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 xml:space="preserve">    User mapRow(ResultSet rs, int rowNum) throws SQLException {</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 xml:space="preserve">        User user = new User();</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 xml:space="preserve">        user.setUsername(rs.getString("username"));</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 xml:space="preserve">        user.setPassword(rs.getString("password"));</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 xml:space="preserve">        return user;</w:t>
      </w:r>
    </w:p>
    <w:p w:rsidR="002515DF" w:rsidRPr="00D1064D" w:rsidRDefault="002515DF" w:rsidP="00D1064D">
      <w:pPr>
        <w:spacing w:line="240" w:lineRule="auto"/>
        <w:ind w:leftChars="200" w:left="480"/>
        <w:rPr>
          <w:rFonts w:ascii="Consolas" w:hAnsi="Consolas"/>
          <w:sz w:val="18"/>
        </w:rPr>
      </w:pPr>
      <w:r w:rsidRPr="00D1064D">
        <w:rPr>
          <w:rFonts w:ascii="Consolas" w:hAnsi="Consolas"/>
          <w:sz w:val="18"/>
        </w:rPr>
        <w:t xml:space="preserve">    }</w:t>
      </w:r>
    </w:p>
    <w:p w:rsidR="002515DF" w:rsidRDefault="002515DF" w:rsidP="00D1064D">
      <w:pPr>
        <w:spacing w:line="240" w:lineRule="auto"/>
        <w:ind w:leftChars="200" w:left="480"/>
      </w:pPr>
      <w:r w:rsidRPr="00D1064D">
        <w:rPr>
          <w:rFonts w:ascii="Consolas" w:hAnsi="Consolas"/>
          <w:sz w:val="18"/>
        </w:rPr>
        <w:t>}</w:t>
      </w:r>
    </w:p>
    <w:p w:rsidR="004079F6" w:rsidRDefault="004079F6" w:rsidP="004079F6">
      <w:r>
        <w:rPr>
          <w:rFonts w:hint="eastAsia"/>
        </w:rPr>
        <w:t>然后查询方法如下：</w:t>
      </w:r>
    </w:p>
    <w:p w:rsidR="000D5DAD" w:rsidRDefault="000D5DAD" w:rsidP="004079F6">
      <w:pPr>
        <w:rPr>
          <w:rFonts w:ascii="Consolas" w:hAnsi="Consolas" w:cs="Consolas"/>
          <w:noProof w:val="0"/>
          <w:color w:val="FFFFFF"/>
          <w:kern w:val="0"/>
          <w:sz w:val="18"/>
          <w:szCs w:val="18"/>
        </w:rPr>
      </w:pPr>
      <w:r>
        <w:tab/>
      </w:r>
      <w:r w:rsidR="00F102A4">
        <w:rPr>
          <w:rFonts w:ascii="Consolas" w:hAnsi="Consolas" w:cs="Consolas"/>
          <w:noProof w:val="0"/>
          <w:color w:val="C38705"/>
          <w:kern w:val="0"/>
          <w:sz w:val="18"/>
          <w:szCs w:val="18"/>
          <w:highlight w:val="black"/>
        </w:rPr>
        <w:t>jdbcOpt</w:t>
      </w:r>
      <w:r w:rsidR="00F102A4">
        <w:rPr>
          <w:rFonts w:ascii="Consolas" w:hAnsi="Consolas" w:cs="Consolas"/>
          <w:noProof w:val="0"/>
          <w:color w:val="FFFFFF"/>
          <w:kern w:val="0"/>
          <w:sz w:val="18"/>
          <w:szCs w:val="18"/>
          <w:highlight w:val="black"/>
        </w:rPr>
        <w:t>.</w:t>
      </w:r>
      <w:r w:rsidR="00F102A4">
        <w:rPr>
          <w:rFonts w:ascii="Consolas" w:hAnsi="Consolas" w:cs="Consolas"/>
          <w:noProof w:val="0"/>
          <w:color w:val="F1C436"/>
          <w:kern w:val="0"/>
          <w:sz w:val="18"/>
          <w:szCs w:val="18"/>
          <w:highlight w:val="black"/>
        </w:rPr>
        <w:t>queryForObject</w:t>
      </w:r>
      <w:r w:rsidR="00F102A4">
        <w:rPr>
          <w:rFonts w:ascii="Consolas" w:hAnsi="Consolas" w:cs="Consolas"/>
          <w:noProof w:val="0"/>
          <w:color w:val="FFFFFF"/>
          <w:kern w:val="0"/>
          <w:sz w:val="18"/>
          <w:szCs w:val="18"/>
          <w:highlight w:val="black"/>
        </w:rPr>
        <w:t>(</w:t>
      </w:r>
      <w:r w:rsidR="00F102A4">
        <w:rPr>
          <w:rFonts w:ascii="Consolas" w:hAnsi="Consolas" w:cs="Consolas"/>
          <w:noProof w:val="0"/>
          <w:color w:val="C38705"/>
          <w:kern w:val="0"/>
          <w:sz w:val="18"/>
          <w:szCs w:val="18"/>
          <w:highlight w:val="black"/>
        </w:rPr>
        <w:t>QUERY_</w:t>
      </w:r>
      <w:r w:rsidR="00F102A4">
        <w:rPr>
          <w:rFonts w:ascii="Consolas" w:hAnsi="Consolas" w:cs="Consolas" w:hint="eastAsia"/>
          <w:noProof w:val="0"/>
          <w:color w:val="C38705"/>
          <w:kern w:val="0"/>
          <w:sz w:val="18"/>
          <w:szCs w:val="18"/>
          <w:highlight w:val="black"/>
        </w:rPr>
        <w:t>USER</w:t>
      </w:r>
      <w:r w:rsidR="00F102A4">
        <w:rPr>
          <w:rFonts w:ascii="Consolas" w:hAnsi="Consolas" w:cs="Consolas"/>
          <w:noProof w:val="0"/>
          <w:color w:val="C38705"/>
          <w:kern w:val="0"/>
          <w:sz w:val="18"/>
          <w:szCs w:val="18"/>
          <w:highlight w:val="black"/>
        </w:rPr>
        <w:t>_BY_ID</w:t>
      </w:r>
      <w:r w:rsidR="00F102A4">
        <w:rPr>
          <w:rFonts w:ascii="Consolas" w:hAnsi="Consolas" w:cs="Consolas"/>
          <w:noProof w:val="0"/>
          <w:color w:val="FFFFFF"/>
          <w:kern w:val="0"/>
          <w:sz w:val="18"/>
          <w:szCs w:val="18"/>
          <w:highlight w:val="black"/>
        </w:rPr>
        <w:t xml:space="preserve">, </w:t>
      </w:r>
      <w:r w:rsidR="00F102A4">
        <w:rPr>
          <w:rFonts w:ascii="Consolas" w:hAnsi="Consolas" w:cs="Consolas" w:hint="eastAsia"/>
          <w:b/>
          <w:bCs/>
          <w:noProof w:val="0"/>
          <w:color w:val="999999"/>
          <w:kern w:val="0"/>
          <w:sz w:val="18"/>
          <w:szCs w:val="18"/>
          <w:highlight w:val="black"/>
        </w:rPr>
        <w:t>new</w:t>
      </w:r>
      <w:r w:rsidR="00F102A4">
        <w:rPr>
          <w:rFonts w:ascii="Consolas" w:hAnsi="Consolas" w:cs="Consolas"/>
          <w:b/>
          <w:bCs/>
          <w:noProof w:val="0"/>
          <w:color w:val="999999"/>
          <w:kern w:val="0"/>
          <w:sz w:val="18"/>
          <w:szCs w:val="18"/>
          <w:highlight w:val="black"/>
        </w:rPr>
        <w:t xml:space="preserve"> UserRowMapper()</w:t>
      </w:r>
      <w:r w:rsidR="00F102A4">
        <w:rPr>
          <w:rFonts w:ascii="Consolas" w:hAnsi="Consolas" w:cs="Consolas"/>
          <w:noProof w:val="0"/>
          <w:color w:val="FFFFFF"/>
          <w:kern w:val="0"/>
          <w:sz w:val="18"/>
          <w:szCs w:val="18"/>
          <w:highlight w:val="black"/>
        </w:rPr>
        <w:t xml:space="preserve">, </w:t>
      </w:r>
      <w:r w:rsidR="00F102A4">
        <w:rPr>
          <w:rFonts w:ascii="Consolas" w:hAnsi="Consolas" w:cs="Consolas"/>
          <w:noProof w:val="0"/>
          <w:color w:val="069609"/>
          <w:kern w:val="0"/>
          <w:sz w:val="18"/>
          <w:szCs w:val="18"/>
          <w:highlight w:val="black"/>
        </w:rPr>
        <w:t>id</w:t>
      </w:r>
      <w:r w:rsidR="00F102A4">
        <w:rPr>
          <w:rFonts w:ascii="Consolas" w:hAnsi="Consolas" w:cs="Consolas"/>
          <w:noProof w:val="0"/>
          <w:color w:val="FFFFFF"/>
          <w:kern w:val="0"/>
          <w:sz w:val="18"/>
          <w:szCs w:val="18"/>
          <w:highlight w:val="black"/>
        </w:rPr>
        <w:t>);</w:t>
      </w:r>
    </w:p>
    <w:p w:rsidR="00036FBB" w:rsidRPr="00137933" w:rsidRDefault="00036FBB" w:rsidP="004079F6"/>
    <w:p w:rsidR="00565BCF" w:rsidRDefault="00565BCF">
      <w:pPr>
        <w:pStyle w:val="10"/>
      </w:pPr>
      <w:bookmarkStart w:id="69" w:name="_Toc15503675"/>
      <w:r>
        <w:rPr>
          <w:rFonts w:hint="eastAsia"/>
        </w:rPr>
        <w:lastRenderedPageBreak/>
        <w:t>Spring事务管理</w:t>
      </w:r>
      <w:bookmarkEnd w:id="69"/>
    </w:p>
    <w:p w:rsidR="00C62E14" w:rsidRDefault="00C62E14" w:rsidP="00C62E14">
      <w:pPr>
        <w:pStyle w:val="20"/>
      </w:pPr>
      <w:bookmarkStart w:id="70" w:name="_Toc15503676"/>
      <w:r>
        <w:rPr>
          <w:rFonts w:hint="eastAsia"/>
        </w:rPr>
        <w:t>Spring事务设计</w:t>
      </w:r>
      <w:bookmarkEnd w:id="70"/>
    </w:p>
    <w:p w:rsidR="00CC03EA" w:rsidRDefault="00DE75E5" w:rsidP="00804831">
      <w:pPr>
        <w:ind w:firstLineChars="200" w:firstLine="480"/>
      </w:pPr>
      <w:r>
        <w:rPr>
          <w:rFonts w:hint="eastAsia"/>
        </w:rPr>
        <w:t>Spring</w:t>
      </w:r>
      <w:r>
        <w:rPr>
          <w:rFonts w:hint="eastAsia"/>
        </w:rPr>
        <w:t>将事务的管理抽象为</w:t>
      </w:r>
      <w:r>
        <w:t>PlatformTransactionManager</w:t>
      </w:r>
      <w:r>
        <w:rPr>
          <w:rFonts w:hint="eastAsia"/>
        </w:rPr>
        <w:t>接口</w:t>
      </w:r>
      <w:r w:rsidR="00F51EF5">
        <w:rPr>
          <w:rFonts w:hint="eastAsia"/>
        </w:rPr>
        <w:t>：</w:t>
      </w:r>
    </w:p>
    <w:p w:rsidR="00CC03EA" w:rsidRPr="001C362A" w:rsidRDefault="00CC03EA" w:rsidP="001C362A">
      <w:pPr>
        <w:spacing w:line="240" w:lineRule="auto"/>
        <w:ind w:leftChars="200" w:left="480"/>
        <w:rPr>
          <w:rFonts w:ascii="Consolas" w:hAnsi="Consolas"/>
          <w:sz w:val="18"/>
        </w:rPr>
      </w:pPr>
      <w:r w:rsidRPr="001C362A">
        <w:rPr>
          <w:rFonts w:ascii="Consolas" w:hAnsi="Consolas"/>
          <w:sz w:val="18"/>
        </w:rPr>
        <w:t>public interface PlatformTransactionManager {</w:t>
      </w:r>
    </w:p>
    <w:p w:rsidR="00CC03EA" w:rsidRPr="001C362A" w:rsidRDefault="00CC03EA" w:rsidP="001C362A">
      <w:pPr>
        <w:spacing w:line="240" w:lineRule="auto"/>
        <w:ind w:leftChars="200" w:left="480" w:firstLine="360"/>
        <w:rPr>
          <w:rFonts w:ascii="Consolas" w:hAnsi="Consolas"/>
          <w:sz w:val="18"/>
        </w:rPr>
      </w:pPr>
      <w:r w:rsidRPr="001C362A">
        <w:rPr>
          <w:rFonts w:ascii="Consolas" w:hAnsi="Consolas"/>
          <w:sz w:val="18"/>
        </w:rPr>
        <w:t>TransactionStatus getTransaction(</w:t>
      </w:r>
    </w:p>
    <w:p w:rsidR="00CC03EA" w:rsidRPr="001C362A" w:rsidRDefault="00CC03EA" w:rsidP="00CE7C27">
      <w:pPr>
        <w:spacing w:line="240" w:lineRule="auto"/>
        <w:ind w:leftChars="200" w:left="480" w:firstLineChars="600" w:firstLine="1080"/>
        <w:rPr>
          <w:rFonts w:ascii="Consolas" w:hAnsi="Consolas"/>
          <w:sz w:val="18"/>
        </w:rPr>
      </w:pPr>
      <w:r w:rsidRPr="001C362A">
        <w:rPr>
          <w:rFonts w:ascii="Consolas" w:hAnsi="Consolas"/>
          <w:sz w:val="18"/>
        </w:rPr>
        <w:t>TransactionDefinition definition) throws TransactionException;</w:t>
      </w:r>
    </w:p>
    <w:p w:rsidR="00CC03EA" w:rsidRPr="001C362A" w:rsidRDefault="00CC03EA" w:rsidP="001C362A">
      <w:pPr>
        <w:spacing w:line="240" w:lineRule="auto"/>
        <w:ind w:leftChars="200" w:left="480" w:firstLine="360"/>
        <w:rPr>
          <w:rFonts w:ascii="Consolas" w:hAnsi="Consolas"/>
          <w:sz w:val="18"/>
        </w:rPr>
      </w:pPr>
      <w:r w:rsidRPr="001C362A">
        <w:rPr>
          <w:rFonts w:ascii="Consolas" w:hAnsi="Consolas"/>
          <w:sz w:val="18"/>
        </w:rPr>
        <w:t>void commit(TransactionStatus status) throws TransactionException;</w:t>
      </w:r>
    </w:p>
    <w:p w:rsidR="00CC03EA" w:rsidRPr="001C362A" w:rsidRDefault="00CC03EA" w:rsidP="001C362A">
      <w:pPr>
        <w:spacing w:line="240" w:lineRule="auto"/>
        <w:ind w:leftChars="200" w:left="480" w:firstLine="360"/>
        <w:rPr>
          <w:rFonts w:ascii="Consolas" w:hAnsi="Consolas"/>
          <w:sz w:val="18"/>
        </w:rPr>
      </w:pPr>
      <w:r w:rsidRPr="001C362A">
        <w:rPr>
          <w:rFonts w:ascii="Consolas" w:hAnsi="Consolas"/>
          <w:sz w:val="18"/>
        </w:rPr>
        <w:t>void rollback(TransactionStatus status) throws TransactionException;</w:t>
      </w:r>
    </w:p>
    <w:p w:rsidR="004513E1" w:rsidRPr="00006E49" w:rsidRDefault="00CC03EA" w:rsidP="00006E49">
      <w:pPr>
        <w:spacing w:line="240" w:lineRule="auto"/>
        <w:ind w:leftChars="200" w:left="480"/>
        <w:rPr>
          <w:rFonts w:ascii="Consolas" w:hAnsi="Consolas"/>
          <w:sz w:val="18"/>
        </w:rPr>
      </w:pPr>
      <w:r w:rsidRPr="001C362A">
        <w:rPr>
          <w:rFonts w:ascii="Consolas" w:hAnsi="Consolas"/>
          <w:sz w:val="18"/>
        </w:rPr>
        <w:t>}</w:t>
      </w:r>
    </w:p>
    <w:p w:rsidR="0081133F" w:rsidRDefault="00344981" w:rsidP="0081133F">
      <w:r>
        <w:rPr>
          <w:rFonts w:hint="eastAsia"/>
        </w:rPr>
        <w:t xml:space="preserve"> </w:t>
      </w:r>
      <w:r>
        <w:t xml:space="preserve">   </w:t>
      </w:r>
      <w:r w:rsidR="004A7D1F">
        <w:rPr>
          <w:rFonts w:hint="eastAsia"/>
        </w:rPr>
        <w:t>get</w:t>
      </w:r>
      <w:r w:rsidR="004A7D1F">
        <w:t>Transaction(..)</w:t>
      </w:r>
      <w:r w:rsidR="004A7D1F">
        <w:rPr>
          <w:rFonts w:hint="eastAsia"/>
        </w:rPr>
        <w:t>方法返回一个事务状态（</w:t>
      </w:r>
      <w:r w:rsidR="004A7D1F">
        <w:rPr>
          <w:rFonts w:hint="eastAsia"/>
        </w:rPr>
        <w:t>Trans</w:t>
      </w:r>
      <w:r w:rsidR="004A7D1F">
        <w:t>actionStatus</w:t>
      </w:r>
      <w:r w:rsidR="004A7D1F">
        <w:rPr>
          <w:rFonts w:hint="eastAsia"/>
        </w:rPr>
        <w:t>）对象，</w:t>
      </w:r>
      <w:r w:rsidR="002868BD">
        <w:rPr>
          <w:rFonts w:hint="eastAsia"/>
        </w:rPr>
        <w:t>具体的对象由</w:t>
      </w:r>
      <w:r w:rsidR="002868BD">
        <w:rPr>
          <w:rFonts w:hint="eastAsia"/>
        </w:rPr>
        <w:t>T</w:t>
      </w:r>
      <w:r w:rsidR="002868BD">
        <w:t>ransactionDefinition</w:t>
      </w:r>
      <w:r w:rsidR="002868BD">
        <w:rPr>
          <w:rFonts w:hint="eastAsia"/>
        </w:rPr>
        <w:t>参数决定。</w:t>
      </w:r>
      <w:r w:rsidR="00727E5A">
        <w:rPr>
          <w:rFonts w:hint="eastAsia"/>
        </w:rPr>
        <w:t>返回的事务状态对象可能表示一个新的事务</w:t>
      </w:r>
      <w:r w:rsidR="0081133F">
        <w:rPr>
          <w:rFonts w:hint="eastAsia"/>
        </w:rPr>
        <w:t>，如果是</w:t>
      </w:r>
      <w:r w:rsidR="0081133F">
        <w:rPr>
          <w:rFonts w:hint="eastAsia"/>
        </w:rPr>
        <w:t>JavaEE</w:t>
      </w:r>
      <w:r w:rsidR="0081133F">
        <w:rPr>
          <w:rFonts w:hint="eastAsia"/>
        </w:rPr>
        <w:t>的事务上下文，</w:t>
      </w:r>
      <w:r w:rsidR="00727E5A">
        <w:rPr>
          <w:rFonts w:hint="eastAsia"/>
        </w:rPr>
        <w:t>也可能表示一个</w:t>
      </w:r>
      <w:r w:rsidR="00747C07">
        <w:rPr>
          <w:rFonts w:hint="eastAsia"/>
        </w:rPr>
        <w:t>在</w:t>
      </w:r>
      <w:r w:rsidR="007714EF">
        <w:rPr>
          <w:rFonts w:hint="eastAsia"/>
        </w:rPr>
        <w:t>当前调用栈中</w:t>
      </w:r>
      <w:r w:rsidR="00727E5A">
        <w:rPr>
          <w:rFonts w:hint="eastAsia"/>
        </w:rPr>
        <w:t>已经存在的事务。</w:t>
      </w:r>
    </w:p>
    <w:p w:rsidR="00CC03EA" w:rsidRDefault="00B15261" w:rsidP="00167208">
      <w:pPr>
        <w:ind w:firstLineChars="200" w:firstLine="480"/>
      </w:pPr>
      <w:r>
        <w:rPr>
          <w:rFonts w:hint="eastAsia"/>
        </w:rPr>
        <w:t>T</w:t>
      </w:r>
      <w:r>
        <w:t>ransactionDefinition</w:t>
      </w:r>
      <w:r>
        <w:rPr>
          <w:rFonts w:hint="eastAsia"/>
        </w:rPr>
        <w:t>接口</w:t>
      </w:r>
      <w:r w:rsidR="00C37A9B">
        <w:rPr>
          <w:rFonts w:hint="eastAsia"/>
        </w:rPr>
        <w:t>可以</w:t>
      </w:r>
      <w:r w:rsidR="001802A5">
        <w:rPr>
          <w:rFonts w:hint="eastAsia"/>
        </w:rPr>
        <w:t>配置</w:t>
      </w:r>
      <w:r w:rsidR="00D51F3A">
        <w:rPr>
          <w:rFonts w:hint="eastAsia"/>
        </w:rPr>
        <w:t>事务</w:t>
      </w:r>
      <w:r w:rsidR="0048153F">
        <w:rPr>
          <w:rFonts w:hint="eastAsia"/>
        </w:rPr>
        <w:t>的一些特征</w:t>
      </w:r>
      <w:r>
        <w:rPr>
          <w:rFonts w:hint="eastAsia"/>
        </w:rPr>
        <w:t>：</w:t>
      </w:r>
    </w:p>
    <w:p w:rsidR="00A62C07" w:rsidRDefault="001265C1" w:rsidP="00167208">
      <w:pPr>
        <w:ind w:firstLineChars="200" w:firstLine="480"/>
      </w:pPr>
      <w:r>
        <w:rPr>
          <w:rFonts w:hint="eastAsia"/>
        </w:rPr>
        <w:t>隔离</w:t>
      </w:r>
      <w:r w:rsidR="006555F6">
        <w:rPr>
          <w:rFonts w:hint="eastAsia"/>
        </w:rPr>
        <w:t>(</w:t>
      </w:r>
      <w:r w:rsidR="006555F6">
        <w:t>Isolation)</w:t>
      </w:r>
      <w:r>
        <w:rPr>
          <w:rFonts w:hint="eastAsia"/>
        </w:rPr>
        <w:t>：</w:t>
      </w:r>
      <w:r w:rsidR="00D95943">
        <w:rPr>
          <w:rFonts w:hint="eastAsia"/>
        </w:rPr>
        <w:t>事务和其他的</w:t>
      </w:r>
      <w:r w:rsidR="007E28EB">
        <w:rPr>
          <w:rFonts w:hint="eastAsia"/>
        </w:rPr>
        <w:t>事务</w:t>
      </w:r>
      <w:r w:rsidR="00D95943">
        <w:rPr>
          <w:rFonts w:hint="eastAsia"/>
        </w:rPr>
        <w:t>的隔离程度。</w:t>
      </w:r>
      <w:r w:rsidR="009415FB">
        <w:rPr>
          <w:rFonts w:hint="eastAsia"/>
        </w:rPr>
        <w:t>如：</w:t>
      </w:r>
      <w:r w:rsidR="00D326C8">
        <w:rPr>
          <w:rFonts w:hint="eastAsia"/>
        </w:rPr>
        <w:t>该事务能</w:t>
      </w:r>
      <w:r w:rsidR="004F31A9">
        <w:rPr>
          <w:rFonts w:hint="eastAsia"/>
        </w:rPr>
        <w:t>否</w:t>
      </w:r>
      <w:r w:rsidR="00395474">
        <w:rPr>
          <w:rFonts w:hint="eastAsia"/>
        </w:rPr>
        <w:t>感知</w:t>
      </w:r>
      <w:r w:rsidR="00D326C8">
        <w:rPr>
          <w:rFonts w:hint="eastAsia"/>
        </w:rPr>
        <w:t>其他事务未提交的写操作。</w:t>
      </w:r>
    </w:p>
    <w:p w:rsidR="00CC03EA" w:rsidRDefault="00E475BB" w:rsidP="00167208">
      <w:pPr>
        <w:ind w:firstLineChars="200" w:firstLine="480"/>
      </w:pPr>
      <w:r>
        <w:t>传播</w:t>
      </w:r>
      <w:r>
        <w:rPr>
          <w:rFonts w:hint="eastAsia"/>
        </w:rPr>
        <w:t>(</w:t>
      </w:r>
      <w:r>
        <w:t>Propagation)</w:t>
      </w:r>
      <w:r w:rsidR="00A33E7F">
        <w:t>：</w:t>
      </w:r>
      <w:r w:rsidR="00162556">
        <w:rPr>
          <w:rFonts w:hint="eastAsia"/>
        </w:rPr>
        <w:t>定义事务的传播</w:t>
      </w:r>
      <w:r w:rsidR="002B26C0">
        <w:rPr>
          <w:rFonts w:hint="eastAsia"/>
        </w:rPr>
        <w:t>行为</w:t>
      </w:r>
      <w:r w:rsidR="002408DF">
        <w:t>。</w:t>
      </w:r>
      <w:r w:rsidR="00F230D7">
        <w:t>例如</w:t>
      </w:r>
      <w:r w:rsidR="00570DBE">
        <w:rPr>
          <w:rFonts w:hint="eastAsia"/>
        </w:rPr>
        <w:t>，代码</w:t>
      </w:r>
      <w:r w:rsidR="005C6734">
        <w:rPr>
          <w:rFonts w:hint="eastAsia"/>
        </w:rPr>
        <w:t>可</w:t>
      </w:r>
      <w:r w:rsidR="00570DBE">
        <w:rPr>
          <w:rFonts w:hint="eastAsia"/>
        </w:rPr>
        <w:t>以在已经存在的</w:t>
      </w:r>
      <w:r w:rsidR="005C6734">
        <w:rPr>
          <w:rFonts w:hint="eastAsia"/>
        </w:rPr>
        <w:t>事务</w:t>
      </w:r>
      <w:r w:rsidR="00570DBE">
        <w:rPr>
          <w:rFonts w:hint="eastAsia"/>
        </w:rPr>
        <w:t>上下文中继续运行</w:t>
      </w:r>
      <w:r w:rsidR="005C6734">
        <w:rPr>
          <w:rFonts w:hint="eastAsia"/>
        </w:rPr>
        <w:t>或者放弃当前事务重建一个新的事务</w:t>
      </w:r>
      <w:r w:rsidR="00570DBE">
        <w:rPr>
          <w:rFonts w:hint="eastAsia"/>
        </w:rPr>
        <w:t>。</w:t>
      </w:r>
    </w:p>
    <w:p w:rsidR="00442B05" w:rsidRDefault="00F9729F" w:rsidP="00442B05">
      <w:pPr>
        <w:ind w:firstLineChars="200" w:firstLine="480"/>
      </w:pPr>
      <w:r>
        <w:rPr>
          <w:rFonts w:hint="eastAsia"/>
        </w:rPr>
        <w:t>超时</w:t>
      </w:r>
      <w:r>
        <w:rPr>
          <w:rFonts w:hint="eastAsia"/>
        </w:rPr>
        <w:t>(Timeout</w:t>
      </w:r>
      <w:r>
        <w:t>)</w:t>
      </w:r>
      <w:r>
        <w:rPr>
          <w:rFonts w:hint="eastAsia"/>
        </w:rPr>
        <w:t>：</w:t>
      </w:r>
      <w:r w:rsidR="00596905">
        <w:rPr>
          <w:rFonts w:hint="eastAsia"/>
        </w:rPr>
        <w:t>在底层的事务自动回退前，事务能够执行多久</w:t>
      </w:r>
      <w:r w:rsidR="004A46C1">
        <w:rPr>
          <w:rFonts w:hint="eastAsia"/>
        </w:rPr>
        <w:t>。</w:t>
      </w:r>
    </w:p>
    <w:p w:rsidR="00CC03EA" w:rsidRDefault="00C2047C" w:rsidP="00CC03EA">
      <w:r>
        <w:rPr>
          <w:rFonts w:hint="eastAsia"/>
        </w:rPr>
        <w:t xml:space="preserve"> </w:t>
      </w:r>
      <w:r>
        <w:t xml:space="preserve">   </w:t>
      </w:r>
      <w:r>
        <w:rPr>
          <w:rFonts w:hint="eastAsia"/>
        </w:rPr>
        <w:t>只读</w:t>
      </w:r>
      <w:r>
        <w:rPr>
          <w:rFonts w:hint="eastAsia"/>
        </w:rPr>
        <w:t>(</w:t>
      </w:r>
      <w:r>
        <w:t>Read-only)</w:t>
      </w:r>
      <w:r>
        <w:rPr>
          <w:rFonts w:hint="eastAsia"/>
        </w:rPr>
        <w:t>：</w:t>
      </w:r>
      <w:r w:rsidR="00ED45FE">
        <w:rPr>
          <w:rFonts w:hint="eastAsia"/>
        </w:rPr>
        <w:t>只读事务用于当代码只有读操作，没有写操作的场景。</w:t>
      </w:r>
    </w:p>
    <w:p w:rsidR="002B64BE" w:rsidRDefault="00590D61" w:rsidP="007C7657">
      <w:pPr>
        <w:ind w:firstLineChars="200" w:firstLine="480"/>
      </w:pPr>
      <w:r>
        <w:rPr>
          <w:rFonts w:hint="eastAsia"/>
        </w:rPr>
        <w:t>这些配置是典型事务理论的反应。</w:t>
      </w:r>
      <w:r w:rsidR="004D1A8B">
        <w:rPr>
          <w:rFonts w:hint="eastAsia"/>
        </w:rPr>
        <w:t>如果必要，可以</w:t>
      </w:r>
      <w:r w:rsidR="006358A5">
        <w:rPr>
          <w:rFonts w:hint="eastAsia"/>
        </w:rPr>
        <w:t>查看关于事务隔离层级和其他一些核心的事务概念。理解这些概念是使用</w:t>
      </w:r>
      <w:r w:rsidR="006358A5">
        <w:rPr>
          <w:rFonts w:hint="eastAsia"/>
        </w:rPr>
        <w:t>Spring</w:t>
      </w:r>
      <w:r w:rsidR="006358A5">
        <w:rPr>
          <w:rFonts w:hint="eastAsia"/>
        </w:rPr>
        <w:t>框架事务解决方案的基础。</w:t>
      </w:r>
    </w:p>
    <w:p w:rsidR="00CC03EA" w:rsidRDefault="00163C37" w:rsidP="00CC03EA">
      <w:r>
        <w:rPr>
          <w:rFonts w:hint="eastAsia"/>
        </w:rPr>
        <w:t xml:space="preserve"> </w:t>
      </w:r>
      <w:r>
        <w:t xml:space="preserve">   </w:t>
      </w:r>
      <w:r w:rsidR="00557935">
        <w:rPr>
          <w:rFonts w:hint="eastAsia"/>
        </w:rPr>
        <w:t>TransactionStatus</w:t>
      </w:r>
      <w:r w:rsidR="00557935">
        <w:rPr>
          <w:rFonts w:hint="eastAsia"/>
        </w:rPr>
        <w:t>接口提供</w:t>
      </w:r>
      <w:r w:rsidR="009837A7">
        <w:rPr>
          <w:rFonts w:hint="eastAsia"/>
        </w:rPr>
        <w:t>一些简单的方式来控制事务执行和查询事务状态。</w:t>
      </w:r>
      <w:r w:rsidR="00734121">
        <w:rPr>
          <w:rFonts w:hint="eastAsia"/>
        </w:rPr>
        <w:t>这些概念和其他的一些常用的事务接口相似</w:t>
      </w:r>
      <w:r w:rsidR="002D51B3">
        <w:rPr>
          <w:rFonts w:hint="eastAsia"/>
        </w:rPr>
        <w:t>：</w:t>
      </w:r>
    </w:p>
    <w:p w:rsidR="00CC03EA" w:rsidRPr="00693A6D" w:rsidRDefault="00CC03EA" w:rsidP="00693A6D">
      <w:pPr>
        <w:spacing w:line="240" w:lineRule="auto"/>
        <w:ind w:leftChars="200" w:left="480" w:firstLine="360"/>
        <w:rPr>
          <w:rFonts w:ascii="Consolas" w:hAnsi="Consolas"/>
          <w:sz w:val="18"/>
        </w:rPr>
      </w:pPr>
      <w:r w:rsidRPr="00693A6D">
        <w:rPr>
          <w:rFonts w:ascii="Consolas" w:hAnsi="Consolas"/>
          <w:sz w:val="18"/>
        </w:rPr>
        <w:t>public interface TransactionStatus extends SavepointManager {</w:t>
      </w:r>
    </w:p>
    <w:p w:rsidR="00CC03EA" w:rsidRPr="00693A6D" w:rsidRDefault="00CC03EA" w:rsidP="00251220">
      <w:pPr>
        <w:spacing w:line="240" w:lineRule="auto"/>
        <w:ind w:leftChars="200" w:left="480" w:firstLineChars="400" w:firstLine="720"/>
        <w:rPr>
          <w:rFonts w:ascii="Consolas" w:hAnsi="Consolas"/>
          <w:sz w:val="18"/>
        </w:rPr>
      </w:pPr>
      <w:r w:rsidRPr="00693A6D">
        <w:rPr>
          <w:rFonts w:ascii="Consolas" w:hAnsi="Consolas"/>
          <w:sz w:val="18"/>
        </w:rPr>
        <w:t>boolean isNewTransaction();</w:t>
      </w:r>
    </w:p>
    <w:p w:rsidR="00CC03EA" w:rsidRPr="00693A6D" w:rsidRDefault="00CC03EA" w:rsidP="00251220">
      <w:pPr>
        <w:spacing w:line="240" w:lineRule="auto"/>
        <w:ind w:leftChars="200" w:left="480" w:firstLineChars="400" w:firstLine="720"/>
        <w:rPr>
          <w:rFonts w:ascii="Consolas" w:hAnsi="Consolas"/>
          <w:sz w:val="18"/>
        </w:rPr>
      </w:pPr>
      <w:r w:rsidRPr="00693A6D">
        <w:rPr>
          <w:rFonts w:ascii="Consolas" w:hAnsi="Consolas"/>
          <w:sz w:val="18"/>
        </w:rPr>
        <w:t>boolean hasSavepoint();</w:t>
      </w:r>
    </w:p>
    <w:p w:rsidR="00CC03EA" w:rsidRPr="00693A6D" w:rsidRDefault="00CC03EA" w:rsidP="00251220">
      <w:pPr>
        <w:spacing w:line="240" w:lineRule="auto"/>
        <w:ind w:leftChars="200" w:left="480" w:firstLineChars="400" w:firstLine="720"/>
        <w:rPr>
          <w:rFonts w:ascii="Consolas" w:hAnsi="Consolas"/>
          <w:sz w:val="18"/>
        </w:rPr>
      </w:pPr>
      <w:r w:rsidRPr="00693A6D">
        <w:rPr>
          <w:rFonts w:ascii="Consolas" w:hAnsi="Consolas"/>
          <w:sz w:val="18"/>
        </w:rPr>
        <w:t>void setRollbackOnly();</w:t>
      </w:r>
    </w:p>
    <w:p w:rsidR="00CC03EA" w:rsidRPr="00693A6D" w:rsidRDefault="00CC03EA" w:rsidP="00251220">
      <w:pPr>
        <w:spacing w:line="240" w:lineRule="auto"/>
        <w:ind w:leftChars="200" w:left="480" w:firstLineChars="400" w:firstLine="720"/>
        <w:rPr>
          <w:rFonts w:ascii="Consolas" w:hAnsi="Consolas"/>
          <w:sz w:val="18"/>
        </w:rPr>
      </w:pPr>
      <w:r w:rsidRPr="00693A6D">
        <w:rPr>
          <w:rFonts w:ascii="Consolas" w:hAnsi="Consolas"/>
          <w:sz w:val="18"/>
        </w:rPr>
        <w:t>boolean isRollbackOnly();</w:t>
      </w:r>
    </w:p>
    <w:p w:rsidR="00CC03EA" w:rsidRPr="00693A6D" w:rsidRDefault="00CC03EA" w:rsidP="00251220">
      <w:pPr>
        <w:spacing w:line="240" w:lineRule="auto"/>
        <w:ind w:leftChars="200" w:left="480" w:firstLineChars="400" w:firstLine="720"/>
        <w:rPr>
          <w:rFonts w:ascii="Consolas" w:hAnsi="Consolas"/>
          <w:sz w:val="18"/>
        </w:rPr>
      </w:pPr>
      <w:r w:rsidRPr="00693A6D">
        <w:rPr>
          <w:rFonts w:ascii="Consolas" w:hAnsi="Consolas"/>
          <w:sz w:val="18"/>
        </w:rPr>
        <w:t>void flush();</w:t>
      </w:r>
    </w:p>
    <w:p w:rsidR="00CC03EA" w:rsidRPr="00693A6D" w:rsidRDefault="00CC03EA" w:rsidP="00251220">
      <w:pPr>
        <w:spacing w:line="240" w:lineRule="auto"/>
        <w:ind w:leftChars="200" w:left="480" w:firstLineChars="400" w:firstLine="720"/>
        <w:rPr>
          <w:rFonts w:ascii="Consolas" w:hAnsi="Consolas"/>
          <w:sz w:val="18"/>
        </w:rPr>
      </w:pPr>
      <w:r w:rsidRPr="00693A6D">
        <w:rPr>
          <w:rFonts w:ascii="Consolas" w:hAnsi="Consolas"/>
          <w:sz w:val="18"/>
        </w:rPr>
        <w:t>boolean isCompleted();</w:t>
      </w:r>
    </w:p>
    <w:p w:rsidR="00CC03EA" w:rsidRPr="00693A6D" w:rsidRDefault="00CC03EA" w:rsidP="00693A6D">
      <w:pPr>
        <w:spacing w:line="240" w:lineRule="auto"/>
        <w:ind w:leftChars="200" w:left="480" w:firstLine="360"/>
        <w:rPr>
          <w:rFonts w:ascii="Consolas" w:hAnsi="Consolas"/>
          <w:sz w:val="18"/>
        </w:rPr>
      </w:pPr>
      <w:r w:rsidRPr="00693A6D">
        <w:rPr>
          <w:rFonts w:ascii="Consolas" w:hAnsi="Consolas"/>
          <w:sz w:val="18"/>
        </w:rPr>
        <w:t>}</w:t>
      </w:r>
    </w:p>
    <w:p w:rsidR="00176778" w:rsidRDefault="00C0204D" w:rsidP="00FE4586">
      <w:pPr>
        <w:ind w:firstLineChars="200" w:firstLine="480"/>
      </w:pPr>
      <w:r>
        <w:rPr>
          <w:rFonts w:hint="eastAsia"/>
        </w:rPr>
        <w:t>在</w:t>
      </w:r>
      <w:r>
        <w:rPr>
          <w:rFonts w:hint="eastAsia"/>
        </w:rPr>
        <w:t>Spring</w:t>
      </w:r>
      <w:r>
        <w:rPr>
          <w:rFonts w:hint="eastAsia"/>
        </w:rPr>
        <w:t>中使用事务管理的基础是配置正确的</w:t>
      </w:r>
      <w:r>
        <w:t>PlatformTransactionManager</w:t>
      </w:r>
      <w:r>
        <w:rPr>
          <w:rFonts w:hint="eastAsia"/>
        </w:rPr>
        <w:t>。</w:t>
      </w:r>
    </w:p>
    <w:p w:rsidR="00CC03EA" w:rsidRDefault="00791218" w:rsidP="00FE4586">
      <w:pPr>
        <w:ind w:firstLineChars="200" w:firstLine="480"/>
      </w:pPr>
      <w:r>
        <w:rPr>
          <w:rFonts w:hint="eastAsia"/>
        </w:rPr>
        <w:t>使用</w:t>
      </w:r>
      <w:r>
        <w:rPr>
          <w:rFonts w:hint="eastAsia"/>
        </w:rPr>
        <w:t>JDBC</w:t>
      </w:r>
      <w:r>
        <w:rPr>
          <w:rFonts w:hint="eastAsia"/>
        </w:rPr>
        <w:t>的事务管理器配置如下：</w:t>
      </w:r>
    </w:p>
    <w:p w:rsidR="00CC03EA" w:rsidRDefault="00937A06" w:rsidP="00FE4586">
      <w:pPr>
        <w:ind w:firstLineChars="200" w:firstLine="480"/>
      </w:pPr>
      <w:r>
        <w:rPr>
          <w:rFonts w:hint="eastAsia"/>
        </w:rPr>
        <w:t>首先配置数据源</w:t>
      </w:r>
      <w:r>
        <w:rPr>
          <w:rFonts w:hint="eastAsia"/>
        </w:rPr>
        <w:t xml:space="preserve"> datasource</w:t>
      </w:r>
      <w:r>
        <w:rPr>
          <w:rFonts w:hint="eastAsia"/>
        </w:rPr>
        <w:t>，然后将</w:t>
      </w:r>
      <w:r>
        <w:rPr>
          <w:rFonts w:hint="eastAsia"/>
        </w:rPr>
        <w:t>datasource</w:t>
      </w:r>
      <w:r>
        <w:rPr>
          <w:rFonts w:hint="eastAsia"/>
        </w:rPr>
        <w:t>注入给</w:t>
      </w:r>
      <w:r w:rsidR="00883DA0">
        <w:rPr>
          <w:rFonts w:hint="eastAsia"/>
        </w:rPr>
        <w:t>事务管理器。</w:t>
      </w:r>
    </w:p>
    <w:p w:rsidR="00CC03EA" w:rsidRPr="007D7340" w:rsidRDefault="00CC03EA" w:rsidP="00DB461F">
      <w:pPr>
        <w:ind w:firstLineChars="400" w:firstLine="720"/>
        <w:rPr>
          <w:rFonts w:ascii="Consolas" w:hAnsi="Consolas"/>
          <w:sz w:val="18"/>
        </w:rPr>
      </w:pPr>
      <w:r w:rsidRPr="007D7340">
        <w:rPr>
          <w:rFonts w:ascii="Consolas" w:hAnsi="Consolas"/>
          <w:sz w:val="18"/>
        </w:rPr>
        <w:lastRenderedPageBreak/>
        <w:t>&lt;bean id="txManager" class="</w:t>
      </w:r>
      <w:r w:rsidR="00937F0B">
        <w:rPr>
          <w:rFonts w:ascii="Consolas" w:hAnsi="Consolas"/>
          <w:sz w:val="18"/>
        </w:rPr>
        <w:t>..</w:t>
      </w:r>
      <w:r w:rsidRPr="007D7340">
        <w:rPr>
          <w:rFonts w:ascii="Consolas" w:hAnsi="Consolas"/>
          <w:sz w:val="18"/>
        </w:rPr>
        <w:t>DataSourceTransactionManager"&gt;</w:t>
      </w:r>
    </w:p>
    <w:p w:rsidR="00CC03EA" w:rsidRPr="007D7340" w:rsidRDefault="00CC03EA" w:rsidP="00DB461F">
      <w:pPr>
        <w:ind w:firstLineChars="800" w:firstLine="1440"/>
        <w:rPr>
          <w:rFonts w:ascii="Consolas" w:hAnsi="Consolas"/>
          <w:sz w:val="18"/>
        </w:rPr>
      </w:pPr>
      <w:r w:rsidRPr="007D7340">
        <w:rPr>
          <w:rFonts w:ascii="Consolas" w:hAnsi="Consolas"/>
          <w:sz w:val="18"/>
        </w:rPr>
        <w:t>&lt;property name="dataSource" ref="dataSource"/&gt;</w:t>
      </w:r>
    </w:p>
    <w:p w:rsidR="00CC03EA" w:rsidRPr="007D7340" w:rsidRDefault="00CC03EA" w:rsidP="00DB461F">
      <w:pPr>
        <w:ind w:firstLineChars="400" w:firstLine="720"/>
        <w:rPr>
          <w:rFonts w:ascii="Consolas" w:hAnsi="Consolas"/>
          <w:sz w:val="18"/>
        </w:rPr>
      </w:pPr>
      <w:r w:rsidRPr="007D7340">
        <w:rPr>
          <w:rFonts w:ascii="Consolas" w:hAnsi="Consolas"/>
          <w:sz w:val="18"/>
        </w:rPr>
        <w:t>&lt;/bean&gt;</w:t>
      </w:r>
    </w:p>
    <w:p w:rsidR="00CC03EA" w:rsidRDefault="00415ACD" w:rsidP="00FE4586">
      <w:pPr>
        <w:ind w:firstLineChars="200" w:firstLine="480"/>
      </w:pPr>
      <w:r>
        <w:rPr>
          <w:rFonts w:hint="eastAsia"/>
        </w:rPr>
        <w:t>Hibernate</w:t>
      </w:r>
      <w:r w:rsidR="00FE4586">
        <w:rPr>
          <w:rFonts w:hint="eastAsia"/>
        </w:rPr>
        <w:t>中</w:t>
      </w:r>
      <w:r w:rsidR="00FF06AC">
        <w:rPr>
          <w:rFonts w:hint="eastAsia"/>
        </w:rPr>
        <w:t>需要</w:t>
      </w:r>
      <w:r w:rsidR="00113488">
        <w:rPr>
          <w:rFonts w:hint="eastAsia"/>
        </w:rPr>
        <w:t>先</w:t>
      </w:r>
      <w:r w:rsidR="00FF06AC">
        <w:rPr>
          <w:rFonts w:hint="eastAsia"/>
        </w:rPr>
        <w:t>定义</w:t>
      </w:r>
      <w:r w:rsidR="00FF06AC">
        <w:rPr>
          <w:rFonts w:hint="eastAsia"/>
        </w:rPr>
        <w:t>Local</w:t>
      </w:r>
      <w:r w:rsidR="00FF06AC">
        <w:t>SessionFactoryBean</w:t>
      </w:r>
      <w:r w:rsidR="00ED0457">
        <w:rPr>
          <w:rFonts w:hint="eastAsia"/>
        </w:rPr>
        <w:t>（</w:t>
      </w:r>
      <w:r w:rsidR="005904B8">
        <w:rPr>
          <w:rFonts w:hint="eastAsia"/>
        </w:rPr>
        <w:t>程序代码</w:t>
      </w:r>
      <w:r w:rsidR="00ED0457">
        <w:rPr>
          <w:rFonts w:hint="eastAsia"/>
        </w:rPr>
        <w:t>用以</w:t>
      </w:r>
      <w:r w:rsidR="005904B8">
        <w:rPr>
          <w:rFonts w:hint="eastAsia"/>
        </w:rPr>
        <w:t>获得</w:t>
      </w:r>
      <w:r w:rsidR="005904B8">
        <w:rPr>
          <w:rFonts w:hint="eastAsia"/>
        </w:rPr>
        <w:t>Hinernate</w:t>
      </w:r>
      <w:r w:rsidR="00FD78E6">
        <w:t xml:space="preserve"> </w:t>
      </w:r>
      <w:r w:rsidR="005904B8">
        <w:rPr>
          <w:rFonts w:hint="eastAsia"/>
        </w:rPr>
        <w:t>Session</w:t>
      </w:r>
      <w:r w:rsidR="005904B8">
        <w:rPr>
          <w:rFonts w:hint="eastAsia"/>
        </w:rPr>
        <w:t>实例</w:t>
      </w:r>
      <w:r w:rsidR="00FD78E6">
        <w:rPr>
          <w:rFonts w:hint="eastAsia"/>
        </w:rPr>
        <w:t>）</w:t>
      </w:r>
      <w:r w:rsidR="00723C59">
        <w:rPr>
          <w:rFonts w:hint="eastAsia"/>
        </w:rPr>
        <w:t>，</w:t>
      </w:r>
      <w:r w:rsidR="00232BD6">
        <w:rPr>
          <w:rFonts w:hint="eastAsia"/>
        </w:rPr>
        <w:t>然后将</w:t>
      </w:r>
      <w:r w:rsidR="00232BD6" w:rsidRPr="00723C59">
        <w:t>sessionFactory</w:t>
      </w:r>
      <w:r w:rsidR="00232BD6">
        <w:t xml:space="preserve"> </w:t>
      </w:r>
      <w:r w:rsidR="00232BD6">
        <w:rPr>
          <w:rFonts w:hint="eastAsia"/>
        </w:rPr>
        <w:t>注入</w:t>
      </w:r>
      <w:r w:rsidR="00232BD6">
        <w:rPr>
          <w:rFonts w:hint="eastAsia"/>
        </w:rPr>
        <w:t>Hibernate</w:t>
      </w:r>
      <w:r w:rsidR="00232BD6">
        <w:rPr>
          <w:rFonts w:hint="eastAsia"/>
        </w:rPr>
        <w:t>的事务管理器。</w:t>
      </w:r>
    </w:p>
    <w:p w:rsidR="00CC03EA" w:rsidRPr="00937F0B" w:rsidRDefault="00CC03EA" w:rsidP="00354B78">
      <w:pPr>
        <w:ind w:firstLineChars="200" w:firstLine="360"/>
        <w:rPr>
          <w:rFonts w:ascii="Consolas" w:hAnsi="Consolas"/>
          <w:sz w:val="18"/>
        </w:rPr>
      </w:pPr>
      <w:r w:rsidRPr="00C44B65">
        <w:rPr>
          <w:rFonts w:ascii="Consolas" w:hAnsi="Consolas"/>
          <w:sz w:val="18"/>
        </w:rPr>
        <w:t>&lt;</w:t>
      </w:r>
      <w:r w:rsidRPr="00937F0B">
        <w:rPr>
          <w:rFonts w:ascii="Consolas" w:hAnsi="Consolas"/>
          <w:sz w:val="18"/>
        </w:rPr>
        <w:t>bean id="sessionFactory" class="</w:t>
      </w:r>
      <w:r w:rsidR="00424B50">
        <w:rPr>
          <w:rFonts w:ascii="Consolas" w:hAnsi="Consolas"/>
          <w:sz w:val="18"/>
        </w:rPr>
        <w:t>..</w:t>
      </w:r>
      <w:r w:rsidRPr="00937F0B">
        <w:rPr>
          <w:rFonts w:ascii="Consolas" w:hAnsi="Consolas"/>
          <w:sz w:val="18"/>
        </w:rPr>
        <w:t>.LocalSessionFactoryBean"&gt;</w:t>
      </w:r>
      <w:r w:rsidR="00354B78">
        <w:rPr>
          <w:rFonts w:ascii="Consolas" w:hAnsi="Consolas" w:hint="eastAsia"/>
          <w:sz w:val="18"/>
        </w:rPr>
        <w:t>.</w:t>
      </w:r>
      <w:r w:rsidR="00354B78">
        <w:rPr>
          <w:rFonts w:ascii="Consolas" w:hAnsi="Consolas"/>
          <w:sz w:val="18"/>
        </w:rPr>
        <w:t>..</w:t>
      </w:r>
      <w:r w:rsidRPr="00937F0B">
        <w:rPr>
          <w:rFonts w:ascii="Consolas" w:hAnsi="Consolas"/>
          <w:sz w:val="18"/>
        </w:rPr>
        <w:t>&lt;/bean&gt;</w:t>
      </w:r>
    </w:p>
    <w:p w:rsidR="00CC03EA" w:rsidRPr="00937F0B" w:rsidRDefault="00CC03EA" w:rsidP="00997A5A">
      <w:pPr>
        <w:ind w:firstLineChars="200" w:firstLine="360"/>
        <w:rPr>
          <w:rFonts w:ascii="Consolas" w:hAnsi="Consolas"/>
          <w:sz w:val="18"/>
        </w:rPr>
      </w:pPr>
      <w:r w:rsidRPr="00937F0B">
        <w:rPr>
          <w:rFonts w:ascii="Consolas" w:hAnsi="Consolas"/>
          <w:sz w:val="18"/>
        </w:rPr>
        <w:t>&lt;bean id="txManager" class="</w:t>
      </w:r>
      <w:r w:rsidR="006F08A1">
        <w:rPr>
          <w:rFonts w:ascii="Consolas" w:hAnsi="Consolas"/>
          <w:sz w:val="18"/>
        </w:rPr>
        <w:t>..</w:t>
      </w:r>
      <w:r w:rsidRPr="00937F0B">
        <w:rPr>
          <w:rFonts w:ascii="Consolas" w:hAnsi="Consolas"/>
          <w:sz w:val="18"/>
        </w:rPr>
        <w:t>.HibernateTransactionManager"&gt;</w:t>
      </w:r>
    </w:p>
    <w:p w:rsidR="00CC03EA" w:rsidRPr="00937F0B" w:rsidRDefault="00CC03EA" w:rsidP="00937F0B">
      <w:pPr>
        <w:ind w:firstLineChars="400" w:firstLine="720"/>
        <w:rPr>
          <w:rFonts w:ascii="Consolas" w:hAnsi="Consolas"/>
          <w:sz w:val="18"/>
        </w:rPr>
      </w:pPr>
      <w:r w:rsidRPr="00937F0B">
        <w:rPr>
          <w:rFonts w:ascii="Consolas" w:hAnsi="Consolas"/>
          <w:sz w:val="18"/>
        </w:rPr>
        <w:t>&lt;property name="sessionFactory" ref="sessionFactory"/&gt;</w:t>
      </w:r>
    </w:p>
    <w:p w:rsidR="00CC03EA" w:rsidRPr="00937F0B" w:rsidRDefault="00CC03EA" w:rsidP="003D3C69">
      <w:pPr>
        <w:ind w:firstLineChars="200" w:firstLine="360"/>
        <w:rPr>
          <w:rFonts w:ascii="Consolas" w:hAnsi="Consolas"/>
          <w:sz w:val="18"/>
        </w:rPr>
      </w:pPr>
      <w:r w:rsidRPr="00937F0B">
        <w:rPr>
          <w:rFonts w:ascii="Consolas" w:hAnsi="Consolas"/>
          <w:sz w:val="18"/>
        </w:rPr>
        <w:t>&lt;/bean&gt;</w:t>
      </w:r>
    </w:p>
    <w:p w:rsidR="00E64544" w:rsidRPr="00E64544" w:rsidRDefault="003063A1" w:rsidP="00B77E93">
      <w:r>
        <w:rPr>
          <w:rFonts w:hint="eastAsia"/>
        </w:rPr>
        <w:t>只需要修改配置就能够为程序提供事务支持而不需要修改程序代码。</w:t>
      </w:r>
    </w:p>
    <w:p w:rsidR="00046E1E" w:rsidRDefault="002154BF">
      <w:pPr>
        <w:pStyle w:val="20"/>
      </w:pPr>
      <w:bookmarkStart w:id="71" w:name="_Toc15503677"/>
      <w:r>
        <w:rPr>
          <w:rFonts w:hint="eastAsia"/>
        </w:rPr>
        <w:t>声明式</w:t>
      </w:r>
      <w:r w:rsidR="00046E1E">
        <w:rPr>
          <w:rFonts w:hint="eastAsia"/>
        </w:rPr>
        <w:t>事务</w:t>
      </w:r>
      <w:r>
        <w:rPr>
          <w:rFonts w:hint="eastAsia"/>
        </w:rPr>
        <w:t>管理</w:t>
      </w:r>
      <w:bookmarkEnd w:id="71"/>
    </w:p>
    <w:p w:rsidR="00B22FAD" w:rsidRPr="00B22FAD" w:rsidRDefault="00605C76" w:rsidP="000A3A19">
      <w:pPr>
        <w:ind w:firstLineChars="200" w:firstLine="480"/>
      </w:pPr>
      <w:r>
        <w:rPr>
          <w:rFonts w:hint="eastAsia"/>
        </w:rPr>
        <w:t>Spring</w:t>
      </w:r>
      <w:r>
        <w:rPr>
          <w:rFonts w:hint="eastAsia"/>
        </w:rPr>
        <w:t>框架</w:t>
      </w:r>
      <w:r w:rsidR="0087686A">
        <w:rPr>
          <w:rFonts w:hint="eastAsia"/>
        </w:rPr>
        <w:t>的声明</w:t>
      </w:r>
      <w:r w:rsidR="0089382C">
        <w:rPr>
          <w:rFonts w:hint="eastAsia"/>
        </w:rPr>
        <w:t>式事务管理通过</w:t>
      </w:r>
      <w:r w:rsidR="0089382C">
        <w:rPr>
          <w:rFonts w:hint="eastAsia"/>
        </w:rPr>
        <w:t>AOP</w:t>
      </w:r>
      <w:r w:rsidR="0089382C">
        <w:rPr>
          <w:rFonts w:hint="eastAsia"/>
        </w:rPr>
        <w:t>实现，</w:t>
      </w:r>
      <w:r w:rsidR="007B00A8">
        <w:rPr>
          <w:rFonts w:hint="eastAsia"/>
        </w:rPr>
        <w:t>但</w:t>
      </w:r>
      <w:r w:rsidR="006B478D">
        <w:rPr>
          <w:rFonts w:hint="eastAsia"/>
        </w:rPr>
        <w:t>事务的代码作为</w:t>
      </w:r>
      <w:r w:rsidR="006B478D">
        <w:rPr>
          <w:rFonts w:hint="eastAsia"/>
        </w:rPr>
        <w:t>Spring</w:t>
      </w:r>
      <w:r w:rsidR="006B478D">
        <w:rPr>
          <w:rFonts w:hint="eastAsia"/>
        </w:rPr>
        <w:t>框架的一部分</w:t>
      </w:r>
      <w:r w:rsidR="00D95B06">
        <w:rPr>
          <w:rFonts w:hint="eastAsia"/>
        </w:rPr>
        <w:t>，</w:t>
      </w:r>
      <w:r w:rsidR="006B478D">
        <w:rPr>
          <w:rFonts w:hint="eastAsia"/>
        </w:rPr>
        <w:t>以样板方式使用，</w:t>
      </w:r>
      <w:r w:rsidR="0054714C">
        <w:rPr>
          <w:rFonts w:hint="eastAsia"/>
        </w:rPr>
        <w:t>理解</w:t>
      </w:r>
      <w:r w:rsidR="0054714C">
        <w:rPr>
          <w:rFonts w:hint="eastAsia"/>
        </w:rPr>
        <w:t>AOP</w:t>
      </w:r>
      <w:r w:rsidR="00E952A8">
        <w:rPr>
          <w:rFonts w:hint="eastAsia"/>
        </w:rPr>
        <w:t>并不是必须的。</w:t>
      </w:r>
    </w:p>
    <w:p w:rsidR="00162DE9" w:rsidRDefault="00F1416B" w:rsidP="005E15D4">
      <w:pPr>
        <w:pStyle w:val="30"/>
      </w:pPr>
      <w:bookmarkStart w:id="72" w:name="_Toc15503678"/>
      <w:r>
        <w:rPr>
          <w:rFonts w:hint="eastAsia"/>
        </w:rPr>
        <w:t>理解声明式事务</w:t>
      </w:r>
      <w:bookmarkEnd w:id="72"/>
    </w:p>
    <w:p w:rsidR="00C07D4F" w:rsidRDefault="00C64A96" w:rsidP="00E56422">
      <w:pPr>
        <w:ind w:firstLineChars="200" w:firstLine="480"/>
      </w:pPr>
      <w:r>
        <w:rPr>
          <w:rFonts w:hint="eastAsia"/>
        </w:rPr>
        <w:t>Spring</w:t>
      </w:r>
      <w:r>
        <w:rPr>
          <w:rFonts w:hint="eastAsia"/>
        </w:rPr>
        <w:t>声明式事务管理</w:t>
      </w:r>
      <w:r w:rsidR="00E5546E">
        <w:rPr>
          <w:rFonts w:hint="eastAsia"/>
        </w:rPr>
        <w:t>式通过</w:t>
      </w:r>
      <w:r w:rsidR="00E5546E">
        <w:rPr>
          <w:rFonts w:hint="eastAsia"/>
        </w:rPr>
        <w:t>AOP</w:t>
      </w:r>
      <w:r w:rsidR="00E5546E">
        <w:rPr>
          <w:rFonts w:hint="eastAsia"/>
        </w:rPr>
        <w:t>代理实现的，</w:t>
      </w:r>
      <w:r w:rsidR="007E1109">
        <w:rPr>
          <w:rFonts w:hint="eastAsia"/>
        </w:rPr>
        <w:t>而声明则是由元数据实现（</w:t>
      </w:r>
      <w:r w:rsidR="007E1109">
        <w:rPr>
          <w:rFonts w:hint="eastAsia"/>
        </w:rPr>
        <w:t>XML</w:t>
      </w:r>
      <w:r w:rsidR="007E1109">
        <w:rPr>
          <w:rFonts w:hint="eastAsia"/>
        </w:rPr>
        <w:t>或</w:t>
      </w:r>
      <w:r w:rsidR="002F0FED">
        <w:rPr>
          <w:rFonts w:hint="eastAsia"/>
        </w:rPr>
        <w:t>注解</w:t>
      </w:r>
      <w:r w:rsidR="007E1109">
        <w:rPr>
          <w:rFonts w:hint="eastAsia"/>
        </w:rPr>
        <w:t>）</w:t>
      </w:r>
      <w:r w:rsidR="007A7286">
        <w:rPr>
          <w:rFonts w:hint="eastAsia"/>
        </w:rPr>
        <w:t>。</w:t>
      </w:r>
      <w:r w:rsidR="00B44D8F">
        <w:rPr>
          <w:rFonts w:hint="eastAsia"/>
        </w:rPr>
        <w:t>AOP</w:t>
      </w:r>
      <w:r w:rsidR="001E5836">
        <w:rPr>
          <w:rFonts w:hint="eastAsia"/>
        </w:rPr>
        <w:t>和事务声明</w:t>
      </w:r>
      <w:r w:rsidR="00CD3BCB">
        <w:rPr>
          <w:rFonts w:hint="eastAsia"/>
        </w:rPr>
        <w:t>组合生成</w:t>
      </w:r>
      <w:r w:rsidR="00CD3BCB">
        <w:rPr>
          <w:rFonts w:hint="eastAsia"/>
        </w:rPr>
        <w:t>AOP</w:t>
      </w:r>
      <w:r w:rsidR="00CD3BCB">
        <w:rPr>
          <w:rFonts w:hint="eastAsia"/>
        </w:rPr>
        <w:t>代理，</w:t>
      </w:r>
      <w:r w:rsidR="00A67714">
        <w:rPr>
          <w:rFonts w:hint="eastAsia"/>
        </w:rPr>
        <w:t>该代理</w:t>
      </w:r>
      <w:r w:rsidR="00F048C4">
        <w:rPr>
          <w:rFonts w:hint="eastAsia"/>
        </w:rPr>
        <w:t>使用</w:t>
      </w:r>
      <w:r w:rsidR="00F048C4">
        <w:rPr>
          <w:rFonts w:hint="eastAsia"/>
        </w:rPr>
        <w:t>Transaction</w:t>
      </w:r>
      <w:r w:rsidR="00F048C4">
        <w:t>Interceptor</w:t>
      </w:r>
      <w:r w:rsidR="00BA3E77">
        <w:rPr>
          <w:rFonts w:hint="eastAsia"/>
        </w:rPr>
        <w:t>结合</w:t>
      </w:r>
      <w:r w:rsidR="00F648B2">
        <w:rPr>
          <w:rFonts w:hint="eastAsia"/>
        </w:rPr>
        <w:t>Platform</w:t>
      </w:r>
      <w:r w:rsidR="00F648B2">
        <w:t>TransactionManager</w:t>
      </w:r>
      <w:r w:rsidR="00140B59">
        <w:rPr>
          <w:rFonts w:hint="eastAsia"/>
        </w:rPr>
        <w:t>围绕方法调用驱动事务。</w:t>
      </w:r>
    </w:p>
    <w:p w:rsidR="00275D72" w:rsidRPr="00275D72" w:rsidRDefault="0084384E" w:rsidP="00361F25">
      <w:pPr>
        <w:ind w:firstLineChars="200" w:firstLine="480"/>
        <w:jc w:val="center"/>
      </w:pPr>
      <w:r>
        <w:drawing>
          <wp:inline distT="0" distB="0" distL="0" distR="0" wp14:anchorId="454EAA52" wp14:editId="75E8F150">
            <wp:extent cx="4068658" cy="2454812"/>
            <wp:effectExtent l="0" t="0" r="825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7689" cy="2478361"/>
                    </a:xfrm>
                    <a:prstGeom prst="rect">
                      <a:avLst/>
                    </a:prstGeom>
                  </pic:spPr>
                </pic:pic>
              </a:graphicData>
            </a:graphic>
          </wp:inline>
        </w:drawing>
      </w:r>
    </w:p>
    <w:p w:rsidR="00361F25" w:rsidRDefault="00075EFB">
      <w:pPr>
        <w:pStyle w:val="30"/>
      </w:pPr>
      <w:bookmarkStart w:id="73" w:name="_Toc15503679"/>
      <w:r>
        <w:rPr>
          <w:rFonts w:hint="eastAsia"/>
        </w:rPr>
        <w:t>声明式事务</w:t>
      </w:r>
      <w:r w:rsidR="00274A03">
        <w:rPr>
          <w:rFonts w:hint="eastAsia"/>
        </w:rPr>
        <w:t>配置</w:t>
      </w:r>
      <w:bookmarkEnd w:id="73"/>
    </w:p>
    <w:p w:rsidR="00353FCA" w:rsidRDefault="00436D56" w:rsidP="005F4E6D">
      <w:r>
        <w:rPr>
          <w:rFonts w:hint="eastAsia"/>
        </w:rPr>
        <w:t>考虑一下接口和实现，</w:t>
      </w:r>
      <w:r w:rsidR="007F4EA6">
        <w:rPr>
          <w:rFonts w:hint="eastAsia"/>
        </w:rPr>
        <w:t>为这些实现添加声明式的事务支持</w:t>
      </w:r>
      <w:r w:rsidR="00372AFE">
        <w:rPr>
          <w:rFonts w:hint="eastAsia"/>
        </w:rPr>
        <w:t>。</w:t>
      </w:r>
    </w:p>
    <w:p w:rsidR="00151190" w:rsidRPr="00785B0D" w:rsidRDefault="00151190" w:rsidP="00D60038">
      <w:pPr>
        <w:spacing w:line="240" w:lineRule="auto"/>
        <w:ind w:firstLineChars="300" w:firstLine="540"/>
        <w:rPr>
          <w:rFonts w:ascii="Consolas" w:hAnsi="Consolas"/>
          <w:sz w:val="18"/>
        </w:rPr>
      </w:pPr>
      <w:r w:rsidRPr="00785B0D">
        <w:rPr>
          <w:rFonts w:ascii="Consolas" w:hAnsi="Consolas"/>
          <w:sz w:val="18"/>
        </w:rPr>
        <w:t>public interface CatService {</w:t>
      </w:r>
    </w:p>
    <w:p w:rsidR="00CD25D0" w:rsidRPr="00785B0D" w:rsidRDefault="00CD25D0" w:rsidP="00D60038">
      <w:pPr>
        <w:spacing w:line="240" w:lineRule="auto"/>
        <w:ind w:firstLineChars="500" w:firstLine="900"/>
        <w:rPr>
          <w:rFonts w:ascii="Consolas" w:hAnsi="Consolas"/>
          <w:sz w:val="18"/>
        </w:rPr>
      </w:pPr>
      <w:r w:rsidRPr="00785B0D">
        <w:rPr>
          <w:rFonts w:ascii="Consolas" w:hAnsi="Consolas"/>
          <w:sz w:val="18"/>
        </w:rPr>
        <w:lastRenderedPageBreak/>
        <w:t>Cat getCat();</w:t>
      </w:r>
    </w:p>
    <w:p w:rsidR="00CD25D0" w:rsidRPr="00785B0D" w:rsidRDefault="00394550" w:rsidP="00D60038">
      <w:pPr>
        <w:spacing w:line="240" w:lineRule="auto"/>
        <w:ind w:firstLineChars="500" w:firstLine="900"/>
        <w:rPr>
          <w:rFonts w:ascii="Consolas" w:hAnsi="Consolas"/>
          <w:sz w:val="18"/>
        </w:rPr>
      </w:pPr>
      <w:r w:rsidRPr="00785B0D">
        <w:rPr>
          <w:rFonts w:ascii="Consolas" w:hAnsi="Consolas"/>
          <w:sz w:val="18"/>
        </w:rPr>
        <w:t>void updateCat();</w:t>
      </w:r>
    </w:p>
    <w:p w:rsidR="00237906" w:rsidRPr="00785B0D" w:rsidRDefault="00237906" w:rsidP="00D60038">
      <w:pPr>
        <w:spacing w:line="240" w:lineRule="auto"/>
        <w:ind w:firstLineChars="500" w:firstLine="900"/>
        <w:rPr>
          <w:rFonts w:ascii="Consolas" w:hAnsi="Consolas"/>
          <w:sz w:val="18"/>
        </w:rPr>
      </w:pPr>
      <w:r w:rsidRPr="00785B0D">
        <w:rPr>
          <w:rFonts w:ascii="Consolas" w:hAnsi="Consolas"/>
          <w:sz w:val="18"/>
        </w:rPr>
        <w:t>void insertCat();</w:t>
      </w:r>
    </w:p>
    <w:p w:rsidR="006B6AC5" w:rsidRDefault="00151190" w:rsidP="00D60038">
      <w:pPr>
        <w:spacing w:line="240" w:lineRule="auto"/>
        <w:ind w:firstLineChars="300" w:firstLine="540"/>
        <w:rPr>
          <w:rFonts w:ascii="Consolas" w:hAnsi="Consolas"/>
          <w:sz w:val="18"/>
        </w:rPr>
      </w:pPr>
      <w:r w:rsidRPr="00785B0D">
        <w:rPr>
          <w:rFonts w:ascii="Consolas" w:hAnsi="Consolas"/>
          <w:sz w:val="18"/>
        </w:rPr>
        <w:t>}</w:t>
      </w:r>
    </w:p>
    <w:p w:rsidR="005B607C" w:rsidRDefault="005B607C" w:rsidP="005B607C">
      <w:pPr>
        <w:spacing w:line="240" w:lineRule="auto"/>
      </w:pPr>
      <w:r>
        <w:rPr>
          <w:rFonts w:ascii="Consolas" w:hAnsi="Consolas" w:hint="eastAsia"/>
          <w:sz w:val="18"/>
        </w:rPr>
        <w:t xml:space="preserve"> </w:t>
      </w:r>
      <w:r>
        <w:rPr>
          <w:rFonts w:ascii="Consolas" w:hAnsi="Consolas"/>
          <w:sz w:val="18"/>
        </w:rPr>
        <w:t xml:space="preserve">   </w:t>
      </w:r>
      <w:r w:rsidR="00D60038">
        <w:rPr>
          <w:rFonts w:ascii="Consolas" w:hAnsi="Consolas"/>
          <w:sz w:val="18"/>
        </w:rPr>
        <w:t xml:space="preserve">  </w:t>
      </w:r>
      <w:r>
        <w:rPr>
          <w:rFonts w:ascii="Consolas" w:hAnsi="Consolas"/>
          <w:sz w:val="18"/>
        </w:rPr>
        <w:t>public class CatServiceImpl implements CatService {…}</w:t>
      </w:r>
    </w:p>
    <w:p w:rsidR="006B6AC5" w:rsidRDefault="00C549A4" w:rsidP="003E3E67">
      <w:pPr>
        <w:ind w:firstLineChars="200" w:firstLine="480"/>
      </w:pPr>
      <w:r>
        <w:rPr>
          <w:rFonts w:hint="eastAsia"/>
        </w:rPr>
        <w:t>接口的</w:t>
      </w:r>
      <w:r>
        <w:rPr>
          <w:rFonts w:hint="eastAsia"/>
        </w:rPr>
        <w:t>get</w:t>
      </w:r>
      <w:r>
        <w:rPr>
          <w:rFonts w:hint="eastAsia"/>
        </w:rPr>
        <w:t>方法应该在只读语义的</w:t>
      </w:r>
      <w:r w:rsidR="005564BE">
        <w:rPr>
          <w:rFonts w:hint="eastAsia"/>
        </w:rPr>
        <w:t>事务</w:t>
      </w:r>
      <w:r>
        <w:rPr>
          <w:rFonts w:hint="eastAsia"/>
        </w:rPr>
        <w:t>上下文中执行，而</w:t>
      </w:r>
      <w:r>
        <w:rPr>
          <w:rFonts w:hint="eastAsia"/>
        </w:rPr>
        <w:t>insert</w:t>
      </w:r>
      <w:r>
        <w:rPr>
          <w:rFonts w:hint="eastAsia"/>
        </w:rPr>
        <w:t>和</w:t>
      </w:r>
      <w:r>
        <w:rPr>
          <w:rFonts w:hint="eastAsia"/>
        </w:rPr>
        <w:t>update</w:t>
      </w:r>
      <w:r>
        <w:rPr>
          <w:rFonts w:hint="eastAsia"/>
        </w:rPr>
        <w:t>方法应该在读写语义的上下文中执行。</w:t>
      </w:r>
      <w:r w:rsidR="00EE7921">
        <w:rPr>
          <w:rFonts w:hint="eastAsia"/>
        </w:rPr>
        <w:t>可以如下配置：</w:t>
      </w:r>
    </w:p>
    <w:p w:rsidR="00562B3A" w:rsidRPr="00CC6AF9" w:rsidRDefault="00562B3A" w:rsidP="00CB39B7">
      <w:pPr>
        <w:spacing w:line="240" w:lineRule="auto"/>
        <w:rPr>
          <w:rFonts w:ascii="Consolas" w:hAnsi="Consolas"/>
          <w:sz w:val="20"/>
          <w:szCs w:val="28"/>
        </w:rPr>
      </w:pPr>
      <w:r w:rsidRPr="00CC6AF9">
        <w:rPr>
          <w:rFonts w:ascii="Consolas" w:hAnsi="Consolas"/>
          <w:sz w:val="20"/>
          <w:szCs w:val="28"/>
        </w:rPr>
        <w:t>&lt;!-- from the file 'context.xml' --&gt;</w:t>
      </w:r>
    </w:p>
    <w:p w:rsidR="00562B3A" w:rsidRPr="00CC6AF9" w:rsidRDefault="00562B3A" w:rsidP="00CB39B7">
      <w:pPr>
        <w:spacing w:line="240" w:lineRule="auto"/>
        <w:rPr>
          <w:rFonts w:ascii="Consolas" w:hAnsi="Consolas"/>
          <w:sz w:val="20"/>
          <w:szCs w:val="28"/>
        </w:rPr>
      </w:pPr>
      <w:r w:rsidRPr="00CC6AF9">
        <w:rPr>
          <w:rFonts w:ascii="Consolas" w:hAnsi="Consolas"/>
          <w:sz w:val="20"/>
          <w:szCs w:val="28"/>
        </w:rPr>
        <w:t>&lt;?xml version="1.0" encoding="UTF-8"?&gt;</w:t>
      </w:r>
    </w:p>
    <w:p w:rsidR="00562B3A" w:rsidRPr="00CC6AF9" w:rsidRDefault="00562B3A" w:rsidP="003B5598">
      <w:pPr>
        <w:spacing w:line="240" w:lineRule="auto"/>
        <w:rPr>
          <w:rFonts w:ascii="Consolas" w:hAnsi="Consolas"/>
          <w:sz w:val="20"/>
          <w:szCs w:val="28"/>
        </w:rPr>
      </w:pPr>
      <w:r w:rsidRPr="00CC6AF9">
        <w:rPr>
          <w:rFonts w:ascii="Consolas" w:hAnsi="Consolas"/>
          <w:sz w:val="20"/>
          <w:szCs w:val="28"/>
        </w:rPr>
        <w:t xml:space="preserve">&lt;beans </w:t>
      </w:r>
      <w:r w:rsidR="0010260F" w:rsidRPr="00CC6AF9">
        <w:rPr>
          <w:rFonts w:ascii="Consolas" w:hAnsi="Consolas" w:hint="eastAsia"/>
          <w:sz w:val="20"/>
          <w:szCs w:val="28"/>
        </w:rPr>
        <w:t>.</w:t>
      </w:r>
      <w:r w:rsidR="0010260F" w:rsidRPr="00CC6AF9">
        <w:rPr>
          <w:rFonts w:ascii="Consolas" w:hAnsi="Consolas"/>
          <w:sz w:val="20"/>
          <w:szCs w:val="28"/>
        </w:rPr>
        <w:t>.</w:t>
      </w:r>
      <w:r w:rsidRPr="00CC6AF9">
        <w:rPr>
          <w:rFonts w:ascii="Consolas" w:hAnsi="Consolas"/>
          <w:sz w:val="20"/>
          <w:szCs w:val="28"/>
        </w:rPr>
        <w:t>&gt;</w:t>
      </w:r>
    </w:p>
    <w:p w:rsidR="00CB39B7" w:rsidRPr="00CC6AF9" w:rsidRDefault="00CB39B7" w:rsidP="003B5598">
      <w:pPr>
        <w:spacing w:line="240" w:lineRule="auto"/>
        <w:ind w:firstLineChars="300" w:firstLine="600"/>
        <w:rPr>
          <w:rFonts w:ascii="Consolas" w:hAnsi="Consolas"/>
          <w:sz w:val="20"/>
          <w:szCs w:val="28"/>
        </w:rPr>
      </w:pP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 xml:space="preserve">&lt;!-- </w:t>
      </w:r>
      <w:r w:rsidR="002935B2" w:rsidRPr="00CC6AF9">
        <w:rPr>
          <w:rFonts w:ascii="Consolas" w:hAnsi="Consolas" w:hint="eastAsia"/>
          <w:sz w:val="20"/>
          <w:szCs w:val="28"/>
        </w:rPr>
        <w:t>事务建议</w:t>
      </w:r>
      <w:r w:rsidRPr="00CC6AF9">
        <w:rPr>
          <w:rFonts w:ascii="Consolas" w:hAnsi="Consolas"/>
          <w:sz w:val="20"/>
          <w:szCs w:val="28"/>
        </w:rPr>
        <w:t xml:space="preserve"> --&gt;</w:t>
      </w:r>
    </w:p>
    <w:p w:rsidR="00990BF4"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&lt;tx:advice id="txAdvice" transaction-manager="txManager"&gt;</w:t>
      </w:r>
    </w:p>
    <w:p w:rsidR="00562B3A" w:rsidRPr="00CC6AF9" w:rsidRDefault="00562B3A" w:rsidP="003B5598">
      <w:pPr>
        <w:spacing w:line="240" w:lineRule="auto"/>
        <w:ind w:firstLineChars="500" w:firstLine="1000"/>
        <w:rPr>
          <w:rFonts w:ascii="Consolas" w:hAnsi="Consolas"/>
          <w:sz w:val="20"/>
          <w:szCs w:val="28"/>
        </w:rPr>
      </w:pPr>
      <w:r w:rsidRPr="00CC6AF9">
        <w:rPr>
          <w:rFonts w:ascii="Consolas" w:hAnsi="Consolas"/>
          <w:sz w:val="20"/>
          <w:szCs w:val="28"/>
        </w:rPr>
        <w:t>&lt;!--</w:t>
      </w:r>
      <w:r w:rsidR="004B0799" w:rsidRPr="00CC6AF9">
        <w:rPr>
          <w:rFonts w:ascii="Consolas" w:hAnsi="Consolas"/>
          <w:sz w:val="20"/>
          <w:szCs w:val="28"/>
        </w:rPr>
        <w:t xml:space="preserve"> </w:t>
      </w:r>
      <w:r w:rsidR="004B0799" w:rsidRPr="00CC6AF9">
        <w:rPr>
          <w:rFonts w:ascii="Consolas" w:hAnsi="Consolas" w:hint="eastAsia"/>
          <w:sz w:val="20"/>
          <w:szCs w:val="28"/>
        </w:rPr>
        <w:t>事务语义</w:t>
      </w:r>
      <w:r w:rsidRPr="00CC6AF9">
        <w:rPr>
          <w:rFonts w:ascii="Consolas" w:hAnsi="Consolas"/>
          <w:sz w:val="20"/>
          <w:szCs w:val="28"/>
        </w:rPr>
        <w:t xml:space="preserve"> --&gt;</w:t>
      </w:r>
    </w:p>
    <w:p w:rsidR="00562B3A" w:rsidRPr="00CC6AF9" w:rsidRDefault="00562B3A" w:rsidP="003B5598">
      <w:pPr>
        <w:spacing w:line="240" w:lineRule="auto"/>
        <w:ind w:firstLineChars="500" w:firstLine="1000"/>
        <w:rPr>
          <w:rFonts w:ascii="Consolas" w:hAnsi="Consolas"/>
          <w:sz w:val="20"/>
          <w:szCs w:val="28"/>
        </w:rPr>
      </w:pPr>
      <w:r w:rsidRPr="00CC6AF9">
        <w:rPr>
          <w:rFonts w:ascii="Consolas" w:hAnsi="Consolas"/>
          <w:sz w:val="20"/>
          <w:szCs w:val="28"/>
        </w:rPr>
        <w:t>&lt;tx:attributes&gt;</w:t>
      </w:r>
    </w:p>
    <w:p w:rsidR="00562B3A" w:rsidRPr="00CC6AF9" w:rsidRDefault="00562B3A" w:rsidP="003B5598">
      <w:pPr>
        <w:spacing w:line="240" w:lineRule="auto"/>
        <w:ind w:firstLineChars="700" w:firstLine="1400"/>
        <w:rPr>
          <w:rFonts w:ascii="Consolas" w:hAnsi="Consolas"/>
          <w:sz w:val="20"/>
          <w:szCs w:val="28"/>
        </w:rPr>
      </w:pPr>
      <w:r w:rsidRPr="00CC6AF9">
        <w:rPr>
          <w:rFonts w:ascii="Consolas" w:hAnsi="Consolas"/>
          <w:sz w:val="20"/>
          <w:szCs w:val="28"/>
        </w:rPr>
        <w:t xml:space="preserve">&lt;!-- </w:t>
      </w:r>
      <w:r w:rsidR="00B10A76" w:rsidRPr="00CC6AF9">
        <w:rPr>
          <w:rFonts w:ascii="Consolas" w:hAnsi="Consolas" w:hint="eastAsia"/>
          <w:sz w:val="20"/>
          <w:szCs w:val="28"/>
        </w:rPr>
        <w:t>所有</w:t>
      </w:r>
      <w:r w:rsidR="00B10A76" w:rsidRPr="00CC6AF9">
        <w:rPr>
          <w:rFonts w:ascii="Consolas" w:hAnsi="Consolas" w:hint="eastAsia"/>
          <w:sz w:val="20"/>
          <w:szCs w:val="28"/>
        </w:rPr>
        <w:t>g</w:t>
      </w:r>
      <w:r w:rsidR="00B10A76" w:rsidRPr="00CC6AF9">
        <w:rPr>
          <w:rFonts w:ascii="Consolas" w:hAnsi="Consolas"/>
          <w:sz w:val="20"/>
          <w:szCs w:val="28"/>
        </w:rPr>
        <w:t>et*</w:t>
      </w:r>
      <w:r w:rsidR="00B10A76" w:rsidRPr="00CC6AF9">
        <w:rPr>
          <w:rFonts w:ascii="Consolas" w:hAnsi="Consolas" w:hint="eastAsia"/>
          <w:sz w:val="20"/>
          <w:szCs w:val="28"/>
        </w:rPr>
        <w:t>方法为</w:t>
      </w:r>
      <w:r w:rsidR="00B10A76" w:rsidRPr="00CC6AF9">
        <w:rPr>
          <w:rFonts w:ascii="Consolas" w:hAnsi="Consolas" w:hint="eastAsia"/>
          <w:sz w:val="20"/>
          <w:szCs w:val="28"/>
        </w:rPr>
        <w:t>read-on</w:t>
      </w:r>
      <w:r w:rsidR="006508DA" w:rsidRPr="00CC6AF9">
        <w:rPr>
          <w:rFonts w:ascii="Consolas" w:hAnsi="Consolas" w:hint="eastAsia"/>
          <w:sz w:val="20"/>
          <w:szCs w:val="28"/>
        </w:rPr>
        <w:t>ly</w:t>
      </w:r>
      <w:r w:rsidRPr="00CC6AF9">
        <w:rPr>
          <w:rFonts w:ascii="Consolas" w:hAnsi="Consolas"/>
          <w:sz w:val="20"/>
          <w:szCs w:val="28"/>
        </w:rPr>
        <w:t xml:space="preserve"> --&gt;</w:t>
      </w:r>
    </w:p>
    <w:p w:rsidR="00562B3A" w:rsidRPr="00CC6AF9" w:rsidRDefault="00562B3A" w:rsidP="003B5598">
      <w:pPr>
        <w:spacing w:line="240" w:lineRule="auto"/>
        <w:ind w:firstLineChars="700" w:firstLine="1400"/>
        <w:rPr>
          <w:rFonts w:ascii="Consolas" w:hAnsi="Consolas"/>
          <w:sz w:val="20"/>
          <w:szCs w:val="28"/>
        </w:rPr>
      </w:pPr>
      <w:r w:rsidRPr="00CC6AF9">
        <w:rPr>
          <w:rFonts w:ascii="Consolas" w:hAnsi="Consolas"/>
          <w:sz w:val="20"/>
          <w:szCs w:val="28"/>
        </w:rPr>
        <w:t>&lt;tx:method name="get*" read-only="true"/&gt;</w:t>
      </w:r>
    </w:p>
    <w:p w:rsidR="00562B3A" w:rsidRPr="00CC6AF9" w:rsidRDefault="00562B3A" w:rsidP="003B5598">
      <w:pPr>
        <w:spacing w:line="240" w:lineRule="auto"/>
        <w:ind w:firstLineChars="700" w:firstLine="1400"/>
        <w:rPr>
          <w:rFonts w:ascii="Consolas" w:hAnsi="Consolas"/>
          <w:sz w:val="20"/>
          <w:szCs w:val="28"/>
        </w:rPr>
      </w:pPr>
      <w:r w:rsidRPr="00CC6AF9">
        <w:rPr>
          <w:rFonts w:ascii="Consolas" w:hAnsi="Consolas"/>
          <w:sz w:val="20"/>
          <w:szCs w:val="28"/>
        </w:rPr>
        <w:t xml:space="preserve">&lt;!-- </w:t>
      </w:r>
      <w:r w:rsidR="002353FE" w:rsidRPr="00CC6AF9">
        <w:rPr>
          <w:rFonts w:ascii="Consolas" w:hAnsi="Consolas" w:hint="eastAsia"/>
          <w:sz w:val="20"/>
          <w:szCs w:val="28"/>
        </w:rPr>
        <w:t>其他方法使用默认事务定义</w:t>
      </w:r>
      <w:r w:rsidRPr="00CC6AF9">
        <w:rPr>
          <w:rFonts w:ascii="Consolas" w:hAnsi="Consolas"/>
          <w:sz w:val="20"/>
          <w:szCs w:val="28"/>
        </w:rPr>
        <w:t xml:space="preserve"> --&gt;</w:t>
      </w:r>
    </w:p>
    <w:p w:rsidR="00562B3A" w:rsidRPr="00CC6AF9" w:rsidRDefault="00562B3A" w:rsidP="003B5598">
      <w:pPr>
        <w:spacing w:line="240" w:lineRule="auto"/>
        <w:ind w:firstLineChars="700" w:firstLine="1400"/>
        <w:rPr>
          <w:rFonts w:ascii="Consolas" w:hAnsi="Consolas"/>
          <w:sz w:val="20"/>
          <w:szCs w:val="28"/>
        </w:rPr>
      </w:pPr>
      <w:r w:rsidRPr="00CC6AF9">
        <w:rPr>
          <w:rFonts w:ascii="Consolas" w:hAnsi="Consolas"/>
          <w:sz w:val="20"/>
          <w:szCs w:val="28"/>
        </w:rPr>
        <w:t>&lt;tx:method name="*"/&gt;</w:t>
      </w:r>
    </w:p>
    <w:p w:rsidR="00562B3A" w:rsidRPr="00CC6AF9" w:rsidRDefault="00562B3A" w:rsidP="003B5598">
      <w:pPr>
        <w:spacing w:line="240" w:lineRule="auto"/>
        <w:ind w:firstLineChars="500" w:firstLine="1000"/>
        <w:rPr>
          <w:rFonts w:ascii="Consolas" w:hAnsi="Consolas"/>
          <w:sz w:val="20"/>
          <w:szCs w:val="28"/>
        </w:rPr>
      </w:pPr>
      <w:r w:rsidRPr="00CC6AF9">
        <w:rPr>
          <w:rFonts w:ascii="Consolas" w:hAnsi="Consolas"/>
          <w:sz w:val="20"/>
          <w:szCs w:val="28"/>
        </w:rPr>
        <w:t>&lt;/tx:attributes&gt;</w:t>
      </w:r>
    </w:p>
    <w:p w:rsidR="00D5144B"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&lt;/tx:advice&gt;</w:t>
      </w:r>
    </w:p>
    <w:p w:rsidR="00CB39B7" w:rsidRPr="00CC6AF9" w:rsidRDefault="00CB39B7" w:rsidP="003B5598">
      <w:pPr>
        <w:spacing w:line="240" w:lineRule="auto"/>
        <w:ind w:firstLineChars="300" w:firstLine="600"/>
        <w:rPr>
          <w:rFonts w:ascii="Consolas" w:hAnsi="Consolas"/>
          <w:sz w:val="20"/>
          <w:szCs w:val="28"/>
        </w:rPr>
      </w:pP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 xml:space="preserve">&lt;!-- </w:t>
      </w:r>
      <w:r w:rsidR="00927893" w:rsidRPr="00CC6AF9">
        <w:rPr>
          <w:rFonts w:ascii="Consolas" w:hAnsi="Consolas" w:hint="eastAsia"/>
          <w:sz w:val="20"/>
          <w:szCs w:val="28"/>
        </w:rPr>
        <w:t>应用</w:t>
      </w:r>
      <w:r w:rsidR="00513295" w:rsidRPr="00CC6AF9">
        <w:rPr>
          <w:rFonts w:ascii="Consolas" w:hAnsi="Consolas" w:hint="eastAsia"/>
          <w:sz w:val="20"/>
          <w:szCs w:val="28"/>
        </w:rPr>
        <w:t>事务建议</w:t>
      </w:r>
      <w:r w:rsidRPr="00CC6AF9">
        <w:rPr>
          <w:rFonts w:ascii="Consolas" w:hAnsi="Consolas"/>
          <w:sz w:val="20"/>
          <w:szCs w:val="28"/>
        </w:rPr>
        <w:t>--&gt;</w:t>
      </w: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&lt;aop:config&gt;</w:t>
      </w:r>
    </w:p>
    <w:p w:rsidR="00562B3A" w:rsidRPr="00CC6AF9" w:rsidRDefault="00562B3A" w:rsidP="003B5598">
      <w:pPr>
        <w:spacing w:line="240" w:lineRule="auto"/>
        <w:ind w:firstLineChars="500" w:firstLine="1000"/>
        <w:rPr>
          <w:rFonts w:ascii="Consolas" w:hAnsi="Consolas"/>
          <w:sz w:val="20"/>
          <w:szCs w:val="28"/>
        </w:rPr>
      </w:pPr>
      <w:r w:rsidRPr="00CC6AF9">
        <w:rPr>
          <w:rFonts w:ascii="Consolas" w:hAnsi="Consolas"/>
          <w:sz w:val="20"/>
          <w:szCs w:val="28"/>
        </w:rPr>
        <w:t>&lt;aop:pointcut id="</w:t>
      </w:r>
      <w:r w:rsidR="00A616E1" w:rsidRPr="00CC6AF9">
        <w:rPr>
          <w:rFonts w:ascii="Consolas" w:hAnsi="Consolas" w:hint="eastAsia"/>
          <w:sz w:val="20"/>
          <w:szCs w:val="28"/>
        </w:rPr>
        <w:t>cat</w:t>
      </w:r>
      <w:r w:rsidR="0044151A" w:rsidRPr="00CC6AF9">
        <w:rPr>
          <w:rFonts w:ascii="Consolas" w:hAnsi="Consolas" w:hint="eastAsia"/>
          <w:sz w:val="20"/>
          <w:szCs w:val="28"/>
        </w:rPr>
        <w:t>Opt</w:t>
      </w:r>
      <w:r w:rsidRPr="00CC6AF9">
        <w:rPr>
          <w:rFonts w:ascii="Consolas" w:hAnsi="Consolas"/>
          <w:sz w:val="20"/>
          <w:szCs w:val="28"/>
        </w:rPr>
        <w:t xml:space="preserve">" expression="execution(* </w:t>
      </w:r>
      <w:r w:rsidR="0022318A" w:rsidRPr="00CC6AF9">
        <w:rPr>
          <w:rFonts w:ascii="Consolas" w:hAnsi="Consolas" w:hint="eastAsia"/>
          <w:sz w:val="20"/>
          <w:szCs w:val="28"/>
        </w:rPr>
        <w:t>Cat</w:t>
      </w:r>
      <w:r w:rsidRPr="00CC6AF9">
        <w:rPr>
          <w:rFonts w:ascii="Consolas" w:hAnsi="Consolas"/>
          <w:sz w:val="20"/>
          <w:szCs w:val="28"/>
        </w:rPr>
        <w:t>Service.*(..))"/&gt;</w:t>
      </w:r>
    </w:p>
    <w:p w:rsidR="00562B3A" w:rsidRPr="00CC6AF9" w:rsidRDefault="00562B3A" w:rsidP="003B5598">
      <w:pPr>
        <w:spacing w:line="240" w:lineRule="auto"/>
        <w:ind w:firstLineChars="500" w:firstLine="1000"/>
        <w:rPr>
          <w:rFonts w:ascii="Consolas" w:hAnsi="Consolas"/>
          <w:sz w:val="20"/>
          <w:szCs w:val="28"/>
        </w:rPr>
      </w:pPr>
      <w:r w:rsidRPr="00CC6AF9">
        <w:rPr>
          <w:rFonts w:ascii="Consolas" w:hAnsi="Consolas"/>
          <w:sz w:val="20"/>
          <w:szCs w:val="28"/>
        </w:rPr>
        <w:t>&lt;aop:advisor advice-ref="txAdvice" pointcut-ref="</w:t>
      </w:r>
      <w:r w:rsidR="004460BF" w:rsidRPr="00CC6AF9">
        <w:rPr>
          <w:rFonts w:ascii="Consolas" w:hAnsi="Consolas" w:hint="eastAsia"/>
          <w:sz w:val="20"/>
          <w:szCs w:val="28"/>
        </w:rPr>
        <w:t>catOpt</w:t>
      </w:r>
      <w:r w:rsidRPr="00CC6AF9">
        <w:rPr>
          <w:rFonts w:ascii="Consolas" w:hAnsi="Consolas"/>
          <w:sz w:val="20"/>
          <w:szCs w:val="28"/>
        </w:rPr>
        <w:t>"/&gt;</w:t>
      </w: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&lt;/aop:config&gt;</w:t>
      </w:r>
    </w:p>
    <w:p w:rsidR="00C61952" w:rsidRPr="00CC6AF9" w:rsidRDefault="00C61952" w:rsidP="003B5598">
      <w:pPr>
        <w:spacing w:line="240" w:lineRule="auto"/>
        <w:ind w:firstLineChars="300" w:firstLine="600"/>
        <w:rPr>
          <w:rFonts w:ascii="Consolas" w:hAnsi="Consolas"/>
          <w:sz w:val="20"/>
          <w:szCs w:val="28"/>
        </w:rPr>
      </w:pP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 xml:space="preserve">&lt;!-- </w:t>
      </w:r>
      <w:r w:rsidR="00261946" w:rsidRPr="00CC6AF9">
        <w:rPr>
          <w:rFonts w:ascii="Consolas" w:hAnsi="Consolas" w:hint="eastAsia"/>
          <w:sz w:val="20"/>
          <w:szCs w:val="28"/>
        </w:rPr>
        <w:t>数据源配置</w:t>
      </w:r>
      <w:r w:rsidRPr="00CC6AF9">
        <w:rPr>
          <w:rFonts w:ascii="Consolas" w:hAnsi="Consolas"/>
          <w:sz w:val="20"/>
          <w:szCs w:val="28"/>
        </w:rPr>
        <w:t xml:space="preserve"> --&gt;</w:t>
      </w:r>
    </w:p>
    <w:p w:rsidR="00A65D98"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 xml:space="preserve">&lt;bean id="dataSource" </w:t>
      </w:r>
      <w:r w:rsidR="00BC140B" w:rsidRPr="00CC6AF9">
        <w:rPr>
          <w:rFonts w:ascii="Consolas" w:hAnsi="Consolas"/>
          <w:sz w:val="20"/>
          <w:szCs w:val="28"/>
        </w:rPr>
        <w:t xml:space="preserve"> … /</w:t>
      </w:r>
      <w:r w:rsidRPr="00CC6AF9">
        <w:rPr>
          <w:rFonts w:ascii="Consolas" w:hAnsi="Consolas"/>
          <w:sz w:val="20"/>
          <w:szCs w:val="28"/>
        </w:rPr>
        <w:t>&gt;</w:t>
      </w:r>
    </w:p>
    <w:p w:rsidR="00562B3A" w:rsidRPr="00CC6AF9" w:rsidRDefault="00562B3A" w:rsidP="003B5598">
      <w:pPr>
        <w:spacing w:line="240" w:lineRule="auto"/>
        <w:ind w:firstLineChars="300" w:firstLine="600"/>
        <w:rPr>
          <w:rFonts w:ascii="Consolas" w:hAnsi="Consolas"/>
          <w:sz w:val="20"/>
          <w:szCs w:val="28"/>
        </w:rPr>
      </w:pP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 xml:space="preserve">&lt;!-- </w:t>
      </w:r>
      <w:r w:rsidR="00BD060D" w:rsidRPr="00CC6AF9">
        <w:rPr>
          <w:rFonts w:ascii="Consolas" w:hAnsi="Consolas" w:hint="eastAsia"/>
          <w:sz w:val="20"/>
          <w:szCs w:val="28"/>
        </w:rPr>
        <w:t>事务管理器</w:t>
      </w:r>
      <w:r w:rsidRPr="00CC6AF9">
        <w:rPr>
          <w:rFonts w:ascii="Consolas" w:hAnsi="Consolas"/>
          <w:sz w:val="20"/>
          <w:szCs w:val="28"/>
        </w:rPr>
        <w:t xml:space="preserve"> --&gt;</w:t>
      </w: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&lt;bean id="txManager" class="</w:t>
      </w:r>
      <w:r w:rsidR="001B64FF" w:rsidRPr="00CC6AF9">
        <w:rPr>
          <w:rFonts w:ascii="Consolas" w:hAnsi="Consolas" w:hint="eastAsia"/>
          <w:sz w:val="20"/>
          <w:szCs w:val="28"/>
        </w:rPr>
        <w:t>.</w:t>
      </w:r>
      <w:r w:rsidR="001B64FF" w:rsidRPr="00CC6AF9">
        <w:rPr>
          <w:rFonts w:ascii="Consolas" w:hAnsi="Consolas"/>
          <w:sz w:val="20"/>
          <w:szCs w:val="28"/>
        </w:rPr>
        <w:t>.</w:t>
      </w:r>
      <w:r w:rsidRPr="00CC6AF9">
        <w:rPr>
          <w:rFonts w:ascii="Consolas" w:hAnsi="Consolas"/>
          <w:sz w:val="20"/>
          <w:szCs w:val="28"/>
        </w:rPr>
        <w:t>.DataSourceTransactionManager"&gt;</w:t>
      </w:r>
    </w:p>
    <w:p w:rsidR="00562B3A" w:rsidRPr="00CC6AF9" w:rsidRDefault="00562B3A" w:rsidP="003B5598">
      <w:pPr>
        <w:spacing w:line="240" w:lineRule="auto"/>
        <w:ind w:firstLineChars="500" w:firstLine="1000"/>
        <w:rPr>
          <w:rFonts w:ascii="Consolas" w:hAnsi="Consolas"/>
          <w:sz w:val="20"/>
          <w:szCs w:val="28"/>
        </w:rPr>
      </w:pPr>
      <w:r w:rsidRPr="00CC6AF9">
        <w:rPr>
          <w:rFonts w:ascii="Consolas" w:hAnsi="Consolas"/>
          <w:sz w:val="20"/>
          <w:szCs w:val="28"/>
        </w:rPr>
        <w:t>&lt;property name="dataSource" ref="dataSource"/&gt;</w:t>
      </w:r>
    </w:p>
    <w:p w:rsidR="00562B3A" w:rsidRPr="00CC6AF9" w:rsidRDefault="00562B3A" w:rsidP="003B5598">
      <w:pPr>
        <w:spacing w:line="240" w:lineRule="auto"/>
        <w:ind w:firstLineChars="300" w:firstLine="600"/>
        <w:rPr>
          <w:rFonts w:ascii="Consolas" w:hAnsi="Consolas"/>
          <w:sz w:val="20"/>
          <w:szCs w:val="28"/>
        </w:rPr>
      </w:pPr>
      <w:r w:rsidRPr="00CC6AF9">
        <w:rPr>
          <w:rFonts w:ascii="Consolas" w:hAnsi="Consolas"/>
          <w:sz w:val="20"/>
          <w:szCs w:val="28"/>
        </w:rPr>
        <w:t>&lt;/bean&gt;</w:t>
      </w:r>
    </w:p>
    <w:p w:rsidR="004011FE" w:rsidRPr="00CC6AF9" w:rsidRDefault="00562B3A" w:rsidP="003B5598">
      <w:pPr>
        <w:spacing w:line="240" w:lineRule="auto"/>
        <w:rPr>
          <w:rFonts w:ascii="Consolas" w:hAnsi="Consolas"/>
          <w:sz w:val="18"/>
        </w:rPr>
      </w:pPr>
      <w:r w:rsidRPr="00CC6AF9">
        <w:rPr>
          <w:rFonts w:ascii="Consolas" w:hAnsi="Consolas"/>
          <w:sz w:val="20"/>
          <w:szCs w:val="28"/>
        </w:rPr>
        <w:t>&lt;/beans&gt;</w:t>
      </w:r>
    </w:p>
    <w:p w:rsidR="009A3F39" w:rsidRDefault="00BC2593" w:rsidP="009A3F39">
      <w:r>
        <w:rPr>
          <w:rFonts w:hint="eastAsia"/>
        </w:rPr>
        <w:t>在</w:t>
      </w:r>
      <w:r w:rsidR="0083517D">
        <w:rPr>
          <w:rFonts w:hint="eastAsia"/>
        </w:rPr>
        <w:t>&lt;</w:t>
      </w:r>
      <w:r w:rsidR="0083517D">
        <w:t>tx:advice&gt;</w:t>
      </w:r>
      <w:r w:rsidR="0083517D">
        <w:rPr>
          <w:rFonts w:hint="eastAsia"/>
        </w:rPr>
        <w:t>中</w:t>
      </w:r>
      <w:r w:rsidR="004C26DE">
        <w:rPr>
          <w:rFonts w:hint="eastAsia"/>
        </w:rPr>
        <w:t>配置了所使用的事务管理器</w:t>
      </w:r>
      <w:r w:rsidR="003150DB">
        <w:rPr>
          <w:rFonts w:hint="eastAsia"/>
        </w:rPr>
        <w:t>、事务语义和代理方法的模式。</w:t>
      </w:r>
    </w:p>
    <w:p w:rsidR="00274A03" w:rsidRDefault="00B734AE">
      <w:pPr>
        <w:pStyle w:val="30"/>
      </w:pPr>
      <w:bookmarkStart w:id="74" w:name="_Toc15503680"/>
      <w:r>
        <w:rPr>
          <w:rFonts w:hint="eastAsia"/>
        </w:rPr>
        <w:t>回滚事务</w:t>
      </w:r>
      <w:bookmarkEnd w:id="74"/>
    </w:p>
    <w:p w:rsidR="00361C6A" w:rsidRDefault="00F15E35" w:rsidP="00361C6A">
      <w:pPr>
        <w:ind w:firstLineChars="200" w:firstLine="480"/>
      </w:pPr>
      <w:r>
        <w:rPr>
          <w:rFonts w:hint="eastAsia"/>
        </w:rPr>
        <w:t>推荐的方式</w:t>
      </w:r>
      <w:r w:rsidR="001C7940">
        <w:rPr>
          <w:rFonts w:hint="eastAsia"/>
        </w:rPr>
        <w:t>是</w:t>
      </w:r>
      <w:r w:rsidR="00D91AA3">
        <w:rPr>
          <w:rFonts w:hint="eastAsia"/>
        </w:rPr>
        <w:t>在事务中执行代码</w:t>
      </w:r>
      <w:r w:rsidR="001264C6">
        <w:rPr>
          <w:rFonts w:hint="eastAsia"/>
        </w:rPr>
        <w:t>时</w:t>
      </w:r>
      <w:r w:rsidR="00D91AA3">
        <w:rPr>
          <w:rFonts w:hint="eastAsia"/>
        </w:rPr>
        <w:t>抛出</w:t>
      </w:r>
      <w:r w:rsidR="001264C6">
        <w:rPr>
          <w:rFonts w:hint="eastAsia"/>
        </w:rPr>
        <w:t>异常，来告诉</w:t>
      </w:r>
      <w:r w:rsidR="001264C6">
        <w:rPr>
          <w:rFonts w:hint="eastAsia"/>
        </w:rPr>
        <w:t>Spring</w:t>
      </w:r>
      <w:r w:rsidR="001264C6">
        <w:rPr>
          <w:rFonts w:hint="eastAsia"/>
        </w:rPr>
        <w:t>框架需要回滚事务</w:t>
      </w:r>
      <w:r w:rsidR="00F6618B">
        <w:rPr>
          <w:rFonts w:hint="eastAsia"/>
        </w:rPr>
        <w:t>。</w:t>
      </w:r>
      <w:r w:rsidR="00643CC2">
        <w:rPr>
          <w:rFonts w:hint="eastAsia"/>
        </w:rPr>
        <w:t>Spring</w:t>
      </w:r>
      <w:r w:rsidR="00643CC2">
        <w:rPr>
          <w:rFonts w:hint="eastAsia"/>
        </w:rPr>
        <w:t>框架会捕获所有未处理的异常，并且</w:t>
      </w:r>
      <w:r w:rsidR="00D22F93">
        <w:rPr>
          <w:rFonts w:hint="eastAsia"/>
        </w:rPr>
        <w:t>根据异常</w:t>
      </w:r>
      <w:r w:rsidR="00643CC2">
        <w:rPr>
          <w:rFonts w:hint="eastAsia"/>
        </w:rPr>
        <w:t>决定是否</w:t>
      </w:r>
      <w:r w:rsidR="0096236C">
        <w:rPr>
          <w:rFonts w:hint="eastAsia"/>
        </w:rPr>
        <w:t>回滚</w:t>
      </w:r>
      <w:r w:rsidR="00643CC2">
        <w:rPr>
          <w:rFonts w:hint="eastAsia"/>
        </w:rPr>
        <w:t>事务。</w:t>
      </w:r>
      <w:r w:rsidR="00361C6A">
        <w:rPr>
          <w:rFonts w:hint="eastAsia"/>
        </w:rPr>
        <w:t>默认情况下。</w:t>
      </w:r>
      <w:r w:rsidR="00361C6A">
        <w:rPr>
          <w:rFonts w:hint="eastAsia"/>
        </w:rPr>
        <w:t>Spring</w:t>
      </w:r>
      <w:r w:rsidR="00361C6A">
        <w:rPr>
          <w:rFonts w:hint="eastAsia"/>
        </w:rPr>
        <w:t>框架</w:t>
      </w:r>
      <w:r w:rsidR="00693133">
        <w:rPr>
          <w:rFonts w:hint="eastAsia"/>
        </w:rPr>
        <w:t>只会在</w:t>
      </w:r>
      <w:r w:rsidR="00693133">
        <w:rPr>
          <w:rFonts w:hint="eastAsia"/>
        </w:rPr>
        <w:t>Runtime</w:t>
      </w:r>
      <w:r w:rsidR="00693133">
        <w:rPr>
          <w:rFonts w:hint="eastAsia"/>
        </w:rPr>
        <w:t>、</w:t>
      </w:r>
      <w:r w:rsidR="00693133">
        <w:rPr>
          <w:rFonts w:hint="eastAsia"/>
        </w:rPr>
        <w:t>Unchecked</w:t>
      </w:r>
      <w:r w:rsidR="00054845">
        <w:rPr>
          <w:rFonts w:hint="eastAsia"/>
        </w:rPr>
        <w:t>异常时回滚，</w:t>
      </w:r>
      <w:r w:rsidR="00D50788">
        <w:rPr>
          <w:rFonts w:hint="eastAsia"/>
        </w:rPr>
        <w:t>可以通过如下配置</w:t>
      </w:r>
      <w:r w:rsidR="006C35FC">
        <w:rPr>
          <w:rFonts w:hint="eastAsia"/>
        </w:rPr>
        <w:t>来指定某些异</w:t>
      </w:r>
      <w:r w:rsidR="006C35FC">
        <w:rPr>
          <w:rFonts w:hint="eastAsia"/>
        </w:rPr>
        <w:lastRenderedPageBreak/>
        <w:t>常发生时需要回滚</w:t>
      </w:r>
      <w:r w:rsidR="008831A0">
        <w:rPr>
          <w:rFonts w:hint="eastAsia"/>
        </w:rPr>
        <w:t>：</w:t>
      </w:r>
    </w:p>
    <w:p w:rsidR="0090156A" w:rsidRPr="00CC6AF9" w:rsidRDefault="0090156A" w:rsidP="00CC6AF9">
      <w:pPr>
        <w:spacing w:line="240" w:lineRule="auto"/>
        <w:rPr>
          <w:rFonts w:ascii="Consolas" w:hAnsi="Consolas"/>
          <w:sz w:val="20"/>
          <w:szCs w:val="28"/>
        </w:rPr>
      </w:pPr>
      <w:r w:rsidRPr="00CC6AF9">
        <w:rPr>
          <w:rFonts w:ascii="Consolas" w:hAnsi="Consolas"/>
          <w:sz w:val="20"/>
          <w:szCs w:val="28"/>
        </w:rPr>
        <w:t>&lt;tx:advice id="txAdvice" transaction-manager="txManager"&gt;</w:t>
      </w:r>
    </w:p>
    <w:p w:rsidR="0090156A" w:rsidRPr="00CC6AF9" w:rsidRDefault="0090156A" w:rsidP="00CC6AF9">
      <w:pPr>
        <w:spacing w:line="240" w:lineRule="auto"/>
        <w:ind w:firstLineChars="200" w:firstLine="400"/>
        <w:rPr>
          <w:rFonts w:ascii="Consolas" w:hAnsi="Consolas"/>
          <w:sz w:val="20"/>
          <w:szCs w:val="28"/>
        </w:rPr>
      </w:pPr>
      <w:r w:rsidRPr="00CC6AF9">
        <w:rPr>
          <w:rFonts w:ascii="Consolas" w:hAnsi="Consolas"/>
          <w:sz w:val="20"/>
          <w:szCs w:val="28"/>
        </w:rPr>
        <w:t>&lt;tx:attributes&gt;</w:t>
      </w:r>
    </w:p>
    <w:p w:rsidR="00CC6AF9" w:rsidRDefault="0090156A" w:rsidP="00CC6AF9">
      <w:pPr>
        <w:spacing w:line="240" w:lineRule="auto"/>
        <w:ind w:firstLineChars="300" w:firstLine="600"/>
        <w:rPr>
          <w:rFonts w:ascii="Consolas" w:hAnsi="Consolas"/>
          <w:sz w:val="20"/>
          <w:szCs w:val="28"/>
        </w:rPr>
      </w:pPr>
      <w:r w:rsidRPr="00CC6AF9">
        <w:rPr>
          <w:rFonts w:ascii="Consolas" w:hAnsi="Consolas"/>
          <w:sz w:val="20"/>
          <w:szCs w:val="28"/>
        </w:rPr>
        <w:t>&lt;tx:method name="get*" read-only="true"</w:t>
      </w:r>
    </w:p>
    <w:p w:rsidR="0090156A" w:rsidRPr="00CC6AF9" w:rsidRDefault="0090156A" w:rsidP="00CC6AF9">
      <w:pPr>
        <w:spacing w:line="240" w:lineRule="auto"/>
        <w:ind w:left="1920" w:firstLineChars="300" w:firstLine="600"/>
        <w:rPr>
          <w:rFonts w:ascii="Consolas" w:hAnsi="Consolas"/>
          <w:sz w:val="20"/>
          <w:szCs w:val="28"/>
        </w:rPr>
      </w:pPr>
      <w:r w:rsidRPr="00F31BAF">
        <w:rPr>
          <w:rFonts w:ascii="Consolas" w:hAnsi="Consolas"/>
          <w:color w:val="FF0000"/>
          <w:sz w:val="20"/>
          <w:szCs w:val="28"/>
        </w:rPr>
        <w:t>rollback-for="NoProductInStockException"</w:t>
      </w:r>
      <w:r w:rsidRPr="00CC6AF9">
        <w:rPr>
          <w:rFonts w:ascii="Consolas" w:hAnsi="Consolas"/>
          <w:sz w:val="20"/>
          <w:szCs w:val="28"/>
        </w:rPr>
        <w:t>/&gt;</w:t>
      </w:r>
    </w:p>
    <w:p w:rsidR="0090156A" w:rsidRPr="00CC6AF9" w:rsidRDefault="0090156A" w:rsidP="00CC6AF9">
      <w:pPr>
        <w:spacing w:line="240" w:lineRule="auto"/>
        <w:ind w:firstLineChars="300" w:firstLine="600"/>
        <w:rPr>
          <w:rFonts w:ascii="Consolas" w:hAnsi="Consolas"/>
          <w:sz w:val="20"/>
          <w:szCs w:val="28"/>
        </w:rPr>
      </w:pPr>
      <w:r w:rsidRPr="00CC6AF9">
        <w:rPr>
          <w:rFonts w:ascii="Consolas" w:hAnsi="Consolas"/>
          <w:sz w:val="20"/>
          <w:szCs w:val="28"/>
        </w:rPr>
        <w:t>&lt;tx:method name="*"/&gt;</w:t>
      </w:r>
    </w:p>
    <w:p w:rsidR="0090156A" w:rsidRPr="00CC6AF9" w:rsidRDefault="0090156A" w:rsidP="00CC6AF9">
      <w:pPr>
        <w:spacing w:line="240" w:lineRule="auto"/>
        <w:ind w:firstLineChars="200" w:firstLine="400"/>
        <w:rPr>
          <w:rFonts w:ascii="Consolas" w:hAnsi="Consolas"/>
          <w:sz w:val="20"/>
          <w:szCs w:val="28"/>
        </w:rPr>
      </w:pPr>
      <w:r w:rsidRPr="00CC6AF9">
        <w:rPr>
          <w:rFonts w:ascii="Consolas" w:hAnsi="Consolas"/>
          <w:sz w:val="20"/>
          <w:szCs w:val="28"/>
        </w:rPr>
        <w:t>&lt;/tx:attributes&gt;</w:t>
      </w:r>
    </w:p>
    <w:p w:rsidR="0090156A" w:rsidRDefault="0090156A" w:rsidP="00CC6AF9">
      <w:pPr>
        <w:spacing w:line="240" w:lineRule="auto"/>
        <w:rPr>
          <w:rFonts w:ascii="Consolas" w:hAnsi="Consolas"/>
          <w:sz w:val="20"/>
          <w:szCs w:val="28"/>
        </w:rPr>
      </w:pPr>
      <w:r w:rsidRPr="00CC6AF9">
        <w:rPr>
          <w:rFonts w:ascii="Consolas" w:hAnsi="Consolas"/>
          <w:sz w:val="20"/>
          <w:szCs w:val="28"/>
        </w:rPr>
        <w:t>&lt;/tx:advice&gt;</w:t>
      </w:r>
    </w:p>
    <w:p w:rsidR="009D7F97" w:rsidRDefault="00F31BAF" w:rsidP="007E7DC0">
      <w:r w:rsidRPr="00C75552">
        <w:rPr>
          <w:rFonts w:hint="eastAsia"/>
        </w:rPr>
        <w:t>也可以通过</w:t>
      </w:r>
      <w:r w:rsidRPr="00C75552">
        <w:t>no-rollback-for="InstrumentNotFoundException"</w:t>
      </w:r>
      <w:r w:rsidR="0008560E" w:rsidRPr="00C75552">
        <w:rPr>
          <w:rFonts w:hint="eastAsia"/>
        </w:rPr>
        <w:t>来指定一个例外。</w:t>
      </w:r>
      <w:r w:rsidR="00B35426">
        <w:rPr>
          <w:rFonts w:hint="eastAsia"/>
        </w:rPr>
        <w:t>初次之外也可以</w:t>
      </w:r>
      <w:r w:rsidR="008550CC">
        <w:rPr>
          <w:rFonts w:hint="eastAsia"/>
        </w:rPr>
        <w:t>在代码中直接使用</w:t>
      </w:r>
      <w:r w:rsidR="008550CC">
        <w:rPr>
          <w:rFonts w:hint="eastAsia"/>
        </w:rPr>
        <w:t>Spring</w:t>
      </w:r>
      <w:r w:rsidR="008550CC">
        <w:rPr>
          <w:rFonts w:hint="eastAsia"/>
        </w:rPr>
        <w:t>的代码来显示的回滚事务</w:t>
      </w:r>
      <w:r w:rsidR="009259B0">
        <w:rPr>
          <w:rFonts w:hint="eastAsia"/>
        </w:rPr>
        <w:t>：</w:t>
      </w:r>
    </w:p>
    <w:p w:rsidR="00B338DF" w:rsidRPr="00121B38" w:rsidRDefault="00B338DF" w:rsidP="00121B38">
      <w:pPr>
        <w:spacing w:line="240" w:lineRule="auto"/>
        <w:ind w:firstLineChars="300" w:firstLine="600"/>
        <w:rPr>
          <w:rFonts w:ascii="Consolas" w:hAnsi="Consolas"/>
          <w:sz w:val="20"/>
          <w:szCs w:val="28"/>
        </w:rPr>
      </w:pPr>
      <w:r w:rsidRPr="00121B38">
        <w:rPr>
          <w:rFonts w:ascii="Consolas" w:hAnsi="Consolas"/>
          <w:sz w:val="20"/>
          <w:szCs w:val="28"/>
        </w:rPr>
        <w:t>try {</w:t>
      </w:r>
    </w:p>
    <w:p w:rsidR="00B338DF" w:rsidRPr="00121B38" w:rsidRDefault="00B338DF" w:rsidP="00121B38">
      <w:pPr>
        <w:spacing w:line="240" w:lineRule="auto"/>
        <w:ind w:left="240" w:firstLineChars="300" w:firstLine="600"/>
        <w:rPr>
          <w:rFonts w:ascii="Consolas" w:hAnsi="Consolas"/>
          <w:sz w:val="20"/>
          <w:szCs w:val="28"/>
        </w:rPr>
      </w:pPr>
      <w:r w:rsidRPr="00121B38">
        <w:rPr>
          <w:rFonts w:ascii="Consolas" w:hAnsi="Consolas"/>
          <w:sz w:val="20"/>
          <w:szCs w:val="28"/>
        </w:rPr>
        <w:t xml:space="preserve">// </w:t>
      </w:r>
      <w:r w:rsidR="00121B38">
        <w:rPr>
          <w:rFonts w:ascii="Consolas" w:hAnsi="Consolas" w:hint="eastAsia"/>
          <w:sz w:val="20"/>
          <w:szCs w:val="28"/>
        </w:rPr>
        <w:t>业务逻辑</w:t>
      </w:r>
    </w:p>
    <w:p w:rsidR="00B338DF" w:rsidRPr="00121B38" w:rsidRDefault="00B338DF" w:rsidP="00121B38">
      <w:pPr>
        <w:spacing w:line="240" w:lineRule="auto"/>
        <w:ind w:firstLineChars="300" w:firstLine="600"/>
        <w:rPr>
          <w:rFonts w:ascii="Consolas" w:hAnsi="Consolas"/>
          <w:sz w:val="20"/>
          <w:szCs w:val="28"/>
        </w:rPr>
      </w:pPr>
      <w:r w:rsidRPr="00121B38">
        <w:rPr>
          <w:rFonts w:ascii="Consolas" w:hAnsi="Consolas"/>
          <w:sz w:val="20"/>
          <w:szCs w:val="28"/>
        </w:rPr>
        <w:t>} catch (NoProductInStockException ex) {</w:t>
      </w:r>
    </w:p>
    <w:p w:rsidR="00B338DF" w:rsidRPr="00121B38" w:rsidRDefault="00B338DF" w:rsidP="00672A42">
      <w:pPr>
        <w:spacing w:line="240" w:lineRule="auto"/>
        <w:ind w:firstLineChars="400" w:firstLine="800"/>
        <w:rPr>
          <w:rFonts w:ascii="Consolas" w:hAnsi="Consolas"/>
          <w:sz w:val="20"/>
          <w:szCs w:val="28"/>
        </w:rPr>
      </w:pPr>
      <w:r w:rsidRPr="00121B38">
        <w:rPr>
          <w:rFonts w:ascii="Consolas" w:hAnsi="Consolas"/>
          <w:sz w:val="20"/>
          <w:szCs w:val="28"/>
        </w:rPr>
        <w:t xml:space="preserve">// </w:t>
      </w:r>
      <w:r w:rsidR="00672A42">
        <w:rPr>
          <w:rFonts w:ascii="Consolas" w:hAnsi="Consolas" w:hint="eastAsia"/>
          <w:sz w:val="20"/>
          <w:szCs w:val="28"/>
        </w:rPr>
        <w:t>回滚</w:t>
      </w:r>
    </w:p>
    <w:p w:rsidR="00B338DF" w:rsidRPr="00121B38" w:rsidRDefault="00B338DF" w:rsidP="005B75BC">
      <w:pPr>
        <w:spacing w:line="240" w:lineRule="auto"/>
        <w:ind w:firstLineChars="400" w:firstLine="800"/>
        <w:rPr>
          <w:rFonts w:ascii="Consolas" w:hAnsi="Consolas"/>
          <w:sz w:val="20"/>
          <w:szCs w:val="28"/>
        </w:rPr>
      </w:pPr>
      <w:r w:rsidRPr="00121B38">
        <w:rPr>
          <w:rFonts w:ascii="Consolas" w:hAnsi="Consolas"/>
          <w:sz w:val="20"/>
          <w:szCs w:val="28"/>
        </w:rPr>
        <w:t>TransactionAspectSupport.currentTransactionStatus().setRollbackOnly();</w:t>
      </w:r>
    </w:p>
    <w:p w:rsidR="009D7F97" w:rsidRPr="00B75938" w:rsidRDefault="00B338DF" w:rsidP="00B75938">
      <w:pPr>
        <w:spacing w:line="240" w:lineRule="auto"/>
        <w:ind w:firstLineChars="300" w:firstLine="600"/>
        <w:rPr>
          <w:rFonts w:ascii="Consolas" w:hAnsi="Consolas"/>
          <w:sz w:val="20"/>
          <w:szCs w:val="28"/>
        </w:rPr>
      </w:pPr>
      <w:r w:rsidRPr="00121B38">
        <w:rPr>
          <w:rFonts w:ascii="Consolas" w:hAnsi="Consolas"/>
          <w:sz w:val="20"/>
          <w:szCs w:val="28"/>
        </w:rPr>
        <w:t>}</w:t>
      </w:r>
    </w:p>
    <w:p w:rsidR="008F1772" w:rsidRDefault="008F1772">
      <w:pPr>
        <w:pStyle w:val="30"/>
      </w:pPr>
      <w:bookmarkStart w:id="75" w:name="_Toc15503681"/>
      <w:r>
        <w:rPr>
          <w:rFonts w:hint="eastAsia"/>
        </w:rPr>
        <w:t>事务传播</w:t>
      </w:r>
      <w:bookmarkEnd w:id="75"/>
    </w:p>
    <w:p w:rsidR="009E4EE6" w:rsidRDefault="002D7F35" w:rsidP="00B270C4">
      <w:pPr>
        <w:ind w:firstLineChars="200" w:firstLine="480"/>
      </w:pPr>
      <w:r>
        <w:rPr>
          <w:rFonts w:hint="eastAsia"/>
        </w:rPr>
        <w:t>在</w:t>
      </w:r>
      <w:r>
        <w:rPr>
          <w:rFonts w:hint="eastAsia"/>
        </w:rPr>
        <w:t>Spring</w:t>
      </w:r>
      <w:r>
        <w:rPr>
          <w:rFonts w:hint="eastAsia"/>
        </w:rPr>
        <w:t>的事务管理中，需要注意物理事务和逻辑事务之间的区别，</w:t>
      </w:r>
      <w:r w:rsidR="00655FFF">
        <w:rPr>
          <w:rFonts w:hint="eastAsia"/>
        </w:rPr>
        <w:t>以及传播设置如何应用于此差异。</w:t>
      </w:r>
    </w:p>
    <w:p w:rsidR="000B6674" w:rsidRDefault="0084071E" w:rsidP="000B6674">
      <w:r>
        <w:rPr>
          <w:rFonts w:hint="eastAsia"/>
        </w:rPr>
        <w:t>1.</w:t>
      </w:r>
      <w:r>
        <w:t xml:space="preserve"> </w:t>
      </w:r>
      <w:r w:rsidR="001E346A" w:rsidRPr="001E346A">
        <w:t>PROPAGATION_REQUIRED</w:t>
      </w:r>
      <w:r w:rsidR="00B11075">
        <w:rPr>
          <w:rFonts w:hint="eastAsia"/>
        </w:rPr>
        <w:t>级别</w:t>
      </w:r>
    </w:p>
    <w:p w:rsidR="00841D4E" w:rsidRDefault="00D8183E" w:rsidP="00C447ED">
      <w:pPr>
        <w:ind w:firstLineChars="200" w:firstLine="480"/>
      </w:pPr>
      <w:r>
        <w:rPr>
          <w:rFonts w:hint="eastAsia"/>
        </w:rPr>
        <w:t>当传播级别设置为</w:t>
      </w:r>
      <w:r w:rsidR="00F951D2" w:rsidRPr="001E346A">
        <w:t>PROPAGATION_REQUIRED</w:t>
      </w:r>
      <w:r w:rsidR="003D2AEC">
        <w:rPr>
          <w:rFonts w:hint="eastAsia"/>
        </w:rPr>
        <w:t>时</w:t>
      </w:r>
      <w:r w:rsidR="009A1C48">
        <w:rPr>
          <w:rFonts w:hint="eastAsia"/>
        </w:rPr>
        <w:t>，</w:t>
      </w:r>
      <w:r w:rsidR="008B3EE7">
        <w:rPr>
          <w:rFonts w:hint="eastAsia"/>
        </w:rPr>
        <w:t>S</w:t>
      </w:r>
      <w:r w:rsidR="008B3EE7">
        <w:t>pring</w:t>
      </w:r>
      <w:r w:rsidR="008B3EE7">
        <w:rPr>
          <w:rFonts w:hint="eastAsia"/>
        </w:rPr>
        <w:t>会为</w:t>
      </w:r>
      <w:r w:rsidR="00BF1C9A">
        <w:rPr>
          <w:rFonts w:hint="eastAsia"/>
        </w:rPr>
        <w:t>每个方法创建一个逻辑事务作用域</w:t>
      </w:r>
      <w:r w:rsidR="005F13CF">
        <w:rPr>
          <w:rFonts w:hint="eastAsia"/>
        </w:rPr>
        <w:t>。</w:t>
      </w:r>
      <w:r w:rsidR="000C19BB">
        <w:rPr>
          <w:rFonts w:hint="eastAsia"/>
        </w:rPr>
        <w:t>每个逻辑事务作用域都可以单独确定仅回滚状态，外部事务作用域再逻辑上独立于内部事务作用域</w:t>
      </w:r>
      <w:r w:rsidR="00356AB2">
        <w:rPr>
          <w:rFonts w:hint="eastAsia"/>
        </w:rPr>
        <w:t>。</w:t>
      </w:r>
      <w:r w:rsidR="00B33642" w:rsidRPr="00B33642">
        <w:rPr>
          <w:rFonts w:hint="eastAsia"/>
        </w:rPr>
        <w:t>当然</w:t>
      </w:r>
      <w:r w:rsidR="00E310E8">
        <w:rPr>
          <w:rFonts w:hint="eastAsia"/>
        </w:rPr>
        <w:t>，</w:t>
      </w:r>
      <w:r w:rsidR="00B33642" w:rsidRPr="00B33642">
        <w:rPr>
          <w:rFonts w:hint="eastAsia"/>
        </w:rPr>
        <w:t>在标准</w:t>
      </w:r>
      <w:r w:rsidR="00E310E8">
        <w:rPr>
          <w:rFonts w:hint="eastAsia"/>
        </w:rPr>
        <w:t>REQUIRED</w:t>
      </w:r>
      <w:r w:rsidR="00E37AD6">
        <w:rPr>
          <w:rFonts w:hint="eastAsia"/>
        </w:rPr>
        <w:t>类型</w:t>
      </w:r>
      <w:r w:rsidR="00B33642" w:rsidRPr="00B33642">
        <w:rPr>
          <w:rFonts w:hint="eastAsia"/>
        </w:rPr>
        <w:t>的情况下</w:t>
      </w:r>
      <w:r w:rsidR="00E310E8">
        <w:rPr>
          <w:rFonts w:hint="eastAsia"/>
        </w:rPr>
        <w:t>，</w:t>
      </w:r>
      <w:r w:rsidR="00B33642" w:rsidRPr="00B33642">
        <w:rPr>
          <w:rFonts w:hint="eastAsia"/>
        </w:rPr>
        <w:t>所有这些作用域都将映射到同一物理事务。</w:t>
      </w:r>
      <w:r w:rsidR="00EB7F55">
        <w:rPr>
          <w:rFonts w:hint="eastAsia"/>
        </w:rPr>
        <w:t>所以内部</w:t>
      </w:r>
      <w:r w:rsidR="00C40DDC">
        <w:rPr>
          <w:rFonts w:hint="eastAsia"/>
        </w:rPr>
        <w:t>事务设置的</w:t>
      </w:r>
      <w:r w:rsidR="00CC18E6">
        <w:rPr>
          <w:rFonts w:hint="eastAsia"/>
        </w:rPr>
        <w:t>仅回滚状态确实会影响到外部事物的提交机会</w:t>
      </w:r>
      <w:r w:rsidR="00C447ED">
        <w:rPr>
          <w:rFonts w:hint="eastAsia"/>
        </w:rPr>
        <w:t>（这也是</w:t>
      </w:r>
      <w:r w:rsidR="00E93E02">
        <w:rPr>
          <w:rFonts w:hint="eastAsia"/>
        </w:rPr>
        <w:t>被期望的</w:t>
      </w:r>
      <w:r w:rsidR="00C447ED">
        <w:rPr>
          <w:rFonts w:hint="eastAsia"/>
        </w:rPr>
        <w:t>）</w:t>
      </w:r>
      <w:r w:rsidR="00CC18E6">
        <w:rPr>
          <w:rFonts w:hint="eastAsia"/>
        </w:rPr>
        <w:t>。</w:t>
      </w:r>
    </w:p>
    <w:p w:rsidR="00432E23" w:rsidRDefault="00AD7DCE" w:rsidP="00432E23">
      <w:pPr>
        <w:ind w:firstLineChars="100" w:firstLine="240"/>
      </w:pPr>
      <w:r>
        <w:rPr>
          <w:rFonts w:hint="eastAsia"/>
        </w:rPr>
        <w:t xml:space="preserve"> </w:t>
      </w:r>
      <w:r>
        <w:t xml:space="preserve"> </w:t>
      </w:r>
      <w:r>
        <w:rPr>
          <w:rFonts w:hint="eastAsia"/>
        </w:rPr>
        <w:t>但是内部事务设置仅回滚时，外部事务并未决定回滚自身，因此回滚时意外的。</w:t>
      </w:r>
      <w:r w:rsidR="00BF0575">
        <w:rPr>
          <w:rFonts w:hint="eastAsia"/>
        </w:rPr>
        <w:t>此时会触发一个</w:t>
      </w:r>
      <w:r w:rsidR="00BF0575">
        <w:rPr>
          <w:rFonts w:hint="eastAsia"/>
        </w:rPr>
        <w:t>UnexpectedRollbackException</w:t>
      </w:r>
      <w:r w:rsidR="007B10BC">
        <w:rPr>
          <w:rFonts w:hint="eastAsia"/>
        </w:rPr>
        <w:t>。</w:t>
      </w:r>
    </w:p>
    <w:p w:rsidR="00037271" w:rsidRPr="000B6674" w:rsidRDefault="00037271" w:rsidP="00432E23">
      <w:pPr>
        <w:ind w:firstLineChars="100" w:firstLine="240"/>
      </w:pPr>
      <w:r>
        <w:lastRenderedPageBreak/>
        <w:drawing>
          <wp:inline distT="0" distB="0" distL="0" distR="0" wp14:anchorId="1A45FA74" wp14:editId="6E55383F">
            <wp:extent cx="5615940" cy="23939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5940" cy="2393950"/>
                    </a:xfrm>
                    <a:prstGeom prst="rect">
                      <a:avLst/>
                    </a:prstGeom>
                  </pic:spPr>
                </pic:pic>
              </a:graphicData>
            </a:graphic>
          </wp:inline>
        </w:drawing>
      </w:r>
    </w:p>
    <w:p w:rsidR="006E1C7D" w:rsidRDefault="00900107" w:rsidP="00AA19A8">
      <w:pPr>
        <w:ind w:firstLineChars="100" w:firstLine="240"/>
      </w:pPr>
      <w:r>
        <w:rPr>
          <w:rFonts w:hint="eastAsia"/>
        </w:rPr>
        <w:t>2.</w:t>
      </w:r>
      <w:r w:rsidR="00371360" w:rsidRPr="00371360">
        <w:t xml:space="preserve"> PROPAGATION_REQUIRES_NEW</w:t>
      </w:r>
    </w:p>
    <w:p w:rsidR="006E1C7D" w:rsidRDefault="00F77F1E" w:rsidP="00AA19A8">
      <w:pPr>
        <w:ind w:firstLineChars="100" w:firstLine="240"/>
      </w:pPr>
      <w:r>
        <w:rPr>
          <w:rFonts w:hint="eastAsia"/>
        </w:rPr>
        <w:t>该</w:t>
      </w:r>
      <w:r w:rsidR="00FB3CDC">
        <w:rPr>
          <w:rFonts w:hint="eastAsia"/>
        </w:rPr>
        <w:t>模式下，会为每一个配置了事务的方法设置新的</w:t>
      </w:r>
      <w:r w:rsidR="002C0AFC">
        <w:rPr>
          <w:rFonts w:hint="eastAsia"/>
        </w:rPr>
        <w:t>事务</w:t>
      </w:r>
      <w:r w:rsidR="00E4520F">
        <w:rPr>
          <w:rFonts w:hint="eastAsia"/>
        </w:rPr>
        <w:t>，并且其物理事务也是独立的。</w:t>
      </w:r>
    </w:p>
    <w:p w:rsidR="006E1C7D" w:rsidRDefault="006E1C7D" w:rsidP="0082258E"/>
    <w:p w:rsidR="00054779" w:rsidRPr="000B6674" w:rsidRDefault="00CA0DEA" w:rsidP="00E174B3">
      <w:pPr>
        <w:ind w:firstLineChars="100" w:firstLine="240"/>
      </w:pPr>
      <w:r>
        <w:drawing>
          <wp:inline distT="0" distB="0" distL="0" distR="0" wp14:anchorId="4E2D6057" wp14:editId="3DD5C46B">
            <wp:extent cx="5615940" cy="1937385"/>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940" cy="1937385"/>
                    </a:xfrm>
                    <a:prstGeom prst="rect">
                      <a:avLst/>
                    </a:prstGeom>
                  </pic:spPr>
                </pic:pic>
              </a:graphicData>
            </a:graphic>
          </wp:inline>
        </w:drawing>
      </w:r>
    </w:p>
    <w:p w:rsidR="0020792D" w:rsidRDefault="00BA7719">
      <w:pPr>
        <w:pStyle w:val="20"/>
      </w:pPr>
      <w:bookmarkStart w:id="76" w:name="_Toc15503682"/>
      <w:r>
        <w:rPr>
          <w:rFonts w:hint="eastAsia"/>
        </w:rPr>
        <w:t>编程事务管理</w:t>
      </w:r>
      <w:bookmarkEnd w:id="76"/>
    </w:p>
    <w:p w:rsidR="007B59B2" w:rsidRPr="007B59B2" w:rsidRDefault="007B59B2" w:rsidP="007B59B2">
      <w:r>
        <w:rPr>
          <w:rFonts w:hint="eastAsia"/>
        </w:rPr>
        <w:t>略</w:t>
      </w:r>
    </w:p>
    <w:p w:rsidR="00A51325" w:rsidRPr="00A51325" w:rsidRDefault="00A51325" w:rsidP="00A51325"/>
    <w:p w:rsidR="00EE52D1" w:rsidRDefault="00EE52D1">
      <w:pPr>
        <w:pStyle w:val="10"/>
      </w:pPr>
      <w:bookmarkStart w:id="77" w:name="_Toc15503683"/>
      <w:r>
        <w:rPr>
          <w:rFonts w:hint="eastAsia"/>
        </w:rPr>
        <w:lastRenderedPageBreak/>
        <w:t>Spring缓存</w:t>
      </w:r>
      <w:bookmarkEnd w:id="77"/>
    </w:p>
    <w:p w:rsidR="00E2045D" w:rsidRDefault="00E2045D" w:rsidP="00E2045D">
      <w:pPr>
        <w:pStyle w:val="20"/>
      </w:pPr>
      <w:bookmarkStart w:id="78" w:name="_Toc15503684"/>
      <w:r>
        <w:rPr>
          <w:rFonts w:hint="eastAsia"/>
        </w:rPr>
        <w:t>启用缓存</w:t>
      </w:r>
      <w:bookmarkEnd w:id="78"/>
    </w:p>
    <w:p w:rsidR="005C30E6" w:rsidRDefault="00A70156" w:rsidP="00B6295C">
      <w:pPr>
        <w:ind w:firstLineChars="200" w:firstLine="480"/>
      </w:pPr>
      <w:r>
        <w:rPr>
          <w:rFonts w:hint="eastAsia"/>
        </w:rPr>
        <w:t>在配置类上使用注解</w:t>
      </w:r>
      <w:r>
        <w:rPr>
          <w:rFonts w:hint="eastAsia"/>
        </w:rPr>
        <w:t>@</w:t>
      </w:r>
      <w:r>
        <w:t>EnableCaching</w:t>
      </w:r>
      <w:r>
        <w:rPr>
          <w:rFonts w:hint="eastAsia"/>
        </w:rPr>
        <w:t>可以启用注解驱动的缓存。</w:t>
      </w:r>
      <w:r w:rsidR="00846C69">
        <w:rPr>
          <w:rFonts w:hint="eastAsia"/>
        </w:rPr>
        <w:t>XML</w:t>
      </w:r>
      <w:r w:rsidR="00846C69">
        <w:rPr>
          <w:rFonts w:hint="eastAsia"/>
        </w:rPr>
        <w:t>中可以使用</w:t>
      </w:r>
      <w:r w:rsidR="00846C69" w:rsidRPr="00846C69">
        <w:t>&lt;cache:annotation-driven&gt;</w:t>
      </w:r>
      <w:r w:rsidR="005E406D">
        <w:rPr>
          <w:rFonts w:hint="eastAsia"/>
        </w:rPr>
        <w:t>元素启用注解驱动的</w:t>
      </w:r>
      <w:r w:rsidR="00F17D2B">
        <w:rPr>
          <w:rFonts w:hint="eastAsia"/>
        </w:rPr>
        <w:t>缓存。</w:t>
      </w:r>
      <w:r w:rsidR="00FE4B2B">
        <w:rPr>
          <w:rFonts w:hint="eastAsia"/>
        </w:rPr>
        <w:t>两种配置方式都会创建一个切面，</w:t>
      </w:r>
      <w:r w:rsidR="0034336B">
        <w:rPr>
          <w:rFonts w:hint="eastAsia"/>
        </w:rPr>
        <w:t>该切面会在包含缓存注解的方法被调用时触发，</w:t>
      </w:r>
      <w:r w:rsidR="00696C1F">
        <w:rPr>
          <w:rFonts w:hint="eastAsia"/>
        </w:rPr>
        <w:t>这个切面会从缓存中获取数据、将数据添加到缓存或者从缓存中移除。</w:t>
      </w:r>
    </w:p>
    <w:p w:rsidR="0093175C" w:rsidRPr="00A70156" w:rsidRDefault="0093175C" w:rsidP="00B6295C">
      <w:pPr>
        <w:ind w:firstLineChars="200" w:firstLine="480"/>
      </w:pPr>
      <w:r>
        <w:rPr>
          <w:rFonts w:hint="eastAsia"/>
        </w:rPr>
        <w:t>Spring</w:t>
      </w:r>
      <w:r w:rsidR="00440EE1">
        <w:rPr>
          <w:rFonts w:hint="eastAsia"/>
        </w:rPr>
        <w:t>对于缓存</w:t>
      </w:r>
      <w:r w:rsidR="00481FF0">
        <w:rPr>
          <w:rFonts w:hint="eastAsia"/>
        </w:rPr>
        <w:t>仅提供了声明式的支持，而缓存的具体实现则需要继承其他解决方案。</w:t>
      </w:r>
    </w:p>
    <w:p w:rsidR="00FA2739" w:rsidRDefault="00FA2739" w:rsidP="00FA2739">
      <w:pPr>
        <w:pStyle w:val="30"/>
      </w:pPr>
      <w:bookmarkStart w:id="79" w:name="_Toc15503685"/>
      <w:r>
        <w:rPr>
          <w:rFonts w:hint="eastAsia"/>
        </w:rPr>
        <w:t>缓存管理器</w:t>
      </w:r>
      <w:bookmarkEnd w:id="79"/>
    </w:p>
    <w:p w:rsidR="00DB1DDD" w:rsidRDefault="00FF4DBC" w:rsidP="00A01298">
      <w:pPr>
        <w:ind w:firstLineChars="200" w:firstLine="480"/>
      </w:pPr>
      <w:r>
        <w:rPr>
          <w:rFonts w:hint="eastAsia"/>
        </w:rPr>
        <w:t>声明了缓存配置之后还需要配置缓存管理器</w:t>
      </w:r>
      <w:r w:rsidR="00000301">
        <w:rPr>
          <w:rFonts w:hint="eastAsia"/>
        </w:rPr>
        <w:t>，</w:t>
      </w:r>
      <w:r w:rsidR="00000301">
        <w:rPr>
          <w:rFonts w:hint="eastAsia"/>
        </w:rPr>
        <w:t>Spring</w:t>
      </w:r>
      <w:r w:rsidR="00000301">
        <w:rPr>
          <w:rFonts w:hint="eastAsia"/>
        </w:rPr>
        <w:t>内置了</w:t>
      </w:r>
      <w:r w:rsidR="000F0205">
        <w:rPr>
          <w:rFonts w:hint="eastAsia"/>
        </w:rPr>
        <w:t>一些</w:t>
      </w:r>
      <w:r w:rsidR="00000301">
        <w:rPr>
          <w:rFonts w:hint="eastAsia"/>
        </w:rPr>
        <w:t>缓存管理器：</w:t>
      </w:r>
    </w:p>
    <w:p w:rsidR="000F0205" w:rsidRDefault="000F0205" w:rsidP="00A01298">
      <w:pPr>
        <w:pStyle w:val="afb"/>
        <w:numPr>
          <w:ilvl w:val="0"/>
          <w:numId w:val="18"/>
        </w:numPr>
        <w:ind w:firstLineChars="0"/>
      </w:pPr>
      <w:r>
        <w:t>SimpleCacheManager</w:t>
      </w:r>
    </w:p>
    <w:p w:rsidR="000F0205" w:rsidRDefault="000F0205" w:rsidP="00A01298">
      <w:pPr>
        <w:pStyle w:val="afb"/>
        <w:numPr>
          <w:ilvl w:val="0"/>
          <w:numId w:val="18"/>
        </w:numPr>
        <w:ind w:firstLineChars="0"/>
      </w:pPr>
      <w:r>
        <w:t>NoOpCacheManager</w:t>
      </w:r>
    </w:p>
    <w:p w:rsidR="000F0205" w:rsidRDefault="000F0205" w:rsidP="00A01298">
      <w:pPr>
        <w:pStyle w:val="afb"/>
        <w:numPr>
          <w:ilvl w:val="0"/>
          <w:numId w:val="18"/>
        </w:numPr>
        <w:ind w:firstLineChars="0"/>
      </w:pPr>
      <w:r>
        <w:t>ConcurrentMapCacheManager</w:t>
      </w:r>
    </w:p>
    <w:p w:rsidR="000F0205" w:rsidRDefault="000F0205" w:rsidP="00A01298">
      <w:pPr>
        <w:pStyle w:val="afb"/>
        <w:numPr>
          <w:ilvl w:val="0"/>
          <w:numId w:val="18"/>
        </w:numPr>
        <w:ind w:firstLineChars="0"/>
      </w:pPr>
      <w:r>
        <w:t>CompositeCacheManager</w:t>
      </w:r>
    </w:p>
    <w:p w:rsidR="000F0205" w:rsidRDefault="000F0205" w:rsidP="00A01298">
      <w:pPr>
        <w:pStyle w:val="afb"/>
        <w:numPr>
          <w:ilvl w:val="0"/>
          <w:numId w:val="18"/>
        </w:numPr>
        <w:ind w:firstLineChars="0"/>
      </w:pPr>
      <w:r>
        <w:t>EhCacheCacheManager</w:t>
      </w:r>
    </w:p>
    <w:p w:rsidR="00126A7F" w:rsidRDefault="00126A7F" w:rsidP="00A01298">
      <w:pPr>
        <w:pStyle w:val="afb"/>
        <w:numPr>
          <w:ilvl w:val="0"/>
          <w:numId w:val="18"/>
        </w:numPr>
        <w:ind w:firstLineChars="0"/>
      </w:pPr>
      <w:r>
        <w:rPr>
          <w:rFonts w:hint="eastAsia"/>
        </w:rPr>
        <w:t>RedisCacheManager</w:t>
      </w:r>
      <w:r>
        <w:rPr>
          <w:rFonts w:hint="eastAsia"/>
        </w:rPr>
        <w:t>（来自于</w:t>
      </w:r>
      <w:r>
        <w:rPr>
          <w:rFonts w:hint="eastAsia"/>
        </w:rPr>
        <w:t>Spring Data Redis</w:t>
      </w:r>
      <w:r>
        <w:rPr>
          <w:rFonts w:hint="eastAsia"/>
        </w:rPr>
        <w:t>项目）</w:t>
      </w:r>
    </w:p>
    <w:p w:rsidR="00126A7F" w:rsidRDefault="00126A7F" w:rsidP="00A01298">
      <w:pPr>
        <w:pStyle w:val="afb"/>
        <w:numPr>
          <w:ilvl w:val="0"/>
          <w:numId w:val="18"/>
        </w:numPr>
        <w:ind w:firstLineChars="0"/>
      </w:pPr>
      <w:r>
        <w:rPr>
          <w:rFonts w:hint="eastAsia"/>
        </w:rPr>
        <w:t>GemfireCacheManager</w:t>
      </w:r>
      <w:r>
        <w:rPr>
          <w:rFonts w:hint="eastAsia"/>
        </w:rPr>
        <w:t>（来自于</w:t>
      </w:r>
      <w:r>
        <w:rPr>
          <w:rFonts w:hint="eastAsia"/>
        </w:rPr>
        <w:t>Spring Data GemFire</w:t>
      </w:r>
      <w:r>
        <w:rPr>
          <w:rFonts w:hint="eastAsia"/>
        </w:rPr>
        <w:t>项目）</w:t>
      </w:r>
    </w:p>
    <w:p w:rsidR="00D8658B" w:rsidRDefault="00D8658B" w:rsidP="00A01298">
      <w:pPr>
        <w:ind w:firstLineChars="200" w:firstLine="480"/>
      </w:pPr>
      <w:r>
        <w:rPr>
          <w:rFonts w:hint="eastAsia"/>
        </w:rPr>
        <w:t>具体选择哪一个取决于底层缓存供应商。</w:t>
      </w:r>
      <w:r w:rsidR="00CF37CA">
        <w:rPr>
          <w:rFonts w:hint="eastAsia"/>
        </w:rPr>
        <w:t>ConcurrentMapCacheManager</w:t>
      </w:r>
      <w:r w:rsidR="00CF37CA">
        <w:rPr>
          <w:rFonts w:hint="eastAsia"/>
        </w:rPr>
        <w:t>，这个简单的缓存管理器使用</w:t>
      </w:r>
      <w:r w:rsidR="00CF37CA">
        <w:rPr>
          <w:rFonts w:hint="eastAsia"/>
        </w:rPr>
        <w:t>java.util.concurrent.ConcurrentHashMap</w:t>
      </w:r>
      <w:r w:rsidR="00CF37CA">
        <w:rPr>
          <w:rFonts w:hint="eastAsia"/>
        </w:rPr>
        <w:t>作为其缓存存储。它非常简单，</w:t>
      </w:r>
      <w:r w:rsidR="005868DA">
        <w:rPr>
          <w:rFonts w:hint="eastAsia"/>
        </w:rPr>
        <w:t>适用于</w:t>
      </w:r>
      <w:r w:rsidR="00CF37CA">
        <w:rPr>
          <w:rFonts w:hint="eastAsia"/>
        </w:rPr>
        <w:t>开发、测试或基础的应用。</w:t>
      </w:r>
    </w:p>
    <w:p w:rsidR="00C45985" w:rsidRDefault="004E23F4" w:rsidP="00A01298">
      <w:pPr>
        <w:ind w:firstLineChars="200" w:firstLine="480"/>
      </w:pPr>
      <w:r>
        <w:rPr>
          <w:rFonts w:hint="eastAsia"/>
        </w:rPr>
        <w:t>这里使用</w:t>
      </w:r>
      <w:r>
        <w:rPr>
          <w:rFonts w:hint="eastAsia"/>
        </w:rPr>
        <w:t>E</w:t>
      </w:r>
      <w:r>
        <w:t>hCache</w:t>
      </w:r>
      <w:r>
        <w:rPr>
          <w:rFonts w:hint="eastAsia"/>
        </w:rPr>
        <w:t>缓存实现为代表</w:t>
      </w:r>
      <w:r w:rsidR="00281060">
        <w:rPr>
          <w:rFonts w:hint="eastAsia"/>
        </w:rPr>
        <w:t>，可以配置缓存管理器</w:t>
      </w:r>
      <w:r w:rsidR="0063778B">
        <w:rPr>
          <w:rFonts w:hint="eastAsia"/>
        </w:rPr>
        <w:t>为</w:t>
      </w:r>
      <w:r w:rsidR="006B5D74">
        <w:t>EhCacheCacheManager</w:t>
      </w:r>
      <w:r w:rsidR="00577610">
        <w:rPr>
          <w:rFonts w:hint="eastAsia"/>
        </w:rPr>
        <w:t>。</w:t>
      </w:r>
      <w:r w:rsidR="00E060F3">
        <w:rPr>
          <w:rFonts w:hint="eastAsia"/>
        </w:rPr>
        <w:t>在缓存的配置类中按照如下配置：</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@Bean</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public EhCacheCacheManager cacheManager (CacheManager cm) {</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return new EhCacheCacheManager(cm);</w:t>
      </w:r>
    </w:p>
    <w:p w:rsidR="0044186D" w:rsidRPr="00D1064D" w:rsidRDefault="0044186D" w:rsidP="00C119C2">
      <w:pPr>
        <w:spacing w:line="240" w:lineRule="auto"/>
        <w:ind w:firstLineChars="200" w:firstLine="360"/>
        <w:rPr>
          <w:rFonts w:ascii="Consolas" w:hAnsi="Consolas"/>
          <w:sz w:val="18"/>
        </w:rPr>
      </w:pPr>
      <w:r w:rsidRPr="00D1064D">
        <w:rPr>
          <w:rFonts w:ascii="Consolas" w:hAnsi="Consolas"/>
          <w:sz w:val="18"/>
        </w:rPr>
        <w:t xml:space="preserve">    } </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@Bean</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public EhCacheManagerFactoryBean ehcache() {</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EhCacheManagerFactoryBean ecfb = new EhCacheManagerFactoryBean();</w:t>
      </w:r>
    </w:p>
    <w:p w:rsidR="0044186D" w:rsidRPr="00D1064D" w:rsidRDefault="0044186D" w:rsidP="00B95DC8">
      <w:pPr>
        <w:spacing w:line="240" w:lineRule="auto"/>
        <w:ind w:firstLineChars="200" w:firstLine="360"/>
        <w:rPr>
          <w:rFonts w:ascii="Consolas" w:hAnsi="Consolas"/>
          <w:sz w:val="18"/>
        </w:rPr>
      </w:pPr>
      <w:r w:rsidRPr="00D1064D">
        <w:rPr>
          <w:rFonts w:ascii="Consolas" w:hAnsi="Consolas"/>
          <w:sz w:val="18"/>
        </w:rPr>
        <w:t xml:space="preserve">        ecfb.setConfigLocation(new ClassPathResource("ehcache.xml"));</w:t>
      </w:r>
    </w:p>
    <w:p w:rsidR="0044186D" w:rsidRPr="00D1064D" w:rsidRDefault="0044186D" w:rsidP="00C119C2">
      <w:pPr>
        <w:pStyle w:val="21"/>
        <w:spacing w:line="240" w:lineRule="auto"/>
        <w:ind w:firstLine="360"/>
        <w:rPr>
          <w:rFonts w:ascii="Consolas" w:hAnsi="Consolas"/>
          <w:sz w:val="18"/>
        </w:rPr>
      </w:pPr>
      <w:r w:rsidRPr="00D1064D">
        <w:rPr>
          <w:rFonts w:ascii="Consolas" w:hAnsi="Consolas"/>
          <w:sz w:val="18"/>
        </w:rPr>
        <w:t xml:space="preserve">        return ecfb;</w:t>
      </w:r>
    </w:p>
    <w:p w:rsidR="00E060F3" w:rsidRDefault="0044186D" w:rsidP="00B95DC8">
      <w:pPr>
        <w:spacing w:line="240" w:lineRule="auto"/>
        <w:ind w:firstLineChars="200" w:firstLine="360"/>
      </w:pPr>
      <w:r w:rsidRPr="00D1064D">
        <w:rPr>
          <w:rFonts w:ascii="Consolas" w:hAnsi="Consolas"/>
          <w:sz w:val="18"/>
        </w:rPr>
        <w:t xml:space="preserve">    }</w:t>
      </w:r>
    </w:p>
    <w:p w:rsidR="00D81045" w:rsidRDefault="00D77A94" w:rsidP="00D736E7">
      <w:pPr>
        <w:ind w:firstLineChars="200" w:firstLine="480"/>
      </w:pPr>
      <w:r>
        <w:rPr>
          <w:rFonts w:hint="eastAsia"/>
        </w:rPr>
        <w:lastRenderedPageBreak/>
        <w:t>这里需要注意的是</w:t>
      </w:r>
      <w:r>
        <w:rPr>
          <w:rFonts w:hint="eastAsia"/>
        </w:rPr>
        <w:t>Spring</w:t>
      </w:r>
      <w:r>
        <w:rPr>
          <w:rFonts w:hint="eastAsia"/>
        </w:rPr>
        <w:t>和</w:t>
      </w:r>
      <w:r>
        <w:rPr>
          <w:rFonts w:hint="eastAsia"/>
        </w:rPr>
        <w:t>EhCache</w:t>
      </w:r>
      <w:r>
        <w:rPr>
          <w:rFonts w:hint="eastAsia"/>
        </w:rPr>
        <w:t>都定义了</w:t>
      </w:r>
      <w:r>
        <w:rPr>
          <w:rFonts w:hint="eastAsia"/>
        </w:rPr>
        <w:t>Cache</w:t>
      </w:r>
      <w:r>
        <w:t>Manager</w:t>
      </w:r>
      <w:r>
        <w:rPr>
          <w:rFonts w:hint="eastAsia"/>
        </w:rPr>
        <w:t>类</w:t>
      </w:r>
      <w:r w:rsidR="008D3841">
        <w:rPr>
          <w:rFonts w:hint="eastAsia"/>
        </w:rPr>
        <w:t>，</w:t>
      </w:r>
      <w:r w:rsidR="00432AD8">
        <w:rPr>
          <w:rFonts w:hint="eastAsia"/>
        </w:rPr>
        <w:t>Ehcache</w:t>
      </w:r>
      <w:r w:rsidR="00432AD8">
        <w:rPr>
          <w:rFonts w:hint="eastAsia"/>
        </w:rPr>
        <w:t>的</w:t>
      </w:r>
      <w:r w:rsidR="00432AD8">
        <w:rPr>
          <w:rFonts w:hint="eastAsia"/>
        </w:rPr>
        <w:t>CacheManger</w:t>
      </w:r>
      <w:r w:rsidR="00432AD8">
        <w:rPr>
          <w:rFonts w:hint="eastAsia"/>
        </w:rPr>
        <w:t>是通过工厂方法创建的</w:t>
      </w:r>
      <w:r w:rsidR="00610EE3">
        <w:rPr>
          <w:rFonts w:hint="eastAsia"/>
        </w:rPr>
        <w:t>，</w:t>
      </w:r>
      <w:r w:rsidR="00C40D72">
        <w:rPr>
          <w:rFonts w:hint="eastAsia"/>
        </w:rPr>
        <w:t>ehcache</w:t>
      </w:r>
      <w:r w:rsidR="00C40D72">
        <w:t>()</w:t>
      </w:r>
      <w:r w:rsidR="00C40D72">
        <w:rPr>
          <w:rFonts w:hint="eastAsia"/>
        </w:rPr>
        <w:t>方法配置了</w:t>
      </w:r>
      <w:r w:rsidR="00F35315">
        <w:rPr>
          <w:rFonts w:hint="eastAsia"/>
        </w:rPr>
        <w:t>工厂</w:t>
      </w:r>
      <w:r w:rsidR="00F35315">
        <w:rPr>
          <w:rFonts w:hint="eastAsia"/>
        </w:rPr>
        <w:t>Bean</w:t>
      </w:r>
      <w:r w:rsidR="00F35315">
        <w:rPr>
          <w:rFonts w:hint="eastAsia"/>
        </w:rPr>
        <w:t>并指定了其配置文件的路径。</w:t>
      </w:r>
      <w:r w:rsidR="00743FD2">
        <w:rPr>
          <w:rFonts w:hint="eastAsia"/>
        </w:rPr>
        <w:t>Spring</w:t>
      </w:r>
      <w:r w:rsidR="00743FD2">
        <w:rPr>
          <w:rFonts w:hint="eastAsia"/>
        </w:rPr>
        <w:t>的</w:t>
      </w:r>
      <w:r w:rsidR="00743FD2">
        <w:rPr>
          <w:rFonts w:hint="eastAsia"/>
        </w:rPr>
        <w:t>CacheManager</w:t>
      </w:r>
      <w:r w:rsidR="00743FD2">
        <w:rPr>
          <w:rFonts w:hint="eastAsia"/>
        </w:rPr>
        <w:t>类由</w:t>
      </w:r>
      <w:r w:rsidR="00D11633">
        <w:rPr>
          <w:rFonts w:hint="eastAsia"/>
        </w:rPr>
        <w:t>cacheManager()</w:t>
      </w:r>
      <w:r w:rsidR="00D11633">
        <w:rPr>
          <w:rFonts w:hint="eastAsia"/>
        </w:rPr>
        <w:t>方法配置</w:t>
      </w:r>
      <w:r w:rsidR="008E3F1E">
        <w:rPr>
          <w:rFonts w:hint="eastAsia"/>
        </w:rPr>
        <w:t>，并注入了</w:t>
      </w:r>
      <w:r w:rsidR="008E3F1E">
        <w:rPr>
          <w:rFonts w:hint="eastAsia"/>
        </w:rPr>
        <w:t>Eh</w:t>
      </w:r>
      <w:r w:rsidR="00FC14F9">
        <w:rPr>
          <w:rFonts w:hint="eastAsia"/>
        </w:rPr>
        <w:t>C</w:t>
      </w:r>
      <w:r w:rsidR="008E3F1E">
        <w:rPr>
          <w:rFonts w:hint="eastAsia"/>
        </w:rPr>
        <w:t>ache</w:t>
      </w:r>
      <w:r w:rsidR="008E3F1E">
        <w:rPr>
          <w:rFonts w:hint="eastAsia"/>
        </w:rPr>
        <w:t>的</w:t>
      </w:r>
      <w:r w:rsidR="008E3F1E">
        <w:rPr>
          <w:rFonts w:hint="eastAsia"/>
        </w:rPr>
        <w:t>CacheManager</w:t>
      </w:r>
      <w:r w:rsidR="005B7076">
        <w:rPr>
          <w:rFonts w:hint="eastAsia"/>
        </w:rPr>
        <w:t>（从工厂生成）</w:t>
      </w:r>
      <w:r w:rsidR="00537EB1">
        <w:rPr>
          <w:rFonts w:hint="eastAsia"/>
        </w:rPr>
        <w:t>。</w:t>
      </w:r>
    </w:p>
    <w:p w:rsidR="000F0205" w:rsidRPr="00DB1DDD" w:rsidRDefault="00F156F8" w:rsidP="00D736E7">
      <w:pPr>
        <w:ind w:firstLineChars="200" w:firstLine="480"/>
      </w:pPr>
      <w:r>
        <w:rPr>
          <w:rFonts w:hint="eastAsia"/>
        </w:rPr>
        <w:t>除了配置</w:t>
      </w:r>
      <w:r w:rsidR="00A04891">
        <w:rPr>
          <w:rFonts w:hint="eastAsia"/>
        </w:rPr>
        <w:t>Bean</w:t>
      </w:r>
      <w:r w:rsidR="00A04891">
        <w:rPr>
          <w:rFonts w:hint="eastAsia"/>
        </w:rPr>
        <w:t>以外</w:t>
      </w:r>
      <w:r w:rsidR="00F40F11">
        <w:rPr>
          <w:rFonts w:hint="eastAsia"/>
        </w:rPr>
        <w:t>，</w:t>
      </w:r>
      <w:r w:rsidR="00410FBF">
        <w:rPr>
          <w:rFonts w:hint="eastAsia"/>
        </w:rPr>
        <w:t>EhCache</w:t>
      </w:r>
      <w:r w:rsidR="00410FBF">
        <w:rPr>
          <w:rFonts w:hint="eastAsia"/>
        </w:rPr>
        <w:t>也定义了自己的</w:t>
      </w:r>
      <w:r w:rsidR="00410FBF">
        <w:rPr>
          <w:rFonts w:hint="eastAsia"/>
        </w:rPr>
        <w:t>xml</w:t>
      </w:r>
      <w:r w:rsidR="00410FBF">
        <w:rPr>
          <w:rFonts w:hint="eastAsia"/>
        </w:rPr>
        <w:t>配置模式</w:t>
      </w:r>
      <w:r w:rsidR="00A02BCD">
        <w:rPr>
          <w:rFonts w:hint="eastAsia"/>
        </w:rPr>
        <w:t>，</w:t>
      </w:r>
      <w:r w:rsidR="00543812">
        <w:rPr>
          <w:rFonts w:hint="eastAsia"/>
        </w:rPr>
        <w:t>在</w:t>
      </w:r>
      <w:r w:rsidR="00543812">
        <w:rPr>
          <w:rFonts w:hint="eastAsia"/>
        </w:rPr>
        <w:t>bean</w:t>
      </w:r>
      <w:r w:rsidR="00543812">
        <w:rPr>
          <w:rFonts w:hint="eastAsia"/>
        </w:rPr>
        <w:t>的配置中，使用的配置文件是</w:t>
      </w:r>
      <w:r w:rsidR="00543812">
        <w:rPr>
          <w:rFonts w:hint="eastAsia"/>
        </w:rPr>
        <w:t>ehcache</w:t>
      </w:r>
      <w:r w:rsidR="00543812">
        <w:t>.xml</w:t>
      </w:r>
      <w:r w:rsidR="00AE64E8">
        <w:rPr>
          <w:rFonts w:hint="eastAsia"/>
        </w:rPr>
        <w:t>，具体的配置不做介绍</w:t>
      </w:r>
      <w:r w:rsidR="00A02BCD">
        <w:rPr>
          <w:rFonts w:hint="eastAsia"/>
        </w:rPr>
        <w:t>。</w:t>
      </w:r>
    </w:p>
    <w:p w:rsidR="00502C9E" w:rsidRDefault="001B6161">
      <w:pPr>
        <w:pStyle w:val="20"/>
      </w:pPr>
      <w:bookmarkStart w:id="80" w:name="_Toc15503686"/>
      <w:r>
        <w:rPr>
          <w:rFonts w:hint="eastAsia"/>
        </w:rPr>
        <w:t>启用方法缓存</w:t>
      </w:r>
      <w:bookmarkEnd w:id="80"/>
    </w:p>
    <w:p w:rsidR="00D94E5E" w:rsidRDefault="0065346E" w:rsidP="00366E36">
      <w:pPr>
        <w:ind w:firstLineChars="200" w:firstLine="480"/>
      </w:pPr>
      <w:r>
        <w:rPr>
          <w:rFonts w:hint="eastAsia"/>
        </w:rPr>
        <w:t>缓存的工作机制是使用切面，</w:t>
      </w:r>
      <w:r w:rsidR="0042128C">
        <w:rPr>
          <w:rFonts w:hint="eastAsia"/>
        </w:rPr>
        <w:t>一般</w:t>
      </w:r>
      <w:r w:rsidR="00D05F6C">
        <w:rPr>
          <w:rFonts w:hint="eastAsia"/>
        </w:rPr>
        <w:t>情况下</w:t>
      </w:r>
      <w:r>
        <w:rPr>
          <w:rFonts w:hint="eastAsia"/>
        </w:rPr>
        <w:t>当方法调用时，方法签名和入参会构成一个</w:t>
      </w:r>
      <w:r>
        <w:rPr>
          <w:rFonts w:hint="eastAsia"/>
        </w:rPr>
        <w:t>key</w:t>
      </w:r>
      <w:r>
        <w:rPr>
          <w:rFonts w:hint="eastAsia"/>
        </w:rPr>
        <w:t>，使用这个</w:t>
      </w:r>
      <w:r>
        <w:rPr>
          <w:rFonts w:hint="eastAsia"/>
        </w:rPr>
        <w:t>key</w:t>
      </w:r>
      <w:r>
        <w:rPr>
          <w:rFonts w:hint="eastAsia"/>
        </w:rPr>
        <w:t>去</w:t>
      </w:r>
      <w:r w:rsidR="00F17BAF">
        <w:rPr>
          <w:rFonts w:hint="eastAsia"/>
        </w:rPr>
        <w:t>缓存中查询</w:t>
      </w:r>
      <w:r w:rsidR="00E7030F">
        <w:rPr>
          <w:rFonts w:hint="eastAsia"/>
        </w:rPr>
        <w:t>是否</w:t>
      </w:r>
      <w:r w:rsidR="009C489F">
        <w:rPr>
          <w:rFonts w:hint="eastAsia"/>
        </w:rPr>
        <w:t>存在</w:t>
      </w:r>
      <w:r w:rsidR="00525242">
        <w:rPr>
          <w:rFonts w:hint="eastAsia"/>
        </w:rPr>
        <w:t>缓存值，如果存在则直接返回，否则需要实际执行方法，再将方法的返回值加入缓存。</w:t>
      </w:r>
    </w:p>
    <w:p w:rsidR="00427A45" w:rsidRDefault="00427A45" w:rsidP="004C093D">
      <w:pPr>
        <w:ind w:firstLineChars="200" w:firstLine="480"/>
      </w:pPr>
      <w:r>
        <w:rPr>
          <w:rFonts w:hint="eastAsia"/>
        </w:rPr>
        <w:t>Spring</w:t>
      </w:r>
      <w:r>
        <w:rPr>
          <w:rFonts w:hint="eastAsia"/>
        </w:rPr>
        <w:t>提供了四个注解来声明缓存规则：</w:t>
      </w:r>
    </w:p>
    <w:p w:rsidR="00FC3C4E" w:rsidRDefault="00FC3C4E" w:rsidP="00B614F7">
      <w:pPr>
        <w:pStyle w:val="afb"/>
        <w:numPr>
          <w:ilvl w:val="0"/>
          <w:numId w:val="19"/>
        </w:numPr>
        <w:ind w:firstLineChars="0"/>
      </w:pPr>
      <w:r>
        <w:rPr>
          <w:rFonts w:hint="eastAsia"/>
        </w:rPr>
        <w:t>@Cacheable</w:t>
      </w:r>
      <w:r w:rsidR="00964462">
        <w:rPr>
          <w:rFonts w:hint="eastAsia"/>
        </w:rPr>
        <w:t>：</w:t>
      </w:r>
      <w:r w:rsidR="006C7854">
        <w:rPr>
          <w:rFonts w:hint="eastAsia"/>
        </w:rPr>
        <w:t>声明</w:t>
      </w:r>
      <w:r w:rsidR="009169FB">
        <w:rPr>
          <w:rFonts w:hint="eastAsia"/>
        </w:rPr>
        <w:t>方法会先查询缓存，未命中</w:t>
      </w:r>
      <w:r w:rsidR="009E55EF">
        <w:rPr>
          <w:rFonts w:hint="eastAsia"/>
        </w:rPr>
        <w:t>时</w:t>
      </w:r>
      <w:r w:rsidR="009169FB">
        <w:rPr>
          <w:rFonts w:hint="eastAsia"/>
        </w:rPr>
        <w:t>也会向缓存添加值。</w:t>
      </w:r>
    </w:p>
    <w:p w:rsidR="00CC0659" w:rsidRDefault="00CC0659" w:rsidP="00B614F7">
      <w:pPr>
        <w:pStyle w:val="afb"/>
        <w:numPr>
          <w:ilvl w:val="0"/>
          <w:numId w:val="19"/>
        </w:numPr>
        <w:ind w:firstLineChars="0"/>
      </w:pPr>
      <w:r>
        <w:rPr>
          <w:rFonts w:hint="eastAsia"/>
        </w:rPr>
        <w:t>@Cache</w:t>
      </w:r>
      <w:r>
        <w:t>Put</w:t>
      </w:r>
      <w:r w:rsidR="007E7D3F">
        <w:rPr>
          <w:rFonts w:hint="eastAsia"/>
        </w:rPr>
        <w:t>：</w:t>
      </w:r>
      <w:r w:rsidR="008E3DCC">
        <w:rPr>
          <w:rFonts w:hint="eastAsia"/>
        </w:rPr>
        <w:t>声明方法只会</w:t>
      </w:r>
      <w:r w:rsidR="00232E57">
        <w:rPr>
          <w:rFonts w:hint="eastAsia"/>
        </w:rPr>
        <w:t>像</w:t>
      </w:r>
      <w:r w:rsidR="008E3DCC">
        <w:rPr>
          <w:rFonts w:hint="eastAsia"/>
        </w:rPr>
        <w:t>缓存中添加值</w:t>
      </w:r>
      <w:r w:rsidR="009C498A">
        <w:rPr>
          <w:rFonts w:hint="eastAsia"/>
        </w:rPr>
        <w:t>。</w:t>
      </w:r>
    </w:p>
    <w:p w:rsidR="00CC0659" w:rsidRDefault="00CC0659" w:rsidP="00B614F7">
      <w:pPr>
        <w:pStyle w:val="afb"/>
        <w:numPr>
          <w:ilvl w:val="0"/>
          <w:numId w:val="19"/>
        </w:numPr>
        <w:ind w:firstLineChars="0"/>
      </w:pPr>
      <w:r>
        <w:rPr>
          <w:rFonts w:hint="eastAsia"/>
        </w:rPr>
        <w:t>@</w:t>
      </w:r>
      <w:r>
        <w:t>CacheEvict</w:t>
      </w:r>
      <w:r w:rsidR="007E7D3F">
        <w:rPr>
          <w:rFonts w:hint="eastAsia"/>
        </w:rPr>
        <w:t>：</w:t>
      </w:r>
      <w:r w:rsidR="004A5C7E">
        <w:rPr>
          <w:rFonts w:hint="eastAsia"/>
        </w:rPr>
        <w:t>声明方法</w:t>
      </w:r>
      <w:r w:rsidR="00D10BF2">
        <w:rPr>
          <w:rFonts w:hint="eastAsia"/>
        </w:rPr>
        <w:t>用于从缓存中清除值</w:t>
      </w:r>
      <w:r w:rsidR="00A54A4F">
        <w:rPr>
          <w:rFonts w:hint="eastAsia"/>
        </w:rPr>
        <w:t>。</w:t>
      </w:r>
    </w:p>
    <w:p w:rsidR="00547E43" w:rsidRPr="00427A45" w:rsidRDefault="00CC0659" w:rsidP="00427A45">
      <w:pPr>
        <w:pStyle w:val="afb"/>
        <w:numPr>
          <w:ilvl w:val="0"/>
          <w:numId w:val="19"/>
        </w:numPr>
        <w:ind w:firstLineChars="0"/>
      </w:pPr>
      <w:r>
        <w:rPr>
          <w:rFonts w:hint="eastAsia"/>
        </w:rPr>
        <w:t>@</w:t>
      </w:r>
      <w:r>
        <w:t>Caching</w:t>
      </w:r>
      <w:r>
        <w:rPr>
          <w:rFonts w:hint="eastAsia"/>
        </w:rPr>
        <w:t>：</w:t>
      </w:r>
      <w:r w:rsidR="001C0BEC">
        <w:rPr>
          <w:rFonts w:hint="eastAsia"/>
        </w:rPr>
        <w:t>分组的注解，能够同时应用多个其他的缓存注解。</w:t>
      </w:r>
    </w:p>
    <w:p w:rsidR="00AE3820" w:rsidRPr="00AE3820" w:rsidRDefault="002A23C9" w:rsidP="00AE3820">
      <w:r>
        <w:rPr>
          <w:rFonts w:hint="eastAsia"/>
        </w:rPr>
        <w:t xml:space="preserve"> </w:t>
      </w:r>
      <w:r>
        <w:t xml:space="preserve">   </w:t>
      </w:r>
      <w:r>
        <w:rPr>
          <w:rFonts w:hint="eastAsia"/>
        </w:rPr>
        <w:t>使用这些注解</w:t>
      </w:r>
      <w:r w:rsidR="007E4141">
        <w:rPr>
          <w:rFonts w:hint="eastAsia"/>
        </w:rPr>
        <w:t>和其属性值，</w:t>
      </w:r>
      <w:r>
        <w:rPr>
          <w:rFonts w:hint="eastAsia"/>
        </w:rPr>
        <w:t>可以</w:t>
      </w:r>
      <w:r w:rsidR="00780E02">
        <w:rPr>
          <w:rFonts w:hint="eastAsia"/>
        </w:rPr>
        <w:t>具体的定义方法的缓存策略</w:t>
      </w:r>
      <w:r w:rsidR="00DF4484">
        <w:rPr>
          <w:rFonts w:hint="eastAsia"/>
        </w:rPr>
        <w:t>，和缓存使用的</w:t>
      </w:r>
      <w:r w:rsidR="00DF4484">
        <w:rPr>
          <w:rFonts w:hint="eastAsia"/>
        </w:rPr>
        <w:t>key</w:t>
      </w:r>
      <w:r w:rsidR="00DF4484">
        <w:rPr>
          <w:rFonts w:hint="eastAsia"/>
        </w:rPr>
        <w:t>。</w:t>
      </w:r>
    </w:p>
    <w:p w:rsidR="00216F53" w:rsidRDefault="00216F53">
      <w:pPr>
        <w:pStyle w:val="20"/>
      </w:pPr>
      <w:bookmarkStart w:id="81" w:name="_Toc15503687"/>
      <w:r>
        <w:rPr>
          <w:rFonts w:hint="eastAsia"/>
        </w:rPr>
        <w:t>XML配置缓存</w:t>
      </w:r>
      <w:bookmarkEnd w:id="81"/>
    </w:p>
    <w:p w:rsidR="00CF6DAF" w:rsidRDefault="00647F41" w:rsidP="00DF5AF5">
      <w:r>
        <w:rPr>
          <w:rFonts w:hint="eastAsia"/>
        </w:rPr>
        <w:t>有时候使用其他的</w:t>
      </w:r>
      <w:r>
        <w:rPr>
          <w:rFonts w:hint="eastAsia"/>
        </w:rPr>
        <w:t>jar</w:t>
      </w:r>
      <w:r>
        <w:rPr>
          <w:rFonts w:hint="eastAsia"/>
        </w:rPr>
        <w:t>包时，无法添加注解，或者有时候并不想在代码上添加注解时，可以使用</w:t>
      </w:r>
      <w:r>
        <w:rPr>
          <w:rFonts w:hint="eastAsia"/>
        </w:rPr>
        <w:t>xml</w:t>
      </w:r>
      <w:r>
        <w:rPr>
          <w:rFonts w:hint="eastAsia"/>
        </w:rPr>
        <w:t>来配置缓存。</w:t>
      </w:r>
      <w:r w:rsidR="004E6B2D">
        <w:rPr>
          <w:rFonts w:hint="eastAsia"/>
        </w:rPr>
        <w:t>Spring</w:t>
      </w:r>
      <w:r w:rsidR="004E6B2D">
        <w:rPr>
          <w:rFonts w:hint="eastAsia"/>
        </w:rPr>
        <w:t>的</w:t>
      </w:r>
      <w:r w:rsidR="004E6B2D">
        <w:rPr>
          <w:rFonts w:hint="eastAsia"/>
        </w:rPr>
        <w:t>cache</w:t>
      </w:r>
      <w:r w:rsidR="004E6B2D">
        <w:rPr>
          <w:rFonts w:hint="eastAsia"/>
        </w:rPr>
        <w:t>命名空间提供</w:t>
      </w:r>
      <w:r w:rsidR="00E82279">
        <w:rPr>
          <w:rFonts w:hint="eastAsia"/>
        </w:rPr>
        <w:t>了</w:t>
      </w:r>
      <w:r w:rsidR="004E6B2D">
        <w:rPr>
          <w:rFonts w:hint="eastAsia"/>
        </w:rPr>
        <w:t>一些元素来</w:t>
      </w:r>
      <w:r w:rsidR="00EC1889">
        <w:rPr>
          <w:rFonts w:hint="eastAsia"/>
        </w:rPr>
        <w:t>配置</w:t>
      </w:r>
      <w:r w:rsidR="004D1FCE">
        <w:rPr>
          <w:rFonts w:hint="eastAsia"/>
        </w:rPr>
        <w:t>：</w:t>
      </w:r>
    </w:p>
    <w:p w:rsidR="008B6B3E" w:rsidRDefault="008B6B3E" w:rsidP="00DF5AF5">
      <w:r w:rsidRPr="008B6B3E">
        <w:t>&lt;cache:advice&gt;</w:t>
      </w:r>
      <w:r w:rsidR="00E95628">
        <w:rPr>
          <w:rFonts w:hint="eastAsia"/>
        </w:rPr>
        <w:t>：</w:t>
      </w:r>
      <w:r w:rsidR="00572433">
        <w:rPr>
          <w:rFonts w:hint="eastAsia"/>
        </w:rPr>
        <w:t>执行缓存的</w:t>
      </w:r>
      <w:r w:rsidR="00EE1EC2">
        <w:rPr>
          <w:rFonts w:hint="eastAsia"/>
        </w:rPr>
        <w:t>通知，需要结合</w:t>
      </w:r>
      <w:r w:rsidR="002835DD">
        <w:rPr>
          <w:rFonts w:hint="eastAsia"/>
        </w:rPr>
        <w:t>aop</w:t>
      </w:r>
      <w:r w:rsidR="00B246A6">
        <w:t>:advisor</w:t>
      </w:r>
      <w:r w:rsidR="00283E9C">
        <w:rPr>
          <w:rFonts w:hint="eastAsia"/>
        </w:rPr>
        <w:t>应用到</w:t>
      </w:r>
      <w:r w:rsidR="000E1CB8">
        <w:rPr>
          <w:rFonts w:hint="eastAsia"/>
        </w:rPr>
        <w:t>切点。</w:t>
      </w:r>
    </w:p>
    <w:p w:rsidR="008B6B3E" w:rsidRDefault="00371659" w:rsidP="00DF5AF5">
      <w:r w:rsidRPr="00371659">
        <w:t>&lt;cache:caching&gt;</w:t>
      </w:r>
      <w:r w:rsidR="00221B74">
        <w:rPr>
          <w:rFonts w:hint="eastAsia"/>
        </w:rPr>
        <w:t>：定义具体的</w:t>
      </w:r>
      <w:r w:rsidR="009769E9">
        <w:rPr>
          <w:rFonts w:hint="eastAsia"/>
        </w:rPr>
        <w:t>缓存的规则</w:t>
      </w:r>
    </w:p>
    <w:p w:rsidR="00371659" w:rsidRDefault="00371659" w:rsidP="00DF5AF5">
      <w:r w:rsidRPr="00371659">
        <w:t>&lt;cache:cacheable&gt;&lt;cache:cache-put&gt;&lt;cache:cache-evict&gt;</w:t>
      </w:r>
      <w:r w:rsidR="009769E9">
        <w:rPr>
          <w:rFonts w:hint="eastAsia"/>
        </w:rPr>
        <w:t>：</w:t>
      </w:r>
      <w:r w:rsidR="00D736E7">
        <w:rPr>
          <w:rFonts w:hint="eastAsia"/>
        </w:rPr>
        <w:t>同注解</w:t>
      </w:r>
    </w:p>
    <w:p w:rsidR="007339D5" w:rsidRDefault="007339D5" w:rsidP="00DF5AF5">
      <w:r>
        <w:rPr>
          <w:rFonts w:hint="eastAsia"/>
        </w:rPr>
        <w:t>一个简单的</w:t>
      </w:r>
      <w:r>
        <w:rPr>
          <w:rFonts w:hint="eastAsia"/>
        </w:rPr>
        <w:t>xml</w:t>
      </w:r>
      <w:r>
        <w:rPr>
          <w:rFonts w:hint="eastAsia"/>
        </w:rPr>
        <w:t>配置如下：</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t>&lt;cache:advice id="questionCacheAdvice"</w:t>
      </w:r>
      <w:r w:rsidR="00CF480E">
        <w:rPr>
          <w:rFonts w:ascii="Consolas" w:hAnsi="Consolas"/>
          <w:sz w:val="18"/>
        </w:rPr>
        <w:t xml:space="preserve"> </w:t>
      </w:r>
      <w:r w:rsidR="00CF480E" w:rsidRPr="00CF480E">
        <w:rPr>
          <w:rFonts w:ascii="Consolas" w:hAnsi="Consolas"/>
          <w:sz w:val="18"/>
        </w:rPr>
        <w:t>cache-manager</w:t>
      </w:r>
      <w:r w:rsidR="00CF480E">
        <w:rPr>
          <w:rFonts w:ascii="Consolas" w:hAnsi="Consolas" w:hint="eastAsia"/>
          <w:sz w:val="18"/>
        </w:rPr>
        <w:t>="</w:t>
      </w:r>
      <w:r w:rsidR="00CF480E">
        <w:rPr>
          <w:rFonts w:ascii="Consolas" w:hAnsi="Consolas"/>
          <w:sz w:val="18"/>
        </w:rPr>
        <w:t>cacheManager"</w:t>
      </w:r>
      <w:r w:rsidRPr="001A353D">
        <w:rPr>
          <w:rFonts w:ascii="Consolas" w:hAnsi="Consolas"/>
          <w:sz w:val="18"/>
        </w:rPr>
        <w:t>&gt;</w:t>
      </w:r>
      <w:r w:rsidR="00936C61">
        <w:rPr>
          <w:rFonts w:ascii="Consolas" w:hAnsi="Consolas"/>
          <w:sz w:val="18"/>
        </w:rPr>
        <w:t xml:space="preserve"> </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r>
      <w:r w:rsidRPr="001A353D">
        <w:rPr>
          <w:rFonts w:ascii="Consolas" w:hAnsi="Consolas"/>
          <w:sz w:val="18"/>
        </w:rPr>
        <w:tab/>
        <w:t>&lt;cache:caching cache="questionCache"&gt;</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r>
      <w:r w:rsidRPr="001A353D">
        <w:rPr>
          <w:rFonts w:ascii="Consolas" w:hAnsi="Consolas"/>
          <w:sz w:val="18"/>
        </w:rPr>
        <w:tab/>
      </w:r>
      <w:r w:rsidRPr="001A353D">
        <w:rPr>
          <w:rFonts w:ascii="Consolas" w:hAnsi="Consolas"/>
          <w:sz w:val="18"/>
        </w:rPr>
        <w:tab/>
        <w:t>&lt;cache:cacheable method="select*" /&gt;</w:t>
      </w:r>
      <w:r w:rsidR="00936C61">
        <w:rPr>
          <w:rFonts w:ascii="Consolas" w:hAnsi="Consolas"/>
          <w:sz w:val="18"/>
        </w:rPr>
        <w:t xml:space="preserve">  </w:t>
      </w:r>
      <w:r w:rsidR="00936C61">
        <w:rPr>
          <w:rFonts w:ascii="Consolas" w:hAnsi="Consolas" w:hint="eastAsia"/>
          <w:sz w:val="18"/>
        </w:rPr>
        <w:t>配置方法支持缓存</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r>
      <w:r w:rsidRPr="001A353D">
        <w:rPr>
          <w:rFonts w:ascii="Consolas" w:hAnsi="Consolas"/>
          <w:sz w:val="18"/>
        </w:rPr>
        <w:tab/>
        <w:t>&lt;/cache:caching&gt;</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t>&lt;/cache:advice&gt;</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t>&lt;aop:config&gt;</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r>
      <w:r w:rsidRPr="001A353D">
        <w:rPr>
          <w:rFonts w:ascii="Consolas" w:hAnsi="Consolas"/>
          <w:sz w:val="18"/>
        </w:rPr>
        <w:tab/>
        <w:t>&lt;aop:advisor advice-ref="questionCacheAdvice"</w:t>
      </w:r>
      <w:r w:rsidR="00216412">
        <w:rPr>
          <w:rFonts w:ascii="Consolas" w:hAnsi="Consolas"/>
          <w:sz w:val="18"/>
        </w:rPr>
        <w:t xml:space="preserve"> </w:t>
      </w:r>
      <w:r w:rsidR="00216412">
        <w:rPr>
          <w:rFonts w:ascii="Consolas" w:hAnsi="Consolas" w:hint="eastAsia"/>
          <w:sz w:val="18"/>
        </w:rPr>
        <w:t>应用通知到切点</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r>
      <w:r w:rsidRPr="001A353D">
        <w:rPr>
          <w:rFonts w:ascii="Consolas" w:hAnsi="Consolas"/>
          <w:sz w:val="18"/>
        </w:rPr>
        <w:tab/>
        <w:t xml:space="preserve">             pointcut="bean(questionRepository*)"</w:t>
      </w:r>
    </w:p>
    <w:p w:rsidR="007339D5" w:rsidRPr="001A353D" w:rsidRDefault="007339D5" w:rsidP="0068165C">
      <w:pPr>
        <w:spacing w:line="240" w:lineRule="auto"/>
        <w:ind w:firstLineChars="200" w:firstLine="360"/>
        <w:rPr>
          <w:rFonts w:ascii="Consolas" w:hAnsi="Consolas"/>
          <w:sz w:val="18"/>
        </w:rPr>
      </w:pPr>
      <w:r w:rsidRPr="001A353D">
        <w:rPr>
          <w:rFonts w:ascii="Consolas" w:hAnsi="Consolas"/>
          <w:sz w:val="18"/>
        </w:rPr>
        <w:tab/>
      </w:r>
      <w:r w:rsidRPr="001A353D">
        <w:rPr>
          <w:rFonts w:ascii="Consolas" w:hAnsi="Consolas"/>
          <w:sz w:val="18"/>
        </w:rPr>
        <w:tab/>
        <w:t xml:space="preserve"> /&gt;</w:t>
      </w:r>
    </w:p>
    <w:p w:rsidR="007339D5" w:rsidRPr="00CF6DAF" w:rsidRDefault="007339D5" w:rsidP="0068165C">
      <w:pPr>
        <w:spacing w:line="240" w:lineRule="auto"/>
        <w:ind w:firstLineChars="200" w:firstLine="360"/>
      </w:pPr>
      <w:r w:rsidRPr="001A353D">
        <w:rPr>
          <w:rFonts w:ascii="Consolas" w:hAnsi="Consolas"/>
          <w:sz w:val="18"/>
        </w:rPr>
        <w:lastRenderedPageBreak/>
        <w:tab/>
        <w:t>&lt;/aop:config&gt;</w:t>
      </w:r>
    </w:p>
    <w:p w:rsidR="00646293" w:rsidRDefault="00646293">
      <w:pPr>
        <w:pStyle w:val="10"/>
      </w:pPr>
      <w:r>
        <w:rPr>
          <w:rFonts w:hint="eastAsia"/>
        </w:rPr>
        <w:lastRenderedPageBreak/>
        <w:t>Spring</w:t>
      </w:r>
      <w:r w:rsidR="00766F63">
        <w:t xml:space="preserve"> </w:t>
      </w:r>
      <w:bookmarkStart w:id="82" w:name="_GoBack"/>
      <w:bookmarkEnd w:id="82"/>
      <w:r>
        <w:t>Boot</w:t>
      </w:r>
    </w:p>
    <w:sectPr w:rsidR="00646293" w:rsidSect="00C05BB8">
      <w:pgSz w:w="11906" w:h="16838" w:code="9"/>
      <w:pgMar w:top="1247" w:right="1531" w:bottom="1247" w:left="1531"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3BF6" w:rsidRDefault="00DC3BF6">
      <w:r>
        <w:separator/>
      </w:r>
    </w:p>
  </w:endnote>
  <w:endnote w:type="continuationSeparator" w:id="0">
    <w:p w:rsidR="00DC3BF6" w:rsidRDefault="00DC3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60DC" w:rsidRDefault="004360DC" w:rsidP="004B416D">
    <w:pPr>
      <w:pStyle w:val="a7"/>
    </w:pPr>
    <w:r>
      <w:ptab w:relativeTo="margin" w:alignment="right" w:leader="none"/>
    </w:r>
    <w:r>
      <w:rPr>
        <w:rFonts w:hint="eastAsia"/>
      </w:rPr>
      <w:t>第</w:t>
    </w:r>
    <w:r>
      <w:rPr>
        <w:rFonts w:hint="eastAsia"/>
      </w:rPr>
      <w:t xml:space="preserve"> </w:t>
    </w:r>
    <w:r>
      <w:fldChar w:fldCharType="begin"/>
    </w:r>
    <w:r>
      <w:instrText xml:space="preserve"> PAGE </w:instrText>
    </w:r>
    <w:r>
      <w:fldChar w:fldCharType="separate"/>
    </w:r>
    <w:r>
      <w:t>12</w:t>
    </w:r>
    <w:r>
      <w:fldChar w:fldCharType="end"/>
    </w:r>
    <w:r>
      <w:rPr>
        <w:rFonts w:hint="eastAsia"/>
      </w:rPr>
      <w:t xml:space="preserve"> </w:t>
    </w:r>
    <w:r>
      <w:rPr>
        <w:rFonts w:hint="eastAsia"/>
      </w:rPr>
      <w:t>页</w:t>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3BF6" w:rsidRDefault="00DC3BF6">
      <w:r>
        <w:separator/>
      </w:r>
    </w:p>
  </w:footnote>
  <w:footnote w:type="continuationSeparator" w:id="0">
    <w:p w:rsidR="00DC3BF6" w:rsidRDefault="00DC3B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60DC" w:rsidRDefault="004360DC">
    <w:pPr>
      <w:jc w:val="center"/>
      <w:rPr>
        <w:kern w:val="0"/>
        <w:sz w:val="21"/>
      </w:rPr>
    </w:pPr>
    <w:r>
      <w:rPr>
        <w:rFonts w:hint="eastAsia"/>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1.5pt;height:11.5pt" o:bullet="t">
        <v:imagedata r:id="rId1" o:title="msoE9"/>
      </v:shape>
    </w:pict>
  </w:numPicBullet>
  <w:abstractNum w:abstractNumId="0" w15:restartNumberingAfterBreak="0">
    <w:nsid w:val="0185755A"/>
    <w:multiLevelType w:val="hybridMultilevel"/>
    <w:tmpl w:val="80084360"/>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38B10F3"/>
    <w:multiLevelType w:val="hybridMultilevel"/>
    <w:tmpl w:val="D2EEA7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4172F7"/>
    <w:multiLevelType w:val="hybridMultilevel"/>
    <w:tmpl w:val="9D2C23B2"/>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8A71EBC"/>
    <w:multiLevelType w:val="hybridMultilevel"/>
    <w:tmpl w:val="2866501C"/>
    <w:lvl w:ilvl="0" w:tplc="D6925D1A">
      <w:start w:val="1"/>
      <w:numFmt w:val="bullet"/>
      <w:pStyle w:val="a"/>
      <w:lvlText w:val=""/>
      <w:lvlPicBulletId w:val="0"/>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4" w15:restartNumberingAfterBreak="0">
    <w:nsid w:val="1AA54FC3"/>
    <w:multiLevelType w:val="hybridMultilevel"/>
    <w:tmpl w:val="7A5A49E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86432FB"/>
    <w:multiLevelType w:val="hybridMultilevel"/>
    <w:tmpl w:val="F200A9B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4D17663"/>
    <w:multiLevelType w:val="hybridMultilevel"/>
    <w:tmpl w:val="1BF8593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5327B0B"/>
    <w:multiLevelType w:val="hybridMultilevel"/>
    <w:tmpl w:val="49D2876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66D0496"/>
    <w:multiLevelType w:val="hybridMultilevel"/>
    <w:tmpl w:val="50183EA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61507B3"/>
    <w:multiLevelType w:val="multilevel"/>
    <w:tmpl w:val="88001040"/>
    <w:lvl w:ilvl="0">
      <w:start w:val="1"/>
      <w:numFmt w:val="decimal"/>
      <w:lvlText w:val="%1"/>
      <w:lvlJc w:val="left"/>
      <w:pPr>
        <w:tabs>
          <w:tab w:val="num" w:pos="432"/>
        </w:tabs>
        <w:ind w:left="432" w:hanging="432"/>
      </w:pPr>
      <w:rPr>
        <w:rFonts w:ascii="Arial Black" w:eastAsia="黑体" w:hAnsi="Arial Black" w:hint="default"/>
        <w:b/>
        <w:i w:val="0"/>
        <w:sz w:val="36"/>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0" w15:restartNumberingAfterBreak="0">
    <w:nsid w:val="69761313"/>
    <w:multiLevelType w:val="hybridMultilevel"/>
    <w:tmpl w:val="C780297E"/>
    <w:lvl w:ilvl="0" w:tplc="1B6417EC">
      <w:start w:val="1"/>
      <w:numFmt w:val="decimal"/>
      <w:pStyle w:val="1"/>
      <w:lvlText w:val="%1."/>
      <w:lvlJc w:val="left"/>
      <w:pPr>
        <w:tabs>
          <w:tab w:val="num" w:pos="840"/>
        </w:tabs>
        <w:ind w:left="840" w:hanging="420"/>
      </w:pPr>
    </w:lvl>
    <w:lvl w:ilvl="1" w:tplc="D2BAA67A">
      <w:start w:val="1"/>
      <w:numFmt w:val="lowerLetter"/>
      <w:pStyle w:val="2"/>
      <w:lvlText w:val="%2)"/>
      <w:lvlJc w:val="left"/>
      <w:pPr>
        <w:tabs>
          <w:tab w:val="num" w:pos="1260"/>
        </w:tabs>
        <w:ind w:left="1260" w:hanging="420"/>
      </w:pPr>
    </w:lvl>
    <w:lvl w:ilvl="2" w:tplc="F1865AD0">
      <w:start w:val="1"/>
      <w:numFmt w:val="lowerRoman"/>
      <w:pStyle w:val="3"/>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6CC330FA"/>
    <w:multiLevelType w:val="hybridMultilevel"/>
    <w:tmpl w:val="286C424E"/>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6FBF480C"/>
    <w:multiLevelType w:val="multilevel"/>
    <w:tmpl w:val="F2069A40"/>
    <w:lvl w:ilvl="0">
      <w:start w:val="1"/>
      <w:numFmt w:val="decimal"/>
      <w:pStyle w:val="10"/>
      <w:lvlText w:val="%1."/>
      <w:lvlJc w:val="left"/>
      <w:pPr>
        <w:tabs>
          <w:tab w:val="num" w:pos="360"/>
        </w:tabs>
        <w:ind w:left="0" w:firstLine="0"/>
      </w:pPr>
      <w:rPr>
        <w:rFonts w:hint="eastAsia"/>
      </w:rPr>
    </w:lvl>
    <w:lvl w:ilvl="1">
      <w:start w:val="1"/>
      <w:numFmt w:val="decimal"/>
      <w:pStyle w:val="20"/>
      <w:lvlText w:val="%1.%2."/>
      <w:lvlJc w:val="left"/>
      <w:pPr>
        <w:tabs>
          <w:tab w:val="num" w:pos="360"/>
        </w:tabs>
        <w:ind w:left="0" w:firstLine="0"/>
      </w:pPr>
      <w:rPr>
        <w:rFonts w:hint="eastAsia"/>
      </w:rPr>
    </w:lvl>
    <w:lvl w:ilvl="2">
      <w:start w:val="1"/>
      <w:numFmt w:val="decimal"/>
      <w:pStyle w:val="30"/>
      <w:lvlText w:val="%1.%2.%3."/>
      <w:lvlJc w:val="left"/>
      <w:pPr>
        <w:tabs>
          <w:tab w:val="num" w:pos="720"/>
        </w:tabs>
        <w:ind w:left="0" w:firstLine="0"/>
      </w:pPr>
      <w:rPr>
        <w:rFonts w:hint="eastAsia"/>
      </w:rPr>
    </w:lvl>
    <w:lvl w:ilvl="3">
      <w:start w:val="1"/>
      <w:numFmt w:val="decimal"/>
      <w:pStyle w:val="4"/>
      <w:lvlText w:val="%1.%2.%3.%4."/>
      <w:lvlJc w:val="left"/>
      <w:pPr>
        <w:tabs>
          <w:tab w:val="num" w:pos="720"/>
        </w:tabs>
        <w:ind w:left="0" w:firstLine="0"/>
      </w:pPr>
      <w:rPr>
        <w:rFonts w:hint="eastAsia"/>
      </w:rPr>
    </w:lvl>
    <w:lvl w:ilvl="4">
      <w:start w:val="1"/>
      <w:numFmt w:val="decimal"/>
      <w:pStyle w:val="5"/>
      <w:lvlText w:val="%1.%2.%3.%4.%5."/>
      <w:lvlJc w:val="left"/>
      <w:pPr>
        <w:tabs>
          <w:tab w:val="num" w:pos="1080"/>
        </w:tabs>
        <w:ind w:left="0" w:firstLine="0"/>
      </w:pPr>
      <w:rPr>
        <w:rFonts w:hint="eastAsia"/>
      </w:rPr>
    </w:lvl>
    <w:lvl w:ilvl="5">
      <w:start w:val="1"/>
      <w:numFmt w:val="decimal"/>
      <w:lvlText w:val="%1.%2.%3.%4.%5.%6."/>
      <w:lvlJc w:val="left"/>
      <w:pPr>
        <w:tabs>
          <w:tab w:val="num" w:pos="1080"/>
        </w:tabs>
        <w:ind w:left="0" w:firstLine="0"/>
      </w:pPr>
      <w:rPr>
        <w:rFonts w:hint="eastAsia"/>
      </w:rPr>
    </w:lvl>
    <w:lvl w:ilvl="6">
      <w:start w:val="1"/>
      <w:numFmt w:val="decimal"/>
      <w:lvlText w:val="%1.%2.%3.%4.%5.%6.%7."/>
      <w:lvlJc w:val="left"/>
      <w:pPr>
        <w:tabs>
          <w:tab w:val="num" w:pos="1440"/>
        </w:tabs>
        <w:ind w:left="0" w:firstLine="0"/>
      </w:pPr>
      <w:rPr>
        <w:rFonts w:hint="eastAsia"/>
      </w:rPr>
    </w:lvl>
    <w:lvl w:ilvl="7">
      <w:start w:val="1"/>
      <w:numFmt w:val="decimal"/>
      <w:lvlText w:val="%1.%2.%3.%4.%5.%6.%7.%8."/>
      <w:lvlJc w:val="left"/>
      <w:pPr>
        <w:tabs>
          <w:tab w:val="num" w:pos="1440"/>
        </w:tabs>
        <w:ind w:left="0" w:firstLine="0"/>
      </w:pPr>
      <w:rPr>
        <w:rFonts w:hint="eastAsia"/>
      </w:rPr>
    </w:lvl>
    <w:lvl w:ilvl="8">
      <w:start w:val="1"/>
      <w:numFmt w:val="decimal"/>
      <w:lvlText w:val="%1.%2.%3.%4.%5.%6.%7.%8.%9."/>
      <w:lvlJc w:val="left"/>
      <w:pPr>
        <w:tabs>
          <w:tab w:val="num" w:pos="1440"/>
        </w:tabs>
        <w:ind w:left="0" w:firstLine="0"/>
      </w:pPr>
      <w:rPr>
        <w:rFonts w:hint="eastAsia"/>
      </w:rPr>
    </w:lvl>
  </w:abstractNum>
  <w:abstractNum w:abstractNumId="13" w15:restartNumberingAfterBreak="0">
    <w:nsid w:val="726969E1"/>
    <w:multiLevelType w:val="hybridMultilevel"/>
    <w:tmpl w:val="5D68F6C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9C84294"/>
    <w:multiLevelType w:val="hybridMultilevel"/>
    <w:tmpl w:val="D5F00FA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E002076"/>
    <w:multiLevelType w:val="hybridMultilevel"/>
    <w:tmpl w:val="2722858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12"/>
  </w:num>
  <w:num w:numId="3">
    <w:abstractNumId w:val="12"/>
  </w:num>
  <w:num w:numId="4">
    <w:abstractNumId w:val="12"/>
  </w:num>
  <w:num w:numId="5">
    <w:abstractNumId w:val="12"/>
  </w:num>
  <w:num w:numId="6">
    <w:abstractNumId w:val="12"/>
  </w:num>
  <w:num w:numId="7">
    <w:abstractNumId w:val="10"/>
  </w:num>
  <w:num w:numId="8">
    <w:abstractNumId w:val="3"/>
  </w:num>
  <w:num w:numId="9">
    <w:abstractNumId w:val="7"/>
  </w:num>
  <w:num w:numId="10">
    <w:abstractNumId w:val="11"/>
  </w:num>
  <w:num w:numId="11">
    <w:abstractNumId w:val="4"/>
  </w:num>
  <w:num w:numId="12">
    <w:abstractNumId w:val="13"/>
  </w:num>
  <w:num w:numId="13">
    <w:abstractNumId w:val="14"/>
  </w:num>
  <w:num w:numId="14">
    <w:abstractNumId w:val="0"/>
  </w:num>
  <w:num w:numId="15">
    <w:abstractNumId w:val="2"/>
  </w:num>
  <w:num w:numId="16">
    <w:abstractNumId w:val="5"/>
  </w:num>
  <w:num w:numId="17">
    <w:abstractNumId w:val="15"/>
  </w:num>
  <w:num w:numId="18">
    <w:abstractNumId w:val="8"/>
  </w:num>
  <w:num w:numId="19">
    <w:abstractNumId w:val="6"/>
  </w:num>
  <w:num w:numId="20">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1BD"/>
    <w:rsid w:val="00000045"/>
    <w:rsid w:val="00000301"/>
    <w:rsid w:val="000003C3"/>
    <w:rsid w:val="000004FD"/>
    <w:rsid w:val="00000600"/>
    <w:rsid w:val="00001C28"/>
    <w:rsid w:val="000020C9"/>
    <w:rsid w:val="00002288"/>
    <w:rsid w:val="000022BE"/>
    <w:rsid w:val="00002469"/>
    <w:rsid w:val="0000256D"/>
    <w:rsid w:val="00002E5D"/>
    <w:rsid w:val="00003304"/>
    <w:rsid w:val="000033D5"/>
    <w:rsid w:val="00003F2D"/>
    <w:rsid w:val="00005337"/>
    <w:rsid w:val="00005820"/>
    <w:rsid w:val="00005E65"/>
    <w:rsid w:val="0000638A"/>
    <w:rsid w:val="000064A8"/>
    <w:rsid w:val="00006E49"/>
    <w:rsid w:val="000070EC"/>
    <w:rsid w:val="00007230"/>
    <w:rsid w:val="000078C9"/>
    <w:rsid w:val="000078E5"/>
    <w:rsid w:val="00010147"/>
    <w:rsid w:val="00010162"/>
    <w:rsid w:val="0001016A"/>
    <w:rsid w:val="000104CB"/>
    <w:rsid w:val="0001083E"/>
    <w:rsid w:val="000109B4"/>
    <w:rsid w:val="00011DC9"/>
    <w:rsid w:val="00011E29"/>
    <w:rsid w:val="00011E48"/>
    <w:rsid w:val="00011EEC"/>
    <w:rsid w:val="0001207F"/>
    <w:rsid w:val="00012674"/>
    <w:rsid w:val="00013664"/>
    <w:rsid w:val="000139A7"/>
    <w:rsid w:val="00013DC3"/>
    <w:rsid w:val="00014924"/>
    <w:rsid w:val="00014C10"/>
    <w:rsid w:val="00014F54"/>
    <w:rsid w:val="000151AE"/>
    <w:rsid w:val="000166BC"/>
    <w:rsid w:val="00016FC9"/>
    <w:rsid w:val="00017706"/>
    <w:rsid w:val="000200A2"/>
    <w:rsid w:val="0002018D"/>
    <w:rsid w:val="00020C7C"/>
    <w:rsid w:val="000219A2"/>
    <w:rsid w:val="00021A2B"/>
    <w:rsid w:val="000220BA"/>
    <w:rsid w:val="00022549"/>
    <w:rsid w:val="00022999"/>
    <w:rsid w:val="00022C72"/>
    <w:rsid w:val="00022CB6"/>
    <w:rsid w:val="00022E31"/>
    <w:rsid w:val="0002342A"/>
    <w:rsid w:val="00023E6C"/>
    <w:rsid w:val="0002433C"/>
    <w:rsid w:val="000245B9"/>
    <w:rsid w:val="00024876"/>
    <w:rsid w:val="00024A86"/>
    <w:rsid w:val="00024EC0"/>
    <w:rsid w:val="00024FDB"/>
    <w:rsid w:val="00025C33"/>
    <w:rsid w:val="00026780"/>
    <w:rsid w:val="00027BD9"/>
    <w:rsid w:val="00027E99"/>
    <w:rsid w:val="000304F8"/>
    <w:rsid w:val="0003072D"/>
    <w:rsid w:val="00030E0C"/>
    <w:rsid w:val="00031539"/>
    <w:rsid w:val="000318B7"/>
    <w:rsid w:val="00031A59"/>
    <w:rsid w:val="00031D0E"/>
    <w:rsid w:val="00031E19"/>
    <w:rsid w:val="00031EB2"/>
    <w:rsid w:val="00032221"/>
    <w:rsid w:val="0003258B"/>
    <w:rsid w:val="00032DA7"/>
    <w:rsid w:val="000332E5"/>
    <w:rsid w:val="00033464"/>
    <w:rsid w:val="00033600"/>
    <w:rsid w:val="00033714"/>
    <w:rsid w:val="00034088"/>
    <w:rsid w:val="00034184"/>
    <w:rsid w:val="0003458B"/>
    <w:rsid w:val="00034B1E"/>
    <w:rsid w:val="00034B4F"/>
    <w:rsid w:val="000350B8"/>
    <w:rsid w:val="000357E7"/>
    <w:rsid w:val="00035AD7"/>
    <w:rsid w:val="00036E45"/>
    <w:rsid w:val="00036FBB"/>
    <w:rsid w:val="00037271"/>
    <w:rsid w:val="00040BC8"/>
    <w:rsid w:val="00040C8F"/>
    <w:rsid w:val="00041375"/>
    <w:rsid w:val="0004190F"/>
    <w:rsid w:val="00041914"/>
    <w:rsid w:val="00041F21"/>
    <w:rsid w:val="00043BD3"/>
    <w:rsid w:val="0004430B"/>
    <w:rsid w:val="00044627"/>
    <w:rsid w:val="00044A75"/>
    <w:rsid w:val="00045263"/>
    <w:rsid w:val="0004562E"/>
    <w:rsid w:val="00045AE5"/>
    <w:rsid w:val="00045B4A"/>
    <w:rsid w:val="00045B55"/>
    <w:rsid w:val="0004608A"/>
    <w:rsid w:val="0004695B"/>
    <w:rsid w:val="00046BF9"/>
    <w:rsid w:val="00046E1E"/>
    <w:rsid w:val="00046EE0"/>
    <w:rsid w:val="00046FEA"/>
    <w:rsid w:val="00047002"/>
    <w:rsid w:val="00047313"/>
    <w:rsid w:val="000506AE"/>
    <w:rsid w:val="00050AD5"/>
    <w:rsid w:val="000511CE"/>
    <w:rsid w:val="000518AD"/>
    <w:rsid w:val="000520C1"/>
    <w:rsid w:val="000526B9"/>
    <w:rsid w:val="0005291E"/>
    <w:rsid w:val="00053E93"/>
    <w:rsid w:val="000540CA"/>
    <w:rsid w:val="000544DC"/>
    <w:rsid w:val="00054779"/>
    <w:rsid w:val="00054845"/>
    <w:rsid w:val="00055591"/>
    <w:rsid w:val="000566D6"/>
    <w:rsid w:val="00056736"/>
    <w:rsid w:val="00056DA1"/>
    <w:rsid w:val="00057B6C"/>
    <w:rsid w:val="0006086B"/>
    <w:rsid w:val="00061532"/>
    <w:rsid w:val="00061596"/>
    <w:rsid w:val="00061D64"/>
    <w:rsid w:val="00061EF4"/>
    <w:rsid w:val="00062077"/>
    <w:rsid w:val="00063454"/>
    <w:rsid w:val="00063691"/>
    <w:rsid w:val="00063C4D"/>
    <w:rsid w:val="000643A5"/>
    <w:rsid w:val="0006473A"/>
    <w:rsid w:val="000647A8"/>
    <w:rsid w:val="000649DA"/>
    <w:rsid w:val="0006551C"/>
    <w:rsid w:val="000657E9"/>
    <w:rsid w:val="0006641A"/>
    <w:rsid w:val="00066FD0"/>
    <w:rsid w:val="0007063C"/>
    <w:rsid w:val="00070C25"/>
    <w:rsid w:val="0007114C"/>
    <w:rsid w:val="00071436"/>
    <w:rsid w:val="000716F6"/>
    <w:rsid w:val="00071D8F"/>
    <w:rsid w:val="00071DD1"/>
    <w:rsid w:val="0007212C"/>
    <w:rsid w:val="0007231D"/>
    <w:rsid w:val="0007231E"/>
    <w:rsid w:val="00072DE0"/>
    <w:rsid w:val="00072E08"/>
    <w:rsid w:val="00072EBE"/>
    <w:rsid w:val="00072FA3"/>
    <w:rsid w:val="000734EC"/>
    <w:rsid w:val="000735DE"/>
    <w:rsid w:val="000738AF"/>
    <w:rsid w:val="000738ED"/>
    <w:rsid w:val="00073B13"/>
    <w:rsid w:val="000750ED"/>
    <w:rsid w:val="00075352"/>
    <w:rsid w:val="0007580B"/>
    <w:rsid w:val="00075EFB"/>
    <w:rsid w:val="000762CB"/>
    <w:rsid w:val="00076356"/>
    <w:rsid w:val="00076BAD"/>
    <w:rsid w:val="000773E7"/>
    <w:rsid w:val="000774D7"/>
    <w:rsid w:val="000779FA"/>
    <w:rsid w:val="00077E89"/>
    <w:rsid w:val="00077EF4"/>
    <w:rsid w:val="000803D9"/>
    <w:rsid w:val="00080C52"/>
    <w:rsid w:val="00081059"/>
    <w:rsid w:val="000813EF"/>
    <w:rsid w:val="00081415"/>
    <w:rsid w:val="000814B5"/>
    <w:rsid w:val="000819EA"/>
    <w:rsid w:val="00081CD6"/>
    <w:rsid w:val="00082C2A"/>
    <w:rsid w:val="000830C0"/>
    <w:rsid w:val="0008402B"/>
    <w:rsid w:val="0008403B"/>
    <w:rsid w:val="00084C74"/>
    <w:rsid w:val="00084DD4"/>
    <w:rsid w:val="0008509C"/>
    <w:rsid w:val="0008560E"/>
    <w:rsid w:val="000858A3"/>
    <w:rsid w:val="000859BA"/>
    <w:rsid w:val="00085CCC"/>
    <w:rsid w:val="00086A0F"/>
    <w:rsid w:val="00086CD2"/>
    <w:rsid w:val="00086E64"/>
    <w:rsid w:val="00087736"/>
    <w:rsid w:val="00087953"/>
    <w:rsid w:val="000904DF"/>
    <w:rsid w:val="00090A95"/>
    <w:rsid w:val="00090ABD"/>
    <w:rsid w:val="00090B29"/>
    <w:rsid w:val="00090B64"/>
    <w:rsid w:val="000915E7"/>
    <w:rsid w:val="00092358"/>
    <w:rsid w:val="00092827"/>
    <w:rsid w:val="00092D96"/>
    <w:rsid w:val="000932AE"/>
    <w:rsid w:val="00093BD6"/>
    <w:rsid w:val="000942C6"/>
    <w:rsid w:val="00094DC5"/>
    <w:rsid w:val="00094E23"/>
    <w:rsid w:val="000952AD"/>
    <w:rsid w:val="000952DD"/>
    <w:rsid w:val="000957F0"/>
    <w:rsid w:val="000959C2"/>
    <w:rsid w:val="0009705F"/>
    <w:rsid w:val="00097537"/>
    <w:rsid w:val="000975ED"/>
    <w:rsid w:val="00097E05"/>
    <w:rsid w:val="000A07B7"/>
    <w:rsid w:val="000A0834"/>
    <w:rsid w:val="000A173A"/>
    <w:rsid w:val="000A17D4"/>
    <w:rsid w:val="000A2516"/>
    <w:rsid w:val="000A26C5"/>
    <w:rsid w:val="000A2F6F"/>
    <w:rsid w:val="000A32BE"/>
    <w:rsid w:val="000A3648"/>
    <w:rsid w:val="000A3A19"/>
    <w:rsid w:val="000A43DF"/>
    <w:rsid w:val="000A454D"/>
    <w:rsid w:val="000A461C"/>
    <w:rsid w:val="000A46F7"/>
    <w:rsid w:val="000A4834"/>
    <w:rsid w:val="000A4AD9"/>
    <w:rsid w:val="000A5BF7"/>
    <w:rsid w:val="000A5C92"/>
    <w:rsid w:val="000A5E2D"/>
    <w:rsid w:val="000A5EDD"/>
    <w:rsid w:val="000A6184"/>
    <w:rsid w:val="000A63CB"/>
    <w:rsid w:val="000A6418"/>
    <w:rsid w:val="000A6810"/>
    <w:rsid w:val="000A785B"/>
    <w:rsid w:val="000B03A5"/>
    <w:rsid w:val="000B06C7"/>
    <w:rsid w:val="000B13AC"/>
    <w:rsid w:val="000B1AFC"/>
    <w:rsid w:val="000B2C45"/>
    <w:rsid w:val="000B2CFF"/>
    <w:rsid w:val="000B2F85"/>
    <w:rsid w:val="000B31CF"/>
    <w:rsid w:val="000B3309"/>
    <w:rsid w:val="000B338E"/>
    <w:rsid w:val="000B39D9"/>
    <w:rsid w:val="000B3C3A"/>
    <w:rsid w:val="000B4918"/>
    <w:rsid w:val="000B4A7C"/>
    <w:rsid w:val="000B4AFF"/>
    <w:rsid w:val="000B4DDF"/>
    <w:rsid w:val="000B4EF1"/>
    <w:rsid w:val="000B4F73"/>
    <w:rsid w:val="000B5C70"/>
    <w:rsid w:val="000B5CCF"/>
    <w:rsid w:val="000B628E"/>
    <w:rsid w:val="000B62AF"/>
    <w:rsid w:val="000B659C"/>
    <w:rsid w:val="000B6674"/>
    <w:rsid w:val="000B66F5"/>
    <w:rsid w:val="000B6D43"/>
    <w:rsid w:val="000B70CE"/>
    <w:rsid w:val="000B725D"/>
    <w:rsid w:val="000B7D7A"/>
    <w:rsid w:val="000B7F48"/>
    <w:rsid w:val="000C06A1"/>
    <w:rsid w:val="000C0E6F"/>
    <w:rsid w:val="000C19BB"/>
    <w:rsid w:val="000C1F8D"/>
    <w:rsid w:val="000C2298"/>
    <w:rsid w:val="000C263E"/>
    <w:rsid w:val="000C2ADF"/>
    <w:rsid w:val="000C314D"/>
    <w:rsid w:val="000C3809"/>
    <w:rsid w:val="000C38A5"/>
    <w:rsid w:val="000C3C61"/>
    <w:rsid w:val="000C4528"/>
    <w:rsid w:val="000C486B"/>
    <w:rsid w:val="000C50FB"/>
    <w:rsid w:val="000C5D29"/>
    <w:rsid w:val="000C5DB0"/>
    <w:rsid w:val="000C5DF1"/>
    <w:rsid w:val="000C6357"/>
    <w:rsid w:val="000C6ABC"/>
    <w:rsid w:val="000C6F6F"/>
    <w:rsid w:val="000C72BA"/>
    <w:rsid w:val="000C7596"/>
    <w:rsid w:val="000C7985"/>
    <w:rsid w:val="000D072E"/>
    <w:rsid w:val="000D07EF"/>
    <w:rsid w:val="000D13F7"/>
    <w:rsid w:val="000D2CA9"/>
    <w:rsid w:val="000D32B2"/>
    <w:rsid w:val="000D3A4C"/>
    <w:rsid w:val="000D3AAE"/>
    <w:rsid w:val="000D3E77"/>
    <w:rsid w:val="000D3E7F"/>
    <w:rsid w:val="000D455D"/>
    <w:rsid w:val="000D4994"/>
    <w:rsid w:val="000D4DF7"/>
    <w:rsid w:val="000D501E"/>
    <w:rsid w:val="000D507A"/>
    <w:rsid w:val="000D57C3"/>
    <w:rsid w:val="000D57F7"/>
    <w:rsid w:val="000D5DAD"/>
    <w:rsid w:val="000D6888"/>
    <w:rsid w:val="000D7E64"/>
    <w:rsid w:val="000E02B9"/>
    <w:rsid w:val="000E05A6"/>
    <w:rsid w:val="000E09CA"/>
    <w:rsid w:val="000E146E"/>
    <w:rsid w:val="000E1CB8"/>
    <w:rsid w:val="000E1FA8"/>
    <w:rsid w:val="000E254C"/>
    <w:rsid w:val="000E2717"/>
    <w:rsid w:val="000E298E"/>
    <w:rsid w:val="000E2F7F"/>
    <w:rsid w:val="000E3580"/>
    <w:rsid w:val="000E3977"/>
    <w:rsid w:val="000E4424"/>
    <w:rsid w:val="000E4D33"/>
    <w:rsid w:val="000E6A6A"/>
    <w:rsid w:val="000F0205"/>
    <w:rsid w:val="000F0468"/>
    <w:rsid w:val="000F0AB6"/>
    <w:rsid w:val="000F10A7"/>
    <w:rsid w:val="000F129F"/>
    <w:rsid w:val="000F13DF"/>
    <w:rsid w:val="000F1B1F"/>
    <w:rsid w:val="000F1B5B"/>
    <w:rsid w:val="000F1E30"/>
    <w:rsid w:val="000F22F5"/>
    <w:rsid w:val="000F3A58"/>
    <w:rsid w:val="000F4984"/>
    <w:rsid w:val="000F4BB1"/>
    <w:rsid w:val="000F5288"/>
    <w:rsid w:val="000F53D9"/>
    <w:rsid w:val="000F6EB4"/>
    <w:rsid w:val="000F710C"/>
    <w:rsid w:val="000F7A3E"/>
    <w:rsid w:val="00100304"/>
    <w:rsid w:val="001003BD"/>
    <w:rsid w:val="0010062E"/>
    <w:rsid w:val="0010130F"/>
    <w:rsid w:val="001013A6"/>
    <w:rsid w:val="00101912"/>
    <w:rsid w:val="00101C47"/>
    <w:rsid w:val="00101FAB"/>
    <w:rsid w:val="00102006"/>
    <w:rsid w:val="0010237B"/>
    <w:rsid w:val="001023F4"/>
    <w:rsid w:val="001025F1"/>
    <w:rsid w:val="0010260F"/>
    <w:rsid w:val="00102622"/>
    <w:rsid w:val="00102F96"/>
    <w:rsid w:val="00103884"/>
    <w:rsid w:val="0010394C"/>
    <w:rsid w:val="00104282"/>
    <w:rsid w:val="00104A8F"/>
    <w:rsid w:val="00104D9B"/>
    <w:rsid w:val="00104DCD"/>
    <w:rsid w:val="001053C3"/>
    <w:rsid w:val="00105D99"/>
    <w:rsid w:val="0010600B"/>
    <w:rsid w:val="00106057"/>
    <w:rsid w:val="00106DB6"/>
    <w:rsid w:val="00107252"/>
    <w:rsid w:val="00110124"/>
    <w:rsid w:val="00110391"/>
    <w:rsid w:val="00110858"/>
    <w:rsid w:val="00110F94"/>
    <w:rsid w:val="00111466"/>
    <w:rsid w:val="001115A3"/>
    <w:rsid w:val="00112C8F"/>
    <w:rsid w:val="001131A1"/>
    <w:rsid w:val="001133A3"/>
    <w:rsid w:val="001133E0"/>
    <w:rsid w:val="00113488"/>
    <w:rsid w:val="00113AB1"/>
    <w:rsid w:val="00114B51"/>
    <w:rsid w:val="00114FCE"/>
    <w:rsid w:val="001152DF"/>
    <w:rsid w:val="0011530D"/>
    <w:rsid w:val="00115650"/>
    <w:rsid w:val="001167D3"/>
    <w:rsid w:val="00116B27"/>
    <w:rsid w:val="00116C0D"/>
    <w:rsid w:val="00117088"/>
    <w:rsid w:val="0011756B"/>
    <w:rsid w:val="00117BC7"/>
    <w:rsid w:val="00117F56"/>
    <w:rsid w:val="0012005B"/>
    <w:rsid w:val="001206A4"/>
    <w:rsid w:val="00120FF9"/>
    <w:rsid w:val="001210BF"/>
    <w:rsid w:val="00121300"/>
    <w:rsid w:val="00121645"/>
    <w:rsid w:val="001217BC"/>
    <w:rsid w:val="0012198C"/>
    <w:rsid w:val="00121A69"/>
    <w:rsid w:val="00121B38"/>
    <w:rsid w:val="00121B50"/>
    <w:rsid w:val="00121FD0"/>
    <w:rsid w:val="001223CF"/>
    <w:rsid w:val="00122466"/>
    <w:rsid w:val="001228E9"/>
    <w:rsid w:val="00122BDD"/>
    <w:rsid w:val="00122E92"/>
    <w:rsid w:val="00122F6A"/>
    <w:rsid w:val="001235AA"/>
    <w:rsid w:val="00123D54"/>
    <w:rsid w:val="00123D5A"/>
    <w:rsid w:val="00123F46"/>
    <w:rsid w:val="00124277"/>
    <w:rsid w:val="001243D0"/>
    <w:rsid w:val="001244FA"/>
    <w:rsid w:val="001246F4"/>
    <w:rsid w:val="001249A7"/>
    <w:rsid w:val="00124EB5"/>
    <w:rsid w:val="00125007"/>
    <w:rsid w:val="00125132"/>
    <w:rsid w:val="00125788"/>
    <w:rsid w:val="00125ED7"/>
    <w:rsid w:val="001264C6"/>
    <w:rsid w:val="001265C1"/>
    <w:rsid w:val="00126666"/>
    <w:rsid w:val="00126A7F"/>
    <w:rsid w:val="0012708E"/>
    <w:rsid w:val="00131053"/>
    <w:rsid w:val="0013130C"/>
    <w:rsid w:val="001318B2"/>
    <w:rsid w:val="00131FC7"/>
    <w:rsid w:val="00132218"/>
    <w:rsid w:val="00132ACF"/>
    <w:rsid w:val="00132AE1"/>
    <w:rsid w:val="00133CA9"/>
    <w:rsid w:val="00133EC4"/>
    <w:rsid w:val="00135C2E"/>
    <w:rsid w:val="00135FB6"/>
    <w:rsid w:val="0013683B"/>
    <w:rsid w:val="001370D4"/>
    <w:rsid w:val="001373C3"/>
    <w:rsid w:val="001373EA"/>
    <w:rsid w:val="00137933"/>
    <w:rsid w:val="00137ABB"/>
    <w:rsid w:val="00137AE5"/>
    <w:rsid w:val="00137B9A"/>
    <w:rsid w:val="00137C8E"/>
    <w:rsid w:val="00137EA4"/>
    <w:rsid w:val="00140058"/>
    <w:rsid w:val="00140209"/>
    <w:rsid w:val="00140429"/>
    <w:rsid w:val="001405F3"/>
    <w:rsid w:val="00140B59"/>
    <w:rsid w:val="0014113A"/>
    <w:rsid w:val="00141169"/>
    <w:rsid w:val="00141D46"/>
    <w:rsid w:val="001426CE"/>
    <w:rsid w:val="00142A0E"/>
    <w:rsid w:val="00142B74"/>
    <w:rsid w:val="00143A53"/>
    <w:rsid w:val="00143B76"/>
    <w:rsid w:val="00143B93"/>
    <w:rsid w:val="00143BEE"/>
    <w:rsid w:val="00144910"/>
    <w:rsid w:val="00145D00"/>
    <w:rsid w:val="00146065"/>
    <w:rsid w:val="00146619"/>
    <w:rsid w:val="001469EA"/>
    <w:rsid w:val="00146E10"/>
    <w:rsid w:val="001473C2"/>
    <w:rsid w:val="00147FF8"/>
    <w:rsid w:val="00150813"/>
    <w:rsid w:val="00151190"/>
    <w:rsid w:val="001511C1"/>
    <w:rsid w:val="00151EBE"/>
    <w:rsid w:val="00152158"/>
    <w:rsid w:val="00152492"/>
    <w:rsid w:val="00152742"/>
    <w:rsid w:val="001535D1"/>
    <w:rsid w:val="0015371C"/>
    <w:rsid w:val="00153832"/>
    <w:rsid w:val="0015405E"/>
    <w:rsid w:val="00154075"/>
    <w:rsid w:val="0015427F"/>
    <w:rsid w:val="001547EE"/>
    <w:rsid w:val="00154872"/>
    <w:rsid w:val="00154FC5"/>
    <w:rsid w:val="00155411"/>
    <w:rsid w:val="00155722"/>
    <w:rsid w:val="00155A97"/>
    <w:rsid w:val="00155BDD"/>
    <w:rsid w:val="0015639B"/>
    <w:rsid w:val="00156701"/>
    <w:rsid w:val="00160903"/>
    <w:rsid w:val="001613FC"/>
    <w:rsid w:val="001622FE"/>
    <w:rsid w:val="0016233E"/>
    <w:rsid w:val="00162556"/>
    <w:rsid w:val="00162DE9"/>
    <w:rsid w:val="0016303A"/>
    <w:rsid w:val="0016349C"/>
    <w:rsid w:val="00163C37"/>
    <w:rsid w:val="00164C6E"/>
    <w:rsid w:val="00164D9E"/>
    <w:rsid w:val="00164E19"/>
    <w:rsid w:val="00164FE1"/>
    <w:rsid w:val="001653AA"/>
    <w:rsid w:val="001658DC"/>
    <w:rsid w:val="001660E8"/>
    <w:rsid w:val="001663F1"/>
    <w:rsid w:val="00166ED5"/>
    <w:rsid w:val="00167208"/>
    <w:rsid w:val="001673C0"/>
    <w:rsid w:val="001674F0"/>
    <w:rsid w:val="00170061"/>
    <w:rsid w:val="00170738"/>
    <w:rsid w:val="00170898"/>
    <w:rsid w:val="00170AB3"/>
    <w:rsid w:val="00170D1A"/>
    <w:rsid w:val="001726E1"/>
    <w:rsid w:val="00172911"/>
    <w:rsid w:val="00173099"/>
    <w:rsid w:val="001733CD"/>
    <w:rsid w:val="001735F7"/>
    <w:rsid w:val="00173784"/>
    <w:rsid w:val="00173D45"/>
    <w:rsid w:val="00173F71"/>
    <w:rsid w:val="00174C4D"/>
    <w:rsid w:val="0017517B"/>
    <w:rsid w:val="001754A9"/>
    <w:rsid w:val="001755C9"/>
    <w:rsid w:val="001757B9"/>
    <w:rsid w:val="00176016"/>
    <w:rsid w:val="0017635F"/>
    <w:rsid w:val="00176778"/>
    <w:rsid w:val="00176F81"/>
    <w:rsid w:val="00177634"/>
    <w:rsid w:val="0017777E"/>
    <w:rsid w:val="001777DC"/>
    <w:rsid w:val="001802A5"/>
    <w:rsid w:val="00180CA6"/>
    <w:rsid w:val="00180E1E"/>
    <w:rsid w:val="00180F6B"/>
    <w:rsid w:val="00181548"/>
    <w:rsid w:val="001817C0"/>
    <w:rsid w:val="00181EE7"/>
    <w:rsid w:val="001823DF"/>
    <w:rsid w:val="0018240C"/>
    <w:rsid w:val="00182A49"/>
    <w:rsid w:val="00182FCC"/>
    <w:rsid w:val="0018327C"/>
    <w:rsid w:val="00184124"/>
    <w:rsid w:val="00184447"/>
    <w:rsid w:val="0018452B"/>
    <w:rsid w:val="001845BD"/>
    <w:rsid w:val="001846C2"/>
    <w:rsid w:val="00184978"/>
    <w:rsid w:val="0018600A"/>
    <w:rsid w:val="001862DE"/>
    <w:rsid w:val="00187675"/>
    <w:rsid w:val="001878D1"/>
    <w:rsid w:val="00187C5A"/>
    <w:rsid w:val="00187DE7"/>
    <w:rsid w:val="00187F7D"/>
    <w:rsid w:val="00190AB0"/>
    <w:rsid w:val="00191248"/>
    <w:rsid w:val="00191600"/>
    <w:rsid w:val="00191AB0"/>
    <w:rsid w:val="00191C58"/>
    <w:rsid w:val="00192306"/>
    <w:rsid w:val="00192592"/>
    <w:rsid w:val="00192DBA"/>
    <w:rsid w:val="0019319D"/>
    <w:rsid w:val="00193612"/>
    <w:rsid w:val="00193751"/>
    <w:rsid w:val="00193CC2"/>
    <w:rsid w:val="001946F2"/>
    <w:rsid w:val="00194730"/>
    <w:rsid w:val="00194D61"/>
    <w:rsid w:val="001951A7"/>
    <w:rsid w:val="00195433"/>
    <w:rsid w:val="00195DC8"/>
    <w:rsid w:val="0019655E"/>
    <w:rsid w:val="001965F9"/>
    <w:rsid w:val="00196943"/>
    <w:rsid w:val="00196F67"/>
    <w:rsid w:val="0019707E"/>
    <w:rsid w:val="00197CD4"/>
    <w:rsid w:val="00197F35"/>
    <w:rsid w:val="001A10C7"/>
    <w:rsid w:val="001A1115"/>
    <w:rsid w:val="001A11D3"/>
    <w:rsid w:val="001A19D9"/>
    <w:rsid w:val="001A1D0D"/>
    <w:rsid w:val="001A20A0"/>
    <w:rsid w:val="001A20DF"/>
    <w:rsid w:val="001A20E1"/>
    <w:rsid w:val="001A2200"/>
    <w:rsid w:val="001A28FC"/>
    <w:rsid w:val="001A2D34"/>
    <w:rsid w:val="001A305A"/>
    <w:rsid w:val="001A353D"/>
    <w:rsid w:val="001A362E"/>
    <w:rsid w:val="001A36DE"/>
    <w:rsid w:val="001A39AA"/>
    <w:rsid w:val="001A4152"/>
    <w:rsid w:val="001A428D"/>
    <w:rsid w:val="001A438A"/>
    <w:rsid w:val="001A4667"/>
    <w:rsid w:val="001A4BF5"/>
    <w:rsid w:val="001A55FD"/>
    <w:rsid w:val="001A5B62"/>
    <w:rsid w:val="001A5D44"/>
    <w:rsid w:val="001A6F9B"/>
    <w:rsid w:val="001A72B9"/>
    <w:rsid w:val="001B07D2"/>
    <w:rsid w:val="001B0B1A"/>
    <w:rsid w:val="001B0B5F"/>
    <w:rsid w:val="001B1568"/>
    <w:rsid w:val="001B15D7"/>
    <w:rsid w:val="001B1924"/>
    <w:rsid w:val="001B1C69"/>
    <w:rsid w:val="001B1FC0"/>
    <w:rsid w:val="001B205B"/>
    <w:rsid w:val="001B2454"/>
    <w:rsid w:val="001B2716"/>
    <w:rsid w:val="001B280A"/>
    <w:rsid w:val="001B2CEA"/>
    <w:rsid w:val="001B34EF"/>
    <w:rsid w:val="001B3956"/>
    <w:rsid w:val="001B3ABC"/>
    <w:rsid w:val="001B3B73"/>
    <w:rsid w:val="001B42D4"/>
    <w:rsid w:val="001B443E"/>
    <w:rsid w:val="001B58CD"/>
    <w:rsid w:val="001B58D3"/>
    <w:rsid w:val="001B5F0B"/>
    <w:rsid w:val="001B60EF"/>
    <w:rsid w:val="001B6161"/>
    <w:rsid w:val="001B63D6"/>
    <w:rsid w:val="001B64FF"/>
    <w:rsid w:val="001B662A"/>
    <w:rsid w:val="001B67D9"/>
    <w:rsid w:val="001B6856"/>
    <w:rsid w:val="001B71EE"/>
    <w:rsid w:val="001B790E"/>
    <w:rsid w:val="001C054B"/>
    <w:rsid w:val="001C07B8"/>
    <w:rsid w:val="001C0BEC"/>
    <w:rsid w:val="001C10BC"/>
    <w:rsid w:val="001C142F"/>
    <w:rsid w:val="001C1C69"/>
    <w:rsid w:val="001C22D8"/>
    <w:rsid w:val="001C29BE"/>
    <w:rsid w:val="001C3103"/>
    <w:rsid w:val="001C362A"/>
    <w:rsid w:val="001C37F0"/>
    <w:rsid w:val="001C3DD0"/>
    <w:rsid w:val="001C4C04"/>
    <w:rsid w:val="001C539E"/>
    <w:rsid w:val="001C773A"/>
    <w:rsid w:val="001C7940"/>
    <w:rsid w:val="001C7D72"/>
    <w:rsid w:val="001D0D78"/>
    <w:rsid w:val="001D0D8D"/>
    <w:rsid w:val="001D0DEE"/>
    <w:rsid w:val="001D0E1D"/>
    <w:rsid w:val="001D0F83"/>
    <w:rsid w:val="001D15F4"/>
    <w:rsid w:val="001D20FD"/>
    <w:rsid w:val="001D2B4F"/>
    <w:rsid w:val="001D3FD2"/>
    <w:rsid w:val="001D43ED"/>
    <w:rsid w:val="001D44BD"/>
    <w:rsid w:val="001D4B59"/>
    <w:rsid w:val="001D4F79"/>
    <w:rsid w:val="001D52AE"/>
    <w:rsid w:val="001D5359"/>
    <w:rsid w:val="001D5FFA"/>
    <w:rsid w:val="001E02F4"/>
    <w:rsid w:val="001E0A43"/>
    <w:rsid w:val="001E0B7E"/>
    <w:rsid w:val="001E1EF5"/>
    <w:rsid w:val="001E2310"/>
    <w:rsid w:val="001E266F"/>
    <w:rsid w:val="001E2AFD"/>
    <w:rsid w:val="001E2D0F"/>
    <w:rsid w:val="001E346A"/>
    <w:rsid w:val="001E3495"/>
    <w:rsid w:val="001E37D8"/>
    <w:rsid w:val="001E4C79"/>
    <w:rsid w:val="001E4F74"/>
    <w:rsid w:val="001E5583"/>
    <w:rsid w:val="001E567F"/>
    <w:rsid w:val="001E5782"/>
    <w:rsid w:val="001E5836"/>
    <w:rsid w:val="001E5D57"/>
    <w:rsid w:val="001E6499"/>
    <w:rsid w:val="001E6622"/>
    <w:rsid w:val="001E6CA6"/>
    <w:rsid w:val="001E70EA"/>
    <w:rsid w:val="001E79DB"/>
    <w:rsid w:val="001F0889"/>
    <w:rsid w:val="001F094E"/>
    <w:rsid w:val="001F0D76"/>
    <w:rsid w:val="001F13EF"/>
    <w:rsid w:val="001F308A"/>
    <w:rsid w:val="001F41E7"/>
    <w:rsid w:val="001F4720"/>
    <w:rsid w:val="001F49CD"/>
    <w:rsid w:val="001F6DEF"/>
    <w:rsid w:val="00200194"/>
    <w:rsid w:val="0020078C"/>
    <w:rsid w:val="00200BDF"/>
    <w:rsid w:val="00200FFB"/>
    <w:rsid w:val="00201A06"/>
    <w:rsid w:val="00202A90"/>
    <w:rsid w:val="00202EB9"/>
    <w:rsid w:val="00204C91"/>
    <w:rsid w:val="0020590B"/>
    <w:rsid w:val="00205BE6"/>
    <w:rsid w:val="00205DDC"/>
    <w:rsid w:val="00205DFF"/>
    <w:rsid w:val="00205E0F"/>
    <w:rsid w:val="00206599"/>
    <w:rsid w:val="002067D5"/>
    <w:rsid w:val="002069CE"/>
    <w:rsid w:val="00207552"/>
    <w:rsid w:val="00207695"/>
    <w:rsid w:val="0020792D"/>
    <w:rsid w:val="00207AB4"/>
    <w:rsid w:val="00210E6D"/>
    <w:rsid w:val="00211AC1"/>
    <w:rsid w:val="00211FDA"/>
    <w:rsid w:val="00212832"/>
    <w:rsid w:val="00212972"/>
    <w:rsid w:val="002130A2"/>
    <w:rsid w:val="00213239"/>
    <w:rsid w:val="00213957"/>
    <w:rsid w:val="00214674"/>
    <w:rsid w:val="002146BC"/>
    <w:rsid w:val="00214756"/>
    <w:rsid w:val="002154BF"/>
    <w:rsid w:val="002155F8"/>
    <w:rsid w:val="0021570E"/>
    <w:rsid w:val="00215DE6"/>
    <w:rsid w:val="002161A3"/>
    <w:rsid w:val="00216412"/>
    <w:rsid w:val="00216B49"/>
    <w:rsid w:val="00216F53"/>
    <w:rsid w:val="00217803"/>
    <w:rsid w:val="00217972"/>
    <w:rsid w:val="00217AD4"/>
    <w:rsid w:val="00220734"/>
    <w:rsid w:val="00221561"/>
    <w:rsid w:val="00221B74"/>
    <w:rsid w:val="00221DE3"/>
    <w:rsid w:val="00222595"/>
    <w:rsid w:val="00222615"/>
    <w:rsid w:val="00222E3D"/>
    <w:rsid w:val="0022318A"/>
    <w:rsid w:val="00223B18"/>
    <w:rsid w:val="00223D79"/>
    <w:rsid w:val="00224022"/>
    <w:rsid w:val="00224B82"/>
    <w:rsid w:val="002250A9"/>
    <w:rsid w:val="00225428"/>
    <w:rsid w:val="00226B70"/>
    <w:rsid w:val="00226F5C"/>
    <w:rsid w:val="002273C2"/>
    <w:rsid w:val="00230311"/>
    <w:rsid w:val="002305AD"/>
    <w:rsid w:val="00230CE5"/>
    <w:rsid w:val="0023237B"/>
    <w:rsid w:val="002323F0"/>
    <w:rsid w:val="00232513"/>
    <w:rsid w:val="002325B3"/>
    <w:rsid w:val="00232BD6"/>
    <w:rsid w:val="00232E57"/>
    <w:rsid w:val="00233229"/>
    <w:rsid w:val="002332CD"/>
    <w:rsid w:val="00233335"/>
    <w:rsid w:val="002335E7"/>
    <w:rsid w:val="00233ABE"/>
    <w:rsid w:val="00233C27"/>
    <w:rsid w:val="002347BF"/>
    <w:rsid w:val="00234C06"/>
    <w:rsid w:val="00234D21"/>
    <w:rsid w:val="00234F7D"/>
    <w:rsid w:val="00235072"/>
    <w:rsid w:val="002353FE"/>
    <w:rsid w:val="00235437"/>
    <w:rsid w:val="00236092"/>
    <w:rsid w:val="0023640F"/>
    <w:rsid w:val="00236A06"/>
    <w:rsid w:val="0023727B"/>
    <w:rsid w:val="00237598"/>
    <w:rsid w:val="00237906"/>
    <w:rsid w:val="002379A1"/>
    <w:rsid w:val="00237A91"/>
    <w:rsid w:val="00237ADC"/>
    <w:rsid w:val="00237BD3"/>
    <w:rsid w:val="00240335"/>
    <w:rsid w:val="002406D3"/>
    <w:rsid w:val="00240760"/>
    <w:rsid w:val="002408DF"/>
    <w:rsid w:val="002413C9"/>
    <w:rsid w:val="00241AD1"/>
    <w:rsid w:val="002422F1"/>
    <w:rsid w:val="002428F7"/>
    <w:rsid w:val="00243C0D"/>
    <w:rsid w:val="00243F43"/>
    <w:rsid w:val="002448B4"/>
    <w:rsid w:val="00245901"/>
    <w:rsid w:val="00245B4B"/>
    <w:rsid w:val="00245C84"/>
    <w:rsid w:val="002465FB"/>
    <w:rsid w:val="002467A9"/>
    <w:rsid w:val="0024706A"/>
    <w:rsid w:val="002473F1"/>
    <w:rsid w:val="00247E15"/>
    <w:rsid w:val="00250394"/>
    <w:rsid w:val="00250CB3"/>
    <w:rsid w:val="00250CE1"/>
    <w:rsid w:val="002511A6"/>
    <w:rsid w:val="00251220"/>
    <w:rsid w:val="002515DF"/>
    <w:rsid w:val="0025186F"/>
    <w:rsid w:val="00251C5C"/>
    <w:rsid w:val="00251DC8"/>
    <w:rsid w:val="00252CEA"/>
    <w:rsid w:val="00254309"/>
    <w:rsid w:val="002547E0"/>
    <w:rsid w:val="00254BEA"/>
    <w:rsid w:val="00255161"/>
    <w:rsid w:val="002554F3"/>
    <w:rsid w:val="00255556"/>
    <w:rsid w:val="00255A59"/>
    <w:rsid w:val="00255D32"/>
    <w:rsid w:val="00256279"/>
    <w:rsid w:val="00256951"/>
    <w:rsid w:val="00256D24"/>
    <w:rsid w:val="00260065"/>
    <w:rsid w:val="0026076B"/>
    <w:rsid w:val="0026087D"/>
    <w:rsid w:val="00260E3E"/>
    <w:rsid w:val="00260FB3"/>
    <w:rsid w:val="002612C9"/>
    <w:rsid w:val="0026161F"/>
    <w:rsid w:val="0026172F"/>
    <w:rsid w:val="00261946"/>
    <w:rsid w:val="00261997"/>
    <w:rsid w:val="00262133"/>
    <w:rsid w:val="0026236E"/>
    <w:rsid w:val="0026244E"/>
    <w:rsid w:val="00262C28"/>
    <w:rsid w:val="002632A9"/>
    <w:rsid w:val="0026407A"/>
    <w:rsid w:val="00264295"/>
    <w:rsid w:val="00266371"/>
    <w:rsid w:val="00266C30"/>
    <w:rsid w:val="00266F06"/>
    <w:rsid w:val="00270A52"/>
    <w:rsid w:val="00270BD4"/>
    <w:rsid w:val="002714A9"/>
    <w:rsid w:val="00271B46"/>
    <w:rsid w:val="00271F64"/>
    <w:rsid w:val="0027233F"/>
    <w:rsid w:val="00272794"/>
    <w:rsid w:val="00272E60"/>
    <w:rsid w:val="0027367E"/>
    <w:rsid w:val="00273B45"/>
    <w:rsid w:val="00273CFD"/>
    <w:rsid w:val="00273F26"/>
    <w:rsid w:val="0027402C"/>
    <w:rsid w:val="00274A03"/>
    <w:rsid w:val="00274D58"/>
    <w:rsid w:val="0027502F"/>
    <w:rsid w:val="002753A1"/>
    <w:rsid w:val="002757E2"/>
    <w:rsid w:val="00275D72"/>
    <w:rsid w:val="00275E79"/>
    <w:rsid w:val="0027638C"/>
    <w:rsid w:val="0027639D"/>
    <w:rsid w:val="0027677B"/>
    <w:rsid w:val="00276999"/>
    <w:rsid w:val="002769B3"/>
    <w:rsid w:val="00276E82"/>
    <w:rsid w:val="002772DE"/>
    <w:rsid w:val="0028065D"/>
    <w:rsid w:val="00280770"/>
    <w:rsid w:val="00281060"/>
    <w:rsid w:val="002812F5"/>
    <w:rsid w:val="00281E92"/>
    <w:rsid w:val="00282617"/>
    <w:rsid w:val="00282BCE"/>
    <w:rsid w:val="00282BF5"/>
    <w:rsid w:val="00282E36"/>
    <w:rsid w:val="002833C8"/>
    <w:rsid w:val="002835DD"/>
    <w:rsid w:val="00283619"/>
    <w:rsid w:val="00283E06"/>
    <w:rsid w:val="00283E9C"/>
    <w:rsid w:val="00283F0E"/>
    <w:rsid w:val="002840D7"/>
    <w:rsid w:val="002845A7"/>
    <w:rsid w:val="00284A57"/>
    <w:rsid w:val="00284AB7"/>
    <w:rsid w:val="00284AE7"/>
    <w:rsid w:val="00284C37"/>
    <w:rsid w:val="002868BD"/>
    <w:rsid w:val="00286A7F"/>
    <w:rsid w:val="00286C82"/>
    <w:rsid w:val="00286D64"/>
    <w:rsid w:val="00287682"/>
    <w:rsid w:val="00287DB1"/>
    <w:rsid w:val="00290193"/>
    <w:rsid w:val="002908B4"/>
    <w:rsid w:val="0029097B"/>
    <w:rsid w:val="00290A46"/>
    <w:rsid w:val="00290FE8"/>
    <w:rsid w:val="00291481"/>
    <w:rsid w:val="002914EC"/>
    <w:rsid w:val="002918B5"/>
    <w:rsid w:val="00292C2C"/>
    <w:rsid w:val="00292FF5"/>
    <w:rsid w:val="002935B2"/>
    <w:rsid w:val="0029392F"/>
    <w:rsid w:val="00293A7E"/>
    <w:rsid w:val="00293C06"/>
    <w:rsid w:val="00293FB4"/>
    <w:rsid w:val="002942FE"/>
    <w:rsid w:val="002944FF"/>
    <w:rsid w:val="00295B96"/>
    <w:rsid w:val="00295EE1"/>
    <w:rsid w:val="00297853"/>
    <w:rsid w:val="00297B62"/>
    <w:rsid w:val="00297FE9"/>
    <w:rsid w:val="002A0291"/>
    <w:rsid w:val="002A0412"/>
    <w:rsid w:val="002A0A81"/>
    <w:rsid w:val="002A19EA"/>
    <w:rsid w:val="002A23C9"/>
    <w:rsid w:val="002A2793"/>
    <w:rsid w:val="002A2F47"/>
    <w:rsid w:val="002A32B5"/>
    <w:rsid w:val="002A3611"/>
    <w:rsid w:val="002A36CE"/>
    <w:rsid w:val="002A463A"/>
    <w:rsid w:val="002A5012"/>
    <w:rsid w:val="002A51B5"/>
    <w:rsid w:val="002A58EB"/>
    <w:rsid w:val="002A5FDF"/>
    <w:rsid w:val="002A62AF"/>
    <w:rsid w:val="002A6410"/>
    <w:rsid w:val="002A68DF"/>
    <w:rsid w:val="002A6DA3"/>
    <w:rsid w:val="002A71F0"/>
    <w:rsid w:val="002A7233"/>
    <w:rsid w:val="002A7AE3"/>
    <w:rsid w:val="002A7D49"/>
    <w:rsid w:val="002A7D6C"/>
    <w:rsid w:val="002B0811"/>
    <w:rsid w:val="002B0D53"/>
    <w:rsid w:val="002B1402"/>
    <w:rsid w:val="002B2349"/>
    <w:rsid w:val="002B26C0"/>
    <w:rsid w:val="002B2BA3"/>
    <w:rsid w:val="002B2E6E"/>
    <w:rsid w:val="002B2F9F"/>
    <w:rsid w:val="002B33A6"/>
    <w:rsid w:val="002B3615"/>
    <w:rsid w:val="002B3C5D"/>
    <w:rsid w:val="002B42FA"/>
    <w:rsid w:val="002B47E7"/>
    <w:rsid w:val="002B4A75"/>
    <w:rsid w:val="002B53C9"/>
    <w:rsid w:val="002B5688"/>
    <w:rsid w:val="002B5789"/>
    <w:rsid w:val="002B57BD"/>
    <w:rsid w:val="002B5934"/>
    <w:rsid w:val="002B59D7"/>
    <w:rsid w:val="002B63F8"/>
    <w:rsid w:val="002B64BE"/>
    <w:rsid w:val="002B6561"/>
    <w:rsid w:val="002B6B1D"/>
    <w:rsid w:val="002B6C4C"/>
    <w:rsid w:val="002B6F8D"/>
    <w:rsid w:val="002B7387"/>
    <w:rsid w:val="002B74B2"/>
    <w:rsid w:val="002B7DA0"/>
    <w:rsid w:val="002C0487"/>
    <w:rsid w:val="002C04C0"/>
    <w:rsid w:val="002C0619"/>
    <w:rsid w:val="002C0AFC"/>
    <w:rsid w:val="002C0D4B"/>
    <w:rsid w:val="002C0D6D"/>
    <w:rsid w:val="002C1009"/>
    <w:rsid w:val="002C136D"/>
    <w:rsid w:val="002C1546"/>
    <w:rsid w:val="002C2B40"/>
    <w:rsid w:val="002C2D88"/>
    <w:rsid w:val="002C30D5"/>
    <w:rsid w:val="002C343E"/>
    <w:rsid w:val="002C350B"/>
    <w:rsid w:val="002C3967"/>
    <w:rsid w:val="002C3F7E"/>
    <w:rsid w:val="002C4616"/>
    <w:rsid w:val="002C4743"/>
    <w:rsid w:val="002C4F0B"/>
    <w:rsid w:val="002C5271"/>
    <w:rsid w:val="002C5C4B"/>
    <w:rsid w:val="002C6079"/>
    <w:rsid w:val="002C6744"/>
    <w:rsid w:val="002C67F3"/>
    <w:rsid w:val="002C7471"/>
    <w:rsid w:val="002C791D"/>
    <w:rsid w:val="002C7EA8"/>
    <w:rsid w:val="002D0192"/>
    <w:rsid w:val="002D0683"/>
    <w:rsid w:val="002D177E"/>
    <w:rsid w:val="002D18C4"/>
    <w:rsid w:val="002D2AB6"/>
    <w:rsid w:val="002D2B97"/>
    <w:rsid w:val="002D2DAB"/>
    <w:rsid w:val="002D3786"/>
    <w:rsid w:val="002D398D"/>
    <w:rsid w:val="002D3BCD"/>
    <w:rsid w:val="002D3CCE"/>
    <w:rsid w:val="002D3F99"/>
    <w:rsid w:val="002D448F"/>
    <w:rsid w:val="002D4BD3"/>
    <w:rsid w:val="002D4F70"/>
    <w:rsid w:val="002D51B3"/>
    <w:rsid w:val="002D5532"/>
    <w:rsid w:val="002D585B"/>
    <w:rsid w:val="002D5C4D"/>
    <w:rsid w:val="002D628F"/>
    <w:rsid w:val="002D645E"/>
    <w:rsid w:val="002D65DE"/>
    <w:rsid w:val="002D66DE"/>
    <w:rsid w:val="002D71FF"/>
    <w:rsid w:val="002D7321"/>
    <w:rsid w:val="002D7F35"/>
    <w:rsid w:val="002E0058"/>
    <w:rsid w:val="002E0B59"/>
    <w:rsid w:val="002E1063"/>
    <w:rsid w:val="002E10DA"/>
    <w:rsid w:val="002E12B3"/>
    <w:rsid w:val="002E1ADA"/>
    <w:rsid w:val="002E1BD0"/>
    <w:rsid w:val="002E26AF"/>
    <w:rsid w:val="002E2A20"/>
    <w:rsid w:val="002E300C"/>
    <w:rsid w:val="002E3617"/>
    <w:rsid w:val="002E3919"/>
    <w:rsid w:val="002E3F55"/>
    <w:rsid w:val="002E4104"/>
    <w:rsid w:val="002E4359"/>
    <w:rsid w:val="002E44E2"/>
    <w:rsid w:val="002E460D"/>
    <w:rsid w:val="002E4AAD"/>
    <w:rsid w:val="002E4B50"/>
    <w:rsid w:val="002E4FE4"/>
    <w:rsid w:val="002E5E14"/>
    <w:rsid w:val="002E5E26"/>
    <w:rsid w:val="002E61ED"/>
    <w:rsid w:val="002E6648"/>
    <w:rsid w:val="002E691B"/>
    <w:rsid w:val="002E6A8D"/>
    <w:rsid w:val="002E75BE"/>
    <w:rsid w:val="002E7B36"/>
    <w:rsid w:val="002E7F44"/>
    <w:rsid w:val="002F05E7"/>
    <w:rsid w:val="002F0761"/>
    <w:rsid w:val="002F09AC"/>
    <w:rsid w:val="002F0FED"/>
    <w:rsid w:val="002F12B8"/>
    <w:rsid w:val="002F1AF3"/>
    <w:rsid w:val="002F219A"/>
    <w:rsid w:val="002F2239"/>
    <w:rsid w:val="002F2630"/>
    <w:rsid w:val="002F27B1"/>
    <w:rsid w:val="002F2861"/>
    <w:rsid w:val="002F469D"/>
    <w:rsid w:val="002F57A1"/>
    <w:rsid w:val="002F59BB"/>
    <w:rsid w:val="002F5F7B"/>
    <w:rsid w:val="002F6D71"/>
    <w:rsid w:val="002F7AA6"/>
    <w:rsid w:val="002F7C5A"/>
    <w:rsid w:val="002F7EA1"/>
    <w:rsid w:val="0030000B"/>
    <w:rsid w:val="00300B7C"/>
    <w:rsid w:val="00300D6B"/>
    <w:rsid w:val="00300E6E"/>
    <w:rsid w:val="00301188"/>
    <w:rsid w:val="00301221"/>
    <w:rsid w:val="00301244"/>
    <w:rsid w:val="003032F9"/>
    <w:rsid w:val="00303510"/>
    <w:rsid w:val="0030378F"/>
    <w:rsid w:val="00303D7A"/>
    <w:rsid w:val="0030456A"/>
    <w:rsid w:val="00304602"/>
    <w:rsid w:val="0030471D"/>
    <w:rsid w:val="00304912"/>
    <w:rsid w:val="00304ADE"/>
    <w:rsid w:val="00304C3A"/>
    <w:rsid w:val="00304CD7"/>
    <w:rsid w:val="00304EB8"/>
    <w:rsid w:val="00304F09"/>
    <w:rsid w:val="003052ED"/>
    <w:rsid w:val="00305D4A"/>
    <w:rsid w:val="003063A1"/>
    <w:rsid w:val="00306682"/>
    <w:rsid w:val="00306A5F"/>
    <w:rsid w:val="00307017"/>
    <w:rsid w:val="003075BF"/>
    <w:rsid w:val="0030783C"/>
    <w:rsid w:val="00307900"/>
    <w:rsid w:val="00307E41"/>
    <w:rsid w:val="00307FC4"/>
    <w:rsid w:val="00310310"/>
    <w:rsid w:val="00310C16"/>
    <w:rsid w:val="00311C47"/>
    <w:rsid w:val="00311EBA"/>
    <w:rsid w:val="00312336"/>
    <w:rsid w:val="00313923"/>
    <w:rsid w:val="00313B90"/>
    <w:rsid w:val="00313BB2"/>
    <w:rsid w:val="00314598"/>
    <w:rsid w:val="0031487C"/>
    <w:rsid w:val="003150DB"/>
    <w:rsid w:val="003157D0"/>
    <w:rsid w:val="00315A13"/>
    <w:rsid w:val="003161A3"/>
    <w:rsid w:val="0031646D"/>
    <w:rsid w:val="00316BC6"/>
    <w:rsid w:val="00316C0F"/>
    <w:rsid w:val="00320284"/>
    <w:rsid w:val="00320E8C"/>
    <w:rsid w:val="00320EE8"/>
    <w:rsid w:val="00321004"/>
    <w:rsid w:val="00321046"/>
    <w:rsid w:val="003210A7"/>
    <w:rsid w:val="00321A7C"/>
    <w:rsid w:val="00321C03"/>
    <w:rsid w:val="003234A3"/>
    <w:rsid w:val="00323748"/>
    <w:rsid w:val="00323790"/>
    <w:rsid w:val="00324E1A"/>
    <w:rsid w:val="0032507D"/>
    <w:rsid w:val="0032539D"/>
    <w:rsid w:val="00325928"/>
    <w:rsid w:val="00325E5C"/>
    <w:rsid w:val="003261A2"/>
    <w:rsid w:val="0032652C"/>
    <w:rsid w:val="003274CF"/>
    <w:rsid w:val="00327849"/>
    <w:rsid w:val="00327A4E"/>
    <w:rsid w:val="00327CA2"/>
    <w:rsid w:val="003300F1"/>
    <w:rsid w:val="00330236"/>
    <w:rsid w:val="00330503"/>
    <w:rsid w:val="003309E9"/>
    <w:rsid w:val="00331329"/>
    <w:rsid w:val="00331339"/>
    <w:rsid w:val="003314DD"/>
    <w:rsid w:val="00331D92"/>
    <w:rsid w:val="00331ECD"/>
    <w:rsid w:val="00332652"/>
    <w:rsid w:val="003331D0"/>
    <w:rsid w:val="003333F6"/>
    <w:rsid w:val="003338D8"/>
    <w:rsid w:val="00333C3E"/>
    <w:rsid w:val="00333EAF"/>
    <w:rsid w:val="00334429"/>
    <w:rsid w:val="003346DB"/>
    <w:rsid w:val="003346F7"/>
    <w:rsid w:val="00334951"/>
    <w:rsid w:val="00334C7C"/>
    <w:rsid w:val="00334E40"/>
    <w:rsid w:val="00335404"/>
    <w:rsid w:val="00335AE1"/>
    <w:rsid w:val="00335BBD"/>
    <w:rsid w:val="00335C4C"/>
    <w:rsid w:val="00336095"/>
    <w:rsid w:val="003360F8"/>
    <w:rsid w:val="00336928"/>
    <w:rsid w:val="00336F79"/>
    <w:rsid w:val="00337000"/>
    <w:rsid w:val="00337220"/>
    <w:rsid w:val="00337577"/>
    <w:rsid w:val="00337A29"/>
    <w:rsid w:val="00337B7B"/>
    <w:rsid w:val="003408DF"/>
    <w:rsid w:val="00341D6C"/>
    <w:rsid w:val="0034298B"/>
    <w:rsid w:val="003429E2"/>
    <w:rsid w:val="0034300D"/>
    <w:rsid w:val="0034336B"/>
    <w:rsid w:val="00343563"/>
    <w:rsid w:val="00343B2C"/>
    <w:rsid w:val="00343EAC"/>
    <w:rsid w:val="003447C9"/>
    <w:rsid w:val="00344981"/>
    <w:rsid w:val="00344A1D"/>
    <w:rsid w:val="00344E4F"/>
    <w:rsid w:val="0034509B"/>
    <w:rsid w:val="00345733"/>
    <w:rsid w:val="00345F34"/>
    <w:rsid w:val="003463D9"/>
    <w:rsid w:val="00347390"/>
    <w:rsid w:val="003474DF"/>
    <w:rsid w:val="00347EE4"/>
    <w:rsid w:val="00347F33"/>
    <w:rsid w:val="0035041B"/>
    <w:rsid w:val="00351345"/>
    <w:rsid w:val="00351382"/>
    <w:rsid w:val="00351697"/>
    <w:rsid w:val="00351F4F"/>
    <w:rsid w:val="0035215C"/>
    <w:rsid w:val="003523A1"/>
    <w:rsid w:val="00352C02"/>
    <w:rsid w:val="00353311"/>
    <w:rsid w:val="0035381B"/>
    <w:rsid w:val="00353FBB"/>
    <w:rsid w:val="00353FCA"/>
    <w:rsid w:val="00354285"/>
    <w:rsid w:val="0035452B"/>
    <w:rsid w:val="00354807"/>
    <w:rsid w:val="00354B78"/>
    <w:rsid w:val="00355678"/>
    <w:rsid w:val="00355E0B"/>
    <w:rsid w:val="00356AB2"/>
    <w:rsid w:val="00357BFE"/>
    <w:rsid w:val="00360043"/>
    <w:rsid w:val="0036013A"/>
    <w:rsid w:val="003602B0"/>
    <w:rsid w:val="003606F2"/>
    <w:rsid w:val="00360840"/>
    <w:rsid w:val="003609A7"/>
    <w:rsid w:val="0036184A"/>
    <w:rsid w:val="00361C6A"/>
    <w:rsid w:val="00361F25"/>
    <w:rsid w:val="00361FBC"/>
    <w:rsid w:val="00362655"/>
    <w:rsid w:val="00362DF7"/>
    <w:rsid w:val="003634F4"/>
    <w:rsid w:val="0036353A"/>
    <w:rsid w:val="00363741"/>
    <w:rsid w:val="00363C48"/>
    <w:rsid w:val="00363DAB"/>
    <w:rsid w:val="003643E3"/>
    <w:rsid w:val="003644FF"/>
    <w:rsid w:val="00364898"/>
    <w:rsid w:val="003648C9"/>
    <w:rsid w:val="00365F67"/>
    <w:rsid w:val="00366145"/>
    <w:rsid w:val="00366627"/>
    <w:rsid w:val="00366E36"/>
    <w:rsid w:val="00367372"/>
    <w:rsid w:val="00367998"/>
    <w:rsid w:val="0037025A"/>
    <w:rsid w:val="00370853"/>
    <w:rsid w:val="003708D7"/>
    <w:rsid w:val="00370B39"/>
    <w:rsid w:val="00370F7C"/>
    <w:rsid w:val="00371015"/>
    <w:rsid w:val="00371360"/>
    <w:rsid w:val="003715BA"/>
    <w:rsid w:val="00371659"/>
    <w:rsid w:val="003718F9"/>
    <w:rsid w:val="00371FF2"/>
    <w:rsid w:val="0037249F"/>
    <w:rsid w:val="00372AFE"/>
    <w:rsid w:val="00372C56"/>
    <w:rsid w:val="00372ECA"/>
    <w:rsid w:val="00373829"/>
    <w:rsid w:val="00373E9D"/>
    <w:rsid w:val="00373FBC"/>
    <w:rsid w:val="003749D5"/>
    <w:rsid w:val="00374A44"/>
    <w:rsid w:val="0037532F"/>
    <w:rsid w:val="00375404"/>
    <w:rsid w:val="0037577F"/>
    <w:rsid w:val="00377398"/>
    <w:rsid w:val="00377496"/>
    <w:rsid w:val="003775C8"/>
    <w:rsid w:val="0038035A"/>
    <w:rsid w:val="0038040E"/>
    <w:rsid w:val="0038088B"/>
    <w:rsid w:val="003808E1"/>
    <w:rsid w:val="00381ADE"/>
    <w:rsid w:val="00382281"/>
    <w:rsid w:val="00382B39"/>
    <w:rsid w:val="00382F25"/>
    <w:rsid w:val="00382F56"/>
    <w:rsid w:val="00383534"/>
    <w:rsid w:val="00383A60"/>
    <w:rsid w:val="00383E09"/>
    <w:rsid w:val="00383EE7"/>
    <w:rsid w:val="00385274"/>
    <w:rsid w:val="003858C4"/>
    <w:rsid w:val="0038620D"/>
    <w:rsid w:val="00386FAD"/>
    <w:rsid w:val="00387606"/>
    <w:rsid w:val="00387A14"/>
    <w:rsid w:val="003909D9"/>
    <w:rsid w:val="00390C3D"/>
    <w:rsid w:val="00390FC7"/>
    <w:rsid w:val="003910C9"/>
    <w:rsid w:val="00391126"/>
    <w:rsid w:val="0039114C"/>
    <w:rsid w:val="0039118D"/>
    <w:rsid w:val="00391332"/>
    <w:rsid w:val="00391B21"/>
    <w:rsid w:val="0039225B"/>
    <w:rsid w:val="0039229B"/>
    <w:rsid w:val="003922A3"/>
    <w:rsid w:val="00392AEA"/>
    <w:rsid w:val="00392E68"/>
    <w:rsid w:val="003930EE"/>
    <w:rsid w:val="00393D25"/>
    <w:rsid w:val="00393F17"/>
    <w:rsid w:val="00394518"/>
    <w:rsid w:val="00394550"/>
    <w:rsid w:val="00394606"/>
    <w:rsid w:val="0039478F"/>
    <w:rsid w:val="00394A3F"/>
    <w:rsid w:val="00394FA7"/>
    <w:rsid w:val="00395474"/>
    <w:rsid w:val="0039589B"/>
    <w:rsid w:val="00396910"/>
    <w:rsid w:val="00396C94"/>
    <w:rsid w:val="00396CAD"/>
    <w:rsid w:val="00397719"/>
    <w:rsid w:val="00397B33"/>
    <w:rsid w:val="00397C1B"/>
    <w:rsid w:val="00397E32"/>
    <w:rsid w:val="003A040C"/>
    <w:rsid w:val="003A0AC6"/>
    <w:rsid w:val="003A0C06"/>
    <w:rsid w:val="003A0CC6"/>
    <w:rsid w:val="003A1E05"/>
    <w:rsid w:val="003A2284"/>
    <w:rsid w:val="003A2A82"/>
    <w:rsid w:val="003A2B71"/>
    <w:rsid w:val="003A2D99"/>
    <w:rsid w:val="003A3549"/>
    <w:rsid w:val="003A3C3C"/>
    <w:rsid w:val="003A3D1D"/>
    <w:rsid w:val="003A3E06"/>
    <w:rsid w:val="003A45D8"/>
    <w:rsid w:val="003A45EE"/>
    <w:rsid w:val="003A4B2F"/>
    <w:rsid w:val="003A4F6F"/>
    <w:rsid w:val="003A5643"/>
    <w:rsid w:val="003A56ED"/>
    <w:rsid w:val="003A5C8F"/>
    <w:rsid w:val="003A6971"/>
    <w:rsid w:val="003A6D62"/>
    <w:rsid w:val="003A710C"/>
    <w:rsid w:val="003B0333"/>
    <w:rsid w:val="003B04A9"/>
    <w:rsid w:val="003B0625"/>
    <w:rsid w:val="003B07E4"/>
    <w:rsid w:val="003B0B7B"/>
    <w:rsid w:val="003B0DC4"/>
    <w:rsid w:val="003B0EDC"/>
    <w:rsid w:val="003B1105"/>
    <w:rsid w:val="003B14B2"/>
    <w:rsid w:val="003B1EE3"/>
    <w:rsid w:val="003B1F10"/>
    <w:rsid w:val="003B2491"/>
    <w:rsid w:val="003B2572"/>
    <w:rsid w:val="003B33F6"/>
    <w:rsid w:val="003B3F25"/>
    <w:rsid w:val="003B3FEE"/>
    <w:rsid w:val="003B4DE4"/>
    <w:rsid w:val="003B4FFA"/>
    <w:rsid w:val="003B5119"/>
    <w:rsid w:val="003B5598"/>
    <w:rsid w:val="003B6B44"/>
    <w:rsid w:val="003B6CCC"/>
    <w:rsid w:val="003B6ED4"/>
    <w:rsid w:val="003B6F6B"/>
    <w:rsid w:val="003C0336"/>
    <w:rsid w:val="003C0A4D"/>
    <w:rsid w:val="003C0ABC"/>
    <w:rsid w:val="003C1704"/>
    <w:rsid w:val="003C18F0"/>
    <w:rsid w:val="003C1B24"/>
    <w:rsid w:val="003C2179"/>
    <w:rsid w:val="003C291A"/>
    <w:rsid w:val="003C2D4B"/>
    <w:rsid w:val="003C3E4C"/>
    <w:rsid w:val="003C476D"/>
    <w:rsid w:val="003C525B"/>
    <w:rsid w:val="003C5286"/>
    <w:rsid w:val="003C729E"/>
    <w:rsid w:val="003C73EE"/>
    <w:rsid w:val="003D029C"/>
    <w:rsid w:val="003D045E"/>
    <w:rsid w:val="003D0ACF"/>
    <w:rsid w:val="003D172E"/>
    <w:rsid w:val="003D1744"/>
    <w:rsid w:val="003D189C"/>
    <w:rsid w:val="003D1A1B"/>
    <w:rsid w:val="003D1BDE"/>
    <w:rsid w:val="003D1DA9"/>
    <w:rsid w:val="003D1E4B"/>
    <w:rsid w:val="003D1F1E"/>
    <w:rsid w:val="003D2AEC"/>
    <w:rsid w:val="003D2B31"/>
    <w:rsid w:val="003D2E2B"/>
    <w:rsid w:val="003D34AE"/>
    <w:rsid w:val="003D376D"/>
    <w:rsid w:val="003D3C69"/>
    <w:rsid w:val="003D4F6A"/>
    <w:rsid w:val="003D516B"/>
    <w:rsid w:val="003D6273"/>
    <w:rsid w:val="003D637F"/>
    <w:rsid w:val="003D63A1"/>
    <w:rsid w:val="003D6936"/>
    <w:rsid w:val="003D6B82"/>
    <w:rsid w:val="003D71E7"/>
    <w:rsid w:val="003D7202"/>
    <w:rsid w:val="003D74B4"/>
    <w:rsid w:val="003D751A"/>
    <w:rsid w:val="003D78C6"/>
    <w:rsid w:val="003D7DB0"/>
    <w:rsid w:val="003E05D0"/>
    <w:rsid w:val="003E0A3F"/>
    <w:rsid w:val="003E1D03"/>
    <w:rsid w:val="003E1FA8"/>
    <w:rsid w:val="003E2119"/>
    <w:rsid w:val="003E2283"/>
    <w:rsid w:val="003E2507"/>
    <w:rsid w:val="003E31F2"/>
    <w:rsid w:val="003E3E67"/>
    <w:rsid w:val="003E482F"/>
    <w:rsid w:val="003E48A3"/>
    <w:rsid w:val="003E4B02"/>
    <w:rsid w:val="003E4BB2"/>
    <w:rsid w:val="003E5630"/>
    <w:rsid w:val="003E59CF"/>
    <w:rsid w:val="003E5B22"/>
    <w:rsid w:val="003E5EED"/>
    <w:rsid w:val="003E6124"/>
    <w:rsid w:val="003E6CCC"/>
    <w:rsid w:val="003E7074"/>
    <w:rsid w:val="003E74AC"/>
    <w:rsid w:val="003E7858"/>
    <w:rsid w:val="003E786F"/>
    <w:rsid w:val="003F02E3"/>
    <w:rsid w:val="003F0877"/>
    <w:rsid w:val="003F0A55"/>
    <w:rsid w:val="003F15BA"/>
    <w:rsid w:val="003F1AC9"/>
    <w:rsid w:val="003F1FAE"/>
    <w:rsid w:val="003F2086"/>
    <w:rsid w:val="003F2383"/>
    <w:rsid w:val="003F2944"/>
    <w:rsid w:val="003F3619"/>
    <w:rsid w:val="003F394E"/>
    <w:rsid w:val="003F3CA7"/>
    <w:rsid w:val="003F4CC6"/>
    <w:rsid w:val="003F4D9A"/>
    <w:rsid w:val="003F6F75"/>
    <w:rsid w:val="003F7ABB"/>
    <w:rsid w:val="004005FD"/>
    <w:rsid w:val="00400C5E"/>
    <w:rsid w:val="004011FE"/>
    <w:rsid w:val="004016EB"/>
    <w:rsid w:val="00401AD0"/>
    <w:rsid w:val="00401E59"/>
    <w:rsid w:val="00401F33"/>
    <w:rsid w:val="004020C6"/>
    <w:rsid w:val="00402273"/>
    <w:rsid w:val="00402671"/>
    <w:rsid w:val="00403D91"/>
    <w:rsid w:val="00404BA8"/>
    <w:rsid w:val="0040535B"/>
    <w:rsid w:val="00405522"/>
    <w:rsid w:val="00405DCC"/>
    <w:rsid w:val="00405F47"/>
    <w:rsid w:val="0040624B"/>
    <w:rsid w:val="00406806"/>
    <w:rsid w:val="00406A31"/>
    <w:rsid w:val="00406B56"/>
    <w:rsid w:val="00406F10"/>
    <w:rsid w:val="004079F6"/>
    <w:rsid w:val="004079F9"/>
    <w:rsid w:val="00410F8A"/>
    <w:rsid w:val="00410FBF"/>
    <w:rsid w:val="00411009"/>
    <w:rsid w:val="004113ED"/>
    <w:rsid w:val="00411D6E"/>
    <w:rsid w:val="00411F53"/>
    <w:rsid w:val="00412917"/>
    <w:rsid w:val="00412DD4"/>
    <w:rsid w:val="0041341C"/>
    <w:rsid w:val="004139A2"/>
    <w:rsid w:val="004140F7"/>
    <w:rsid w:val="00414C82"/>
    <w:rsid w:val="00414D0E"/>
    <w:rsid w:val="00414D68"/>
    <w:rsid w:val="004153AD"/>
    <w:rsid w:val="00415AB1"/>
    <w:rsid w:val="00415ACD"/>
    <w:rsid w:val="00416B80"/>
    <w:rsid w:val="00416B88"/>
    <w:rsid w:val="0041780E"/>
    <w:rsid w:val="00417AF6"/>
    <w:rsid w:val="00420261"/>
    <w:rsid w:val="0042092E"/>
    <w:rsid w:val="0042128C"/>
    <w:rsid w:val="00421D0F"/>
    <w:rsid w:val="004223E3"/>
    <w:rsid w:val="00422B2B"/>
    <w:rsid w:val="00422B38"/>
    <w:rsid w:val="00422D77"/>
    <w:rsid w:val="0042357C"/>
    <w:rsid w:val="004239EC"/>
    <w:rsid w:val="00423DD0"/>
    <w:rsid w:val="00424B50"/>
    <w:rsid w:val="00426233"/>
    <w:rsid w:val="004267EE"/>
    <w:rsid w:val="00426B39"/>
    <w:rsid w:val="00426FCC"/>
    <w:rsid w:val="00427381"/>
    <w:rsid w:val="0042755E"/>
    <w:rsid w:val="004275AA"/>
    <w:rsid w:val="004279D7"/>
    <w:rsid w:val="00427A28"/>
    <w:rsid w:val="00427A45"/>
    <w:rsid w:val="00427CC0"/>
    <w:rsid w:val="004300EE"/>
    <w:rsid w:val="00430DA2"/>
    <w:rsid w:val="004310CB"/>
    <w:rsid w:val="004319C9"/>
    <w:rsid w:val="00431B53"/>
    <w:rsid w:val="004320FD"/>
    <w:rsid w:val="00432AD8"/>
    <w:rsid w:val="00432B89"/>
    <w:rsid w:val="00432E23"/>
    <w:rsid w:val="00432F49"/>
    <w:rsid w:val="0043313F"/>
    <w:rsid w:val="004331B7"/>
    <w:rsid w:val="004333E5"/>
    <w:rsid w:val="0043365C"/>
    <w:rsid w:val="0043379F"/>
    <w:rsid w:val="004354BE"/>
    <w:rsid w:val="004357E0"/>
    <w:rsid w:val="00435D02"/>
    <w:rsid w:val="00435F81"/>
    <w:rsid w:val="004360DC"/>
    <w:rsid w:val="00436739"/>
    <w:rsid w:val="004368B9"/>
    <w:rsid w:val="00436D56"/>
    <w:rsid w:val="004371E6"/>
    <w:rsid w:val="00437FA0"/>
    <w:rsid w:val="004401CB"/>
    <w:rsid w:val="00440463"/>
    <w:rsid w:val="00440924"/>
    <w:rsid w:val="00440EE1"/>
    <w:rsid w:val="0044151A"/>
    <w:rsid w:val="0044186D"/>
    <w:rsid w:val="00441BDB"/>
    <w:rsid w:val="00441E2D"/>
    <w:rsid w:val="00442AEA"/>
    <w:rsid w:val="00442B05"/>
    <w:rsid w:val="00442CEF"/>
    <w:rsid w:val="004436DB"/>
    <w:rsid w:val="00443AED"/>
    <w:rsid w:val="00443C46"/>
    <w:rsid w:val="00444531"/>
    <w:rsid w:val="00445663"/>
    <w:rsid w:val="00445DAE"/>
    <w:rsid w:val="00445EBC"/>
    <w:rsid w:val="004460BF"/>
    <w:rsid w:val="0044624B"/>
    <w:rsid w:val="004465CB"/>
    <w:rsid w:val="004466AE"/>
    <w:rsid w:val="00446E66"/>
    <w:rsid w:val="0044749F"/>
    <w:rsid w:val="0044756D"/>
    <w:rsid w:val="00447868"/>
    <w:rsid w:val="00447CFA"/>
    <w:rsid w:val="00450062"/>
    <w:rsid w:val="004501DF"/>
    <w:rsid w:val="004502A8"/>
    <w:rsid w:val="00450337"/>
    <w:rsid w:val="004513E1"/>
    <w:rsid w:val="00451797"/>
    <w:rsid w:val="004517F9"/>
    <w:rsid w:val="00451FB4"/>
    <w:rsid w:val="004528C5"/>
    <w:rsid w:val="00452B93"/>
    <w:rsid w:val="00452DC7"/>
    <w:rsid w:val="00453B2D"/>
    <w:rsid w:val="00453DD6"/>
    <w:rsid w:val="00453EA6"/>
    <w:rsid w:val="00453FF3"/>
    <w:rsid w:val="0045521E"/>
    <w:rsid w:val="004552EF"/>
    <w:rsid w:val="0045577C"/>
    <w:rsid w:val="004563CF"/>
    <w:rsid w:val="0045730C"/>
    <w:rsid w:val="004578F6"/>
    <w:rsid w:val="00457BC0"/>
    <w:rsid w:val="00460A50"/>
    <w:rsid w:val="00460F6B"/>
    <w:rsid w:val="00461493"/>
    <w:rsid w:val="0046194D"/>
    <w:rsid w:val="004619C9"/>
    <w:rsid w:val="004620B5"/>
    <w:rsid w:val="00462C22"/>
    <w:rsid w:val="00462D31"/>
    <w:rsid w:val="00462FC7"/>
    <w:rsid w:val="00464B05"/>
    <w:rsid w:val="00464F16"/>
    <w:rsid w:val="0046520B"/>
    <w:rsid w:val="00465B88"/>
    <w:rsid w:val="00466186"/>
    <w:rsid w:val="004661C2"/>
    <w:rsid w:val="00466352"/>
    <w:rsid w:val="00466503"/>
    <w:rsid w:val="004666F9"/>
    <w:rsid w:val="00466ADA"/>
    <w:rsid w:val="00466B1A"/>
    <w:rsid w:val="004679ED"/>
    <w:rsid w:val="00467CDE"/>
    <w:rsid w:val="00467EC1"/>
    <w:rsid w:val="004714C3"/>
    <w:rsid w:val="0047193B"/>
    <w:rsid w:val="004719DD"/>
    <w:rsid w:val="00471C31"/>
    <w:rsid w:val="00472528"/>
    <w:rsid w:val="00472BD4"/>
    <w:rsid w:val="00473108"/>
    <w:rsid w:val="00473202"/>
    <w:rsid w:val="00473CFC"/>
    <w:rsid w:val="0047464B"/>
    <w:rsid w:val="00474FC1"/>
    <w:rsid w:val="00475471"/>
    <w:rsid w:val="00475F00"/>
    <w:rsid w:val="00476D25"/>
    <w:rsid w:val="00476F8E"/>
    <w:rsid w:val="0047706E"/>
    <w:rsid w:val="004775D8"/>
    <w:rsid w:val="004776F8"/>
    <w:rsid w:val="00477B0E"/>
    <w:rsid w:val="0048048A"/>
    <w:rsid w:val="0048070D"/>
    <w:rsid w:val="0048071B"/>
    <w:rsid w:val="00480A11"/>
    <w:rsid w:val="0048153F"/>
    <w:rsid w:val="00481611"/>
    <w:rsid w:val="00481C8F"/>
    <w:rsid w:val="00481FF0"/>
    <w:rsid w:val="00482B4D"/>
    <w:rsid w:val="00482E98"/>
    <w:rsid w:val="00483524"/>
    <w:rsid w:val="0048364B"/>
    <w:rsid w:val="0048395E"/>
    <w:rsid w:val="00483EE6"/>
    <w:rsid w:val="00484407"/>
    <w:rsid w:val="004845E2"/>
    <w:rsid w:val="00484858"/>
    <w:rsid w:val="00484F2D"/>
    <w:rsid w:val="00484F5E"/>
    <w:rsid w:val="0048543F"/>
    <w:rsid w:val="0048598F"/>
    <w:rsid w:val="00485D05"/>
    <w:rsid w:val="00486843"/>
    <w:rsid w:val="00487591"/>
    <w:rsid w:val="00487EB3"/>
    <w:rsid w:val="004901FC"/>
    <w:rsid w:val="0049143F"/>
    <w:rsid w:val="0049174A"/>
    <w:rsid w:val="004918B9"/>
    <w:rsid w:val="00491E4C"/>
    <w:rsid w:val="004922DD"/>
    <w:rsid w:val="00492956"/>
    <w:rsid w:val="00492C42"/>
    <w:rsid w:val="004937DB"/>
    <w:rsid w:val="004938EF"/>
    <w:rsid w:val="00494430"/>
    <w:rsid w:val="00494563"/>
    <w:rsid w:val="00494887"/>
    <w:rsid w:val="00494C0B"/>
    <w:rsid w:val="00495114"/>
    <w:rsid w:val="00495154"/>
    <w:rsid w:val="00495403"/>
    <w:rsid w:val="00495715"/>
    <w:rsid w:val="0049586C"/>
    <w:rsid w:val="0049588F"/>
    <w:rsid w:val="00495FB5"/>
    <w:rsid w:val="0049649A"/>
    <w:rsid w:val="00496E6B"/>
    <w:rsid w:val="004A018A"/>
    <w:rsid w:val="004A05A2"/>
    <w:rsid w:val="004A05C4"/>
    <w:rsid w:val="004A0798"/>
    <w:rsid w:val="004A0877"/>
    <w:rsid w:val="004A1052"/>
    <w:rsid w:val="004A157F"/>
    <w:rsid w:val="004A2931"/>
    <w:rsid w:val="004A3098"/>
    <w:rsid w:val="004A30CB"/>
    <w:rsid w:val="004A315E"/>
    <w:rsid w:val="004A3198"/>
    <w:rsid w:val="004A3536"/>
    <w:rsid w:val="004A36E1"/>
    <w:rsid w:val="004A40A0"/>
    <w:rsid w:val="004A46C1"/>
    <w:rsid w:val="004A4775"/>
    <w:rsid w:val="004A52BE"/>
    <w:rsid w:val="004A5C7E"/>
    <w:rsid w:val="004A5FB6"/>
    <w:rsid w:val="004A61BD"/>
    <w:rsid w:val="004A64EC"/>
    <w:rsid w:val="004A674F"/>
    <w:rsid w:val="004A7D1F"/>
    <w:rsid w:val="004B0301"/>
    <w:rsid w:val="004B0799"/>
    <w:rsid w:val="004B100E"/>
    <w:rsid w:val="004B313D"/>
    <w:rsid w:val="004B31DA"/>
    <w:rsid w:val="004B354A"/>
    <w:rsid w:val="004B416D"/>
    <w:rsid w:val="004B427D"/>
    <w:rsid w:val="004B44BD"/>
    <w:rsid w:val="004B4753"/>
    <w:rsid w:val="004B4CE9"/>
    <w:rsid w:val="004B4DE5"/>
    <w:rsid w:val="004B4F74"/>
    <w:rsid w:val="004B552A"/>
    <w:rsid w:val="004B5635"/>
    <w:rsid w:val="004B5A0D"/>
    <w:rsid w:val="004B5BC2"/>
    <w:rsid w:val="004B60EC"/>
    <w:rsid w:val="004B6B82"/>
    <w:rsid w:val="004B7835"/>
    <w:rsid w:val="004B7E39"/>
    <w:rsid w:val="004C0207"/>
    <w:rsid w:val="004C093D"/>
    <w:rsid w:val="004C1431"/>
    <w:rsid w:val="004C19A5"/>
    <w:rsid w:val="004C2071"/>
    <w:rsid w:val="004C229E"/>
    <w:rsid w:val="004C26DE"/>
    <w:rsid w:val="004C27F3"/>
    <w:rsid w:val="004C2809"/>
    <w:rsid w:val="004C2857"/>
    <w:rsid w:val="004C2A13"/>
    <w:rsid w:val="004C3BFC"/>
    <w:rsid w:val="004C3E18"/>
    <w:rsid w:val="004C482B"/>
    <w:rsid w:val="004C53AA"/>
    <w:rsid w:val="004C6797"/>
    <w:rsid w:val="004C684C"/>
    <w:rsid w:val="004D0622"/>
    <w:rsid w:val="004D0969"/>
    <w:rsid w:val="004D154F"/>
    <w:rsid w:val="004D1893"/>
    <w:rsid w:val="004D1A8B"/>
    <w:rsid w:val="004D1FCE"/>
    <w:rsid w:val="004D2F7B"/>
    <w:rsid w:val="004D3B5A"/>
    <w:rsid w:val="004D4A58"/>
    <w:rsid w:val="004D4C49"/>
    <w:rsid w:val="004D5271"/>
    <w:rsid w:val="004D578E"/>
    <w:rsid w:val="004D6442"/>
    <w:rsid w:val="004D71A8"/>
    <w:rsid w:val="004D7516"/>
    <w:rsid w:val="004D7B62"/>
    <w:rsid w:val="004D7BAA"/>
    <w:rsid w:val="004D7BE2"/>
    <w:rsid w:val="004D7E03"/>
    <w:rsid w:val="004E0DEE"/>
    <w:rsid w:val="004E1273"/>
    <w:rsid w:val="004E1CFF"/>
    <w:rsid w:val="004E20FF"/>
    <w:rsid w:val="004E210D"/>
    <w:rsid w:val="004E23F4"/>
    <w:rsid w:val="004E264E"/>
    <w:rsid w:val="004E287D"/>
    <w:rsid w:val="004E29C5"/>
    <w:rsid w:val="004E2A93"/>
    <w:rsid w:val="004E34B4"/>
    <w:rsid w:val="004E3619"/>
    <w:rsid w:val="004E4555"/>
    <w:rsid w:val="004E469B"/>
    <w:rsid w:val="004E4F09"/>
    <w:rsid w:val="004E536E"/>
    <w:rsid w:val="004E589D"/>
    <w:rsid w:val="004E6070"/>
    <w:rsid w:val="004E6B2D"/>
    <w:rsid w:val="004E732B"/>
    <w:rsid w:val="004E7602"/>
    <w:rsid w:val="004E761A"/>
    <w:rsid w:val="004E78EE"/>
    <w:rsid w:val="004F03B9"/>
    <w:rsid w:val="004F05B0"/>
    <w:rsid w:val="004F09A1"/>
    <w:rsid w:val="004F121B"/>
    <w:rsid w:val="004F16A8"/>
    <w:rsid w:val="004F2186"/>
    <w:rsid w:val="004F25BE"/>
    <w:rsid w:val="004F266A"/>
    <w:rsid w:val="004F31A9"/>
    <w:rsid w:val="004F3645"/>
    <w:rsid w:val="004F3946"/>
    <w:rsid w:val="004F4531"/>
    <w:rsid w:val="004F462F"/>
    <w:rsid w:val="004F467D"/>
    <w:rsid w:val="004F4E30"/>
    <w:rsid w:val="004F70F3"/>
    <w:rsid w:val="004F7A5B"/>
    <w:rsid w:val="004F7BF6"/>
    <w:rsid w:val="004F7C31"/>
    <w:rsid w:val="004F7F65"/>
    <w:rsid w:val="0050005C"/>
    <w:rsid w:val="00500132"/>
    <w:rsid w:val="005006A0"/>
    <w:rsid w:val="00500793"/>
    <w:rsid w:val="00500A15"/>
    <w:rsid w:val="00501226"/>
    <w:rsid w:val="00501A6A"/>
    <w:rsid w:val="00501B89"/>
    <w:rsid w:val="00501D99"/>
    <w:rsid w:val="00501F22"/>
    <w:rsid w:val="00501FAE"/>
    <w:rsid w:val="00502C9E"/>
    <w:rsid w:val="00503141"/>
    <w:rsid w:val="00503778"/>
    <w:rsid w:val="00503965"/>
    <w:rsid w:val="00503C3C"/>
    <w:rsid w:val="00503F56"/>
    <w:rsid w:val="00503FE6"/>
    <w:rsid w:val="00504A65"/>
    <w:rsid w:val="00504F51"/>
    <w:rsid w:val="0050557F"/>
    <w:rsid w:val="005073FA"/>
    <w:rsid w:val="00507D17"/>
    <w:rsid w:val="00507D81"/>
    <w:rsid w:val="0051088C"/>
    <w:rsid w:val="00510D01"/>
    <w:rsid w:val="00510E8A"/>
    <w:rsid w:val="00510F15"/>
    <w:rsid w:val="00511077"/>
    <w:rsid w:val="005124D5"/>
    <w:rsid w:val="00512B35"/>
    <w:rsid w:val="00512B42"/>
    <w:rsid w:val="00513010"/>
    <w:rsid w:val="00513295"/>
    <w:rsid w:val="0051426A"/>
    <w:rsid w:val="00514302"/>
    <w:rsid w:val="00514372"/>
    <w:rsid w:val="005145E5"/>
    <w:rsid w:val="005152E4"/>
    <w:rsid w:val="00515692"/>
    <w:rsid w:val="00515A50"/>
    <w:rsid w:val="0051683E"/>
    <w:rsid w:val="00516B7C"/>
    <w:rsid w:val="00517364"/>
    <w:rsid w:val="005175BF"/>
    <w:rsid w:val="005176EF"/>
    <w:rsid w:val="005177DC"/>
    <w:rsid w:val="00517B06"/>
    <w:rsid w:val="00517D3D"/>
    <w:rsid w:val="0052098B"/>
    <w:rsid w:val="00520FBE"/>
    <w:rsid w:val="0052185E"/>
    <w:rsid w:val="00521E19"/>
    <w:rsid w:val="00522251"/>
    <w:rsid w:val="0052259D"/>
    <w:rsid w:val="00522B51"/>
    <w:rsid w:val="00523BCA"/>
    <w:rsid w:val="0052409E"/>
    <w:rsid w:val="00524295"/>
    <w:rsid w:val="00525242"/>
    <w:rsid w:val="00525343"/>
    <w:rsid w:val="00525847"/>
    <w:rsid w:val="00525FC0"/>
    <w:rsid w:val="00526556"/>
    <w:rsid w:val="00526E4E"/>
    <w:rsid w:val="005272AA"/>
    <w:rsid w:val="0052744F"/>
    <w:rsid w:val="00530EB8"/>
    <w:rsid w:val="00531606"/>
    <w:rsid w:val="00531682"/>
    <w:rsid w:val="00531926"/>
    <w:rsid w:val="00531CE8"/>
    <w:rsid w:val="00531ECF"/>
    <w:rsid w:val="00532552"/>
    <w:rsid w:val="00532773"/>
    <w:rsid w:val="00532D43"/>
    <w:rsid w:val="00532F49"/>
    <w:rsid w:val="0053322E"/>
    <w:rsid w:val="00533258"/>
    <w:rsid w:val="005336F2"/>
    <w:rsid w:val="005337CD"/>
    <w:rsid w:val="005348EC"/>
    <w:rsid w:val="00535364"/>
    <w:rsid w:val="0053575B"/>
    <w:rsid w:val="0053580C"/>
    <w:rsid w:val="00535BEA"/>
    <w:rsid w:val="00536479"/>
    <w:rsid w:val="00536BC9"/>
    <w:rsid w:val="0053711A"/>
    <w:rsid w:val="005373B7"/>
    <w:rsid w:val="00537EB1"/>
    <w:rsid w:val="00540006"/>
    <w:rsid w:val="00540897"/>
    <w:rsid w:val="0054093D"/>
    <w:rsid w:val="00541575"/>
    <w:rsid w:val="0054185C"/>
    <w:rsid w:val="00542B8F"/>
    <w:rsid w:val="0054353F"/>
    <w:rsid w:val="00543653"/>
    <w:rsid w:val="00543798"/>
    <w:rsid w:val="00543812"/>
    <w:rsid w:val="00543BBC"/>
    <w:rsid w:val="00544778"/>
    <w:rsid w:val="005447DE"/>
    <w:rsid w:val="005447FF"/>
    <w:rsid w:val="00544BD9"/>
    <w:rsid w:val="00544D33"/>
    <w:rsid w:val="00544FAD"/>
    <w:rsid w:val="00545793"/>
    <w:rsid w:val="005459FB"/>
    <w:rsid w:val="00545A4F"/>
    <w:rsid w:val="0054714C"/>
    <w:rsid w:val="0054730A"/>
    <w:rsid w:val="00547455"/>
    <w:rsid w:val="005474DF"/>
    <w:rsid w:val="00547962"/>
    <w:rsid w:val="005479FB"/>
    <w:rsid w:val="00547A00"/>
    <w:rsid w:val="00547E43"/>
    <w:rsid w:val="00547EA0"/>
    <w:rsid w:val="00547EFE"/>
    <w:rsid w:val="0055053B"/>
    <w:rsid w:val="0055056C"/>
    <w:rsid w:val="0055065F"/>
    <w:rsid w:val="00550A7C"/>
    <w:rsid w:val="00550B9D"/>
    <w:rsid w:val="005511B7"/>
    <w:rsid w:val="00551C7D"/>
    <w:rsid w:val="00552778"/>
    <w:rsid w:val="00552F55"/>
    <w:rsid w:val="005535F8"/>
    <w:rsid w:val="00554205"/>
    <w:rsid w:val="005544F1"/>
    <w:rsid w:val="005544FA"/>
    <w:rsid w:val="005563AB"/>
    <w:rsid w:val="005564BE"/>
    <w:rsid w:val="00556AB9"/>
    <w:rsid w:val="00556C3C"/>
    <w:rsid w:val="00556EC3"/>
    <w:rsid w:val="00556F3B"/>
    <w:rsid w:val="005574C9"/>
    <w:rsid w:val="00557587"/>
    <w:rsid w:val="005577DA"/>
    <w:rsid w:val="00557935"/>
    <w:rsid w:val="00557D6C"/>
    <w:rsid w:val="00560847"/>
    <w:rsid w:val="00560877"/>
    <w:rsid w:val="00560B2F"/>
    <w:rsid w:val="00560BF5"/>
    <w:rsid w:val="00561D6A"/>
    <w:rsid w:val="00561F2E"/>
    <w:rsid w:val="005626DB"/>
    <w:rsid w:val="00562B3A"/>
    <w:rsid w:val="005630B3"/>
    <w:rsid w:val="00563155"/>
    <w:rsid w:val="005632DB"/>
    <w:rsid w:val="00563A2C"/>
    <w:rsid w:val="0056431B"/>
    <w:rsid w:val="00564434"/>
    <w:rsid w:val="00565BCF"/>
    <w:rsid w:val="00565CDF"/>
    <w:rsid w:val="00565F61"/>
    <w:rsid w:val="0056659A"/>
    <w:rsid w:val="005668DE"/>
    <w:rsid w:val="00566A39"/>
    <w:rsid w:val="00566D82"/>
    <w:rsid w:val="00566EE4"/>
    <w:rsid w:val="0056714A"/>
    <w:rsid w:val="00570B4C"/>
    <w:rsid w:val="00570DBE"/>
    <w:rsid w:val="00571590"/>
    <w:rsid w:val="00571BAB"/>
    <w:rsid w:val="005721C7"/>
    <w:rsid w:val="0057224E"/>
    <w:rsid w:val="00572433"/>
    <w:rsid w:val="0057265A"/>
    <w:rsid w:val="00572A80"/>
    <w:rsid w:val="00573949"/>
    <w:rsid w:val="00573E4A"/>
    <w:rsid w:val="005744AE"/>
    <w:rsid w:val="00575441"/>
    <w:rsid w:val="00575A3D"/>
    <w:rsid w:val="00575C85"/>
    <w:rsid w:val="00576D5B"/>
    <w:rsid w:val="005770FD"/>
    <w:rsid w:val="00577409"/>
    <w:rsid w:val="00577610"/>
    <w:rsid w:val="005778F7"/>
    <w:rsid w:val="005779F3"/>
    <w:rsid w:val="005800E9"/>
    <w:rsid w:val="0058136E"/>
    <w:rsid w:val="0058167D"/>
    <w:rsid w:val="00581C00"/>
    <w:rsid w:val="00581C8A"/>
    <w:rsid w:val="00582B40"/>
    <w:rsid w:val="00582B57"/>
    <w:rsid w:val="00583C83"/>
    <w:rsid w:val="00583E18"/>
    <w:rsid w:val="00583E34"/>
    <w:rsid w:val="005848B6"/>
    <w:rsid w:val="00584DF1"/>
    <w:rsid w:val="00584E71"/>
    <w:rsid w:val="00585282"/>
    <w:rsid w:val="0058561B"/>
    <w:rsid w:val="00585673"/>
    <w:rsid w:val="00585A39"/>
    <w:rsid w:val="00585BDB"/>
    <w:rsid w:val="00585DAD"/>
    <w:rsid w:val="005868DA"/>
    <w:rsid w:val="005868FE"/>
    <w:rsid w:val="00586AE8"/>
    <w:rsid w:val="00586CCC"/>
    <w:rsid w:val="005870D9"/>
    <w:rsid w:val="00587367"/>
    <w:rsid w:val="00587BC7"/>
    <w:rsid w:val="00587C32"/>
    <w:rsid w:val="00587EF0"/>
    <w:rsid w:val="005903AB"/>
    <w:rsid w:val="005904B8"/>
    <w:rsid w:val="00590802"/>
    <w:rsid w:val="005909F5"/>
    <w:rsid w:val="00590AB7"/>
    <w:rsid w:val="00590D61"/>
    <w:rsid w:val="00590E2E"/>
    <w:rsid w:val="00590FC0"/>
    <w:rsid w:val="005916CA"/>
    <w:rsid w:val="005918F3"/>
    <w:rsid w:val="00591F4C"/>
    <w:rsid w:val="00592087"/>
    <w:rsid w:val="0059208A"/>
    <w:rsid w:val="005925CB"/>
    <w:rsid w:val="00593584"/>
    <w:rsid w:val="00593C4A"/>
    <w:rsid w:val="00593DE7"/>
    <w:rsid w:val="00593EB6"/>
    <w:rsid w:val="00594062"/>
    <w:rsid w:val="005941F1"/>
    <w:rsid w:val="005941FB"/>
    <w:rsid w:val="00594984"/>
    <w:rsid w:val="00594BBE"/>
    <w:rsid w:val="00595159"/>
    <w:rsid w:val="005952B3"/>
    <w:rsid w:val="00595349"/>
    <w:rsid w:val="00595A55"/>
    <w:rsid w:val="0059627D"/>
    <w:rsid w:val="00596355"/>
    <w:rsid w:val="00596905"/>
    <w:rsid w:val="0059692A"/>
    <w:rsid w:val="005969EA"/>
    <w:rsid w:val="00596B65"/>
    <w:rsid w:val="00597024"/>
    <w:rsid w:val="00597169"/>
    <w:rsid w:val="00597300"/>
    <w:rsid w:val="005A03B6"/>
    <w:rsid w:val="005A0A5C"/>
    <w:rsid w:val="005A1606"/>
    <w:rsid w:val="005A1E97"/>
    <w:rsid w:val="005A2059"/>
    <w:rsid w:val="005A2DA1"/>
    <w:rsid w:val="005A337A"/>
    <w:rsid w:val="005A48BC"/>
    <w:rsid w:val="005A494C"/>
    <w:rsid w:val="005A4A9A"/>
    <w:rsid w:val="005A6C1D"/>
    <w:rsid w:val="005A78CF"/>
    <w:rsid w:val="005A7AB9"/>
    <w:rsid w:val="005A7BB3"/>
    <w:rsid w:val="005A7C24"/>
    <w:rsid w:val="005A7C56"/>
    <w:rsid w:val="005A7CEF"/>
    <w:rsid w:val="005A7E3A"/>
    <w:rsid w:val="005B0073"/>
    <w:rsid w:val="005B07D5"/>
    <w:rsid w:val="005B0E5A"/>
    <w:rsid w:val="005B0F97"/>
    <w:rsid w:val="005B11EE"/>
    <w:rsid w:val="005B1468"/>
    <w:rsid w:val="005B15A2"/>
    <w:rsid w:val="005B223E"/>
    <w:rsid w:val="005B2255"/>
    <w:rsid w:val="005B264C"/>
    <w:rsid w:val="005B2F99"/>
    <w:rsid w:val="005B34EE"/>
    <w:rsid w:val="005B35A7"/>
    <w:rsid w:val="005B39F4"/>
    <w:rsid w:val="005B4879"/>
    <w:rsid w:val="005B4943"/>
    <w:rsid w:val="005B4DEC"/>
    <w:rsid w:val="005B4E5A"/>
    <w:rsid w:val="005B5C6A"/>
    <w:rsid w:val="005B607C"/>
    <w:rsid w:val="005B6693"/>
    <w:rsid w:val="005B66A8"/>
    <w:rsid w:val="005B66D5"/>
    <w:rsid w:val="005B6975"/>
    <w:rsid w:val="005B6E83"/>
    <w:rsid w:val="005B7076"/>
    <w:rsid w:val="005B7260"/>
    <w:rsid w:val="005B75BC"/>
    <w:rsid w:val="005B7793"/>
    <w:rsid w:val="005B7BAE"/>
    <w:rsid w:val="005B7BF6"/>
    <w:rsid w:val="005B7CFA"/>
    <w:rsid w:val="005C0134"/>
    <w:rsid w:val="005C0775"/>
    <w:rsid w:val="005C0ECE"/>
    <w:rsid w:val="005C10A1"/>
    <w:rsid w:val="005C1D0A"/>
    <w:rsid w:val="005C1E94"/>
    <w:rsid w:val="005C1F47"/>
    <w:rsid w:val="005C2063"/>
    <w:rsid w:val="005C23D7"/>
    <w:rsid w:val="005C2737"/>
    <w:rsid w:val="005C29AC"/>
    <w:rsid w:val="005C2B7C"/>
    <w:rsid w:val="005C2CA5"/>
    <w:rsid w:val="005C30E6"/>
    <w:rsid w:val="005C3632"/>
    <w:rsid w:val="005C3680"/>
    <w:rsid w:val="005C3B3B"/>
    <w:rsid w:val="005C3DFE"/>
    <w:rsid w:val="005C4758"/>
    <w:rsid w:val="005C49AF"/>
    <w:rsid w:val="005C580F"/>
    <w:rsid w:val="005C5951"/>
    <w:rsid w:val="005C62ED"/>
    <w:rsid w:val="005C6734"/>
    <w:rsid w:val="005C6EBA"/>
    <w:rsid w:val="005C6ECB"/>
    <w:rsid w:val="005C72CC"/>
    <w:rsid w:val="005C753C"/>
    <w:rsid w:val="005C7C6C"/>
    <w:rsid w:val="005C7E48"/>
    <w:rsid w:val="005D0419"/>
    <w:rsid w:val="005D094C"/>
    <w:rsid w:val="005D1248"/>
    <w:rsid w:val="005D165A"/>
    <w:rsid w:val="005D1BA6"/>
    <w:rsid w:val="005D206E"/>
    <w:rsid w:val="005D2190"/>
    <w:rsid w:val="005D2316"/>
    <w:rsid w:val="005D2F19"/>
    <w:rsid w:val="005D38DB"/>
    <w:rsid w:val="005D3B50"/>
    <w:rsid w:val="005D40A3"/>
    <w:rsid w:val="005D51CF"/>
    <w:rsid w:val="005D5343"/>
    <w:rsid w:val="005D5582"/>
    <w:rsid w:val="005D59E6"/>
    <w:rsid w:val="005D5B3F"/>
    <w:rsid w:val="005D5BC9"/>
    <w:rsid w:val="005D5C5E"/>
    <w:rsid w:val="005D5FBA"/>
    <w:rsid w:val="005D5FEF"/>
    <w:rsid w:val="005D6811"/>
    <w:rsid w:val="005D693D"/>
    <w:rsid w:val="005D6A08"/>
    <w:rsid w:val="005D6AC2"/>
    <w:rsid w:val="005D730A"/>
    <w:rsid w:val="005D7957"/>
    <w:rsid w:val="005D7A27"/>
    <w:rsid w:val="005D7AB1"/>
    <w:rsid w:val="005D7BF7"/>
    <w:rsid w:val="005E15D4"/>
    <w:rsid w:val="005E162B"/>
    <w:rsid w:val="005E17CF"/>
    <w:rsid w:val="005E1D46"/>
    <w:rsid w:val="005E1E2B"/>
    <w:rsid w:val="005E1F8A"/>
    <w:rsid w:val="005E406D"/>
    <w:rsid w:val="005E45B9"/>
    <w:rsid w:val="005E490F"/>
    <w:rsid w:val="005E4F31"/>
    <w:rsid w:val="005E521B"/>
    <w:rsid w:val="005E59A3"/>
    <w:rsid w:val="005E5E27"/>
    <w:rsid w:val="005E64BD"/>
    <w:rsid w:val="005E6799"/>
    <w:rsid w:val="005E6AAF"/>
    <w:rsid w:val="005E6B5B"/>
    <w:rsid w:val="005E6E9B"/>
    <w:rsid w:val="005E7252"/>
    <w:rsid w:val="005E78CA"/>
    <w:rsid w:val="005E7AC5"/>
    <w:rsid w:val="005F04A4"/>
    <w:rsid w:val="005F0E05"/>
    <w:rsid w:val="005F105F"/>
    <w:rsid w:val="005F13CF"/>
    <w:rsid w:val="005F1718"/>
    <w:rsid w:val="005F18B0"/>
    <w:rsid w:val="005F1D0A"/>
    <w:rsid w:val="005F3082"/>
    <w:rsid w:val="005F34A4"/>
    <w:rsid w:val="005F4360"/>
    <w:rsid w:val="005F4C34"/>
    <w:rsid w:val="005F4E6D"/>
    <w:rsid w:val="005F5391"/>
    <w:rsid w:val="005F57B2"/>
    <w:rsid w:val="005F581E"/>
    <w:rsid w:val="005F60E0"/>
    <w:rsid w:val="005F65D7"/>
    <w:rsid w:val="005F683C"/>
    <w:rsid w:val="005F6B63"/>
    <w:rsid w:val="005F6BC2"/>
    <w:rsid w:val="005F6DBC"/>
    <w:rsid w:val="005F751C"/>
    <w:rsid w:val="00600449"/>
    <w:rsid w:val="00600E5E"/>
    <w:rsid w:val="00601574"/>
    <w:rsid w:val="00601FDC"/>
    <w:rsid w:val="0060202C"/>
    <w:rsid w:val="00602949"/>
    <w:rsid w:val="00603822"/>
    <w:rsid w:val="006039AB"/>
    <w:rsid w:val="006049F3"/>
    <w:rsid w:val="0060514B"/>
    <w:rsid w:val="00605BA0"/>
    <w:rsid w:val="00605C76"/>
    <w:rsid w:val="006060B5"/>
    <w:rsid w:val="0060676A"/>
    <w:rsid w:val="00606AA5"/>
    <w:rsid w:val="00607854"/>
    <w:rsid w:val="00607B1C"/>
    <w:rsid w:val="0061076D"/>
    <w:rsid w:val="00610D08"/>
    <w:rsid w:val="00610EE3"/>
    <w:rsid w:val="0061120D"/>
    <w:rsid w:val="00611DAC"/>
    <w:rsid w:val="00611E4F"/>
    <w:rsid w:val="00612242"/>
    <w:rsid w:val="00612B3F"/>
    <w:rsid w:val="0061335B"/>
    <w:rsid w:val="006133F3"/>
    <w:rsid w:val="00613526"/>
    <w:rsid w:val="0061358F"/>
    <w:rsid w:val="00613B94"/>
    <w:rsid w:val="00613D9A"/>
    <w:rsid w:val="006146A5"/>
    <w:rsid w:val="00614FBE"/>
    <w:rsid w:val="0061511A"/>
    <w:rsid w:val="006159C7"/>
    <w:rsid w:val="00615F00"/>
    <w:rsid w:val="00616235"/>
    <w:rsid w:val="00616389"/>
    <w:rsid w:val="00617100"/>
    <w:rsid w:val="006178D3"/>
    <w:rsid w:val="00620D42"/>
    <w:rsid w:val="00620D7B"/>
    <w:rsid w:val="00620FA6"/>
    <w:rsid w:val="00621766"/>
    <w:rsid w:val="00621E85"/>
    <w:rsid w:val="00622017"/>
    <w:rsid w:val="0062239C"/>
    <w:rsid w:val="006225F7"/>
    <w:rsid w:val="006233CE"/>
    <w:rsid w:val="00623AD9"/>
    <w:rsid w:val="00623F10"/>
    <w:rsid w:val="00624261"/>
    <w:rsid w:val="0062428B"/>
    <w:rsid w:val="006248E5"/>
    <w:rsid w:val="00624C29"/>
    <w:rsid w:val="00624E7C"/>
    <w:rsid w:val="00625497"/>
    <w:rsid w:val="0062573D"/>
    <w:rsid w:val="006259FB"/>
    <w:rsid w:val="0062603B"/>
    <w:rsid w:val="00626608"/>
    <w:rsid w:val="006274E1"/>
    <w:rsid w:val="00627551"/>
    <w:rsid w:val="00627BDD"/>
    <w:rsid w:val="006300F8"/>
    <w:rsid w:val="006303D0"/>
    <w:rsid w:val="00630469"/>
    <w:rsid w:val="00630FBB"/>
    <w:rsid w:val="00632943"/>
    <w:rsid w:val="00632A22"/>
    <w:rsid w:val="00633C07"/>
    <w:rsid w:val="00633DD9"/>
    <w:rsid w:val="006341DC"/>
    <w:rsid w:val="00634935"/>
    <w:rsid w:val="00634E4E"/>
    <w:rsid w:val="00635832"/>
    <w:rsid w:val="006358A5"/>
    <w:rsid w:val="006358E1"/>
    <w:rsid w:val="006360EA"/>
    <w:rsid w:val="00636A99"/>
    <w:rsid w:val="006371FE"/>
    <w:rsid w:val="00637708"/>
    <w:rsid w:val="0063778B"/>
    <w:rsid w:val="00637A1D"/>
    <w:rsid w:val="00640244"/>
    <w:rsid w:val="006403B8"/>
    <w:rsid w:val="006405D0"/>
    <w:rsid w:val="00640D01"/>
    <w:rsid w:val="00641902"/>
    <w:rsid w:val="00642B3B"/>
    <w:rsid w:val="00642D47"/>
    <w:rsid w:val="00642D64"/>
    <w:rsid w:val="00642E31"/>
    <w:rsid w:val="00642F56"/>
    <w:rsid w:val="006433DA"/>
    <w:rsid w:val="00643CC2"/>
    <w:rsid w:val="006440CA"/>
    <w:rsid w:val="0064430B"/>
    <w:rsid w:val="006443DB"/>
    <w:rsid w:val="006444C6"/>
    <w:rsid w:val="00644AF6"/>
    <w:rsid w:val="00644F08"/>
    <w:rsid w:val="00645B85"/>
    <w:rsid w:val="00645C83"/>
    <w:rsid w:val="00646293"/>
    <w:rsid w:val="00646990"/>
    <w:rsid w:val="00646FBA"/>
    <w:rsid w:val="00647059"/>
    <w:rsid w:val="0064755D"/>
    <w:rsid w:val="00647F41"/>
    <w:rsid w:val="00647F4F"/>
    <w:rsid w:val="006508DA"/>
    <w:rsid w:val="006509CE"/>
    <w:rsid w:val="00650B83"/>
    <w:rsid w:val="006513B1"/>
    <w:rsid w:val="00651528"/>
    <w:rsid w:val="00651B2F"/>
    <w:rsid w:val="00651CF8"/>
    <w:rsid w:val="0065256D"/>
    <w:rsid w:val="00652882"/>
    <w:rsid w:val="00652B1B"/>
    <w:rsid w:val="0065346E"/>
    <w:rsid w:val="006537FC"/>
    <w:rsid w:val="00653841"/>
    <w:rsid w:val="006539CD"/>
    <w:rsid w:val="00653D0D"/>
    <w:rsid w:val="00653D5E"/>
    <w:rsid w:val="00653E4F"/>
    <w:rsid w:val="00654C26"/>
    <w:rsid w:val="0065555B"/>
    <w:rsid w:val="006555F6"/>
    <w:rsid w:val="00655FFF"/>
    <w:rsid w:val="006568AA"/>
    <w:rsid w:val="0065691E"/>
    <w:rsid w:val="00656E2F"/>
    <w:rsid w:val="006575CF"/>
    <w:rsid w:val="00657A22"/>
    <w:rsid w:val="00657B96"/>
    <w:rsid w:val="00660488"/>
    <w:rsid w:val="00661833"/>
    <w:rsid w:val="00661A35"/>
    <w:rsid w:val="00662C24"/>
    <w:rsid w:val="006630B5"/>
    <w:rsid w:val="006631F1"/>
    <w:rsid w:val="00663C65"/>
    <w:rsid w:val="00663E99"/>
    <w:rsid w:val="00664532"/>
    <w:rsid w:val="00665175"/>
    <w:rsid w:val="00665840"/>
    <w:rsid w:val="00665B26"/>
    <w:rsid w:val="0066680D"/>
    <w:rsid w:val="00666C8F"/>
    <w:rsid w:val="006675B4"/>
    <w:rsid w:val="00667856"/>
    <w:rsid w:val="00667CCC"/>
    <w:rsid w:val="00667CD3"/>
    <w:rsid w:val="00670731"/>
    <w:rsid w:val="006714A6"/>
    <w:rsid w:val="00671A8D"/>
    <w:rsid w:val="00671EC0"/>
    <w:rsid w:val="00671F5C"/>
    <w:rsid w:val="00672319"/>
    <w:rsid w:val="00672A42"/>
    <w:rsid w:val="006734E1"/>
    <w:rsid w:val="0067378D"/>
    <w:rsid w:val="00673ED9"/>
    <w:rsid w:val="00674229"/>
    <w:rsid w:val="0067424E"/>
    <w:rsid w:val="0067486F"/>
    <w:rsid w:val="00674DDE"/>
    <w:rsid w:val="00674EB7"/>
    <w:rsid w:val="0067524D"/>
    <w:rsid w:val="0067534D"/>
    <w:rsid w:val="0067553B"/>
    <w:rsid w:val="006757DF"/>
    <w:rsid w:val="00675A4E"/>
    <w:rsid w:val="00675B5A"/>
    <w:rsid w:val="00675C7A"/>
    <w:rsid w:val="00675FAA"/>
    <w:rsid w:val="00676659"/>
    <w:rsid w:val="00680050"/>
    <w:rsid w:val="0068005F"/>
    <w:rsid w:val="00680166"/>
    <w:rsid w:val="006812FA"/>
    <w:rsid w:val="006815B1"/>
    <w:rsid w:val="00681631"/>
    <w:rsid w:val="0068165C"/>
    <w:rsid w:val="0068175C"/>
    <w:rsid w:val="00681FF5"/>
    <w:rsid w:val="00682B93"/>
    <w:rsid w:val="006830CE"/>
    <w:rsid w:val="006833AC"/>
    <w:rsid w:val="006838CE"/>
    <w:rsid w:val="006841B1"/>
    <w:rsid w:val="006843BE"/>
    <w:rsid w:val="00685494"/>
    <w:rsid w:val="00685888"/>
    <w:rsid w:val="00685C97"/>
    <w:rsid w:val="0068612C"/>
    <w:rsid w:val="00687243"/>
    <w:rsid w:val="0069039E"/>
    <w:rsid w:val="00690719"/>
    <w:rsid w:val="00690A54"/>
    <w:rsid w:val="00690B44"/>
    <w:rsid w:val="00690E31"/>
    <w:rsid w:val="00690EC2"/>
    <w:rsid w:val="006912A2"/>
    <w:rsid w:val="0069139F"/>
    <w:rsid w:val="00691A41"/>
    <w:rsid w:val="00691F41"/>
    <w:rsid w:val="006923A0"/>
    <w:rsid w:val="006924B7"/>
    <w:rsid w:val="0069251A"/>
    <w:rsid w:val="006927B4"/>
    <w:rsid w:val="00692AF1"/>
    <w:rsid w:val="00692D53"/>
    <w:rsid w:val="00692E78"/>
    <w:rsid w:val="00693133"/>
    <w:rsid w:val="00693266"/>
    <w:rsid w:val="00693853"/>
    <w:rsid w:val="00693A6D"/>
    <w:rsid w:val="006951FA"/>
    <w:rsid w:val="00695558"/>
    <w:rsid w:val="00695A0F"/>
    <w:rsid w:val="00695C9C"/>
    <w:rsid w:val="006964B8"/>
    <w:rsid w:val="006966F0"/>
    <w:rsid w:val="00696C1F"/>
    <w:rsid w:val="0069767E"/>
    <w:rsid w:val="006976DB"/>
    <w:rsid w:val="00697DD1"/>
    <w:rsid w:val="006A035D"/>
    <w:rsid w:val="006A0E33"/>
    <w:rsid w:val="006A0F97"/>
    <w:rsid w:val="006A1099"/>
    <w:rsid w:val="006A11AF"/>
    <w:rsid w:val="006A13ED"/>
    <w:rsid w:val="006A16F6"/>
    <w:rsid w:val="006A17DA"/>
    <w:rsid w:val="006A198A"/>
    <w:rsid w:val="006A1C77"/>
    <w:rsid w:val="006A2D5D"/>
    <w:rsid w:val="006A3117"/>
    <w:rsid w:val="006A3F99"/>
    <w:rsid w:val="006A502A"/>
    <w:rsid w:val="006A59C6"/>
    <w:rsid w:val="006A5C85"/>
    <w:rsid w:val="006A5E97"/>
    <w:rsid w:val="006A6213"/>
    <w:rsid w:val="006A6279"/>
    <w:rsid w:val="006A7301"/>
    <w:rsid w:val="006A75A7"/>
    <w:rsid w:val="006A7A29"/>
    <w:rsid w:val="006A7CD7"/>
    <w:rsid w:val="006B1845"/>
    <w:rsid w:val="006B1B45"/>
    <w:rsid w:val="006B1D9A"/>
    <w:rsid w:val="006B1EEE"/>
    <w:rsid w:val="006B1FCF"/>
    <w:rsid w:val="006B2AF0"/>
    <w:rsid w:val="006B2D98"/>
    <w:rsid w:val="006B334C"/>
    <w:rsid w:val="006B3645"/>
    <w:rsid w:val="006B3726"/>
    <w:rsid w:val="006B3AF5"/>
    <w:rsid w:val="006B4230"/>
    <w:rsid w:val="006B437D"/>
    <w:rsid w:val="006B478D"/>
    <w:rsid w:val="006B47D2"/>
    <w:rsid w:val="006B47F1"/>
    <w:rsid w:val="006B53D1"/>
    <w:rsid w:val="006B5622"/>
    <w:rsid w:val="006B5D74"/>
    <w:rsid w:val="006B6AC5"/>
    <w:rsid w:val="006B7010"/>
    <w:rsid w:val="006B784A"/>
    <w:rsid w:val="006B7BD4"/>
    <w:rsid w:val="006B7D23"/>
    <w:rsid w:val="006B7D8E"/>
    <w:rsid w:val="006B7E81"/>
    <w:rsid w:val="006C0774"/>
    <w:rsid w:val="006C115F"/>
    <w:rsid w:val="006C1C16"/>
    <w:rsid w:val="006C2286"/>
    <w:rsid w:val="006C23B5"/>
    <w:rsid w:val="006C24C1"/>
    <w:rsid w:val="006C27DF"/>
    <w:rsid w:val="006C29E5"/>
    <w:rsid w:val="006C35FC"/>
    <w:rsid w:val="006C3A94"/>
    <w:rsid w:val="006C3BED"/>
    <w:rsid w:val="006C3FE6"/>
    <w:rsid w:val="006C4220"/>
    <w:rsid w:val="006C4A93"/>
    <w:rsid w:val="006C4E0B"/>
    <w:rsid w:val="006C4FAA"/>
    <w:rsid w:val="006C5657"/>
    <w:rsid w:val="006C597F"/>
    <w:rsid w:val="006C6018"/>
    <w:rsid w:val="006C70F3"/>
    <w:rsid w:val="006C73C1"/>
    <w:rsid w:val="006C74BF"/>
    <w:rsid w:val="006C75B7"/>
    <w:rsid w:val="006C7688"/>
    <w:rsid w:val="006C7790"/>
    <w:rsid w:val="006C77D1"/>
    <w:rsid w:val="006C7854"/>
    <w:rsid w:val="006C7886"/>
    <w:rsid w:val="006C7A66"/>
    <w:rsid w:val="006D0040"/>
    <w:rsid w:val="006D0201"/>
    <w:rsid w:val="006D0487"/>
    <w:rsid w:val="006D0A97"/>
    <w:rsid w:val="006D0C78"/>
    <w:rsid w:val="006D11BF"/>
    <w:rsid w:val="006D1752"/>
    <w:rsid w:val="006D1825"/>
    <w:rsid w:val="006D19FC"/>
    <w:rsid w:val="006D2CDA"/>
    <w:rsid w:val="006D336D"/>
    <w:rsid w:val="006D5A56"/>
    <w:rsid w:val="006D663E"/>
    <w:rsid w:val="006D6EA3"/>
    <w:rsid w:val="006D70B8"/>
    <w:rsid w:val="006D72AC"/>
    <w:rsid w:val="006D7CA7"/>
    <w:rsid w:val="006D7F26"/>
    <w:rsid w:val="006E0293"/>
    <w:rsid w:val="006E0BBE"/>
    <w:rsid w:val="006E1953"/>
    <w:rsid w:val="006E1C7D"/>
    <w:rsid w:val="006E1D66"/>
    <w:rsid w:val="006E2247"/>
    <w:rsid w:val="006E24B5"/>
    <w:rsid w:val="006E2826"/>
    <w:rsid w:val="006E2EE2"/>
    <w:rsid w:val="006E384A"/>
    <w:rsid w:val="006E3BA1"/>
    <w:rsid w:val="006E3C65"/>
    <w:rsid w:val="006E4454"/>
    <w:rsid w:val="006E4528"/>
    <w:rsid w:val="006E464A"/>
    <w:rsid w:val="006E4B6C"/>
    <w:rsid w:val="006E4FDC"/>
    <w:rsid w:val="006E5628"/>
    <w:rsid w:val="006E61BE"/>
    <w:rsid w:val="006E6D30"/>
    <w:rsid w:val="006E6F5A"/>
    <w:rsid w:val="006F08A1"/>
    <w:rsid w:val="006F0E0F"/>
    <w:rsid w:val="006F1247"/>
    <w:rsid w:val="006F1763"/>
    <w:rsid w:val="006F1E22"/>
    <w:rsid w:val="006F1F37"/>
    <w:rsid w:val="006F2A80"/>
    <w:rsid w:val="006F310E"/>
    <w:rsid w:val="006F3558"/>
    <w:rsid w:val="006F56E8"/>
    <w:rsid w:val="006F5B3E"/>
    <w:rsid w:val="006F5DBB"/>
    <w:rsid w:val="006F6701"/>
    <w:rsid w:val="006F6976"/>
    <w:rsid w:val="006F6B1D"/>
    <w:rsid w:val="006F7A90"/>
    <w:rsid w:val="0070086A"/>
    <w:rsid w:val="00700E76"/>
    <w:rsid w:val="007015B8"/>
    <w:rsid w:val="00702031"/>
    <w:rsid w:val="007024FB"/>
    <w:rsid w:val="0070270D"/>
    <w:rsid w:val="00702B6E"/>
    <w:rsid w:val="0070371A"/>
    <w:rsid w:val="00703815"/>
    <w:rsid w:val="00703835"/>
    <w:rsid w:val="007051CF"/>
    <w:rsid w:val="007051F3"/>
    <w:rsid w:val="00706228"/>
    <w:rsid w:val="007063D7"/>
    <w:rsid w:val="00706415"/>
    <w:rsid w:val="007069FB"/>
    <w:rsid w:val="00706D0E"/>
    <w:rsid w:val="00707751"/>
    <w:rsid w:val="0070792C"/>
    <w:rsid w:val="00710ABF"/>
    <w:rsid w:val="00711507"/>
    <w:rsid w:val="00711588"/>
    <w:rsid w:val="00711675"/>
    <w:rsid w:val="00711BC5"/>
    <w:rsid w:val="00712410"/>
    <w:rsid w:val="00712CEE"/>
    <w:rsid w:val="007131CD"/>
    <w:rsid w:val="007131D9"/>
    <w:rsid w:val="007131EB"/>
    <w:rsid w:val="0071358A"/>
    <w:rsid w:val="0071370D"/>
    <w:rsid w:val="00713962"/>
    <w:rsid w:val="00713D86"/>
    <w:rsid w:val="00714532"/>
    <w:rsid w:val="007147AF"/>
    <w:rsid w:val="00714EB7"/>
    <w:rsid w:val="00715007"/>
    <w:rsid w:val="007152E3"/>
    <w:rsid w:val="00716EB7"/>
    <w:rsid w:val="007170A9"/>
    <w:rsid w:val="00717DD9"/>
    <w:rsid w:val="00720345"/>
    <w:rsid w:val="00720D66"/>
    <w:rsid w:val="007212C2"/>
    <w:rsid w:val="0072194E"/>
    <w:rsid w:val="00721EA4"/>
    <w:rsid w:val="007224B0"/>
    <w:rsid w:val="0072275C"/>
    <w:rsid w:val="00722881"/>
    <w:rsid w:val="00722C90"/>
    <w:rsid w:val="00722DC7"/>
    <w:rsid w:val="007233E1"/>
    <w:rsid w:val="00723708"/>
    <w:rsid w:val="00723C59"/>
    <w:rsid w:val="00723D4E"/>
    <w:rsid w:val="0072489A"/>
    <w:rsid w:val="00724A0C"/>
    <w:rsid w:val="00724A68"/>
    <w:rsid w:val="00724C16"/>
    <w:rsid w:val="00725362"/>
    <w:rsid w:val="00725E75"/>
    <w:rsid w:val="00725F3F"/>
    <w:rsid w:val="00726257"/>
    <w:rsid w:val="00726A24"/>
    <w:rsid w:val="00727B06"/>
    <w:rsid w:val="00727C2C"/>
    <w:rsid w:val="00727E5A"/>
    <w:rsid w:val="00727ECB"/>
    <w:rsid w:val="00730534"/>
    <w:rsid w:val="007305BC"/>
    <w:rsid w:val="00730E01"/>
    <w:rsid w:val="00730E70"/>
    <w:rsid w:val="00731B9C"/>
    <w:rsid w:val="00731CC4"/>
    <w:rsid w:val="00731F74"/>
    <w:rsid w:val="0073224F"/>
    <w:rsid w:val="00732615"/>
    <w:rsid w:val="00732AA4"/>
    <w:rsid w:val="00732E8B"/>
    <w:rsid w:val="00733389"/>
    <w:rsid w:val="00733848"/>
    <w:rsid w:val="0073391A"/>
    <w:rsid w:val="007339D5"/>
    <w:rsid w:val="00734121"/>
    <w:rsid w:val="00734367"/>
    <w:rsid w:val="00734B13"/>
    <w:rsid w:val="0073577A"/>
    <w:rsid w:val="00736112"/>
    <w:rsid w:val="00736660"/>
    <w:rsid w:val="007366FA"/>
    <w:rsid w:val="0073692F"/>
    <w:rsid w:val="00736E15"/>
    <w:rsid w:val="00736F55"/>
    <w:rsid w:val="00737172"/>
    <w:rsid w:val="007376CF"/>
    <w:rsid w:val="00740203"/>
    <w:rsid w:val="00740A42"/>
    <w:rsid w:val="00741205"/>
    <w:rsid w:val="0074134D"/>
    <w:rsid w:val="0074171E"/>
    <w:rsid w:val="00742539"/>
    <w:rsid w:val="007426BD"/>
    <w:rsid w:val="00742BFF"/>
    <w:rsid w:val="00742E99"/>
    <w:rsid w:val="0074331E"/>
    <w:rsid w:val="00743358"/>
    <w:rsid w:val="00743454"/>
    <w:rsid w:val="00743FD2"/>
    <w:rsid w:val="00744B8B"/>
    <w:rsid w:val="0074505D"/>
    <w:rsid w:val="00745801"/>
    <w:rsid w:val="007464C6"/>
    <w:rsid w:val="00746863"/>
    <w:rsid w:val="007469CC"/>
    <w:rsid w:val="00747C07"/>
    <w:rsid w:val="00747D22"/>
    <w:rsid w:val="00750280"/>
    <w:rsid w:val="00750B48"/>
    <w:rsid w:val="00750F88"/>
    <w:rsid w:val="0075112D"/>
    <w:rsid w:val="007513E5"/>
    <w:rsid w:val="007515BE"/>
    <w:rsid w:val="007517A5"/>
    <w:rsid w:val="0075234D"/>
    <w:rsid w:val="00752554"/>
    <w:rsid w:val="00752B44"/>
    <w:rsid w:val="00752D61"/>
    <w:rsid w:val="007532E8"/>
    <w:rsid w:val="0075341B"/>
    <w:rsid w:val="00753D07"/>
    <w:rsid w:val="00753D46"/>
    <w:rsid w:val="00753E2C"/>
    <w:rsid w:val="00753E88"/>
    <w:rsid w:val="007547BF"/>
    <w:rsid w:val="00755D1B"/>
    <w:rsid w:val="00755D3F"/>
    <w:rsid w:val="007570FE"/>
    <w:rsid w:val="00757237"/>
    <w:rsid w:val="007573A3"/>
    <w:rsid w:val="007603A8"/>
    <w:rsid w:val="00760511"/>
    <w:rsid w:val="00760831"/>
    <w:rsid w:val="00760DF6"/>
    <w:rsid w:val="007613C0"/>
    <w:rsid w:val="0076149C"/>
    <w:rsid w:val="00761541"/>
    <w:rsid w:val="00761A0A"/>
    <w:rsid w:val="0076390B"/>
    <w:rsid w:val="0076397D"/>
    <w:rsid w:val="00763E74"/>
    <w:rsid w:val="007641B9"/>
    <w:rsid w:val="0076473C"/>
    <w:rsid w:val="00765711"/>
    <w:rsid w:val="00766822"/>
    <w:rsid w:val="00766D3D"/>
    <w:rsid w:val="00766F63"/>
    <w:rsid w:val="00767327"/>
    <w:rsid w:val="007707B3"/>
    <w:rsid w:val="007708C9"/>
    <w:rsid w:val="00770F4C"/>
    <w:rsid w:val="007711B9"/>
    <w:rsid w:val="007711C1"/>
    <w:rsid w:val="007714EF"/>
    <w:rsid w:val="0077178B"/>
    <w:rsid w:val="00772F45"/>
    <w:rsid w:val="00773667"/>
    <w:rsid w:val="0077369C"/>
    <w:rsid w:val="00773BA9"/>
    <w:rsid w:val="00773F0D"/>
    <w:rsid w:val="00774141"/>
    <w:rsid w:val="0077426A"/>
    <w:rsid w:val="007744B7"/>
    <w:rsid w:val="007751E9"/>
    <w:rsid w:val="0077531B"/>
    <w:rsid w:val="00775501"/>
    <w:rsid w:val="00775E3D"/>
    <w:rsid w:val="0077650E"/>
    <w:rsid w:val="007767F8"/>
    <w:rsid w:val="007773DA"/>
    <w:rsid w:val="007778AD"/>
    <w:rsid w:val="00777C49"/>
    <w:rsid w:val="00780E02"/>
    <w:rsid w:val="00780FA6"/>
    <w:rsid w:val="0078102F"/>
    <w:rsid w:val="00781A4D"/>
    <w:rsid w:val="007828A3"/>
    <w:rsid w:val="00784EFF"/>
    <w:rsid w:val="00785830"/>
    <w:rsid w:val="00785B0D"/>
    <w:rsid w:val="00785BA6"/>
    <w:rsid w:val="00785C3A"/>
    <w:rsid w:val="007866F2"/>
    <w:rsid w:val="00786777"/>
    <w:rsid w:val="00786C32"/>
    <w:rsid w:val="007871D6"/>
    <w:rsid w:val="007872AD"/>
    <w:rsid w:val="00787851"/>
    <w:rsid w:val="00787D5C"/>
    <w:rsid w:val="0079075E"/>
    <w:rsid w:val="00790BEB"/>
    <w:rsid w:val="00790E16"/>
    <w:rsid w:val="00791218"/>
    <w:rsid w:val="00791606"/>
    <w:rsid w:val="007916C7"/>
    <w:rsid w:val="00791C1B"/>
    <w:rsid w:val="00791D7F"/>
    <w:rsid w:val="00792031"/>
    <w:rsid w:val="007926AC"/>
    <w:rsid w:val="007938D8"/>
    <w:rsid w:val="00793F51"/>
    <w:rsid w:val="007942EB"/>
    <w:rsid w:val="00794AC2"/>
    <w:rsid w:val="0079581B"/>
    <w:rsid w:val="0079594F"/>
    <w:rsid w:val="00795B83"/>
    <w:rsid w:val="00796329"/>
    <w:rsid w:val="00796649"/>
    <w:rsid w:val="00796A5C"/>
    <w:rsid w:val="00796F16"/>
    <w:rsid w:val="007979B6"/>
    <w:rsid w:val="00797DE7"/>
    <w:rsid w:val="00797F1C"/>
    <w:rsid w:val="007A0826"/>
    <w:rsid w:val="007A0835"/>
    <w:rsid w:val="007A0DEA"/>
    <w:rsid w:val="007A0E07"/>
    <w:rsid w:val="007A0E81"/>
    <w:rsid w:val="007A0EA6"/>
    <w:rsid w:val="007A0EDE"/>
    <w:rsid w:val="007A1630"/>
    <w:rsid w:val="007A1E08"/>
    <w:rsid w:val="007A3520"/>
    <w:rsid w:val="007A3DD1"/>
    <w:rsid w:val="007A406C"/>
    <w:rsid w:val="007A4439"/>
    <w:rsid w:val="007A45F6"/>
    <w:rsid w:val="007A4623"/>
    <w:rsid w:val="007A46B3"/>
    <w:rsid w:val="007A48A5"/>
    <w:rsid w:val="007A4930"/>
    <w:rsid w:val="007A49D0"/>
    <w:rsid w:val="007A504A"/>
    <w:rsid w:val="007A5B06"/>
    <w:rsid w:val="007A6175"/>
    <w:rsid w:val="007A66A9"/>
    <w:rsid w:val="007A6890"/>
    <w:rsid w:val="007A692B"/>
    <w:rsid w:val="007A6A1D"/>
    <w:rsid w:val="007A6D6B"/>
    <w:rsid w:val="007A6EB1"/>
    <w:rsid w:val="007A7286"/>
    <w:rsid w:val="007B00A8"/>
    <w:rsid w:val="007B02C4"/>
    <w:rsid w:val="007B0BD5"/>
    <w:rsid w:val="007B0E07"/>
    <w:rsid w:val="007B10BC"/>
    <w:rsid w:val="007B1245"/>
    <w:rsid w:val="007B14D8"/>
    <w:rsid w:val="007B15A8"/>
    <w:rsid w:val="007B19E3"/>
    <w:rsid w:val="007B2307"/>
    <w:rsid w:val="007B23FA"/>
    <w:rsid w:val="007B2A53"/>
    <w:rsid w:val="007B3F90"/>
    <w:rsid w:val="007B48EF"/>
    <w:rsid w:val="007B4B52"/>
    <w:rsid w:val="007B4F92"/>
    <w:rsid w:val="007B51BD"/>
    <w:rsid w:val="007B58D1"/>
    <w:rsid w:val="007B59B2"/>
    <w:rsid w:val="007B79BC"/>
    <w:rsid w:val="007B7A5C"/>
    <w:rsid w:val="007C0A29"/>
    <w:rsid w:val="007C11C5"/>
    <w:rsid w:val="007C1C04"/>
    <w:rsid w:val="007C22D0"/>
    <w:rsid w:val="007C24EE"/>
    <w:rsid w:val="007C2CB2"/>
    <w:rsid w:val="007C31CE"/>
    <w:rsid w:val="007C3843"/>
    <w:rsid w:val="007C3C04"/>
    <w:rsid w:val="007C4D60"/>
    <w:rsid w:val="007C4E08"/>
    <w:rsid w:val="007C5112"/>
    <w:rsid w:val="007C54B2"/>
    <w:rsid w:val="007C5C4E"/>
    <w:rsid w:val="007C5C8D"/>
    <w:rsid w:val="007C5EDB"/>
    <w:rsid w:val="007C677C"/>
    <w:rsid w:val="007C6A36"/>
    <w:rsid w:val="007C6DEB"/>
    <w:rsid w:val="007C71C8"/>
    <w:rsid w:val="007C73EA"/>
    <w:rsid w:val="007C75D9"/>
    <w:rsid w:val="007C7657"/>
    <w:rsid w:val="007C76AA"/>
    <w:rsid w:val="007C776C"/>
    <w:rsid w:val="007D0AFA"/>
    <w:rsid w:val="007D19D2"/>
    <w:rsid w:val="007D1B98"/>
    <w:rsid w:val="007D29D9"/>
    <w:rsid w:val="007D2B94"/>
    <w:rsid w:val="007D2FAB"/>
    <w:rsid w:val="007D37FC"/>
    <w:rsid w:val="007D3DB4"/>
    <w:rsid w:val="007D3E48"/>
    <w:rsid w:val="007D426C"/>
    <w:rsid w:val="007D44F2"/>
    <w:rsid w:val="007D48F5"/>
    <w:rsid w:val="007D6D54"/>
    <w:rsid w:val="007D6E11"/>
    <w:rsid w:val="007D7024"/>
    <w:rsid w:val="007D7340"/>
    <w:rsid w:val="007D753D"/>
    <w:rsid w:val="007E0410"/>
    <w:rsid w:val="007E1109"/>
    <w:rsid w:val="007E130E"/>
    <w:rsid w:val="007E1546"/>
    <w:rsid w:val="007E174D"/>
    <w:rsid w:val="007E17DF"/>
    <w:rsid w:val="007E1E3A"/>
    <w:rsid w:val="007E28EB"/>
    <w:rsid w:val="007E3249"/>
    <w:rsid w:val="007E3CD4"/>
    <w:rsid w:val="007E3FD8"/>
    <w:rsid w:val="007E4141"/>
    <w:rsid w:val="007E4ACB"/>
    <w:rsid w:val="007E4BB4"/>
    <w:rsid w:val="007E4C98"/>
    <w:rsid w:val="007E4DC3"/>
    <w:rsid w:val="007E4FBC"/>
    <w:rsid w:val="007E5C44"/>
    <w:rsid w:val="007E5DE5"/>
    <w:rsid w:val="007E5DEF"/>
    <w:rsid w:val="007E5E02"/>
    <w:rsid w:val="007E5EC3"/>
    <w:rsid w:val="007E614C"/>
    <w:rsid w:val="007E6177"/>
    <w:rsid w:val="007E7100"/>
    <w:rsid w:val="007E71D9"/>
    <w:rsid w:val="007E78E1"/>
    <w:rsid w:val="007E79FC"/>
    <w:rsid w:val="007E7D3F"/>
    <w:rsid w:val="007E7DC0"/>
    <w:rsid w:val="007E7E03"/>
    <w:rsid w:val="007E7E28"/>
    <w:rsid w:val="007F020C"/>
    <w:rsid w:val="007F1039"/>
    <w:rsid w:val="007F10B2"/>
    <w:rsid w:val="007F10FD"/>
    <w:rsid w:val="007F17DC"/>
    <w:rsid w:val="007F2164"/>
    <w:rsid w:val="007F266B"/>
    <w:rsid w:val="007F2CE2"/>
    <w:rsid w:val="007F2ECA"/>
    <w:rsid w:val="007F32D1"/>
    <w:rsid w:val="007F3508"/>
    <w:rsid w:val="007F3814"/>
    <w:rsid w:val="007F4526"/>
    <w:rsid w:val="007F4B40"/>
    <w:rsid w:val="007F4C92"/>
    <w:rsid w:val="007F4CAC"/>
    <w:rsid w:val="007F4EA6"/>
    <w:rsid w:val="007F5635"/>
    <w:rsid w:val="007F58C4"/>
    <w:rsid w:val="007F6E46"/>
    <w:rsid w:val="007F71BB"/>
    <w:rsid w:val="007F7C35"/>
    <w:rsid w:val="007F7CA8"/>
    <w:rsid w:val="00800022"/>
    <w:rsid w:val="00800827"/>
    <w:rsid w:val="00800F5A"/>
    <w:rsid w:val="0080132A"/>
    <w:rsid w:val="00801AC9"/>
    <w:rsid w:val="00803369"/>
    <w:rsid w:val="00803996"/>
    <w:rsid w:val="00804379"/>
    <w:rsid w:val="00804831"/>
    <w:rsid w:val="00804A77"/>
    <w:rsid w:val="00804EE3"/>
    <w:rsid w:val="0080551C"/>
    <w:rsid w:val="00805764"/>
    <w:rsid w:val="00805E39"/>
    <w:rsid w:val="00806026"/>
    <w:rsid w:val="008066F1"/>
    <w:rsid w:val="00807268"/>
    <w:rsid w:val="008074AB"/>
    <w:rsid w:val="00807907"/>
    <w:rsid w:val="00807C47"/>
    <w:rsid w:val="00807D52"/>
    <w:rsid w:val="008103A6"/>
    <w:rsid w:val="00810804"/>
    <w:rsid w:val="00810E5C"/>
    <w:rsid w:val="00811131"/>
    <w:rsid w:val="0081133F"/>
    <w:rsid w:val="008118C1"/>
    <w:rsid w:val="00811D02"/>
    <w:rsid w:val="008128C8"/>
    <w:rsid w:val="00813048"/>
    <w:rsid w:val="00813184"/>
    <w:rsid w:val="008136F2"/>
    <w:rsid w:val="0081372E"/>
    <w:rsid w:val="0081412D"/>
    <w:rsid w:val="008145B8"/>
    <w:rsid w:val="00814B24"/>
    <w:rsid w:val="00814F7A"/>
    <w:rsid w:val="00814F99"/>
    <w:rsid w:val="008157CD"/>
    <w:rsid w:val="008158CB"/>
    <w:rsid w:val="00815E23"/>
    <w:rsid w:val="00816E61"/>
    <w:rsid w:val="00816F12"/>
    <w:rsid w:val="008172EE"/>
    <w:rsid w:val="008175AF"/>
    <w:rsid w:val="00817646"/>
    <w:rsid w:val="00817DF7"/>
    <w:rsid w:val="00820EB2"/>
    <w:rsid w:val="00821467"/>
    <w:rsid w:val="00821644"/>
    <w:rsid w:val="0082178F"/>
    <w:rsid w:val="00821C0D"/>
    <w:rsid w:val="00821D75"/>
    <w:rsid w:val="00822473"/>
    <w:rsid w:val="0082258E"/>
    <w:rsid w:val="0082287A"/>
    <w:rsid w:val="0082299A"/>
    <w:rsid w:val="00823658"/>
    <w:rsid w:val="00823F5B"/>
    <w:rsid w:val="008241CD"/>
    <w:rsid w:val="00824B04"/>
    <w:rsid w:val="00824D6C"/>
    <w:rsid w:val="008251F2"/>
    <w:rsid w:val="00825349"/>
    <w:rsid w:val="00825C18"/>
    <w:rsid w:val="00825E43"/>
    <w:rsid w:val="00825EAA"/>
    <w:rsid w:val="0082620A"/>
    <w:rsid w:val="0082620C"/>
    <w:rsid w:val="00826532"/>
    <w:rsid w:val="008278B6"/>
    <w:rsid w:val="00827CC4"/>
    <w:rsid w:val="00827D53"/>
    <w:rsid w:val="00830186"/>
    <w:rsid w:val="0083064C"/>
    <w:rsid w:val="00830D14"/>
    <w:rsid w:val="00830FEF"/>
    <w:rsid w:val="008311D0"/>
    <w:rsid w:val="0083129E"/>
    <w:rsid w:val="00831655"/>
    <w:rsid w:val="00831E55"/>
    <w:rsid w:val="00832086"/>
    <w:rsid w:val="008321DF"/>
    <w:rsid w:val="008323C5"/>
    <w:rsid w:val="0083285A"/>
    <w:rsid w:val="008329CC"/>
    <w:rsid w:val="00832C8A"/>
    <w:rsid w:val="00833619"/>
    <w:rsid w:val="00833AD1"/>
    <w:rsid w:val="008341A3"/>
    <w:rsid w:val="008344DD"/>
    <w:rsid w:val="0083517D"/>
    <w:rsid w:val="008354E6"/>
    <w:rsid w:val="008358EB"/>
    <w:rsid w:val="00835F14"/>
    <w:rsid w:val="008364E2"/>
    <w:rsid w:val="00837162"/>
    <w:rsid w:val="008372DA"/>
    <w:rsid w:val="00837356"/>
    <w:rsid w:val="00837DD4"/>
    <w:rsid w:val="0084054D"/>
    <w:rsid w:val="0084071E"/>
    <w:rsid w:val="00840853"/>
    <w:rsid w:val="00840972"/>
    <w:rsid w:val="00841006"/>
    <w:rsid w:val="0084113E"/>
    <w:rsid w:val="008414F9"/>
    <w:rsid w:val="0084164D"/>
    <w:rsid w:val="00841D4E"/>
    <w:rsid w:val="008420F1"/>
    <w:rsid w:val="008420F8"/>
    <w:rsid w:val="00842CAD"/>
    <w:rsid w:val="0084384E"/>
    <w:rsid w:val="00843E57"/>
    <w:rsid w:val="00843F2E"/>
    <w:rsid w:val="00844DED"/>
    <w:rsid w:val="008452D0"/>
    <w:rsid w:val="00845676"/>
    <w:rsid w:val="0084586E"/>
    <w:rsid w:val="008462C0"/>
    <w:rsid w:val="008466BF"/>
    <w:rsid w:val="00846C69"/>
    <w:rsid w:val="00846EFD"/>
    <w:rsid w:val="00847161"/>
    <w:rsid w:val="008472A5"/>
    <w:rsid w:val="00847B0C"/>
    <w:rsid w:val="00847C6F"/>
    <w:rsid w:val="00847D2C"/>
    <w:rsid w:val="00847E16"/>
    <w:rsid w:val="00850678"/>
    <w:rsid w:val="00850805"/>
    <w:rsid w:val="00850BA3"/>
    <w:rsid w:val="00850F3D"/>
    <w:rsid w:val="008519C3"/>
    <w:rsid w:val="00851E31"/>
    <w:rsid w:val="00851FBD"/>
    <w:rsid w:val="008522F0"/>
    <w:rsid w:val="008523EC"/>
    <w:rsid w:val="00852544"/>
    <w:rsid w:val="0085328F"/>
    <w:rsid w:val="00853B5F"/>
    <w:rsid w:val="0085410C"/>
    <w:rsid w:val="008550CC"/>
    <w:rsid w:val="008552B4"/>
    <w:rsid w:val="00856553"/>
    <w:rsid w:val="00856889"/>
    <w:rsid w:val="00856DD2"/>
    <w:rsid w:val="00856DD3"/>
    <w:rsid w:val="00857152"/>
    <w:rsid w:val="0085784A"/>
    <w:rsid w:val="0085788A"/>
    <w:rsid w:val="00857C70"/>
    <w:rsid w:val="0086019A"/>
    <w:rsid w:val="00860712"/>
    <w:rsid w:val="00860744"/>
    <w:rsid w:val="008607CF"/>
    <w:rsid w:val="008609E7"/>
    <w:rsid w:val="0086135F"/>
    <w:rsid w:val="00861AEC"/>
    <w:rsid w:val="0086225E"/>
    <w:rsid w:val="008627C9"/>
    <w:rsid w:val="00862D16"/>
    <w:rsid w:val="00862F97"/>
    <w:rsid w:val="00863958"/>
    <w:rsid w:val="00863C9C"/>
    <w:rsid w:val="00864446"/>
    <w:rsid w:val="00864A5A"/>
    <w:rsid w:val="00864D92"/>
    <w:rsid w:val="008650E2"/>
    <w:rsid w:val="0086532D"/>
    <w:rsid w:val="00865907"/>
    <w:rsid w:val="00866358"/>
    <w:rsid w:val="008666D6"/>
    <w:rsid w:val="00866D7B"/>
    <w:rsid w:val="00866E86"/>
    <w:rsid w:val="00867A80"/>
    <w:rsid w:val="008712D1"/>
    <w:rsid w:val="00871ABC"/>
    <w:rsid w:val="00871BFA"/>
    <w:rsid w:val="0087238A"/>
    <w:rsid w:val="00872667"/>
    <w:rsid w:val="00872E66"/>
    <w:rsid w:val="00872ECE"/>
    <w:rsid w:val="00872FF6"/>
    <w:rsid w:val="00873040"/>
    <w:rsid w:val="0087310F"/>
    <w:rsid w:val="00873378"/>
    <w:rsid w:val="0087415B"/>
    <w:rsid w:val="00874378"/>
    <w:rsid w:val="0087464F"/>
    <w:rsid w:val="008749DD"/>
    <w:rsid w:val="00874AD6"/>
    <w:rsid w:val="008753F7"/>
    <w:rsid w:val="0087607F"/>
    <w:rsid w:val="008761A7"/>
    <w:rsid w:val="00876311"/>
    <w:rsid w:val="0087686A"/>
    <w:rsid w:val="00876F75"/>
    <w:rsid w:val="00877978"/>
    <w:rsid w:val="00877E72"/>
    <w:rsid w:val="00877E8B"/>
    <w:rsid w:val="00880139"/>
    <w:rsid w:val="008806C9"/>
    <w:rsid w:val="008809E7"/>
    <w:rsid w:val="00880AFD"/>
    <w:rsid w:val="00880D43"/>
    <w:rsid w:val="0088119E"/>
    <w:rsid w:val="00881823"/>
    <w:rsid w:val="0088196A"/>
    <w:rsid w:val="00881A8D"/>
    <w:rsid w:val="00881C1C"/>
    <w:rsid w:val="00882E20"/>
    <w:rsid w:val="008831A0"/>
    <w:rsid w:val="008836B6"/>
    <w:rsid w:val="00883DA0"/>
    <w:rsid w:val="0088424C"/>
    <w:rsid w:val="00884646"/>
    <w:rsid w:val="008846C8"/>
    <w:rsid w:val="008846E4"/>
    <w:rsid w:val="0088509A"/>
    <w:rsid w:val="008851DF"/>
    <w:rsid w:val="0088528E"/>
    <w:rsid w:val="0088554B"/>
    <w:rsid w:val="00885D21"/>
    <w:rsid w:val="0088674C"/>
    <w:rsid w:val="00886A0B"/>
    <w:rsid w:val="008879F1"/>
    <w:rsid w:val="008906DA"/>
    <w:rsid w:val="0089094B"/>
    <w:rsid w:val="00890A55"/>
    <w:rsid w:val="00890E26"/>
    <w:rsid w:val="008913CB"/>
    <w:rsid w:val="0089196C"/>
    <w:rsid w:val="00891A58"/>
    <w:rsid w:val="008923A3"/>
    <w:rsid w:val="00892437"/>
    <w:rsid w:val="0089258E"/>
    <w:rsid w:val="00892725"/>
    <w:rsid w:val="008927A5"/>
    <w:rsid w:val="00892A0C"/>
    <w:rsid w:val="0089337B"/>
    <w:rsid w:val="008934B7"/>
    <w:rsid w:val="0089352D"/>
    <w:rsid w:val="0089382C"/>
    <w:rsid w:val="00893D6C"/>
    <w:rsid w:val="00893E9A"/>
    <w:rsid w:val="0089519F"/>
    <w:rsid w:val="00895814"/>
    <w:rsid w:val="00895AC2"/>
    <w:rsid w:val="00895C29"/>
    <w:rsid w:val="00897196"/>
    <w:rsid w:val="008972DA"/>
    <w:rsid w:val="00897409"/>
    <w:rsid w:val="00897573"/>
    <w:rsid w:val="00897F84"/>
    <w:rsid w:val="008A0873"/>
    <w:rsid w:val="008A08A5"/>
    <w:rsid w:val="008A15BB"/>
    <w:rsid w:val="008A1866"/>
    <w:rsid w:val="008A1872"/>
    <w:rsid w:val="008A19D4"/>
    <w:rsid w:val="008A25C4"/>
    <w:rsid w:val="008A26FD"/>
    <w:rsid w:val="008A2731"/>
    <w:rsid w:val="008A29AA"/>
    <w:rsid w:val="008A3DCB"/>
    <w:rsid w:val="008A3F1C"/>
    <w:rsid w:val="008A3FFD"/>
    <w:rsid w:val="008A48E8"/>
    <w:rsid w:val="008A5278"/>
    <w:rsid w:val="008A5345"/>
    <w:rsid w:val="008A5660"/>
    <w:rsid w:val="008A57A6"/>
    <w:rsid w:val="008A5997"/>
    <w:rsid w:val="008A5A9D"/>
    <w:rsid w:val="008A5D6F"/>
    <w:rsid w:val="008A606E"/>
    <w:rsid w:val="008A6650"/>
    <w:rsid w:val="008A67A6"/>
    <w:rsid w:val="008A6FE7"/>
    <w:rsid w:val="008A74CB"/>
    <w:rsid w:val="008B0335"/>
    <w:rsid w:val="008B0EE9"/>
    <w:rsid w:val="008B0FC9"/>
    <w:rsid w:val="008B1793"/>
    <w:rsid w:val="008B20C7"/>
    <w:rsid w:val="008B237E"/>
    <w:rsid w:val="008B24F3"/>
    <w:rsid w:val="008B2863"/>
    <w:rsid w:val="008B29BE"/>
    <w:rsid w:val="008B2B4B"/>
    <w:rsid w:val="008B2F92"/>
    <w:rsid w:val="008B390A"/>
    <w:rsid w:val="008B3EE7"/>
    <w:rsid w:val="008B40EA"/>
    <w:rsid w:val="008B506E"/>
    <w:rsid w:val="008B5E0B"/>
    <w:rsid w:val="008B6871"/>
    <w:rsid w:val="008B6A9B"/>
    <w:rsid w:val="008B6B3E"/>
    <w:rsid w:val="008B70D1"/>
    <w:rsid w:val="008B70D6"/>
    <w:rsid w:val="008B78C6"/>
    <w:rsid w:val="008B7AC3"/>
    <w:rsid w:val="008B7C1F"/>
    <w:rsid w:val="008B7CAA"/>
    <w:rsid w:val="008C03D8"/>
    <w:rsid w:val="008C0637"/>
    <w:rsid w:val="008C17A2"/>
    <w:rsid w:val="008C3031"/>
    <w:rsid w:val="008C3588"/>
    <w:rsid w:val="008C37AA"/>
    <w:rsid w:val="008C3A9B"/>
    <w:rsid w:val="008C3F73"/>
    <w:rsid w:val="008C43F6"/>
    <w:rsid w:val="008C44D1"/>
    <w:rsid w:val="008C48E6"/>
    <w:rsid w:val="008C48F8"/>
    <w:rsid w:val="008C4D69"/>
    <w:rsid w:val="008C4E95"/>
    <w:rsid w:val="008C508E"/>
    <w:rsid w:val="008C531F"/>
    <w:rsid w:val="008C5A4C"/>
    <w:rsid w:val="008C5CDE"/>
    <w:rsid w:val="008C6963"/>
    <w:rsid w:val="008C6A88"/>
    <w:rsid w:val="008C7111"/>
    <w:rsid w:val="008C7287"/>
    <w:rsid w:val="008C7C3E"/>
    <w:rsid w:val="008C7E45"/>
    <w:rsid w:val="008D043C"/>
    <w:rsid w:val="008D0AD8"/>
    <w:rsid w:val="008D0D51"/>
    <w:rsid w:val="008D0EB5"/>
    <w:rsid w:val="008D0FD1"/>
    <w:rsid w:val="008D130C"/>
    <w:rsid w:val="008D1317"/>
    <w:rsid w:val="008D1511"/>
    <w:rsid w:val="008D1571"/>
    <w:rsid w:val="008D19EC"/>
    <w:rsid w:val="008D2487"/>
    <w:rsid w:val="008D2E97"/>
    <w:rsid w:val="008D3078"/>
    <w:rsid w:val="008D3794"/>
    <w:rsid w:val="008D3841"/>
    <w:rsid w:val="008D3F69"/>
    <w:rsid w:val="008D4E19"/>
    <w:rsid w:val="008D52D8"/>
    <w:rsid w:val="008D5C29"/>
    <w:rsid w:val="008D5F96"/>
    <w:rsid w:val="008D6445"/>
    <w:rsid w:val="008D6514"/>
    <w:rsid w:val="008D66D0"/>
    <w:rsid w:val="008D68B0"/>
    <w:rsid w:val="008D68BA"/>
    <w:rsid w:val="008D6D8C"/>
    <w:rsid w:val="008D6DB3"/>
    <w:rsid w:val="008D70F3"/>
    <w:rsid w:val="008D7D72"/>
    <w:rsid w:val="008E0235"/>
    <w:rsid w:val="008E09ED"/>
    <w:rsid w:val="008E1241"/>
    <w:rsid w:val="008E1B3E"/>
    <w:rsid w:val="008E23E9"/>
    <w:rsid w:val="008E2577"/>
    <w:rsid w:val="008E2992"/>
    <w:rsid w:val="008E29F0"/>
    <w:rsid w:val="008E3134"/>
    <w:rsid w:val="008E317D"/>
    <w:rsid w:val="008E3CE0"/>
    <w:rsid w:val="008E3DCC"/>
    <w:rsid w:val="008E3DCF"/>
    <w:rsid w:val="008E3F1E"/>
    <w:rsid w:val="008E410A"/>
    <w:rsid w:val="008E45A9"/>
    <w:rsid w:val="008E4726"/>
    <w:rsid w:val="008E517A"/>
    <w:rsid w:val="008E5872"/>
    <w:rsid w:val="008E5F33"/>
    <w:rsid w:val="008E6303"/>
    <w:rsid w:val="008E649B"/>
    <w:rsid w:val="008E7043"/>
    <w:rsid w:val="008E7434"/>
    <w:rsid w:val="008E7752"/>
    <w:rsid w:val="008F02BA"/>
    <w:rsid w:val="008F0319"/>
    <w:rsid w:val="008F0347"/>
    <w:rsid w:val="008F0457"/>
    <w:rsid w:val="008F080F"/>
    <w:rsid w:val="008F0946"/>
    <w:rsid w:val="008F0AD8"/>
    <w:rsid w:val="008F1741"/>
    <w:rsid w:val="008F1772"/>
    <w:rsid w:val="008F199B"/>
    <w:rsid w:val="008F23F0"/>
    <w:rsid w:val="008F25C8"/>
    <w:rsid w:val="008F2BD4"/>
    <w:rsid w:val="008F3330"/>
    <w:rsid w:val="008F3556"/>
    <w:rsid w:val="008F3886"/>
    <w:rsid w:val="008F3EA5"/>
    <w:rsid w:val="008F403F"/>
    <w:rsid w:val="008F4180"/>
    <w:rsid w:val="008F4477"/>
    <w:rsid w:val="008F5287"/>
    <w:rsid w:val="008F5952"/>
    <w:rsid w:val="008F6E76"/>
    <w:rsid w:val="008F6FC7"/>
    <w:rsid w:val="008F7172"/>
    <w:rsid w:val="008F7346"/>
    <w:rsid w:val="008F748F"/>
    <w:rsid w:val="00900107"/>
    <w:rsid w:val="0090059D"/>
    <w:rsid w:val="00900FCA"/>
    <w:rsid w:val="00901479"/>
    <w:rsid w:val="0090156A"/>
    <w:rsid w:val="00901E1C"/>
    <w:rsid w:val="0090205A"/>
    <w:rsid w:val="0090227E"/>
    <w:rsid w:val="009022B5"/>
    <w:rsid w:val="00902794"/>
    <w:rsid w:val="00903D17"/>
    <w:rsid w:val="00903D1C"/>
    <w:rsid w:val="00904D88"/>
    <w:rsid w:val="00906F0A"/>
    <w:rsid w:val="009073F9"/>
    <w:rsid w:val="00907991"/>
    <w:rsid w:val="00907AB7"/>
    <w:rsid w:val="009105AA"/>
    <w:rsid w:val="0091110B"/>
    <w:rsid w:val="0091113D"/>
    <w:rsid w:val="00911436"/>
    <w:rsid w:val="00911A65"/>
    <w:rsid w:val="009123EB"/>
    <w:rsid w:val="009123F1"/>
    <w:rsid w:val="00912ADE"/>
    <w:rsid w:val="00912DBB"/>
    <w:rsid w:val="00912F18"/>
    <w:rsid w:val="00913190"/>
    <w:rsid w:val="00913876"/>
    <w:rsid w:val="00913C74"/>
    <w:rsid w:val="0091401C"/>
    <w:rsid w:val="009146C5"/>
    <w:rsid w:val="00914A6B"/>
    <w:rsid w:val="00914A77"/>
    <w:rsid w:val="00914D09"/>
    <w:rsid w:val="009157DF"/>
    <w:rsid w:val="009158F8"/>
    <w:rsid w:val="00915D39"/>
    <w:rsid w:val="00916125"/>
    <w:rsid w:val="009162B6"/>
    <w:rsid w:val="009169FB"/>
    <w:rsid w:val="00917713"/>
    <w:rsid w:val="00917BCF"/>
    <w:rsid w:val="00917CCE"/>
    <w:rsid w:val="00917E0E"/>
    <w:rsid w:val="00917FAB"/>
    <w:rsid w:val="0092085E"/>
    <w:rsid w:val="0092177E"/>
    <w:rsid w:val="00921961"/>
    <w:rsid w:val="009219A2"/>
    <w:rsid w:val="00922024"/>
    <w:rsid w:val="0092255E"/>
    <w:rsid w:val="009226D3"/>
    <w:rsid w:val="009230E0"/>
    <w:rsid w:val="0092318C"/>
    <w:rsid w:val="00923306"/>
    <w:rsid w:val="00923442"/>
    <w:rsid w:val="00923FAA"/>
    <w:rsid w:val="009252DE"/>
    <w:rsid w:val="009255D5"/>
    <w:rsid w:val="009259B0"/>
    <w:rsid w:val="00925C92"/>
    <w:rsid w:val="00926827"/>
    <w:rsid w:val="00927893"/>
    <w:rsid w:val="00927BD4"/>
    <w:rsid w:val="0093062D"/>
    <w:rsid w:val="0093072E"/>
    <w:rsid w:val="0093113E"/>
    <w:rsid w:val="0093114B"/>
    <w:rsid w:val="009312FC"/>
    <w:rsid w:val="009314E6"/>
    <w:rsid w:val="0093175C"/>
    <w:rsid w:val="00932755"/>
    <w:rsid w:val="009340FC"/>
    <w:rsid w:val="00935D45"/>
    <w:rsid w:val="0093618E"/>
    <w:rsid w:val="0093648F"/>
    <w:rsid w:val="009366BE"/>
    <w:rsid w:val="00936C61"/>
    <w:rsid w:val="00937660"/>
    <w:rsid w:val="00937842"/>
    <w:rsid w:val="00937A06"/>
    <w:rsid w:val="00937F0B"/>
    <w:rsid w:val="009410BC"/>
    <w:rsid w:val="009415FB"/>
    <w:rsid w:val="00941CAF"/>
    <w:rsid w:val="00941FFD"/>
    <w:rsid w:val="0094244A"/>
    <w:rsid w:val="0094268B"/>
    <w:rsid w:val="00942734"/>
    <w:rsid w:val="00942FED"/>
    <w:rsid w:val="009433A2"/>
    <w:rsid w:val="00943A0D"/>
    <w:rsid w:val="00943A60"/>
    <w:rsid w:val="00943EEB"/>
    <w:rsid w:val="00943F47"/>
    <w:rsid w:val="00944466"/>
    <w:rsid w:val="009447BD"/>
    <w:rsid w:val="0094532D"/>
    <w:rsid w:val="00945974"/>
    <w:rsid w:val="0094630C"/>
    <w:rsid w:val="009471BD"/>
    <w:rsid w:val="009471E9"/>
    <w:rsid w:val="00950648"/>
    <w:rsid w:val="009506EC"/>
    <w:rsid w:val="00950AC4"/>
    <w:rsid w:val="00950D4E"/>
    <w:rsid w:val="009510F4"/>
    <w:rsid w:val="009515A5"/>
    <w:rsid w:val="00951803"/>
    <w:rsid w:val="00951826"/>
    <w:rsid w:val="009521AF"/>
    <w:rsid w:val="00952A44"/>
    <w:rsid w:val="00952C9E"/>
    <w:rsid w:val="00953767"/>
    <w:rsid w:val="00953E1E"/>
    <w:rsid w:val="0095447E"/>
    <w:rsid w:val="009545FD"/>
    <w:rsid w:val="009550FC"/>
    <w:rsid w:val="00955FC4"/>
    <w:rsid w:val="00956BFC"/>
    <w:rsid w:val="00956FDA"/>
    <w:rsid w:val="009573F9"/>
    <w:rsid w:val="00957936"/>
    <w:rsid w:val="009600C7"/>
    <w:rsid w:val="009605D0"/>
    <w:rsid w:val="009610B8"/>
    <w:rsid w:val="009611CB"/>
    <w:rsid w:val="00962336"/>
    <w:rsid w:val="0096236C"/>
    <w:rsid w:val="00963153"/>
    <w:rsid w:val="00963211"/>
    <w:rsid w:val="0096322F"/>
    <w:rsid w:val="009634EA"/>
    <w:rsid w:val="00963ACC"/>
    <w:rsid w:val="00963B8A"/>
    <w:rsid w:val="00963BAC"/>
    <w:rsid w:val="00964462"/>
    <w:rsid w:val="00964796"/>
    <w:rsid w:val="0096493F"/>
    <w:rsid w:val="009659DD"/>
    <w:rsid w:val="00966A3E"/>
    <w:rsid w:val="0096720E"/>
    <w:rsid w:val="00967BB5"/>
    <w:rsid w:val="00967FE5"/>
    <w:rsid w:val="00971234"/>
    <w:rsid w:val="00971795"/>
    <w:rsid w:val="00971CD1"/>
    <w:rsid w:val="00971EF9"/>
    <w:rsid w:val="00972685"/>
    <w:rsid w:val="0097278B"/>
    <w:rsid w:val="00972889"/>
    <w:rsid w:val="00972DE4"/>
    <w:rsid w:val="00973619"/>
    <w:rsid w:val="0097398D"/>
    <w:rsid w:val="00973D00"/>
    <w:rsid w:val="00973D75"/>
    <w:rsid w:val="00974455"/>
    <w:rsid w:val="009746E3"/>
    <w:rsid w:val="009748A4"/>
    <w:rsid w:val="0097494D"/>
    <w:rsid w:val="00975429"/>
    <w:rsid w:val="00975DD3"/>
    <w:rsid w:val="00975F5F"/>
    <w:rsid w:val="00976089"/>
    <w:rsid w:val="0097612F"/>
    <w:rsid w:val="009765FE"/>
    <w:rsid w:val="009767BB"/>
    <w:rsid w:val="009769E9"/>
    <w:rsid w:val="00976CA9"/>
    <w:rsid w:val="00976DC6"/>
    <w:rsid w:val="009776BE"/>
    <w:rsid w:val="00977FD6"/>
    <w:rsid w:val="00980177"/>
    <w:rsid w:val="00980333"/>
    <w:rsid w:val="00980834"/>
    <w:rsid w:val="00980FD4"/>
    <w:rsid w:val="0098220E"/>
    <w:rsid w:val="00982C19"/>
    <w:rsid w:val="00982C31"/>
    <w:rsid w:val="009837A7"/>
    <w:rsid w:val="00984056"/>
    <w:rsid w:val="009842B7"/>
    <w:rsid w:val="009847F5"/>
    <w:rsid w:val="00984A9C"/>
    <w:rsid w:val="00984BB2"/>
    <w:rsid w:val="0098548C"/>
    <w:rsid w:val="009861B2"/>
    <w:rsid w:val="00986955"/>
    <w:rsid w:val="00986FC6"/>
    <w:rsid w:val="009877A1"/>
    <w:rsid w:val="00987EFF"/>
    <w:rsid w:val="0099076B"/>
    <w:rsid w:val="00990ABC"/>
    <w:rsid w:val="00990BF4"/>
    <w:rsid w:val="00991DF7"/>
    <w:rsid w:val="0099220E"/>
    <w:rsid w:val="00992C10"/>
    <w:rsid w:val="00993266"/>
    <w:rsid w:val="00993C9B"/>
    <w:rsid w:val="009947AB"/>
    <w:rsid w:val="00994950"/>
    <w:rsid w:val="00994D89"/>
    <w:rsid w:val="009955FD"/>
    <w:rsid w:val="00997A5A"/>
    <w:rsid w:val="00997B0D"/>
    <w:rsid w:val="009A0245"/>
    <w:rsid w:val="009A0D52"/>
    <w:rsid w:val="009A1796"/>
    <w:rsid w:val="009A181C"/>
    <w:rsid w:val="009A188D"/>
    <w:rsid w:val="009A1C48"/>
    <w:rsid w:val="009A23E0"/>
    <w:rsid w:val="009A2B69"/>
    <w:rsid w:val="009A2C17"/>
    <w:rsid w:val="009A305C"/>
    <w:rsid w:val="009A39C1"/>
    <w:rsid w:val="009A39C6"/>
    <w:rsid w:val="009A3DDF"/>
    <w:rsid w:val="009A3F39"/>
    <w:rsid w:val="009A4873"/>
    <w:rsid w:val="009A4D6B"/>
    <w:rsid w:val="009A501C"/>
    <w:rsid w:val="009A5208"/>
    <w:rsid w:val="009A5358"/>
    <w:rsid w:val="009A5637"/>
    <w:rsid w:val="009A5860"/>
    <w:rsid w:val="009A6138"/>
    <w:rsid w:val="009A64B1"/>
    <w:rsid w:val="009A660E"/>
    <w:rsid w:val="009A6B2E"/>
    <w:rsid w:val="009A72C1"/>
    <w:rsid w:val="009A793F"/>
    <w:rsid w:val="009A7C69"/>
    <w:rsid w:val="009A7E19"/>
    <w:rsid w:val="009A7FE5"/>
    <w:rsid w:val="009B0403"/>
    <w:rsid w:val="009B04AE"/>
    <w:rsid w:val="009B050A"/>
    <w:rsid w:val="009B092B"/>
    <w:rsid w:val="009B0EE2"/>
    <w:rsid w:val="009B134D"/>
    <w:rsid w:val="009B137F"/>
    <w:rsid w:val="009B1A9F"/>
    <w:rsid w:val="009B3308"/>
    <w:rsid w:val="009B3518"/>
    <w:rsid w:val="009B3639"/>
    <w:rsid w:val="009B39FF"/>
    <w:rsid w:val="009B3B6F"/>
    <w:rsid w:val="009B3B85"/>
    <w:rsid w:val="009B3CB2"/>
    <w:rsid w:val="009B3F72"/>
    <w:rsid w:val="009B4158"/>
    <w:rsid w:val="009B4372"/>
    <w:rsid w:val="009B465C"/>
    <w:rsid w:val="009B4CD4"/>
    <w:rsid w:val="009B4CD7"/>
    <w:rsid w:val="009B4F86"/>
    <w:rsid w:val="009B5FDF"/>
    <w:rsid w:val="009B6F4D"/>
    <w:rsid w:val="009B7957"/>
    <w:rsid w:val="009C0431"/>
    <w:rsid w:val="009C13DA"/>
    <w:rsid w:val="009C17A6"/>
    <w:rsid w:val="009C1FD2"/>
    <w:rsid w:val="009C264D"/>
    <w:rsid w:val="009C271B"/>
    <w:rsid w:val="009C289F"/>
    <w:rsid w:val="009C35E3"/>
    <w:rsid w:val="009C3BCB"/>
    <w:rsid w:val="009C3C3C"/>
    <w:rsid w:val="009C43D3"/>
    <w:rsid w:val="009C4551"/>
    <w:rsid w:val="009C457A"/>
    <w:rsid w:val="009C489F"/>
    <w:rsid w:val="009C498A"/>
    <w:rsid w:val="009C4AF7"/>
    <w:rsid w:val="009C4F94"/>
    <w:rsid w:val="009C500C"/>
    <w:rsid w:val="009C56B4"/>
    <w:rsid w:val="009C5F5E"/>
    <w:rsid w:val="009C6115"/>
    <w:rsid w:val="009C64C7"/>
    <w:rsid w:val="009C6743"/>
    <w:rsid w:val="009C6FB8"/>
    <w:rsid w:val="009C7188"/>
    <w:rsid w:val="009C76C8"/>
    <w:rsid w:val="009C76E4"/>
    <w:rsid w:val="009D0AC2"/>
    <w:rsid w:val="009D27C0"/>
    <w:rsid w:val="009D2B5A"/>
    <w:rsid w:val="009D2E0E"/>
    <w:rsid w:val="009D339E"/>
    <w:rsid w:val="009D4200"/>
    <w:rsid w:val="009D4A3F"/>
    <w:rsid w:val="009D4F81"/>
    <w:rsid w:val="009D5B3E"/>
    <w:rsid w:val="009D5C7E"/>
    <w:rsid w:val="009D5F75"/>
    <w:rsid w:val="009D685A"/>
    <w:rsid w:val="009D6D53"/>
    <w:rsid w:val="009D716F"/>
    <w:rsid w:val="009D751B"/>
    <w:rsid w:val="009D7B2A"/>
    <w:rsid w:val="009D7B40"/>
    <w:rsid w:val="009D7F97"/>
    <w:rsid w:val="009D7FE8"/>
    <w:rsid w:val="009E02D1"/>
    <w:rsid w:val="009E0CA2"/>
    <w:rsid w:val="009E20BC"/>
    <w:rsid w:val="009E2BC5"/>
    <w:rsid w:val="009E2CDD"/>
    <w:rsid w:val="009E2EBC"/>
    <w:rsid w:val="009E33AD"/>
    <w:rsid w:val="009E373E"/>
    <w:rsid w:val="009E44A7"/>
    <w:rsid w:val="009E4974"/>
    <w:rsid w:val="009E4CEE"/>
    <w:rsid w:val="009E4EE6"/>
    <w:rsid w:val="009E4F12"/>
    <w:rsid w:val="009E4F34"/>
    <w:rsid w:val="009E4FF4"/>
    <w:rsid w:val="009E55EF"/>
    <w:rsid w:val="009E5B98"/>
    <w:rsid w:val="009E6651"/>
    <w:rsid w:val="009E6B46"/>
    <w:rsid w:val="009E6CC8"/>
    <w:rsid w:val="009E73E9"/>
    <w:rsid w:val="009E7711"/>
    <w:rsid w:val="009E7CA8"/>
    <w:rsid w:val="009E7DF7"/>
    <w:rsid w:val="009F05C8"/>
    <w:rsid w:val="009F074C"/>
    <w:rsid w:val="009F11FE"/>
    <w:rsid w:val="009F1A36"/>
    <w:rsid w:val="009F33B2"/>
    <w:rsid w:val="009F37D1"/>
    <w:rsid w:val="009F392E"/>
    <w:rsid w:val="009F40ED"/>
    <w:rsid w:val="009F42E6"/>
    <w:rsid w:val="009F437C"/>
    <w:rsid w:val="009F4FA9"/>
    <w:rsid w:val="009F50C4"/>
    <w:rsid w:val="009F5B02"/>
    <w:rsid w:val="009F5E93"/>
    <w:rsid w:val="009F6473"/>
    <w:rsid w:val="009F67F5"/>
    <w:rsid w:val="009F69EE"/>
    <w:rsid w:val="009F71D8"/>
    <w:rsid w:val="009F7327"/>
    <w:rsid w:val="009F7B62"/>
    <w:rsid w:val="009F7D28"/>
    <w:rsid w:val="009F7E57"/>
    <w:rsid w:val="00A0043C"/>
    <w:rsid w:val="00A007EA"/>
    <w:rsid w:val="00A00A77"/>
    <w:rsid w:val="00A00B60"/>
    <w:rsid w:val="00A00C0E"/>
    <w:rsid w:val="00A00E38"/>
    <w:rsid w:val="00A01021"/>
    <w:rsid w:val="00A01298"/>
    <w:rsid w:val="00A012A2"/>
    <w:rsid w:val="00A01331"/>
    <w:rsid w:val="00A02715"/>
    <w:rsid w:val="00A0290F"/>
    <w:rsid w:val="00A02943"/>
    <w:rsid w:val="00A02BCD"/>
    <w:rsid w:val="00A035A6"/>
    <w:rsid w:val="00A03821"/>
    <w:rsid w:val="00A043A6"/>
    <w:rsid w:val="00A046F5"/>
    <w:rsid w:val="00A04891"/>
    <w:rsid w:val="00A04A0B"/>
    <w:rsid w:val="00A04D49"/>
    <w:rsid w:val="00A05A8B"/>
    <w:rsid w:val="00A05EFD"/>
    <w:rsid w:val="00A05F7B"/>
    <w:rsid w:val="00A062BB"/>
    <w:rsid w:val="00A0727B"/>
    <w:rsid w:val="00A07B71"/>
    <w:rsid w:val="00A101EC"/>
    <w:rsid w:val="00A1081F"/>
    <w:rsid w:val="00A10CBC"/>
    <w:rsid w:val="00A1100D"/>
    <w:rsid w:val="00A11587"/>
    <w:rsid w:val="00A1173C"/>
    <w:rsid w:val="00A117D7"/>
    <w:rsid w:val="00A11ADC"/>
    <w:rsid w:val="00A11F6A"/>
    <w:rsid w:val="00A121F0"/>
    <w:rsid w:val="00A12702"/>
    <w:rsid w:val="00A13C90"/>
    <w:rsid w:val="00A141D7"/>
    <w:rsid w:val="00A1422B"/>
    <w:rsid w:val="00A1444B"/>
    <w:rsid w:val="00A144F9"/>
    <w:rsid w:val="00A14866"/>
    <w:rsid w:val="00A151A5"/>
    <w:rsid w:val="00A16F8D"/>
    <w:rsid w:val="00A1776E"/>
    <w:rsid w:val="00A17ABC"/>
    <w:rsid w:val="00A17ED3"/>
    <w:rsid w:val="00A20622"/>
    <w:rsid w:val="00A20679"/>
    <w:rsid w:val="00A21161"/>
    <w:rsid w:val="00A21D1B"/>
    <w:rsid w:val="00A21FD5"/>
    <w:rsid w:val="00A2292D"/>
    <w:rsid w:val="00A22C67"/>
    <w:rsid w:val="00A230C5"/>
    <w:rsid w:val="00A234DE"/>
    <w:rsid w:val="00A23587"/>
    <w:rsid w:val="00A2358F"/>
    <w:rsid w:val="00A23739"/>
    <w:rsid w:val="00A24258"/>
    <w:rsid w:val="00A246E4"/>
    <w:rsid w:val="00A24726"/>
    <w:rsid w:val="00A24D47"/>
    <w:rsid w:val="00A25E67"/>
    <w:rsid w:val="00A26131"/>
    <w:rsid w:val="00A26F62"/>
    <w:rsid w:val="00A271C0"/>
    <w:rsid w:val="00A2750D"/>
    <w:rsid w:val="00A2795A"/>
    <w:rsid w:val="00A27C1F"/>
    <w:rsid w:val="00A27EC5"/>
    <w:rsid w:val="00A3156B"/>
    <w:rsid w:val="00A31776"/>
    <w:rsid w:val="00A31F0E"/>
    <w:rsid w:val="00A331EE"/>
    <w:rsid w:val="00A3369A"/>
    <w:rsid w:val="00A33E7F"/>
    <w:rsid w:val="00A33ED7"/>
    <w:rsid w:val="00A34C5C"/>
    <w:rsid w:val="00A34FDB"/>
    <w:rsid w:val="00A35B55"/>
    <w:rsid w:val="00A3633C"/>
    <w:rsid w:val="00A365A8"/>
    <w:rsid w:val="00A37133"/>
    <w:rsid w:val="00A371D6"/>
    <w:rsid w:val="00A37424"/>
    <w:rsid w:val="00A3762E"/>
    <w:rsid w:val="00A37EB3"/>
    <w:rsid w:val="00A40ECB"/>
    <w:rsid w:val="00A4312B"/>
    <w:rsid w:val="00A43375"/>
    <w:rsid w:val="00A434C6"/>
    <w:rsid w:val="00A4377D"/>
    <w:rsid w:val="00A438AD"/>
    <w:rsid w:val="00A4397D"/>
    <w:rsid w:val="00A43A6A"/>
    <w:rsid w:val="00A442BA"/>
    <w:rsid w:val="00A45A94"/>
    <w:rsid w:val="00A45C68"/>
    <w:rsid w:val="00A45F2B"/>
    <w:rsid w:val="00A461BD"/>
    <w:rsid w:val="00A46DB4"/>
    <w:rsid w:val="00A46E16"/>
    <w:rsid w:val="00A470D7"/>
    <w:rsid w:val="00A5042F"/>
    <w:rsid w:val="00A50A10"/>
    <w:rsid w:val="00A50B11"/>
    <w:rsid w:val="00A50F9B"/>
    <w:rsid w:val="00A51325"/>
    <w:rsid w:val="00A521DC"/>
    <w:rsid w:val="00A5220A"/>
    <w:rsid w:val="00A53086"/>
    <w:rsid w:val="00A5379C"/>
    <w:rsid w:val="00A537B4"/>
    <w:rsid w:val="00A5386D"/>
    <w:rsid w:val="00A53D65"/>
    <w:rsid w:val="00A540F6"/>
    <w:rsid w:val="00A54A4F"/>
    <w:rsid w:val="00A54E05"/>
    <w:rsid w:val="00A55A7D"/>
    <w:rsid w:val="00A55FEC"/>
    <w:rsid w:val="00A5609D"/>
    <w:rsid w:val="00A572EC"/>
    <w:rsid w:val="00A575BA"/>
    <w:rsid w:val="00A5793F"/>
    <w:rsid w:val="00A600A9"/>
    <w:rsid w:val="00A60BFA"/>
    <w:rsid w:val="00A60E03"/>
    <w:rsid w:val="00A616E1"/>
    <w:rsid w:val="00A61877"/>
    <w:rsid w:val="00A61954"/>
    <w:rsid w:val="00A62B66"/>
    <w:rsid w:val="00A62C07"/>
    <w:rsid w:val="00A62C8C"/>
    <w:rsid w:val="00A62E95"/>
    <w:rsid w:val="00A63D29"/>
    <w:rsid w:val="00A63F9D"/>
    <w:rsid w:val="00A64BF8"/>
    <w:rsid w:val="00A64D67"/>
    <w:rsid w:val="00A6550E"/>
    <w:rsid w:val="00A655E3"/>
    <w:rsid w:val="00A65D76"/>
    <w:rsid w:val="00A65D98"/>
    <w:rsid w:val="00A66738"/>
    <w:rsid w:val="00A66896"/>
    <w:rsid w:val="00A6730A"/>
    <w:rsid w:val="00A67714"/>
    <w:rsid w:val="00A67A91"/>
    <w:rsid w:val="00A700E6"/>
    <w:rsid w:val="00A70156"/>
    <w:rsid w:val="00A704DB"/>
    <w:rsid w:val="00A7298F"/>
    <w:rsid w:val="00A73B35"/>
    <w:rsid w:val="00A73BE4"/>
    <w:rsid w:val="00A74B22"/>
    <w:rsid w:val="00A75408"/>
    <w:rsid w:val="00A761FC"/>
    <w:rsid w:val="00A767B6"/>
    <w:rsid w:val="00A778DB"/>
    <w:rsid w:val="00A80A50"/>
    <w:rsid w:val="00A815A4"/>
    <w:rsid w:val="00A827DC"/>
    <w:rsid w:val="00A84399"/>
    <w:rsid w:val="00A84D49"/>
    <w:rsid w:val="00A84E84"/>
    <w:rsid w:val="00A85ADD"/>
    <w:rsid w:val="00A85BE3"/>
    <w:rsid w:val="00A8613C"/>
    <w:rsid w:val="00A863FD"/>
    <w:rsid w:val="00A865B9"/>
    <w:rsid w:val="00A86B52"/>
    <w:rsid w:val="00A86BDD"/>
    <w:rsid w:val="00A87DF4"/>
    <w:rsid w:val="00A90389"/>
    <w:rsid w:val="00A90515"/>
    <w:rsid w:val="00A90A6B"/>
    <w:rsid w:val="00A90BDD"/>
    <w:rsid w:val="00A91164"/>
    <w:rsid w:val="00A91271"/>
    <w:rsid w:val="00A913CD"/>
    <w:rsid w:val="00A93D81"/>
    <w:rsid w:val="00A94056"/>
    <w:rsid w:val="00A94C24"/>
    <w:rsid w:val="00A9508B"/>
    <w:rsid w:val="00A951AB"/>
    <w:rsid w:val="00A953F6"/>
    <w:rsid w:val="00A95494"/>
    <w:rsid w:val="00A9565D"/>
    <w:rsid w:val="00A95F02"/>
    <w:rsid w:val="00A96B17"/>
    <w:rsid w:val="00A97BE0"/>
    <w:rsid w:val="00AA0E68"/>
    <w:rsid w:val="00AA0F14"/>
    <w:rsid w:val="00AA12B7"/>
    <w:rsid w:val="00AA19A8"/>
    <w:rsid w:val="00AA2E17"/>
    <w:rsid w:val="00AA3C49"/>
    <w:rsid w:val="00AA41EB"/>
    <w:rsid w:val="00AA4707"/>
    <w:rsid w:val="00AA4B47"/>
    <w:rsid w:val="00AA4E14"/>
    <w:rsid w:val="00AA55AE"/>
    <w:rsid w:val="00AA5941"/>
    <w:rsid w:val="00AA606C"/>
    <w:rsid w:val="00AA6512"/>
    <w:rsid w:val="00AA6789"/>
    <w:rsid w:val="00AA6976"/>
    <w:rsid w:val="00AA6D22"/>
    <w:rsid w:val="00AA750C"/>
    <w:rsid w:val="00AA7537"/>
    <w:rsid w:val="00AA771C"/>
    <w:rsid w:val="00AA7EC4"/>
    <w:rsid w:val="00AB0C5B"/>
    <w:rsid w:val="00AB1560"/>
    <w:rsid w:val="00AB1734"/>
    <w:rsid w:val="00AB21D9"/>
    <w:rsid w:val="00AB2264"/>
    <w:rsid w:val="00AB22A4"/>
    <w:rsid w:val="00AB2BAB"/>
    <w:rsid w:val="00AB3327"/>
    <w:rsid w:val="00AB3425"/>
    <w:rsid w:val="00AB385A"/>
    <w:rsid w:val="00AB388B"/>
    <w:rsid w:val="00AB3A5D"/>
    <w:rsid w:val="00AB3B1D"/>
    <w:rsid w:val="00AB3E97"/>
    <w:rsid w:val="00AB405D"/>
    <w:rsid w:val="00AB520B"/>
    <w:rsid w:val="00AB53A4"/>
    <w:rsid w:val="00AB634C"/>
    <w:rsid w:val="00AB63D3"/>
    <w:rsid w:val="00AB68A9"/>
    <w:rsid w:val="00AB711E"/>
    <w:rsid w:val="00AB71B4"/>
    <w:rsid w:val="00AB7520"/>
    <w:rsid w:val="00AB7835"/>
    <w:rsid w:val="00AB7895"/>
    <w:rsid w:val="00AB7DF2"/>
    <w:rsid w:val="00AB7E54"/>
    <w:rsid w:val="00AC015B"/>
    <w:rsid w:val="00AC0468"/>
    <w:rsid w:val="00AC0B46"/>
    <w:rsid w:val="00AC12FD"/>
    <w:rsid w:val="00AC15A9"/>
    <w:rsid w:val="00AC1D03"/>
    <w:rsid w:val="00AC264F"/>
    <w:rsid w:val="00AC26C0"/>
    <w:rsid w:val="00AC3829"/>
    <w:rsid w:val="00AC38E4"/>
    <w:rsid w:val="00AC391C"/>
    <w:rsid w:val="00AC3D1B"/>
    <w:rsid w:val="00AC42FA"/>
    <w:rsid w:val="00AC4685"/>
    <w:rsid w:val="00AC4B0F"/>
    <w:rsid w:val="00AC4F6B"/>
    <w:rsid w:val="00AC5119"/>
    <w:rsid w:val="00AC54FD"/>
    <w:rsid w:val="00AC596B"/>
    <w:rsid w:val="00AC5A7E"/>
    <w:rsid w:val="00AC5FB2"/>
    <w:rsid w:val="00AC678E"/>
    <w:rsid w:val="00AC6963"/>
    <w:rsid w:val="00AC6C28"/>
    <w:rsid w:val="00AC6DEF"/>
    <w:rsid w:val="00AC71B7"/>
    <w:rsid w:val="00AC7326"/>
    <w:rsid w:val="00AC73DC"/>
    <w:rsid w:val="00AC7B85"/>
    <w:rsid w:val="00AC7CA9"/>
    <w:rsid w:val="00AC7FFE"/>
    <w:rsid w:val="00AD059E"/>
    <w:rsid w:val="00AD0738"/>
    <w:rsid w:val="00AD0A5C"/>
    <w:rsid w:val="00AD0E76"/>
    <w:rsid w:val="00AD10C2"/>
    <w:rsid w:val="00AD2AF1"/>
    <w:rsid w:val="00AD2C94"/>
    <w:rsid w:val="00AD385C"/>
    <w:rsid w:val="00AD3ED9"/>
    <w:rsid w:val="00AD536F"/>
    <w:rsid w:val="00AD561E"/>
    <w:rsid w:val="00AD629C"/>
    <w:rsid w:val="00AD62AB"/>
    <w:rsid w:val="00AD65D6"/>
    <w:rsid w:val="00AD69D3"/>
    <w:rsid w:val="00AD6C15"/>
    <w:rsid w:val="00AD7633"/>
    <w:rsid w:val="00AD7C4C"/>
    <w:rsid w:val="00AD7DCE"/>
    <w:rsid w:val="00AD7EF4"/>
    <w:rsid w:val="00AE0BA5"/>
    <w:rsid w:val="00AE15A4"/>
    <w:rsid w:val="00AE20FE"/>
    <w:rsid w:val="00AE2F2B"/>
    <w:rsid w:val="00AE3075"/>
    <w:rsid w:val="00AE3820"/>
    <w:rsid w:val="00AE5070"/>
    <w:rsid w:val="00AE51F8"/>
    <w:rsid w:val="00AE58DE"/>
    <w:rsid w:val="00AE5F5C"/>
    <w:rsid w:val="00AE64E8"/>
    <w:rsid w:val="00AE72CA"/>
    <w:rsid w:val="00AE7C79"/>
    <w:rsid w:val="00AF0743"/>
    <w:rsid w:val="00AF0BBA"/>
    <w:rsid w:val="00AF0D1C"/>
    <w:rsid w:val="00AF0D87"/>
    <w:rsid w:val="00AF3592"/>
    <w:rsid w:val="00AF3A83"/>
    <w:rsid w:val="00AF3C12"/>
    <w:rsid w:val="00AF3D5D"/>
    <w:rsid w:val="00AF4AB5"/>
    <w:rsid w:val="00AF4BAB"/>
    <w:rsid w:val="00AF502B"/>
    <w:rsid w:val="00AF5120"/>
    <w:rsid w:val="00AF5818"/>
    <w:rsid w:val="00AF5CCE"/>
    <w:rsid w:val="00AF5E1A"/>
    <w:rsid w:val="00AF68E8"/>
    <w:rsid w:val="00AF6D5A"/>
    <w:rsid w:val="00AF7F93"/>
    <w:rsid w:val="00B0081B"/>
    <w:rsid w:val="00B0084D"/>
    <w:rsid w:val="00B02388"/>
    <w:rsid w:val="00B0243C"/>
    <w:rsid w:val="00B02A3D"/>
    <w:rsid w:val="00B0349E"/>
    <w:rsid w:val="00B03968"/>
    <w:rsid w:val="00B03D78"/>
    <w:rsid w:val="00B03E02"/>
    <w:rsid w:val="00B03FE5"/>
    <w:rsid w:val="00B04346"/>
    <w:rsid w:val="00B0501E"/>
    <w:rsid w:val="00B05031"/>
    <w:rsid w:val="00B05115"/>
    <w:rsid w:val="00B0551F"/>
    <w:rsid w:val="00B06ABA"/>
    <w:rsid w:val="00B0738E"/>
    <w:rsid w:val="00B075C9"/>
    <w:rsid w:val="00B07E17"/>
    <w:rsid w:val="00B100F5"/>
    <w:rsid w:val="00B102E2"/>
    <w:rsid w:val="00B1047C"/>
    <w:rsid w:val="00B106B8"/>
    <w:rsid w:val="00B108B3"/>
    <w:rsid w:val="00B10A76"/>
    <w:rsid w:val="00B10D07"/>
    <w:rsid w:val="00B11075"/>
    <w:rsid w:val="00B1135A"/>
    <w:rsid w:val="00B11482"/>
    <w:rsid w:val="00B1157D"/>
    <w:rsid w:val="00B11B02"/>
    <w:rsid w:val="00B12035"/>
    <w:rsid w:val="00B1220C"/>
    <w:rsid w:val="00B12218"/>
    <w:rsid w:val="00B12433"/>
    <w:rsid w:val="00B12437"/>
    <w:rsid w:val="00B12919"/>
    <w:rsid w:val="00B129E5"/>
    <w:rsid w:val="00B12DFF"/>
    <w:rsid w:val="00B13077"/>
    <w:rsid w:val="00B15072"/>
    <w:rsid w:val="00B15261"/>
    <w:rsid w:val="00B15427"/>
    <w:rsid w:val="00B164B8"/>
    <w:rsid w:val="00B165B4"/>
    <w:rsid w:val="00B166E1"/>
    <w:rsid w:val="00B17046"/>
    <w:rsid w:val="00B17763"/>
    <w:rsid w:val="00B17B4D"/>
    <w:rsid w:val="00B202E3"/>
    <w:rsid w:val="00B20475"/>
    <w:rsid w:val="00B20B9E"/>
    <w:rsid w:val="00B20C8D"/>
    <w:rsid w:val="00B217A7"/>
    <w:rsid w:val="00B21E41"/>
    <w:rsid w:val="00B22FAD"/>
    <w:rsid w:val="00B231BB"/>
    <w:rsid w:val="00B2370C"/>
    <w:rsid w:val="00B23769"/>
    <w:rsid w:val="00B23BBF"/>
    <w:rsid w:val="00B23CEB"/>
    <w:rsid w:val="00B23E76"/>
    <w:rsid w:val="00B2421D"/>
    <w:rsid w:val="00B246A6"/>
    <w:rsid w:val="00B259D3"/>
    <w:rsid w:val="00B25CEA"/>
    <w:rsid w:val="00B25D05"/>
    <w:rsid w:val="00B2680C"/>
    <w:rsid w:val="00B270C4"/>
    <w:rsid w:val="00B2754B"/>
    <w:rsid w:val="00B301A5"/>
    <w:rsid w:val="00B30303"/>
    <w:rsid w:val="00B30D0B"/>
    <w:rsid w:val="00B317BE"/>
    <w:rsid w:val="00B31914"/>
    <w:rsid w:val="00B31CCC"/>
    <w:rsid w:val="00B323BF"/>
    <w:rsid w:val="00B33642"/>
    <w:rsid w:val="00B337BC"/>
    <w:rsid w:val="00B338DF"/>
    <w:rsid w:val="00B34080"/>
    <w:rsid w:val="00B34ABE"/>
    <w:rsid w:val="00B34CAB"/>
    <w:rsid w:val="00B34F47"/>
    <w:rsid w:val="00B35367"/>
    <w:rsid w:val="00B35426"/>
    <w:rsid w:val="00B35CFD"/>
    <w:rsid w:val="00B3697E"/>
    <w:rsid w:val="00B36BAF"/>
    <w:rsid w:val="00B36CC6"/>
    <w:rsid w:val="00B37727"/>
    <w:rsid w:val="00B37B62"/>
    <w:rsid w:val="00B37EEB"/>
    <w:rsid w:val="00B40C0C"/>
    <w:rsid w:val="00B41004"/>
    <w:rsid w:val="00B4103A"/>
    <w:rsid w:val="00B41936"/>
    <w:rsid w:val="00B41AB7"/>
    <w:rsid w:val="00B42351"/>
    <w:rsid w:val="00B4277E"/>
    <w:rsid w:val="00B439AA"/>
    <w:rsid w:val="00B43D3D"/>
    <w:rsid w:val="00B44202"/>
    <w:rsid w:val="00B44D60"/>
    <w:rsid w:val="00B44D8F"/>
    <w:rsid w:val="00B455B3"/>
    <w:rsid w:val="00B45B7C"/>
    <w:rsid w:val="00B4661D"/>
    <w:rsid w:val="00B46AC9"/>
    <w:rsid w:val="00B46C06"/>
    <w:rsid w:val="00B46CC3"/>
    <w:rsid w:val="00B47036"/>
    <w:rsid w:val="00B472D1"/>
    <w:rsid w:val="00B50247"/>
    <w:rsid w:val="00B50414"/>
    <w:rsid w:val="00B5074C"/>
    <w:rsid w:val="00B508FD"/>
    <w:rsid w:val="00B51424"/>
    <w:rsid w:val="00B51614"/>
    <w:rsid w:val="00B516DF"/>
    <w:rsid w:val="00B51FDC"/>
    <w:rsid w:val="00B5325C"/>
    <w:rsid w:val="00B54100"/>
    <w:rsid w:val="00B5476E"/>
    <w:rsid w:val="00B54A43"/>
    <w:rsid w:val="00B54D4C"/>
    <w:rsid w:val="00B55A7D"/>
    <w:rsid w:val="00B55D30"/>
    <w:rsid w:val="00B55F4B"/>
    <w:rsid w:val="00B56AAE"/>
    <w:rsid w:val="00B57332"/>
    <w:rsid w:val="00B573BC"/>
    <w:rsid w:val="00B575F8"/>
    <w:rsid w:val="00B57BE1"/>
    <w:rsid w:val="00B57D30"/>
    <w:rsid w:val="00B614F7"/>
    <w:rsid w:val="00B6295C"/>
    <w:rsid w:val="00B62BE4"/>
    <w:rsid w:val="00B62CA3"/>
    <w:rsid w:val="00B63569"/>
    <w:rsid w:val="00B637A6"/>
    <w:rsid w:val="00B64165"/>
    <w:rsid w:val="00B64562"/>
    <w:rsid w:val="00B6491B"/>
    <w:rsid w:val="00B64A03"/>
    <w:rsid w:val="00B64FCF"/>
    <w:rsid w:val="00B65A93"/>
    <w:rsid w:val="00B6607A"/>
    <w:rsid w:val="00B66974"/>
    <w:rsid w:val="00B66AE6"/>
    <w:rsid w:val="00B6732A"/>
    <w:rsid w:val="00B67A23"/>
    <w:rsid w:val="00B67EE9"/>
    <w:rsid w:val="00B67F72"/>
    <w:rsid w:val="00B704B9"/>
    <w:rsid w:val="00B704D0"/>
    <w:rsid w:val="00B70EF2"/>
    <w:rsid w:val="00B71411"/>
    <w:rsid w:val="00B72207"/>
    <w:rsid w:val="00B7276B"/>
    <w:rsid w:val="00B728FE"/>
    <w:rsid w:val="00B72EED"/>
    <w:rsid w:val="00B734AE"/>
    <w:rsid w:val="00B736E7"/>
    <w:rsid w:val="00B748FE"/>
    <w:rsid w:val="00B7564D"/>
    <w:rsid w:val="00B75938"/>
    <w:rsid w:val="00B75ADC"/>
    <w:rsid w:val="00B75F6A"/>
    <w:rsid w:val="00B763DA"/>
    <w:rsid w:val="00B76C4E"/>
    <w:rsid w:val="00B77956"/>
    <w:rsid w:val="00B77E93"/>
    <w:rsid w:val="00B77F01"/>
    <w:rsid w:val="00B80323"/>
    <w:rsid w:val="00B804F3"/>
    <w:rsid w:val="00B80FC7"/>
    <w:rsid w:val="00B8103A"/>
    <w:rsid w:val="00B81A8F"/>
    <w:rsid w:val="00B81F6B"/>
    <w:rsid w:val="00B8243F"/>
    <w:rsid w:val="00B84902"/>
    <w:rsid w:val="00B84F6E"/>
    <w:rsid w:val="00B85525"/>
    <w:rsid w:val="00B85736"/>
    <w:rsid w:val="00B86088"/>
    <w:rsid w:val="00B87601"/>
    <w:rsid w:val="00B87A1E"/>
    <w:rsid w:val="00B9070B"/>
    <w:rsid w:val="00B90CA9"/>
    <w:rsid w:val="00B918D3"/>
    <w:rsid w:val="00B91B3A"/>
    <w:rsid w:val="00B9347C"/>
    <w:rsid w:val="00B94BC7"/>
    <w:rsid w:val="00B951DB"/>
    <w:rsid w:val="00B9520B"/>
    <w:rsid w:val="00B954D7"/>
    <w:rsid w:val="00B9555F"/>
    <w:rsid w:val="00B95750"/>
    <w:rsid w:val="00B95C40"/>
    <w:rsid w:val="00B95DC8"/>
    <w:rsid w:val="00B9689E"/>
    <w:rsid w:val="00B96D45"/>
    <w:rsid w:val="00B96DBB"/>
    <w:rsid w:val="00B97167"/>
    <w:rsid w:val="00B97583"/>
    <w:rsid w:val="00B9784B"/>
    <w:rsid w:val="00B97B5D"/>
    <w:rsid w:val="00B97BBC"/>
    <w:rsid w:val="00BA0263"/>
    <w:rsid w:val="00BA066D"/>
    <w:rsid w:val="00BA08F7"/>
    <w:rsid w:val="00BA09B0"/>
    <w:rsid w:val="00BA0EEE"/>
    <w:rsid w:val="00BA1928"/>
    <w:rsid w:val="00BA226A"/>
    <w:rsid w:val="00BA2932"/>
    <w:rsid w:val="00BA2BDC"/>
    <w:rsid w:val="00BA2EE8"/>
    <w:rsid w:val="00BA3E77"/>
    <w:rsid w:val="00BA4492"/>
    <w:rsid w:val="00BA5B4A"/>
    <w:rsid w:val="00BA5C02"/>
    <w:rsid w:val="00BA5DD2"/>
    <w:rsid w:val="00BA7362"/>
    <w:rsid w:val="00BA7661"/>
    <w:rsid w:val="00BA7719"/>
    <w:rsid w:val="00BA7EA7"/>
    <w:rsid w:val="00BB0A3D"/>
    <w:rsid w:val="00BB0ACE"/>
    <w:rsid w:val="00BB135B"/>
    <w:rsid w:val="00BB185D"/>
    <w:rsid w:val="00BB193F"/>
    <w:rsid w:val="00BB2703"/>
    <w:rsid w:val="00BB2875"/>
    <w:rsid w:val="00BB2B74"/>
    <w:rsid w:val="00BB31CD"/>
    <w:rsid w:val="00BB3536"/>
    <w:rsid w:val="00BB3B3B"/>
    <w:rsid w:val="00BB5AB0"/>
    <w:rsid w:val="00BB610F"/>
    <w:rsid w:val="00BB6372"/>
    <w:rsid w:val="00BB6ABE"/>
    <w:rsid w:val="00BB6D2A"/>
    <w:rsid w:val="00BB6F20"/>
    <w:rsid w:val="00BB7538"/>
    <w:rsid w:val="00BB7E83"/>
    <w:rsid w:val="00BC04DA"/>
    <w:rsid w:val="00BC1031"/>
    <w:rsid w:val="00BC1162"/>
    <w:rsid w:val="00BC11CC"/>
    <w:rsid w:val="00BC140B"/>
    <w:rsid w:val="00BC14E5"/>
    <w:rsid w:val="00BC215A"/>
    <w:rsid w:val="00BC2593"/>
    <w:rsid w:val="00BC367C"/>
    <w:rsid w:val="00BC3742"/>
    <w:rsid w:val="00BC3793"/>
    <w:rsid w:val="00BC37C1"/>
    <w:rsid w:val="00BC3A0B"/>
    <w:rsid w:val="00BC3C04"/>
    <w:rsid w:val="00BC427D"/>
    <w:rsid w:val="00BC4622"/>
    <w:rsid w:val="00BC4DBA"/>
    <w:rsid w:val="00BC4DD9"/>
    <w:rsid w:val="00BC52A5"/>
    <w:rsid w:val="00BC613C"/>
    <w:rsid w:val="00BC6D46"/>
    <w:rsid w:val="00BC6E31"/>
    <w:rsid w:val="00BC7382"/>
    <w:rsid w:val="00BC7820"/>
    <w:rsid w:val="00BC7901"/>
    <w:rsid w:val="00BC7CCD"/>
    <w:rsid w:val="00BD0017"/>
    <w:rsid w:val="00BD00A0"/>
    <w:rsid w:val="00BD02DC"/>
    <w:rsid w:val="00BD035F"/>
    <w:rsid w:val="00BD060D"/>
    <w:rsid w:val="00BD0BB3"/>
    <w:rsid w:val="00BD11AD"/>
    <w:rsid w:val="00BD21D1"/>
    <w:rsid w:val="00BD24BF"/>
    <w:rsid w:val="00BD2ED0"/>
    <w:rsid w:val="00BD2FB0"/>
    <w:rsid w:val="00BD34AD"/>
    <w:rsid w:val="00BD3630"/>
    <w:rsid w:val="00BD3F83"/>
    <w:rsid w:val="00BD439D"/>
    <w:rsid w:val="00BD4A41"/>
    <w:rsid w:val="00BD53B1"/>
    <w:rsid w:val="00BD6283"/>
    <w:rsid w:val="00BD63F3"/>
    <w:rsid w:val="00BD743C"/>
    <w:rsid w:val="00BD7E44"/>
    <w:rsid w:val="00BE0011"/>
    <w:rsid w:val="00BE1132"/>
    <w:rsid w:val="00BE15B8"/>
    <w:rsid w:val="00BE1648"/>
    <w:rsid w:val="00BE1BB2"/>
    <w:rsid w:val="00BE1FBB"/>
    <w:rsid w:val="00BE3223"/>
    <w:rsid w:val="00BE3C8F"/>
    <w:rsid w:val="00BE3F03"/>
    <w:rsid w:val="00BE4058"/>
    <w:rsid w:val="00BE481E"/>
    <w:rsid w:val="00BE4E25"/>
    <w:rsid w:val="00BE545D"/>
    <w:rsid w:val="00BE5DA9"/>
    <w:rsid w:val="00BE6182"/>
    <w:rsid w:val="00BE63C6"/>
    <w:rsid w:val="00BE6631"/>
    <w:rsid w:val="00BE723D"/>
    <w:rsid w:val="00BF0110"/>
    <w:rsid w:val="00BF0575"/>
    <w:rsid w:val="00BF1557"/>
    <w:rsid w:val="00BF172D"/>
    <w:rsid w:val="00BF1C87"/>
    <w:rsid w:val="00BF1C9A"/>
    <w:rsid w:val="00BF20F8"/>
    <w:rsid w:val="00BF29C1"/>
    <w:rsid w:val="00BF2CBF"/>
    <w:rsid w:val="00BF2D7C"/>
    <w:rsid w:val="00BF2DE2"/>
    <w:rsid w:val="00BF33EE"/>
    <w:rsid w:val="00BF3693"/>
    <w:rsid w:val="00BF36A8"/>
    <w:rsid w:val="00BF3887"/>
    <w:rsid w:val="00BF39D4"/>
    <w:rsid w:val="00BF3FCE"/>
    <w:rsid w:val="00BF4060"/>
    <w:rsid w:val="00BF45B3"/>
    <w:rsid w:val="00BF4F19"/>
    <w:rsid w:val="00BF4FC5"/>
    <w:rsid w:val="00BF50DC"/>
    <w:rsid w:val="00BF5247"/>
    <w:rsid w:val="00BF56BF"/>
    <w:rsid w:val="00BF67D6"/>
    <w:rsid w:val="00BF6AB2"/>
    <w:rsid w:val="00BF7053"/>
    <w:rsid w:val="00BF749E"/>
    <w:rsid w:val="00BF7512"/>
    <w:rsid w:val="00BF77CA"/>
    <w:rsid w:val="00BF7D6D"/>
    <w:rsid w:val="00C004A8"/>
    <w:rsid w:val="00C0056F"/>
    <w:rsid w:val="00C01518"/>
    <w:rsid w:val="00C0204D"/>
    <w:rsid w:val="00C024F2"/>
    <w:rsid w:val="00C02824"/>
    <w:rsid w:val="00C02BF5"/>
    <w:rsid w:val="00C02F6D"/>
    <w:rsid w:val="00C03388"/>
    <w:rsid w:val="00C035E6"/>
    <w:rsid w:val="00C043CF"/>
    <w:rsid w:val="00C049E4"/>
    <w:rsid w:val="00C054C0"/>
    <w:rsid w:val="00C0590B"/>
    <w:rsid w:val="00C05BB8"/>
    <w:rsid w:val="00C060F1"/>
    <w:rsid w:val="00C060FE"/>
    <w:rsid w:val="00C0670A"/>
    <w:rsid w:val="00C06B68"/>
    <w:rsid w:val="00C06E2F"/>
    <w:rsid w:val="00C07193"/>
    <w:rsid w:val="00C07A25"/>
    <w:rsid w:val="00C07D4F"/>
    <w:rsid w:val="00C07E5B"/>
    <w:rsid w:val="00C103D4"/>
    <w:rsid w:val="00C10526"/>
    <w:rsid w:val="00C111D9"/>
    <w:rsid w:val="00C116B9"/>
    <w:rsid w:val="00C119C2"/>
    <w:rsid w:val="00C12609"/>
    <w:rsid w:val="00C12729"/>
    <w:rsid w:val="00C133D9"/>
    <w:rsid w:val="00C138E0"/>
    <w:rsid w:val="00C14315"/>
    <w:rsid w:val="00C14C90"/>
    <w:rsid w:val="00C154CE"/>
    <w:rsid w:val="00C15878"/>
    <w:rsid w:val="00C15CE5"/>
    <w:rsid w:val="00C16227"/>
    <w:rsid w:val="00C16677"/>
    <w:rsid w:val="00C17443"/>
    <w:rsid w:val="00C175D2"/>
    <w:rsid w:val="00C17704"/>
    <w:rsid w:val="00C178EA"/>
    <w:rsid w:val="00C17BC3"/>
    <w:rsid w:val="00C20091"/>
    <w:rsid w:val="00C201F3"/>
    <w:rsid w:val="00C20330"/>
    <w:rsid w:val="00C2047C"/>
    <w:rsid w:val="00C210CE"/>
    <w:rsid w:val="00C2136E"/>
    <w:rsid w:val="00C21502"/>
    <w:rsid w:val="00C2212F"/>
    <w:rsid w:val="00C22584"/>
    <w:rsid w:val="00C227FC"/>
    <w:rsid w:val="00C22AFD"/>
    <w:rsid w:val="00C22E22"/>
    <w:rsid w:val="00C22E52"/>
    <w:rsid w:val="00C23026"/>
    <w:rsid w:val="00C235EF"/>
    <w:rsid w:val="00C2363D"/>
    <w:rsid w:val="00C23BA4"/>
    <w:rsid w:val="00C244CF"/>
    <w:rsid w:val="00C245DF"/>
    <w:rsid w:val="00C25736"/>
    <w:rsid w:val="00C26EC4"/>
    <w:rsid w:val="00C27AE8"/>
    <w:rsid w:val="00C27B34"/>
    <w:rsid w:val="00C27BD3"/>
    <w:rsid w:val="00C27CFD"/>
    <w:rsid w:val="00C27F8E"/>
    <w:rsid w:val="00C3005E"/>
    <w:rsid w:val="00C30BC4"/>
    <w:rsid w:val="00C310C5"/>
    <w:rsid w:val="00C31315"/>
    <w:rsid w:val="00C31417"/>
    <w:rsid w:val="00C3172E"/>
    <w:rsid w:val="00C31931"/>
    <w:rsid w:val="00C31EC9"/>
    <w:rsid w:val="00C3407D"/>
    <w:rsid w:val="00C34924"/>
    <w:rsid w:val="00C35991"/>
    <w:rsid w:val="00C361D5"/>
    <w:rsid w:val="00C364DE"/>
    <w:rsid w:val="00C36B69"/>
    <w:rsid w:val="00C3742B"/>
    <w:rsid w:val="00C37A9B"/>
    <w:rsid w:val="00C37F52"/>
    <w:rsid w:val="00C400AA"/>
    <w:rsid w:val="00C40D1D"/>
    <w:rsid w:val="00C40D53"/>
    <w:rsid w:val="00C40D63"/>
    <w:rsid w:val="00C40D72"/>
    <w:rsid w:val="00C40DDC"/>
    <w:rsid w:val="00C412A1"/>
    <w:rsid w:val="00C417C5"/>
    <w:rsid w:val="00C4183D"/>
    <w:rsid w:val="00C418B0"/>
    <w:rsid w:val="00C41BD6"/>
    <w:rsid w:val="00C42097"/>
    <w:rsid w:val="00C4261D"/>
    <w:rsid w:val="00C4334D"/>
    <w:rsid w:val="00C43A2C"/>
    <w:rsid w:val="00C44270"/>
    <w:rsid w:val="00C447ED"/>
    <w:rsid w:val="00C448AF"/>
    <w:rsid w:val="00C44932"/>
    <w:rsid w:val="00C44B65"/>
    <w:rsid w:val="00C45262"/>
    <w:rsid w:val="00C45985"/>
    <w:rsid w:val="00C45CB3"/>
    <w:rsid w:val="00C45E19"/>
    <w:rsid w:val="00C45EDA"/>
    <w:rsid w:val="00C469F5"/>
    <w:rsid w:val="00C4770C"/>
    <w:rsid w:val="00C47A05"/>
    <w:rsid w:val="00C47D0D"/>
    <w:rsid w:val="00C47EF5"/>
    <w:rsid w:val="00C50190"/>
    <w:rsid w:val="00C502AD"/>
    <w:rsid w:val="00C505C9"/>
    <w:rsid w:val="00C50C63"/>
    <w:rsid w:val="00C50EF7"/>
    <w:rsid w:val="00C51219"/>
    <w:rsid w:val="00C513F1"/>
    <w:rsid w:val="00C514F3"/>
    <w:rsid w:val="00C51C15"/>
    <w:rsid w:val="00C52806"/>
    <w:rsid w:val="00C5325F"/>
    <w:rsid w:val="00C53812"/>
    <w:rsid w:val="00C53864"/>
    <w:rsid w:val="00C53CF6"/>
    <w:rsid w:val="00C543CC"/>
    <w:rsid w:val="00C546E6"/>
    <w:rsid w:val="00C5482A"/>
    <w:rsid w:val="00C549A4"/>
    <w:rsid w:val="00C54C22"/>
    <w:rsid w:val="00C550E0"/>
    <w:rsid w:val="00C55834"/>
    <w:rsid w:val="00C55A87"/>
    <w:rsid w:val="00C55EDA"/>
    <w:rsid w:val="00C56312"/>
    <w:rsid w:val="00C564A3"/>
    <w:rsid w:val="00C56956"/>
    <w:rsid w:val="00C56D1D"/>
    <w:rsid w:val="00C56DB0"/>
    <w:rsid w:val="00C573AB"/>
    <w:rsid w:val="00C57759"/>
    <w:rsid w:val="00C60062"/>
    <w:rsid w:val="00C604D5"/>
    <w:rsid w:val="00C613DD"/>
    <w:rsid w:val="00C617EC"/>
    <w:rsid w:val="00C61952"/>
    <w:rsid w:val="00C61991"/>
    <w:rsid w:val="00C6268D"/>
    <w:rsid w:val="00C62E14"/>
    <w:rsid w:val="00C63666"/>
    <w:rsid w:val="00C63680"/>
    <w:rsid w:val="00C637BA"/>
    <w:rsid w:val="00C643C9"/>
    <w:rsid w:val="00C64A96"/>
    <w:rsid w:val="00C64D01"/>
    <w:rsid w:val="00C6519C"/>
    <w:rsid w:val="00C660B5"/>
    <w:rsid w:val="00C67458"/>
    <w:rsid w:val="00C67558"/>
    <w:rsid w:val="00C6784B"/>
    <w:rsid w:val="00C67927"/>
    <w:rsid w:val="00C679EC"/>
    <w:rsid w:val="00C70854"/>
    <w:rsid w:val="00C70B6B"/>
    <w:rsid w:val="00C70D1A"/>
    <w:rsid w:val="00C715A6"/>
    <w:rsid w:val="00C715E3"/>
    <w:rsid w:val="00C71A0F"/>
    <w:rsid w:val="00C72749"/>
    <w:rsid w:val="00C728D1"/>
    <w:rsid w:val="00C72B59"/>
    <w:rsid w:val="00C73726"/>
    <w:rsid w:val="00C738A3"/>
    <w:rsid w:val="00C73ADB"/>
    <w:rsid w:val="00C73C6D"/>
    <w:rsid w:val="00C73DAD"/>
    <w:rsid w:val="00C73E48"/>
    <w:rsid w:val="00C7415E"/>
    <w:rsid w:val="00C7436E"/>
    <w:rsid w:val="00C74740"/>
    <w:rsid w:val="00C748FD"/>
    <w:rsid w:val="00C75552"/>
    <w:rsid w:val="00C75976"/>
    <w:rsid w:val="00C763F0"/>
    <w:rsid w:val="00C76451"/>
    <w:rsid w:val="00C76FE7"/>
    <w:rsid w:val="00C77262"/>
    <w:rsid w:val="00C779CE"/>
    <w:rsid w:val="00C801B5"/>
    <w:rsid w:val="00C801DF"/>
    <w:rsid w:val="00C81010"/>
    <w:rsid w:val="00C819FE"/>
    <w:rsid w:val="00C81B64"/>
    <w:rsid w:val="00C826FC"/>
    <w:rsid w:val="00C828E0"/>
    <w:rsid w:val="00C82F0D"/>
    <w:rsid w:val="00C830FB"/>
    <w:rsid w:val="00C83100"/>
    <w:rsid w:val="00C83AAE"/>
    <w:rsid w:val="00C83CC3"/>
    <w:rsid w:val="00C83E39"/>
    <w:rsid w:val="00C83EA3"/>
    <w:rsid w:val="00C84B5E"/>
    <w:rsid w:val="00C85CEC"/>
    <w:rsid w:val="00C864EA"/>
    <w:rsid w:val="00C866F8"/>
    <w:rsid w:val="00C874C0"/>
    <w:rsid w:val="00C9047A"/>
    <w:rsid w:val="00C90A26"/>
    <w:rsid w:val="00C91095"/>
    <w:rsid w:val="00C91EBC"/>
    <w:rsid w:val="00C9210F"/>
    <w:rsid w:val="00C92459"/>
    <w:rsid w:val="00C92C94"/>
    <w:rsid w:val="00C92DFA"/>
    <w:rsid w:val="00C930A2"/>
    <w:rsid w:val="00C932AD"/>
    <w:rsid w:val="00C93DA7"/>
    <w:rsid w:val="00C94D99"/>
    <w:rsid w:val="00C94E06"/>
    <w:rsid w:val="00C951D5"/>
    <w:rsid w:val="00C952F6"/>
    <w:rsid w:val="00C96058"/>
    <w:rsid w:val="00C96191"/>
    <w:rsid w:val="00C9689E"/>
    <w:rsid w:val="00C96B8E"/>
    <w:rsid w:val="00C96F53"/>
    <w:rsid w:val="00C96F5B"/>
    <w:rsid w:val="00C973BC"/>
    <w:rsid w:val="00C97F06"/>
    <w:rsid w:val="00C97F0D"/>
    <w:rsid w:val="00CA0DEA"/>
    <w:rsid w:val="00CA1640"/>
    <w:rsid w:val="00CA1B3D"/>
    <w:rsid w:val="00CA207F"/>
    <w:rsid w:val="00CA2331"/>
    <w:rsid w:val="00CA24C5"/>
    <w:rsid w:val="00CA266E"/>
    <w:rsid w:val="00CA2ADA"/>
    <w:rsid w:val="00CA2EDF"/>
    <w:rsid w:val="00CA3031"/>
    <w:rsid w:val="00CA3DBE"/>
    <w:rsid w:val="00CA4139"/>
    <w:rsid w:val="00CA4199"/>
    <w:rsid w:val="00CA44A7"/>
    <w:rsid w:val="00CA44C6"/>
    <w:rsid w:val="00CA4AE8"/>
    <w:rsid w:val="00CA4DEA"/>
    <w:rsid w:val="00CA524F"/>
    <w:rsid w:val="00CA55D0"/>
    <w:rsid w:val="00CA5654"/>
    <w:rsid w:val="00CA5786"/>
    <w:rsid w:val="00CA5BE5"/>
    <w:rsid w:val="00CA5D75"/>
    <w:rsid w:val="00CA648A"/>
    <w:rsid w:val="00CA65C2"/>
    <w:rsid w:val="00CA6800"/>
    <w:rsid w:val="00CA7158"/>
    <w:rsid w:val="00CA75E6"/>
    <w:rsid w:val="00CA7913"/>
    <w:rsid w:val="00CA7B55"/>
    <w:rsid w:val="00CA7D34"/>
    <w:rsid w:val="00CB1458"/>
    <w:rsid w:val="00CB14A7"/>
    <w:rsid w:val="00CB1F49"/>
    <w:rsid w:val="00CB21DE"/>
    <w:rsid w:val="00CB27E6"/>
    <w:rsid w:val="00CB2AC4"/>
    <w:rsid w:val="00CB2FD8"/>
    <w:rsid w:val="00CB341A"/>
    <w:rsid w:val="00CB355C"/>
    <w:rsid w:val="00CB3921"/>
    <w:rsid w:val="00CB39B7"/>
    <w:rsid w:val="00CB3C6A"/>
    <w:rsid w:val="00CB3EEE"/>
    <w:rsid w:val="00CB4A08"/>
    <w:rsid w:val="00CB4BCA"/>
    <w:rsid w:val="00CB5171"/>
    <w:rsid w:val="00CB57C8"/>
    <w:rsid w:val="00CB599A"/>
    <w:rsid w:val="00CB6992"/>
    <w:rsid w:val="00CB69F9"/>
    <w:rsid w:val="00CB6CBE"/>
    <w:rsid w:val="00CB7108"/>
    <w:rsid w:val="00CB793F"/>
    <w:rsid w:val="00CC024C"/>
    <w:rsid w:val="00CC03EA"/>
    <w:rsid w:val="00CC0659"/>
    <w:rsid w:val="00CC070D"/>
    <w:rsid w:val="00CC08E3"/>
    <w:rsid w:val="00CC0DA3"/>
    <w:rsid w:val="00CC1068"/>
    <w:rsid w:val="00CC12BB"/>
    <w:rsid w:val="00CC18E6"/>
    <w:rsid w:val="00CC19DF"/>
    <w:rsid w:val="00CC1A99"/>
    <w:rsid w:val="00CC1B3E"/>
    <w:rsid w:val="00CC2E8E"/>
    <w:rsid w:val="00CC3EEE"/>
    <w:rsid w:val="00CC46CC"/>
    <w:rsid w:val="00CC49E8"/>
    <w:rsid w:val="00CC4D0A"/>
    <w:rsid w:val="00CC51B0"/>
    <w:rsid w:val="00CC6AF9"/>
    <w:rsid w:val="00CC6B9F"/>
    <w:rsid w:val="00CC6CDD"/>
    <w:rsid w:val="00CC6E32"/>
    <w:rsid w:val="00CC6EEF"/>
    <w:rsid w:val="00CC71FC"/>
    <w:rsid w:val="00CC732C"/>
    <w:rsid w:val="00CC78C0"/>
    <w:rsid w:val="00CC7FA6"/>
    <w:rsid w:val="00CD0117"/>
    <w:rsid w:val="00CD01C8"/>
    <w:rsid w:val="00CD0885"/>
    <w:rsid w:val="00CD12B9"/>
    <w:rsid w:val="00CD1361"/>
    <w:rsid w:val="00CD157A"/>
    <w:rsid w:val="00CD19A4"/>
    <w:rsid w:val="00CD1F5B"/>
    <w:rsid w:val="00CD24F4"/>
    <w:rsid w:val="00CD25D0"/>
    <w:rsid w:val="00CD2700"/>
    <w:rsid w:val="00CD2A08"/>
    <w:rsid w:val="00CD37A1"/>
    <w:rsid w:val="00CD38E1"/>
    <w:rsid w:val="00CD38FE"/>
    <w:rsid w:val="00CD3BCB"/>
    <w:rsid w:val="00CD3CAC"/>
    <w:rsid w:val="00CD41EB"/>
    <w:rsid w:val="00CD43E6"/>
    <w:rsid w:val="00CD4400"/>
    <w:rsid w:val="00CD4DB3"/>
    <w:rsid w:val="00CD50A5"/>
    <w:rsid w:val="00CD5456"/>
    <w:rsid w:val="00CD572B"/>
    <w:rsid w:val="00CD5808"/>
    <w:rsid w:val="00CD6D14"/>
    <w:rsid w:val="00CD7224"/>
    <w:rsid w:val="00CD7709"/>
    <w:rsid w:val="00CD7825"/>
    <w:rsid w:val="00CD7D3F"/>
    <w:rsid w:val="00CE058E"/>
    <w:rsid w:val="00CE0837"/>
    <w:rsid w:val="00CE119F"/>
    <w:rsid w:val="00CE179A"/>
    <w:rsid w:val="00CE1C92"/>
    <w:rsid w:val="00CE1FB1"/>
    <w:rsid w:val="00CE2004"/>
    <w:rsid w:val="00CE2965"/>
    <w:rsid w:val="00CE299E"/>
    <w:rsid w:val="00CE2ADE"/>
    <w:rsid w:val="00CE2BBE"/>
    <w:rsid w:val="00CE3412"/>
    <w:rsid w:val="00CE44DF"/>
    <w:rsid w:val="00CE4D86"/>
    <w:rsid w:val="00CE5496"/>
    <w:rsid w:val="00CE72F7"/>
    <w:rsid w:val="00CE7C27"/>
    <w:rsid w:val="00CF0CF8"/>
    <w:rsid w:val="00CF10B7"/>
    <w:rsid w:val="00CF11B9"/>
    <w:rsid w:val="00CF1567"/>
    <w:rsid w:val="00CF1B20"/>
    <w:rsid w:val="00CF1D74"/>
    <w:rsid w:val="00CF1DC6"/>
    <w:rsid w:val="00CF1E41"/>
    <w:rsid w:val="00CF24F8"/>
    <w:rsid w:val="00CF2F42"/>
    <w:rsid w:val="00CF37CA"/>
    <w:rsid w:val="00CF39EC"/>
    <w:rsid w:val="00CF3B90"/>
    <w:rsid w:val="00CF3D13"/>
    <w:rsid w:val="00CF3D52"/>
    <w:rsid w:val="00CF47E9"/>
    <w:rsid w:val="00CF480E"/>
    <w:rsid w:val="00CF4BA7"/>
    <w:rsid w:val="00CF4C78"/>
    <w:rsid w:val="00CF4FA9"/>
    <w:rsid w:val="00CF5115"/>
    <w:rsid w:val="00CF51EB"/>
    <w:rsid w:val="00CF5599"/>
    <w:rsid w:val="00CF5A0A"/>
    <w:rsid w:val="00CF5A70"/>
    <w:rsid w:val="00CF5ADA"/>
    <w:rsid w:val="00CF5DF7"/>
    <w:rsid w:val="00CF6824"/>
    <w:rsid w:val="00CF6B4D"/>
    <w:rsid w:val="00CF6D22"/>
    <w:rsid w:val="00CF6DAF"/>
    <w:rsid w:val="00CF753B"/>
    <w:rsid w:val="00CF79AA"/>
    <w:rsid w:val="00CF7A18"/>
    <w:rsid w:val="00CF7D62"/>
    <w:rsid w:val="00D00750"/>
    <w:rsid w:val="00D00853"/>
    <w:rsid w:val="00D008B2"/>
    <w:rsid w:val="00D011F2"/>
    <w:rsid w:val="00D01674"/>
    <w:rsid w:val="00D02298"/>
    <w:rsid w:val="00D022F0"/>
    <w:rsid w:val="00D02A16"/>
    <w:rsid w:val="00D031B8"/>
    <w:rsid w:val="00D0353C"/>
    <w:rsid w:val="00D03CB9"/>
    <w:rsid w:val="00D04C56"/>
    <w:rsid w:val="00D051B1"/>
    <w:rsid w:val="00D05222"/>
    <w:rsid w:val="00D05291"/>
    <w:rsid w:val="00D05B94"/>
    <w:rsid w:val="00D05F6C"/>
    <w:rsid w:val="00D05FA3"/>
    <w:rsid w:val="00D07969"/>
    <w:rsid w:val="00D07A02"/>
    <w:rsid w:val="00D07DEC"/>
    <w:rsid w:val="00D07DFF"/>
    <w:rsid w:val="00D07F88"/>
    <w:rsid w:val="00D10324"/>
    <w:rsid w:val="00D1040C"/>
    <w:rsid w:val="00D105E5"/>
    <w:rsid w:val="00D1064D"/>
    <w:rsid w:val="00D107CE"/>
    <w:rsid w:val="00D10999"/>
    <w:rsid w:val="00D10ABA"/>
    <w:rsid w:val="00D10BF2"/>
    <w:rsid w:val="00D10F32"/>
    <w:rsid w:val="00D11633"/>
    <w:rsid w:val="00D12223"/>
    <w:rsid w:val="00D12564"/>
    <w:rsid w:val="00D12659"/>
    <w:rsid w:val="00D134A3"/>
    <w:rsid w:val="00D134E5"/>
    <w:rsid w:val="00D1361B"/>
    <w:rsid w:val="00D139E7"/>
    <w:rsid w:val="00D141AD"/>
    <w:rsid w:val="00D145EB"/>
    <w:rsid w:val="00D14D96"/>
    <w:rsid w:val="00D14E5C"/>
    <w:rsid w:val="00D158DA"/>
    <w:rsid w:val="00D1605D"/>
    <w:rsid w:val="00D161E8"/>
    <w:rsid w:val="00D16BE8"/>
    <w:rsid w:val="00D16E02"/>
    <w:rsid w:val="00D17219"/>
    <w:rsid w:val="00D202ED"/>
    <w:rsid w:val="00D203BB"/>
    <w:rsid w:val="00D20637"/>
    <w:rsid w:val="00D20860"/>
    <w:rsid w:val="00D20D53"/>
    <w:rsid w:val="00D21544"/>
    <w:rsid w:val="00D21A1E"/>
    <w:rsid w:val="00D21DC8"/>
    <w:rsid w:val="00D2274E"/>
    <w:rsid w:val="00D22BA8"/>
    <w:rsid w:val="00D22D20"/>
    <w:rsid w:val="00D22F93"/>
    <w:rsid w:val="00D234B7"/>
    <w:rsid w:val="00D23B18"/>
    <w:rsid w:val="00D23BF6"/>
    <w:rsid w:val="00D24283"/>
    <w:rsid w:val="00D2438D"/>
    <w:rsid w:val="00D245F1"/>
    <w:rsid w:val="00D24D82"/>
    <w:rsid w:val="00D25000"/>
    <w:rsid w:val="00D25614"/>
    <w:rsid w:val="00D2597A"/>
    <w:rsid w:val="00D25BF0"/>
    <w:rsid w:val="00D25EB8"/>
    <w:rsid w:val="00D26168"/>
    <w:rsid w:val="00D26C9F"/>
    <w:rsid w:val="00D2795D"/>
    <w:rsid w:val="00D27B58"/>
    <w:rsid w:val="00D30DA1"/>
    <w:rsid w:val="00D3113A"/>
    <w:rsid w:val="00D31602"/>
    <w:rsid w:val="00D31968"/>
    <w:rsid w:val="00D32016"/>
    <w:rsid w:val="00D326C8"/>
    <w:rsid w:val="00D331A9"/>
    <w:rsid w:val="00D344C0"/>
    <w:rsid w:val="00D35BC5"/>
    <w:rsid w:val="00D362BA"/>
    <w:rsid w:val="00D3729D"/>
    <w:rsid w:val="00D37AA4"/>
    <w:rsid w:val="00D37C6E"/>
    <w:rsid w:val="00D37F09"/>
    <w:rsid w:val="00D37FFE"/>
    <w:rsid w:val="00D401D7"/>
    <w:rsid w:val="00D40364"/>
    <w:rsid w:val="00D40585"/>
    <w:rsid w:val="00D40607"/>
    <w:rsid w:val="00D4086B"/>
    <w:rsid w:val="00D40CAD"/>
    <w:rsid w:val="00D40CF5"/>
    <w:rsid w:val="00D41111"/>
    <w:rsid w:val="00D4193E"/>
    <w:rsid w:val="00D42634"/>
    <w:rsid w:val="00D42700"/>
    <w:rsid w:val="00D4279E"/>
    <w:rsid w:val="00D42E82"/>
    <w:rsid w:val="00D4411F"/>
    <w:rsid w:val="00D448F9"/>
    <w:rsid w:val="00D4501B"/>
    <w:rsid w:val="00D45545"/>
    <w:rsid w:val="00D457C3"/>
    <w:rsid w:val="00D45B25"/>
    <w:rsid w:val="00D45BB9"/>
    <w:rsid w:val="00D45D27"/>
    <w:rsid w:val="00D47602"/>
    <w:rsid w:val="00D47A14"/>
    <w:rsid w:val="00D50367"/>
    <w:rsid w:val="00D503A8"/>
    <w:rsid w:val="00D50518"/>
    <w:rsid w:val="00D50788"/>
    <w:rsid w:val="00D5098C"/>
    <w:rsid w:val="00D50EC5"/>
    <w:rsid w:val="00D5144B"/>
    <w:rsid w:val="00D51A16"/>
    <w:rsid w:val="00D51CAE"/>
    <w:rsid w:val="00D51F3A"/>
    <w:rsid w:val="00D5246E"/>
    <w:rsid w:val="00D52CC9"/>
    <w:rsid w:val="00D5386E"/>
    <w:rsid w:val="00D547CF"/>
    <w:rsid w:val="00D54816"/>
    <w:rsid w:val="00D552AB"/>
    <w:rsid w:val="00D55319"/>
    <w:rsid w:val="00D557D9"/>
    <w:rsid w:val="00D558E4"/>
    <w:rsid w:val="00D55B89"/>
    <w:rsid w:val="00D56185"/>
    <w:rsid w:val="00D5686D"/>
    <w:rsid w:val="00D56B0D"/>
    <w:rsid w:val="00D56EDA"/>
    <w:rsid w:val="00D57E9F"/>
    <w:rsid w:val="00D57EEB"/>
    <w:rsid w:val="00D60038"/>
    <w:rsid w:val="00D60230"/>
    <w:rsid w:val="00D6054E"/>
    <w:rsid w:val="00D60883"/>
    <w:rsid w:val="00D60FDD"/>
    <w:rsid w:val="00D61A1D"/>
    <w:rsid w:val="00D61C7C"/>
    <w:rsid w:val="00D61CBE"/>
    <w:rsid w:val="00D62313"/>
    <w:rsid w:val="00D63338"/>
    <w:rsid w:val="00D63E6F"/>
    <w:rsid w:val="00D644BE"/>
    <w:rsid w:val="00D649E2"/>
    <w:rsid w:val="00D64B98"/>
    <w:rsid w:val="00D6501A"/>
    <w:rsid w:val="00D653D4"/>
    <w:rsid w:val="00D654F4"/>
    <w:rsid w:val="00D65CCC"/>
    <w:rsid w:val="00D65E39"/>
    <w:rsid w:val="00D663CB"/>
    <w:rsid w:val="00D66436"/>
    <w:rsid w:val="00D66615"/>
    <w:rsid w:val="00D6756D"/>
    <w:rsid w:val="00D67C44"/>
    <w:rsid w:val="00D67CE5"/>
    <w:rsid w:val="00D709CF"/>
    <w:rsid w:val="00D70CDA"/>
    <w:rsid w:val="00D71398"/>
    <w:rsid w:val="00D7157A"/>
    <w:rsid w:val="00D715FB"/>
    <w:rsid w:val="00D7160E"/>
    <w:rsid w:val="00D71D39"/>
    <w:rsid w:val="00D71EAF"/>
    <w:rsid w:val="00D71F60"/>
    <w:rsid w:val="00D7202D"/>
    <w:rsid w:val="00D72854"/>
    <w:rsid w:val="00D72BFE"/>
    <w:rsid w:val="00D736A1"/>
    <w:rsid w:val="00D736E7"/>
    <w:rsid w:val="00D738D2"/>
    <w:rsid w:val="00D73AD0"/>
    <w:rsid w:val="00D74041"/>
    <w:rsid w:val="00D749ED"/>
    <w:rsid w:val="00D753D7"/>
    <w:rsid w:val="00D75A33"/>
    <w:rsid w:val="00D7611D"/>
    <w:rsid w:val="00D7636F"/>
    <w:rsid w:val="00D76A9C"/>
    <w:rsid w:val="00D777A5"/>
    <w:rsid w:val="00D77A94"/>
    <w:rsid w:val="00D80621"/>
    <w:rsid w:val="00D81045"/>
    <w:rsid w:val="00D8180C"/>
    <w:rsid w:val="00D8183E"/>
    <w:rsid w:val="00D819F4"/>
    <w:rsid w:val="00D81A88"/>
    <w:rsid w:val="00D82E4D"/>
    <w:rsid w:val="00D83C77"/>
    <w:rsid w:val="00D841C1"/>
    <w:rsid w:val="00D84BA1"/>
    <w:rsid w:val="00D856C6"/>
    <w:rsid w:val="00D85E6F"/>
    <w:rsid w:val="00D86575"/>
    <w:rsid w:val="00D8658B"/>
    <w:rsid w:val="00D86985"/>
    <w:rsid w:val="00D87361"/>
    <w:rsid w:val="00D875B0"/>
    <w:rsid w:val="00D87811"/>
    <w:rsid w:val="00D8790A"/>
    <w:rsid w:val="00D90726"/>
    <w:rsid w:val="00D909AB"/>
    <w:rsid w:val="00D911FD"/>
    <w:rsid w:val="00D91763"/>
    <w:rsid w:val="00D9176E"/>
    <w:rsid w:val="00D91A6B"/>
    <w:rsid w:val="00D91AA3"/>
    <w:rsid w:val="00D91B53"/>
    <w:rsid w:val="00D92791"/>
    <w:rsid w:val="00D92FF9"/>
    <w:rsid w:val="00D93288"/>
    <w:rsid w:val="00D9373B"/>
    <w:rsid w:val="00D93E3C"/>
    <w:rsid w:val="00D942F7"/>
    <w:rsid w:val="00D9492E"/>
    <w:rsid w:val="00D94E5B"/>
    <w:rsid w:val="00D94E5E"/>
    <w:rsid w:val="00D9500B"/>
    <w:rsid w:val="00D953AA"/>
    <w:rsid w:val="00D955D3"/>
    <w:rsid w:val="00D95943"/>
    <w:rsid w:val="00D95B06"/>
    <w:rsid w:val="00D95C67"/>
    <w:rsid w:val="00D968BC"/>
    <w:rsid w:val="00D97AD3"/>
    <w:rsid w:val="00D97C05"/>
    <w:rsid w:val="00DA0030"/>
    <w:rsid w:val="00DA05D1"/>
    <w:rsid w:val="00DA0969"/>
    <w:rsid w:val="00DA0D05"/>
    <w:rsid w:val="00DA1888"/>
    <w:rsid w:val="00DA1CF4"/>
    <w:rsid w:val="00DA1ED1"/>
    <w:rsid w:val="00DA2054"/>
    <w:rsid w:val="00DA2141"/>
    <w:rsid w:val="00DA2205"/>
    <w:rsid w:val="00DA2335"/>
    <w:rsid w:val="00DA2561"/>
    <w:rsid w:val="00DA2ABD"/>
    <w:rsid w:val="00DA2D5C"/>
    <w:rsid w:val="00DA3DA7"/>
    <w:rsid w:val="00DA5058"/>
    <w:rsid w:val="00DA5222"/>
    <w:rsid w:val="00DA52EA"/>
    <w:rsid w:val="00DA55A7"/>
    <w:rsid w:val="00DA58CC"/>
    <w:rsid w:val="00DA5966"/>
    <w:rsid w:val="00DA59D8"/>
    <w:rsid w:val="00DA5D62"/>
    <w:rsid w:val="00DA5E01"/>
    <w:rsid w:val="00DA5E28"/>
    <w:rsid w:val="00DA60D1"/>
    <w:rsid w:val="00DA6D12"/>
    <w:rsid w:val="00DA6DB6"/>
    <w:rsid w:val="00DA7753"/>
    <w:rsid w:val="00DB07B0"/>
    <w:rsid w:val="00DB1DDD"/>
    <w:rsid w:val="00DB23B9"/>
    <w:rsid w:val="00DB2DE8"/>
    <w:rsid w:val="00DB3B87"/>
    <w:rsid w:val="00DB461F"/>
    <w:rsid w:val="00DB4DF9"/>
    <w:rsid w:val="00DB4F28"/>
    <w:rsid w:val="00DB4F7E"/>
    <w:rsid w:val="00DB4F84"/>
    <w:rsid w:val="00DB56D9"/>
    <w:rsid w:val="00DB58B5"/>
    <w:rsid w:val="00DB5EB1"/>
    <w:rsid w:val="00DB625D"/>
    <w:rsid w:val="00DB64FF"/>
    <w:rsid w:val="00DB6E52"/>
    <w:rsid w:val="00DB76E2"/>
    <w:rsid w:val="00DB7842"/>
    <w:rsid w:val="00DB7A7D"/>
    <w:rsid w:val="00DB7DBB"/>
    <w:rsid w:val="00DC01CE"/>
    <w:rsid w:val="00DC0403"/>
    <w:rsid w:val="00DC0491"/>
    <w:rsid w:val="00DC0C50"/>
    <w:rsid w:val="00DC13D5"/>
    <w:rsid w:val="00DC1B46"/>
    <w:rsid w:val="00DC1FC2"/>
    <w:rsid w:val="00DC2DB0"/>
    <w:rsid w:val="00DC3049"/>
    <w:rsid w:val="00DC3BF6"/>
    <w:rsid w:val="00DC3C5D"/>
    <w:rsid w:val="00DC4196"/>
    <w:rsid w:val="00DC4471"/>
    <w:rsid w:val="00DC4F53"/>
    <w:rsid w:val="00DC58CA"/>
    <w:rsid w:val="00DC5903"/>
    <w:rsid w:val="00DC59F2"/>
    <w:rsid w:val="00DC5CC3"/>
    <w:rsid w:val="00DC5E26"/>
    <w:rsid w:val="00DC607C"/>
    <w:rsid w:val="00DC633C"/>
    <w:rsid w:val="00DC63CB"/>
    <w:rsid w:val="00DC694F"/>
    <w:rsid w:val="00DC6A5A"/>
    <w:rsid w:val="00DC71E4"/>
    <w:rsid w:val="00DD04AC"/>
    <w:rsid w:val="00DD164A"/>
    <w:rsid w:val="00DD1ABF"/>
    <w:rsid w:val="00DD1CC1"/>
    <w:rsid w:val="00DD1F61"/>
    <w:rsid w:val="00DD305E"/>
    <w:rsid w:val="00DD3956"/>
    <w:rsid w:val="00DD3974"/>
    <w:rsid w:val="00DD4041"/>
    <w:rsid w:val="00DD407B"/>
    <w:rsid w:val="00DD42F8"/>
    <w:rsid w:val="00DD49AC"/>
    <w:rsid w:val="00DD4F79"/>
    <w:rsid w:val="00DD5368"/>
    <w:rsid w:val="00DD55BB"/>
    <w:rsid w:val="00DD577E"/>
    <w:rsid w:val="00DD69CF"/>
    <w:rsid w:val="00DD7174"/>
    <w:rsid w:val="00DD73CE"/>
    <w:rsid w:val="00DE0D59"/>
    <w:rsid w:val="00DE1559"/>
    <w:rsid w:val="00DE1952"/>
    <w:rsid w:val="00DE1A95"/>
    <w:rsid w:val="00DE1BC1"/>
    <w:rsid w:val="00DE2187"/>
    <w:rsid w:val="00DE218E"/>
    <w:rsid w:val="00DE2221"/>
    <w:rsid w:val="00DE2B8B"/>
    <w:rsid w:val="00DE2EAD"/>
    <w:rsid w:val="00DE3032"/>
    <w:rsid w:val="00DE4125"/>
    <w:rsid w:val="00DE473C"/>
    <w:rsid w:val="00DE479F"/>
    <w:rsid w:val="00DE4E57"/>
    <w:rsid w:val="00DE52BB"/>
    <w:rsid w:val="00DE53B9"/>
    <w:rsid w:val="00DE56F0"/>
    <w:rsid w:val="00DE5B93"/>
    <w:rsid w:val="00DE6279"/>
    <w:rsid w:val="00DE6385"/>
    <w:rsid w:val="00DE726F"/>
    <w:rsid w:val="00DE75E5"/>
    <w:rsid w:val="00DE7704"/>
    <w:rsid w:val="00DE7879"/>
    <w:rsid w:val="00DE79CE"/>
    <w:rsid w:val="00DF077E"/>
    <w:rsid w:val="00DF16A4"/>
    <w:rsid w:val="00DF1D23"/>
    <w:rsid w:val="00DF35CB"/>
    <w:rsid w:val="00DF3AF5"/>
    <w:rsid w:val="00DF3FCC"/>
    <w:rsid w:val="00DF4375"/>
    <w:rsid w:val="00DF43B1"/>
    <w:rsid w:val="00DF4484"/>
    <w:rsid w:val="00DF45F5"/>
    <w:rsid w:val="00DF4634"/>
    <w:rsid w:val="00DF5729"/>
    <w:rsid w:val="00DF5AF5"/>
    <w:rsid w:val="00DF5F5E"/>
    <w:rsid w:val="00DF6536"/>
    <w:rsid w:val="00DF674B"/>
    <w:rsid w:val="00DF6758"/>
    <w:rsid w:val="00DF6C2B"/>
    <w:rsid w:val="00DF7E35"/>
    <w:rsid w:val="00E00399"/>
    <w:rsid w:val="00E00952"/>
    <w:rsid w:val="00E00AD3"/>
    <w:rsid w:val="00E01DC3"/>
    <w:rsid w:val="00E02079"/>
    <w:rsid w:val="00E03399"/>
    <w:rsid w:val="00E047DC"/>
    <w:rsid w:val="00E04943"/>
    <w:rsid w:val="00E04F4F"/>
    <w:rsid w:val="00E0517C"/>
    <w:rsid w:val="00E05342"/>
    <w:rsid w:val="00E0582A"/>
    <w:rsid w:val="00E060F3"/>
    <w:rsid w:val="00E0638C"/>
    <w:rsid w:val="00E0666D"/>
    <w:rsid w:val="00E07080"/>
    <w:rsid w:val="00E070C2"/>
    <w:rsid w:val="00E070E3"/>
    <w:rsid w:val="00E07D39"/>
    <w:rsid w:val="00E1055B"/>
    <w:rsid w:val="00E106F2"/>
    <w:rsid w:val="00E108EC"/>
    <w:rsid w:val="00E11305"/>
    <w:rsid w:val="00E12085"/>
    <w:rsid w:val="00E120E2"/>
    <w:rsid w:val="00E1246F"/>
    <w:rsid w:val="00E125A6"/>
    <w:rsid w:val="00E12CF4"/>
    <w:rsid w:val="00E13D2E"/>
    <w:rsid w:val="00E13D41"/>
    <w:rsid w:val="00E14A2E"/>
    <w:rsid w:val="00E14E45"/>
    <w:rsid w:val="00E15025"/>
    <w:rsid w:val="00E15282"/>
    <w:rsid w:val="00E1553F"/>
    <w:rsid w:val="00E1629B"/>
    <w:rsid w:val="00E171DA"/>
    <w:rsid w:val="00E174B3"/>
    <w:rsid w:val="00E17B0F"/>
    <w:rsid w:val="00E2045D"/>
    <w:rsid w:val="00E20CAA"/>
    <w:rsid w:val="00E20CDF"/>
    <w:rsid w:val="00E20E1C"/>
    <w:rsid w:val="00E20EA7"/>
    <w:rsid w:val="00E210DC"/>
    <w:rsid w:val="00E21818"/>
    <w:rsid w:val="00E2191E"/>
    <w:rsid w:val="00E22579"/>
    <w:rsid w:val="00E22587"/>
    <w:rsid w:val="00E2274B"/>
    <w:rsid w:val="00E231EE"/>
    <w:rsid w:val="00E23288"/>
    <w:rsid w:val="00E2342D"/>
    <w:rsid w:val="00E238A8"/>
    <w:rsid w:val="00E242AF"/>
    <w:rsid w:val="00E25325"/>
    <w:rsid w:val="00E26EFD"/>
    <w:rsid w:val="00E26FC7"/>
    <w:rsid w:val="00E27B7C"/>
    <w:rsid w:val="00E27EC3"/>
    <w:rsid w:val="00E30C08"/>
    <w:rsid w:val="00E310E8"/>
    <w:rsid w:val="00E316DE"/>
    <w:rsid w:val="00E31E4F"/>
    <w:rsid w:val="00E31E8D"/>
    <w:rsid w:val="00E33216"/>
    <w:rsid w:val="00E33BC2"/>
    <w:rsid w:val="00E3416E"/>
    <w:rsid w:val="00E34BED"/>
    <w:rsid w:val="00E34F9F"/>
    <w:rsid w:val="00E352EA"/>
    <w:rsid w:val="00E35FA1"/>
    <w:rsid w:val="00E36AFC"/>
    <w:rsid w:val="00E37AD6"/>
    <w:rsid w:val="00E401A5"/>
    <w:rsid w:val="00E40725"/>
    <w:rsid w:val="00E40A27"/>
    <w:rsid w:val="00E40C56"/>
    <w:rsid w:val="00E40E11"/>
    <w:rsid w:val="00E4210F"/>
    <w:rsid w:val="00E429CF"/>
    <w:rsid w:val="00E43C71"/>
    <w:rsid w:val="00E43E1E"/>
    <w:rsid w:val="00E43FDD"/>
    <w:rsid w:val="00E44855"/>
    <w:rsid w:val="00E44B08"/>
    <w:rsid w:val="00E44EC5"/>
    <w:rsid w:val="00E4520F"/>
    <w:rsid w:val="00E455EA"/>
    <w:rsid w:val="00E45A56"/>
    <w:rsid w:val="00E45B95"/>
    <w:rsid w:val="00E46DC6"/>
    <w:rsid w:val="00E475BB"/>
    <w:rsid w:val="00E47A49"/>
    <w:rsid w:val="00E5007B"/>
    <w:rsid w:val="00E5025B"/>
    <w:rsid w:val="00E506E3"/>
    <w:rsid w:val="00E50CD8"/>
    <w:rsid w:val="00E50DCE"/>
    <w:rsid w:val="00E51120"/>
    <w:rsid w:val="00E511DB"/>
    <w:rsid w:val="00E513EF"/>
    <w:rsid w:val="00E514A8"/>
    <w:rsid w:val="00E514D1"/>
    <w:rsid w:val="00E51BE0"/>
    <w:rsid w:val="00E51C9D"/>
    <w:rsid w:val="00E51F72"/>
    <w:rsid w:val="00E52508"/>
    <w:rsid w:val="00E52D9C"/>
    <w:rsid w:val="00E531DD"/>
    <w:rsid w:val="00E532A4"/>
    <w:rsid w:val="00E53603"/>
    <w:rsid w:val="00E53637"/>
    <w:rsid w:val="00E53A2C"/>
    <w:rsid w:val="00E53C35"/>
    <w:rsid w:val="00E5409F"/>
    <w:rsid w:val="00E551F5"/>
    <w:rsid w:val="00E5546E"/>
    <w:rsid w:val="00E55575"/>
    <w:rsid w:val="00E5560A"/>
    <w:rsid w:val="00E55C2B"/>
    <w:rsid w:val="00E55ECA"/>
    <w:rsid w:val="00E5639B"/>
    <w:rsid w:val="00E56422"/>
    <w:rsid w:val="00E5712E"/>
    <w:rsid w:val="00E57147"/>
    <w:rsid w:val="00E57407"/>
    <w:rsid w:val="00E575ED"/>
    <w:rsid w:val="00E60138"/>
    <w:rsid w:val="00E60842"/>
    <w:rsid w:val="00E60B47"/>
    <w:rsid w:val="00E6117F"/>
    <w:rsid w:val="00E613C4"/>
    <w:rsid w:val="00E6174F"/>
    <w:rsid w:val="00E61847"/>
    <w:rsid w:val="00E61E01"/>
    <w:rsid w:val="00E6212A"/>
    <w:rsid w:val="00E62297"/>
    <w:rsid w:val="00E622F7"/>
    <w:rsid w:val="00E6265E"/>
    <w:rsid w:val="00E6267D"/>
    <w:rsid w:val="00E62D1D"/>
    <w:rsid w:val="00E62D43"/>
    <w:rsid w:val="00E6311D"/>
    <w:rsid w:val="00E637C7"/>
    <w:rsid w:val="00E64544"/>
    <w:rsid w:val="00E659C2"/>
    <w:rsid w:val="00E65C3D"/>
    <w:rsid w:val="00E65C6B"/>
    <w:rsid w:val="00E65D8F"/>
    <w:rsid w:val="00E65DB1"/>
    <w:rsid w:val="00E66095"/>
    <w:rsid w:val="00E66F47"/>
    <w:rsid w:val="00E6717B"/>
    <w:rsid w:val="00E67A80"/>
    <w:rsid w:val="00E70158"/>
    <w:rsid w:val="00E702CE"/>
    <w:rsid w:val="00E7030F"/>
    <w:rsid w:val="00E70EE4"/>
    <w:rsid w:val="00E715B7"/>
    <w:rsid w:val="00E7179B"/>
    <w:rsid w:val="00E71B0B"/>
    <w:rsid w:val="00E722D3"/>
    <w:rsid w:val="00E72D95"/>
    <w:rsid w:val="00E72EB8"/>
    <w:rsid w:val="00E73432"/>
    <w:rsid w:val="00E73C21"/>
    <w:rsid w:val="00E73DF1"/>
    <w:rsid w:val="00E74312"/>
    <w:rsid w:val="00E744B9"/>
    <w:rsid w:val="00E744D8"/>
    <w:rsid w:val="00E75528"/>
    <w:rsid w:val="00E7565F"/>
    <w:rsid w:val="00E75B07"/>
    <w:rsid w:val="00E75F46"/>
    <w:rsid w:val="00E7600E"/>
    <w:rsid w:val="00E76B04"/>
    <w:rsid w:val="00E76DD8"/>
    <w:rsid w:val="00E7731A"/>
    <w:rsid w:val="00E8108D"/>
    <w:rsid w:val="00E810BC"/>
    <w:rsid w:val="00E81C79"/>
    <w:rsid w:val="00E82279"/>
    <w:rsid w:val="00E82611"/>
    <w:rsid w:val="00E82A73"/>
    <w:rsid w:val="00E82E7A"/>
    <w:rsid w:val="00E83192"/>
    <w:rsid w:val="00E83515"/>
    <w:rsid w:val="00E8409A"/>
    <w:rsid w:val="00E8418C"/>
    <w:rsid w:val="00E84211"/>
    <w:rsid w:val="00E846A3"/>
    <w:rsid w:val="00E84CBE"/>
    <w:rsid w:val="00E85012"/>
    <w:rsid w:val="00E8503D"/>
    <w:rsid w:val="00E85087"/>
    <w:rsid w:val="00E85160"/>
    <w:rsid w:val="00E85561"/>
    <w:rsid w:val="00E85620"/>
    <w:rsid w:val="00E85AA9"/>
    <w:rsid w:val="00E85C0F"/>
    <w:rsid w:val="00E86258"/>
    <w:rsid w:val="00E8634C"/>
    <w:rsid w:val="00E865D1"/>
    <w:rsid w:val="00E867FA"/>
    <w:rsid w:val="00E86C9F"/>
    <w:rsid w:val="00E877F8"/>
    <w:rsid w:val="00E903A4"/>
    <w:rsid w:val="00E90B28"/>
    <w:rsid w:val="00E90F61"/>
    <w:rsid w:val="00E91ECE"/>
    <w:rsid w:val="00E91F8E"/>
    <w:rsid w:val="00E92155"/>
    <w:rsid w:val="00E923F6"/>
    <w:rsid w:val="00E926FD"/>
    <w:rsid w:val="00E929DF"/>
    <w:rsid w:val="00E92A57"/>
    <w:rsid w:val="00E92C1C"/>
    <w:rsid w:val="00E92CB4"/>
    <w:rsid w:val="00E93226"/>
    <w:rsid w:val="00E933DE"/>
    <w:rsid w:val="00E93765"/>
    <w:rsid w:val="00E93851"/>
    <w:rsid w:val="00E93E02"/>
    <w:rsid w:val="00E93F94"/>
    <w:rsid w:val="00E950E2"/>
    <w:rsid w:val="00E952A8"/>
    <w:rsid w:val="00E955AB"/>
    <w:rsid w:val="00E95628"/>
    <w:rsid w:val="00E958AB"/>
    <w:rsid w:val="00E958EC"/>
    <w:rsid w:val="00E95A1C"/>
    <w:rsid w:val="00E95BB5"/>
    <w:rsid w:val="00E9647A"/>
    <w:rsid w:val="00E9657C"/>
    <w:rsid w:val="00E966F3"/>
    <w:rsid w:val="00E96C5C"/>
    <w:rsid w:val="00E970DB"/>
    <w:rsid w:val="00E9752C"/>
    <w:rsid w:val="00EA0D25"/>
    <w:rsid w:val="00EA0E04"/>
    <w:rsid w:val="00EA13B3"/>
    <w:rsid w:val="00EA164C"/>
    <w:rsid w:val="00EA1E04"/>
    <w:rsid w:val="00EA25B8"/>
    <w:rsid w:val="00EA2844"/>
    <w:rsid w:val="00EA2DCA"/>
    <w:rsid w:val="00EA3F7A"/>
    <w:rsid w:val="00EA42DC"/>
    <w:rsid w:val="00EA46BB"/>
    <w:rsid w:val="00EA4897"/>
    <w:rsid w:val="00EA4C37"/>
    <w:rsid w:val="00EA574B"/>
    <w:rsid w:val="00EB10FB"/>
    <w:rsid w:val="00EB212F"/>
    <w:rsid w:val="00EB2743"/>
    <w:rsid w:val="00EB2D0E"/>
    <w:rsid w:val="00EB3595"/>
    <w:rsid w:val="00EB45C1"/>
    <w:rsid w:val="00EB4622"/>
    <w:rsid w:val="00EB48C1"/>
    <w:rsid w:val="00EB4EE8"/>
    <w:rsid w:val="00EB5E82"/>
    <w:rsid w:val="00EB60E5"/>
    <w:rsid w:val="00EB6B88"/>
    <w:rsid w:val="00EB6E9A"/>
    <w:rsid w:val="00EB6F81"/>
    <w:rsid w:val="00EB6FC0"/>
    <w:rsid w:val="00EB704D"/>
    <w:rsid w:val="00EB7086"/>
    <w:rsid w:val="00EB75FE"/>
    <w:rsid w:val="00EB7616"/>
    <w:rsid w:val="00EB7F55"/>
    <w:rsid w:val="00EC0032"/>
    <w:rsid w:val="00EC0149"/>
    <w:rsid w:val="00EC030A"/>
    <w:rsid w:val="00EC0501"/>
    <w:rsid w:val="00EC0747"/>
    <w:rsid w:val="00EC0D0C"/>
    <w:rsid w:val="00EC1407"/>
    <w:rsid w:val="00EC1889"/>
    <w:rsid w:val="00EC1DE4"/>
    <w:rsid w:val="00EC2095"/>
    <w:rsid w:val="00EC20CC"/>
    <w:rsid w:val="00EC260B"/>
    <w:rsid w:val="00EC2A8C"/>
    <w:rsid w:val="00EC2AEA"/>
    <w:rsid w:val="00EC2BEA"/>
    <w:rsid w:val="00EC332C"/>
    <w:rsid w:val="00EC3C06"/>
    <w:rsid w:val="00EC595C"/>
    <w:rsid w:val="00EC606C"/>
    <w:rsid w:val="00EC74E5"/>
    <w:rsid w:val="00EC760B"/>
    <w:rsid w:val="00EC7BC4"/>
    <w:rsid w:val="00ED0391"/>
    <w:rsid w:val="00ED0457"/>
    <w:rsid w:val="00ED097B"/>
    <w:rsid w:val="00ED0B56"/>
    <w:rsid w:val="00ED0E9B"/>
    <w:rsid w:val="00ED13E8"/>
    <w:rsid w:val="00ED13F2"/>
    <w:rsid w:val="00ED155B"/>
    <w:rsid w:val="00ED22D4"/>
    <w:rsid w:val="00ED23E5"/>
    <w:rsid w:val="00ED331F"/>
    <w:rsid w:val="00ED3600"/>
    <w:rsid w:val="00ED367F"/>
    <w:rsid w:val="00ED3DA8"/>
    <w:rsid w:val="00ED3DBF"/>
    <w:rsid w:val="00ED411C"/>
    <w:rsid w:val="00ED45FE"/>
    <w:rsid w:val="00ED48AD"/>
    <w:rsid w:val="00ED49AE"/>
    <w:rsid w:val="00ED4BDF"/>
    <w:rsid w:val="00ED512B"/>
    <w:rsid w:val="00ED52A9"/>
    <w:rsid w:val="00ED5958"/>
    <w:rsid w:val="00ED5D72"/>
    <w:rsid w:val="00ED6177"/>
    <w:rsid w:val="00ED6318"/>
    <w:rsid w:val="00ED6550"/>
    <w:rsid w:val="00ED66AD"/>
    <w:rsid w:val="00ED67F9"/>
    <w:rsid w:val="00ED6B11"/>
    <w:rsid w:val="00ED721E"/>
    <w:rsid w:val="00ED752B"/>
    <w:rsid w:val="00EE0114"/>
    <w:rsid w:val="00EE0224"/>
    <w:rsid w:val="00EE0730"/>
    <w:rsid w:val="00EE1562"/>
    <w:rsid w:val="00EE1A89"/>
    <w:rsid w:val="00EE1EC2"/>
    <w:rsid w:val="00EE235F"/>
    <w:rsid w:val="00EE25DA"/>
    <w:rsid w:val="00EE2A3E"/>
    <w:rsid w:val="00EE2EB8"/>
    <w:rsid w:val="00EE404A"/>
    <w:rsid w:val="00EE4138"/>
    <w:rsid w:val="00EE44CC"/>
    <w:rsid w:val="00EE52D1"/>
    <w:rsid w:val="00EE531C"/>
    <w:rsid w:val="00EE56F0"/>
    <w:rsid w:val="00EE6223"/>
    <w:rsid w:val="00EE66B4"/>
    <w:rsid w:val="00EE67C1"/>
    <w:rsid w:val="00EE6E09"/>
    <w:rsid w:val="00EE70A9"/>
    <w:rsid w:val="00EE735D"/>
    <w:rsid w:val="00EE76B7"/>
    <w:rsid w:val="00EE7921"/>
    <w:rsid w:val="00EE7A99"/>
    <w:rsid w:val="00EE7C53"/>
    <w:rsid w:val="00EF0463"/>
    <w:rsid w:val="00EF083F"/>
    <w:rsid w:val="00EF08C6"/>
    <w:rsid w:val="00EF0BA3"/>
    <w:rsid w:val="00EF0C9E"/>
    <w:rsid w:val="00EF1BA9"/>
    <w:rsid w:val="00EF1C13"/>
    <w:rsid w:val="00EF2D1B"/>
    <w:rsid w:val="00EF2F3E"/>
    <w:rsid w:val="00EF3026"/>
    <w:rsid w:val="00EF313D"/>
    <w:rsid w:val="00EF328D"/>
    <w:rsid w:val="00EF340F"/>
    <w:rsid w:val="00EF3453"/>
    <w:rsid w:val="00EF3A2D"/>
    <w:rsid w:val="00EF3B55"/>
    <w:rsid w:val="00EF3DA6"/>
    <w:rsid w:val="00EF3E29"/>
    <w:rsid w:val="00EF4F5E"/>
    <w:rsid w:val="00EF64F1"/>
    <w:rsid w:val="00EF6517"/>
    <w:rsid w:val="00EF6836"/>
    <w:rsid w:val="00EF733A"/>
    <w:rsid w:val="00EF7395"/>
    <w:rsid w:val="00EF7573"/>
    <w:rsid w:val="00EF7C58"/>
    <w:rsid w:val="00EF7DBD"/>
    <w:rsid w:val="00EF7E70"/>
    <w:rsid w:val="00F0035C"/>
    <w:rsid w:val="00F01DA4"/>
    <w:rsid w:val="00F026DD"/>
    <w:rsid w:val="00F02EDA"/>
    <w:rsid w:val="00F03741"/>
    <w:rsid w:val="00F03EB9"/>
    <w:rsid w:val="00F03FD4"/>
    <w:rsid w:val="00F048C4"/>
    <w:rsid w:val="00F04ACA"/>
    <w:rsid w:val="00F053ED"/>
    <w:rsid w:val="00F05829"/>
    <w:rsid w:val="00F0587F"/>
    <w:rsid w:val="00F0671A"/>
    <w:rsid w:val="00F067F9"/>
    <w:rsid w:val="00F06903"/>
    <w:rsid w:val="00F06956"/>
    <w:rsid w:val="00F06DA2"/>
    <w:rsid w:val="00F071A2"/>
    <w:rsid w:val="00F07B84"/>
    <w:rsid w:val="00F07E19"/>
    <w:rsid w:val="00F102A4"/>
    <w:rsid w:val="00F106DA"/>
    <w:rsid w:val="00F1097A"/>
    <w:rsid w:val="00F10FCD"/>
    <w:rsid w:val="00F1187D"/>
    <w:rsid w:val="00F125BF"/>
    <w:rsid w:val="00F12A2D"/>
    <w:rsid w:val="00F12E2A"/>
    <w:rsid w:val="00F1323C"/>
    <w:rsid w:val="00F132D0"/>
    <w:rsid w:val="00F13DE4"/>
    <w:rsid w:val="00F1416B"/>
    <w:rsid w:val="00F15074"/>
    <w:rsid w:val="00F156F8"/>
    <w:rsid w:val="00F1594F"/>
    <w:rsid w:val="00F15E35"/>
    <w:rsid w:val="00F15FC6"/>
    <w:rsid w:val="00F17333"/>
    <w:rsid w:val="00F17355"/>
    <w:rsid w:val="00F17AE8"/>
    <w:rsid w:val="00F17BAF"/>
    <w:rsid w:val="00F17D2B"/>
    <w:rsid w:val="00F20146"/>
    <w:rsid w:val="00F20698"/>
    <w:rsid w:val="00F20AF5"/>
    <w:rsid w:val="00F20CFD"/>
    <w:rsid w:val="00F21012"/>
    <w:rsid w:val="00F217D7"/>
    <w:rsid w:val="00F21CFC"/>
    <w:rsid w:val="00F21DF2"/>
    <w:rsid w:val="00F22641"/>
    <w:rsid w:val="00F2273F"/>
    <w:rsid w:val="00F230D7"/>
    <w:rsid w:val="00F23379"/>
    <w:rsid w:val="00F2347F"/>
    <w:rsid w:val="00F235F4"/>
    <w:rsid w:val="00F23645"/>
    <w:rsid w:val="00F236A8"/>
    <w:rsid w:val="00F238E7"/>
    <w:rsid w:val="00F23A54"/>
    <w:rsid w:val="00F247DF"/>
    <w:rsid w:val="00F253BE"/>
    <w:rsid w:val="00F260CD"/>
    <w:rsid w:val="00F26A04"/>
    <w:rsid w:val="00F26B5E"/>
    <w:rsid w:val="00F26D58"/>
    <w:rsid w:val="00F26DF1"/>
    <w:rsid w:val="00F26FD5"/>
    <w:rsid w:val="00F277FD"/>
    <w:rsid w:val="00F30640"/>
    <w:rsid w:val="00F30720"/>
    <w:rsid w:val="00F309B2"/>
    <w:rsid w:val="00F30AAD"/>
    <w:rsid w:val="00F30BDD"/>
    <w:rsid w:val="00F311B5"/>
    <w:rsid w:val="00F31BAF"/>
    <w:rsid w:val="00F31F27"/>
    <w:rsid w:val="00F3251E"/>
    <w:rsid w:val="00F3253B"/>
    <w:rsid w:val="00F326D6"/>
    <w:rsid w:val="00F32AA1"/>
    <w:rsid w:val="00F33934"/>
    <w:rsid w:val="00F33DCE"/>
    <w:rsid w:val="00F33DEF"/>
    <w:rsid w:val="00F3497B"/>
    <w:rsid w:val="00F34ACC"/>
    <w:rsid w:val="00F34B46"/>
    <w:rsid w:val="00F35315"/>
    <w:rsid w:val="00F3561A"/>
    <w:rsid w:val="00F3576A"/>
    <w:rsid w:val="00F35C73"/>
    <w:rsid w:val="00F36299"/>
    <w:rsid w:val="00F362E5"/>
    <w:rsid w:val="00F36712"/>
    <w:rsid w:val="00F36823"/>
    <w:rsid w:val="00F36D7E"/>
    <w:rsid w:val="00F37053"/>
    <w:rsid w:val="00F37189"/>
    <w:rsid w:val="00F3733B"/>
    <w:rsid w:val="00F37728"/>
    <w:rsid w:val="00F404E9"/>
    <w:rsid w:val="00F406D0"/>
    <w:rsid w:val="00F40F11"/>
    <w:rsid w:val="00F40F74"/>
    <w:rsid w:val="00F42F62"/>
    <w:rsid w:val="00F4359C"/>
    <w:rsid w:val="00F43F5B"/>
    <w:rsid w:val="00F44151"/>
    <w:rsid w:val="00F44381"/>
    <w:rsid w:val="00F44591"/>
    <w:rsid w:val="00F44682"/>
    <w:rsid w:val="00F44F2B"/>
    <w:rsid w:val="00F455AC"/>
    <w:rsid w:val="00F45CA4"/>
    <w:rsid w:val="00F462D7"/>
    <w:rsid w:val="00F46D81"/>
    <w:rsid w:val="00F47C17"/>
    <w:rsid w:val="00F51488"/>
    <w:rsid w:val="00F51958"/>
    <w:rsid w:val="00F51D71"/>
    <w:rsid w:val="00F51EF5"/>
    <w:rsid w:val="00F5260D"/>
    <w:rsid w:val="00F53C45"/>
    <w:rsid w:val="00F5440E"/>
    <w:rsid w:val="00F54D89"/>
    <w:rsid w:val="00F55425"/>
    <w:rsid w:val="00F55991"/>
    <w:rsid w:val="00F55EEA"/>
    <w:rsid w:val="00F56081"/>
    <w:rsid w:val="00F563B6"/>
    <w:rsid w:val="00F5679B"/>
    <w:rsid w:val="00F56CAD"/>
    <w:rsid w:val="00F571B5"/>
    <w:rsid w:val="00F575F6"/>
    <w:rsid w:val="00F57EFE"/>
    <w:rsid w:val="00F60736"/>
    <w:rsid w:val="00F60BDE"/>
    <w:rsid w:val="00F60C2A"/>
    <w:rsid w:val="00F62BA2"/>
    <w:rsid w:val="00F63662"/>
    <w:rsid w:val="00F648B2"/>
    <w:rsid w:val="00F64EA9"/>
    <w:rsid w:val="00F64F38"/>
    <w:rsid w:val="00F65F8C"/>
    <w:rsid w:val="00F6618B"/>
    <w:rsid w:val="00F664CE"/>
    <w:rsid w:val="00F67186"/>
    <w:rsid w:val="00F67885"/>
    <w:rsid w:val="00F67A12"/>
    <w:rsid w:val="00F67BD2"/>
    <w:rsid w:val="00F7026A"/>
    <w:rsid w:val="00F7054F"/>
    <w:rsid w:val="00F70EDF"/>
    <w:rsid w:val="00F70EE7"/>
    <w:rsid w:val="00F70FDC"/>
    <w:rsid w:val="00F7125E"/>
    <w:rsid w:val="00F71268"/>
    <w:rsid w:val="00F716C6"/>
    <w:rsid w:val="00F71760"/>
    <w:rsid w:val="00F71C7D"/>
    <w:rsid w:val="00F71D44"/>
    <w:rsid w:val="00F722CE"/>
    <w:rsid w:val="00F72ABC"/>
    <w:rsid w:val="00F72E31"/>
    <w:rsid w:val="00F72E4A"/>
    <w:rsid w:val="00F73FC8"/>
    <w:rsid w:val="00F741F1"/>
    <w:rsid w:val="00F74CD6"/>
    <w:rsid w:val="00F75A30"/>
    <w:rsid w:val="00F75A69"/>
    <w:rsid w:val="00F75BB6"/>
    <w:rsid w:val="00F76454"/>
    <w:rsid w:val="00F76A75"/>
    <w:rsid w:val="00F76B1C"/>
    <w:rsid w:val="00F76C93"/>
    <w:rsid w:val="00F7735E"/>
    <w:rsid w:val="00F77A18"/>
    <w:rsid w:val="00F77F1E"/>
    <w:rsid w:val="00F80388"/>
    <w:rsid w:val="00F80AAD"/>
    <w:rsid w:val="00F813EA"/>
    <w:rsid w:val="00F81BF6"/>
    <w:rsid w:val="00F81C23"/>
    <w:rsid w:val="00F82192"/>
    <w:rsid w:val="00F823F9"/>
    <w:rsid w:val="00F8287B"/>
    <w:rsid w:val="00F828A2"/>
    <w:rsid w:val="00F82E5E"/>
    <w:rsid w:val="00F83D9E"/>
    <w:rsid w:val="00F8461A"/>
    <w:rsid w:val="00F84812"/>
    <w:rsid w:val="00F8494A"/>
    <w:rsid w:val="00F84C80"/>
    <w:rsid w:val="00F84C8E"/>
    <w:rsid w:val="00F84EDB"/>
    <w:rsid w:val="00F854AA"/>
    <w:rsid w:val="00F85675"/>
    <w:rsid w:val="00F858BC"/>
    <w:rsid w:val="00F85ADF"/>
    <w:rsid w:val="00F85DEE"/>
    <w:rsid w:val="00F86C7C"/>
    <w:rsid w:val="00F87482"/>
    <w:rsid w:val="00F87665"/>
    <w:rsid w:val="00F8774D"/>
    <w:rsid w:val="00F906C5"/>
    <w:rsid w:val="00F913F6"/>
    <w:rsid w:val="00F91EC9"/>
    <w:rsid w:val="00F92216"/>
    <w:rsid w:val="00F92972"/>
    <w:rsid w:val="00F92D95"/>
    <w:rsid w:val="00F93020"/>
    <w:rsid w:val="00F931A3"/>
    <w:rsid w:val="00F933D3"/>
    <w:rsid w:val="00F93458"/>
    <w:rsid w:val="00F93EDC"/>
    <w:rsid w:val="00F93EF8"/>
    <w:rsid w:val="00F94183"/>
    <w:rsid w:val="00F94318"/>
    <w:rsid w:val="00F9432E"/>
    <w:rsid w:val="00F94C93"/>
    <w:rsid w:val="00F951D2"/>
    <w:rsid w:val="00F9521D"/>
    <w:rsid w:val="00F9529C"/>
    <w:rsid w:val="00F95442"/>
    <w:rsid w:val="00F956AD"/>
    <w:rsid w:val="00F958C0"/>
    <w:rsid w:val="00F95912"/>
    <w:rsid w:val="00F95CA9"/>
    <w:rsid w:val="00F96027"/>
    <w:rsid w:val="00F960B9"/>
    <w:rsid w:val="00F969C8"/>
    <w:rsid w:val="00F96B17"/>
    <w:rsid w:val="00F96DB1"/>
    <w:rsid w:val="00F9729F"/>
    <w:rsid w:val="00F9770D"/>
    <w:rsid w:val="00F9777A"/>
    <w:rsid w:val="00F979B7"/>
    <w:rsid w:val="00F97EB8"/>
    <w:rsid w:val="00FA02A1"/>
    <w:rsid w:val="00FA0ECE"/>
    <w:rsid w:val="00FA1AE7"/>
    <w:rsid w:val="00FA239B"/>
    <w:rsid w:val="00FA2739"/>
    <w:rsid w:val="00FA326F"/>
    <w:rsid w:val="00FA32BB"/>
    <w:rsid w:val="00FA38B0"/>
    <w:rsid w:val="00FA39E5"/>
    <w:rsid w:val="00FA4011"/>
    <w:rsid w:val="00FA422B"/>
    <w:rsid w:val="00FA4430"/>
    <w:rsid w:val="00FA5119"/>
    <w:rsid w:val="00FA5FA0"/>
    <w:rsid w:val="00FA64B5"/>
    <w:rsid w:val="00FA6F7D"/>
    <w:rsid w:val="00FA7053"/>
    <w:rsid w:val="00FA70B1"/>
    <w:rsid w:val="00FA71BF"/>
    <w:rsid w:val="00FA7F60"/>
    <w:rsid w:val="00FB0835"/>
    <w:rsid w:val="00FB0DFF"/>
    <w:rsid w:val="00FB1062"/>
    <w:rsid w:val="00FB1810"/>
    <w:rsid w:val="00FB1868"/>
    <w:rsid w:val="00FB1DF3"/>
    <w:rsid w:val="00FB2C2C"/>
    <w:rsid w:val="00FB2E2D"/>
    <w:rsid w:val="00FB324C"/>
    <w:rsid w:val="00FB330C"/>
    <w:rsid w:val="00FB35CE"/>
    <w:rsid w:val="00FB37A7"/>
    <w:rsid w:val="00FB391A"/>
    <w:rsid w:val="00FB3B9D"/>
    <w:rsid w:val="00FB3CDC"/>
    <w:rsid w:val="00FB4478"/>
    <w:rsid w:val="00FB4675"/>
    <w:rsid w:val="00FB4F3C"/>
    <w:rsid w:val="00FB5FC0"/>
    <w:rsid w:val="00FB61E9"/>
    <w:rsid w:val="00FB64CC"/>
    <w:rsid w:val="00FB65E8"/>
    <w:rsid w:val="00FC0291"/>
    <w:rsid w:val="00FC08BA"/>
    <w:rsid w:val="00FC0BD4"/>
    <w:rsid w:val="00FC0D3A"/>
    <w:rsid w:val="00FC0FFD"/>
    <w:rsid w:val="00FC11D0"/>
    <w:rsid w:val="00FC1464"/>
    <w:rsid w:val="00FC14F9"/>
    <w:rsid w:val="00FC163B"/>
    <w:rsid w:val="00FC1D03"/>
    <w:rsid w:val="00FC1D1B"/>
    <w:rsid w:val="00FC1D6F"/>
    <w:rsid w:val="00FC1E96"/>
    <w:rsid w:val="00FC370E"/>
    <w:rsid w:val="00FC381D"/>
    <w:rsid w:val="00FC3C4E"/>
    <w:rsid w:val="00FC4221"/>
    <w:rsid w:val="00FC4B4E"/>
    <w:rsid w:val="00FC4FF0"/>
    <w:rsid w:val="00FC5004"/>
    <w:rsid w:val="00FC543F"/>
    <w:rsid w:val="00FC5962"/>
    <w:rsid w:val="00FC61BE"/>
    <w:rsid w:val="00FC6A47"/>
    <w:rsid w:val="00FC76B0"/>
    <w:rsid w:val="00FC77BB"/>
    <w:rsid w:val="00FC7A18"/>
    <w:rsid w:val="00FC7B1E"/>
    <w:rsid w:val="00FC7B44"/>
    <w:rsid w:val="00FD0992"/>
    <w:rsid w:val="00FD0B85"/>
    <w:rsid w:val="00FD0BAB"/>
    <w:rsid w:val="00FD1A24"/>
    <w:rsid w:val="00FD1FA5"/>
    <w:rsid w:val="00FD2192"/>
    <w:rsid w:val="00FD25C3"/>
    <w:rsid w:val="00FD2A65"/>
    <w:rsid w:val="00FD2E6E"/>
    <w:rsid w:val="00FD30A9"/>
    <w:rsid w:val="00FD43E6"/>
    <w:rsid w:val="00FD4E65"/>
    <w:rsid w:val="00FD5932"/>
    <w:rsid w:val="00FD5A0B"/>
    <w:rsid w:val="00FD5C98"/>
    <w:rsid w:val="00FD6694"/>
    <w:rsid w:val="00FD735E"/>
    <w:rsid w:val="00FD78E6"/>
    <w:rsid w:val="00FD7923"/>
    <w:rsid w:val="00FE138F"/>
    <w:rsid w:val="00FE249F"/>
    <w:rsid w:val="00FE27C7"/>
    <w:rsid w:val="00FE287C"/>
    <w:rsid w:val="00FE36A8"/>
    <w:rsid w:val="00FE39B3"/>
    <w:rsid w:val="00FE3BB0"/>
    <w:rsid w:val="00FE3C86"/>
    <w:rsid w:val="00FE4559"/>
    <w:rsid w:val="00FE4586"/>
    <w:rsid w:val="00FE49F4"/>
    <w:rsid w:val="00FE4B2B"/>
    <w:rsid w:val="00FE5A5A"/>
    <w:rsid w:val="00FE5BB1"/>
    <w:rsid w:val="00FE5D61"/>
    <w:rsid w:val="00FE661F"/>
    <w:rsid w:val="00FE70A6"/>
    <w:rsid w:val="00FF0440"/>
    <w:rsid w:val="00FF05C6"/>
    <w:rsid w:val="00FF06AC"/>
    <w:rsid w:val="00FF077B"/>
    <w:rsid w:val="00FF0794"/>
    <w:rsid w:val="00FF0AEE"/>
    <w:rsid w:val="00FF29D7"/>
    <w:rsid w:val="00FF307B"/>
    <w:rsid w:val="00FF33B8"/>
    <w:rsid w:val="00FF3402"/>
    <w:rsid w:val="00FF38AD"/>
    <w:rsid w:val="00FF3BE0"/>
    <w:rsid w:val="00FF40A3"/>
    <w:rsid w:val="00FF4798"/>
    <w:rsid w:val="00FF4AE9"/>
    <w:rsid w:val="00FF4DBC"/>
    <w:rsid w:val="00FF5586"/>
    <w:rsid w:val="00FF5A72"/>
    <w:rsid w:val="00FF60A4"/>
    <w:rsid w:val="00FF6778"/>
    <w:rsid w:val="00FF69E9"/>
    <w:rsid w:val="00FF6B9B"/>
    <w:rsid w:val="00FF6BD3"/>
    <w:rsid w:val="00FF7173"/>
    <w:rsid w:val="00FF74C2"/>
    <w:rsid w:val="00FF768D"/>
    <w:rsid w:val="00FF7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E5BCCF"/>
  <w15:docId w15:val="{665A5510-BB03-43E0-B45D-451332CBF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1173C"/>
    <w:pPr>
      <w:widowControl w:val="0"/>
      <w:spacing w:line="360" w:lineRule="auto"/>
      <w:jc w:val="both"/>
    </w:pPr>
    <w:rPr>
      <w:noProof/>
      <w:kern w:val="2"/>
      <w:sz w:val="24"/>
      <w:szCs w:val="24"/>
    </w:rPr>
  </w:style>
  <w:style w:type="paragraph" w:styleId="10">
    <w:name w:val="heading 1"/>
    <w:basedOn w:val="a0"/>
    <w:next w:val="a0"/>
    <w:qFormat/>
    <w:rsid w:val="00E95BB5"/>
    <w:pPr>
      <w:keepNext/>
      <w:keepLines/>
      <w:pageBreakBefore/>
      <w:numPr>
        <w:numId w:val="2"/>
      </w:numPr>
      <w:spacing w:before="300" w:line="240" w:lineRule="auto"/>
      <w:outlineLvl w:val="0"/>
    </w:pPr>
    <w:rPr>
      <w:rFonts w:ascii="宋体" w:hAnsi="Arial" w:cs="Arial"/>
      <w:b/>
      <w:noProof w:val="0"/>
      <w:kern w:val="0"/>
      <w:sz w:val="36"/>
      <w:szCs w:val="44"/>
    </w:rPr>
  </w:style>
  <w:style w:type="paragraph" w:styleId="20">
    <w:name w:val="heading 2"/>
    <w:basedOn w:val="a0"/>
    <w:next w:val="a0"/>
    <w:qFormat/>
    <w:rsid w:val="00E95BB5"/>
    <w:pPr>
      <w:keepNext/>
      <w:keepLines/>
      <w:numPr>
        <w:ilvl w:val="1"/>
        <w:numId w:val="3"/>
      </w:numPr>
      <w:spacing w:before="200" w:line="240" w:lineRule="auto"/>
      <w:outlineLvl w:val="1"/>
    </w:pPr>
    <w:rPr>
      <w:rFonts w:ascii="宋体" w:hAnsi="Arial" w:cs="Arial"/>
      <w:b/>
      <w:noProof w:val="0"/>
      <w:kern w:val="0"/>
      <w:sz w:val="32"/>
      <w:szCs w:val="32"/>
    </w:rPr>
  </w:style>
  <w:style w:type="paragraph" w:styleId="30">
    <w:name w:val="heading 3"/>
    <w:basedOn w:val="a0"/>
    <w:next w:val="a0"/>
    <w:qFormat/>
    <w:rsid w:val="00BC14E5"/>
    <w:pPr>
      <w:keepNext/>
      <w:keepLines/>
      <w:numPr>
        <w:ilvl w:val="2"/>
        <w:numId w:val="4"/>
      </w:numPr>
      <w:spacing w:before="60" w:line="240" w:lineRule="auto"/>
      <w:outlineLvl w:val="2"/>
    </w:pPr>
    <w:rPr>
      <w:rFonts w:ascii="宋体" w:hAnsi="Arial" w:cs="Arial"/>
      <w:b/>
      <w:noProof w:val="0"/>
      <w:kern w:val="0"/>
      <w:sz w:val="32"/>
      <w:szCs w:val="32"/>
    </w:rPr>
  </w:style>
  <w:style w:type="paragraph" w:styleId="4">
    <w:name w:val="heading 4"/>
    <w:basedOn w:val="a0"/>
    <w:next w:val="a0"/>
    <w:qFormat/>
    <w:rsid w:val="00BC14E5"/>
    <w:pPr>
      <w:keepNext/>
      <w:keepLines/>
      <w:numPr>
        <w:ilvl w:val="3"/>
        <w:numId w:val="5"/>
      </w:numPr>
      <w:spacing w:before="40" w:line="240" w:lineRule="auto"/>
      <w:outlineLvl w:val="3"/>
    </w:pPr>
    <w:rPr>
      <w:rFonts w:ascii="宋体" w:hAnsi="Arial" w:cs="Arial"/>
      <w:b/>
      <w:noProof w:val="0"/>
      <w:kern w:val="0"/>
      <w:sz w:val="28"/>
      <w:szCs w:val="28"/>
    </w:rPr>
  </w:style>
  <w:style w:type="paragraph" w:styleId="5">
    <w:name w:val="heading 5"/>
    <w:basedOn w:val="a0"/>
    <w:next w:val="a0"/>
    <w:qFormat/>
    <w:rsid w:val="00BC14E5"/>
    <w:pPr>
      <w:keepNext/>
      <w:keepLines/>
      <w:numPr>
        <w:ilvl w:val="4"/>
        <w:numId w:val="6"/>
      </w:numPr>
      <w:spacing w:before="40" w:line="240" w:lineRule="auto"/>
      <w:outlineLvl w:val="4"/>
    </w:pPr>
    <w:rPr>
      <w:rFonts w:ascii="宋体" w:hAnsi="Arial" w:cs="Arial"/>
      <w:b/>
      <w:noProof w:val="0"/>
      <w:kern w:val="0"/>
      <w:sz w:val="28"/>
      <w:szCs w:val="28"/>
    </w:rPr>
  </w:style>
  <w:style w:type="paragraph" w:styleId="6">
    <w:name w:val="heading 6"/>
    <w:basedOn w:val="a0"/>
    <w:next w:val="a0"/>
    <w:qFormat/>
    <w:rsid w:val="00BC14E5"/>
    <w:pPr>
      <w:keepNext/>
      <w:keepLines/>
      <w:numPr>
        <w:ilvl w:val="5"/>
        <w:numId w:val="1"/>
      </w:numPr>
      <w:tabs>
        <w:tab w:val="clear" w:pos="1152"/>
        <w:tab w:val="num" w:pos="360"/>
      </w:tabs>
      <w:spacing w:before="240" w:after="64" w:line="320" w:lineRule="auto"/>
      <w:ind w:left="0" w:firstLine="0"/>
      <w:outlineLvl w:val="5"/>
    </w:pPr>
    <w:rPr>
      <w:rFonts w:ascii="Arial" w:eastAsia="黑体" w:hAnsi="Arial"/>
      <w:b/>
      <w:bCs/>
    </w:rPr>
  </w:style>
  <w:style w:type="paragraph" w:styleId="7">
    <w:name w:val="heading 7"/>
    <w:basedOn w:val="a0"/>
    <w:next w:val="a0"/>
    <w:qFormat/>
    <w:rsid w:val="00BC14E5"/>
    <w:pPr>
      <w:keepNext/>
      <w:keepLines/>
      <w:numPr>
        <w:ilvl w:val="6"/>
        <w:numId w:val="1"/>
      </w:numPr>
      <w:tabs>
        <w:tab w:val="clear" w:pos="1296"/>
        <w:tab w:val="num" w:pos="360"/>
      </w:tabs>
      <w:spacing w:before="240" w:after="64" w:line="320" w:lineRule="auto"/>
      <w:ind w:left="0" w:firstLine="0"/>
      <w:outlineLvl w:val="6"/>
    </w:pPr>
    <w:rPr>
      <w:b/>
      <w:bCs/>
    </w:rPr>
  </w:style>
  <w:style w:type="paragraph" w:styleId="8">
    <w:name w:val="heading 8"/>
    <w:basedOn w:val="a0"/>
    <w:next w:val="a0"/>
    <w:qFormat/>
    <w:rsid w:val="00BC14E5"/>
    <w:pPr>
      <w:keepNext/>
      <w:keepLines/>
      <w:numPr>
        <w:ilvl w:val="7"/>
        <w:numId w:val="1"/>
      </w:numPr>
      <w:tabs>
        <w:tab w:val="clear" w:pos="1440"/>
        <w:tab w:val="num" w:pos="360"/>
      </w:tabs>
      <w:spacing w:before="240" w:after="64" w:line="320" w:lineRule="auto"/>
      <w:ind w:left="0" w:firstLine="0"/>
      <w:outlineLvl w:val="7"/>
    </w:pPr>
    <w:rPr>
      <w:rFonts w:ascii="Arial" w:eastAsia="黑体" w:hAnsi="Arial"/>
    </w:rPr>
  </w:style>
  <w:style w:type="paragraph" w:styleId="9">
    <w:name w:val="heading 9"/>
    <w:basedOn w:val="a0"/>
    <w:next w:val="a0"/>
    <w:qFormat/>
    <w:rsid w:val="00BC14E5"/>
    <w:pPr>
      <w:keepNext/>
      <w:keepLines/>
      <w:numPr>
        <w:ilvl w:val="8"/>
        <w:numId w:val="1"/>
      </w:numPr>
      <w:tabs>
        <w:tab w:val="clear" w:pos="1584"/>
        <w:tab w:val="num" w:pos="360"/>
      </w:tabs>
      <w:spacing w:before="240" w:after="64" w:line="320" w:lineRule="auto"/>
      <w:ind w:left="0" w:firstLine="0"/>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模板说明"/>
    <w:basedOn w:val="21"/>
    <w:rsid w:val="00ED49AE"/>
    <w:rPr>
      <w:i/>
    </w:rPr>
  </w:style>
  <w:style w:type="paragraph" w:styleId="a5">
    <w:name w:val="header"/>
    <w:basedOn w:val="a0"/>
    <w:link w:val="a6"/>
    <w:autoRedefine/>
    <w:uiPriority w:val="99"/>
    <w:rsid w:val="00BC14E5"/>
    <w:pPr>
      <w:pBdr>
        <w:bottom w:val="single" w:sz="6" w:space="1" w:color="auto"/>
      </w:pBdr>
      <w:tabs>
        <w:tab w:val="center" w:pos="4153"/>
        <w:tab w:val="right" w:pos="8306"/>
      </w:tabs>
      <w:snapToGrid w:val="0"/>
      <w:jc w:val="center"/>
    </w:pPr>
    <w:rPr>
      <w:sz w:val="18"/>
      <w:szCs w:val="18"/>
    </w:rPr>
  </w:style>
  <w:style w:type="paragraph" w:styleId="a7">
    <w:name w:val="footer"/>
    <w:basedOn w:val="a0"/>
    <w:link w:val="a8"/>
    <w:autoRedefine/>
    <w:uiPriority w:val="99"/>
    <w:rsid w:val="00BC14E5"/>
    <w:pPr>
      <w:tabs>
        <w:tab w:val="center" w:pos="4153"/>
        <w:tab w:val="right" w:pos="8306"/>
      </w:tabs>
      <w:snapToGrid w:val="0"/>
      <w:jc w:val="center"/>
    </w:pPr>
    <w:rPr>
      <w:kern w:val="0"/>
      <w:sz w:val="18"/>
      <w:szCs w:val="21"/>
    </w:rPr>
  </w:style>
  <w:style w:type="paragraph" w:styleId="a9">
    <w:name w:val="Document Map"/>
    <w:basedOn w:val="a0"/>
    <w:semiHidden/>
    <w:rsid w:val="00BC14E5"/>
    <w:pPr>
      <w:shd w:val="clear" w:color="auto" w:fill="000080"/>
    </w:pPr>
  </w:style>
  <w:style w:type="paragraph" w:styleId="aa">
    <w:name w:val="Balloon Text"/>
    <w:basedOn w:val="a0"/>
    <w:semiHidden/>
    <w:rsid w:val="00BC14E5"/>
    <w:rPr>
      <w:sz w:val="18"/>
      <w:szCs w:val="18"/>
    </w:rPr>
  </w:style>
  <w:style w:type="paragraph" w:styleId="TOC1">
    <w:name w:val="toc 1"/>
    <w:basedOn w:val="a0"/>
    <w:next w:val="a0"/>
    <w:autoRedefine/>
    <w:uiPriority w:val="39"/>
    <w:rsid w:val="009C1FD2"/>
    <w:pPr>
      <w:tabs>
        <w:tab w:val="left" w:pos="480"/>
        <w:tab w:val="right" w:leader="dot" w:pos="8834"/>
      </w:tabs>
      <w:spacing w:before="120" w:after="120"/>
      <w:jc w:val="left"/>
    </w:pPr>
    <w:rPr>
      <w:b/>
      <w:bCs/>
      <w:caps/>
    </w:rPr>
  </w:style>
  <w:style w:type="paragraph" w:styleId="TOC2">
    <w:name w:val="toc 2"/>
    <w:basedOn w:val="a0"/>
    <w:next w:val="a0"/>
    <w:autoRedefine/>
    <w:uiPriority w:val="39"/>
    <w:rsid w:val="00BC14E5"/>
    <w:pPr>
      <w:ind w:left="240"/>
      <w:jc w:val="left"/>
    </w:pPr>
    <w:rPr>
      <w:smallCaps/>
    </w:rPr>
  </w:style>
  <w:style w:type="paragraph" w:styleId="TOC3">
    <w:name w:val="toc 3"/>
    <w:basedOn w:val="a0"/>
    <w:next w:val="a0"/>
    <w:autoRedefine/>
    <w:uiPriority w:val="39"/>
    <w:rsid w:val="00BC14E5"/>
    <w:pPr>
      <w:ind w:left="480"/>
      <w:jc w:val="left"/>
    </w:pPr>
    <w:rPr>
      <w:i/>
      <w:iCs/>
    </w:rPr>
  </w:style>
  <w:style w:type="paragraph" w:styleId="TOC4">
    <w:name w:val="toc 4"/>
    <w:basedOn w:val="a0"/>
    <w:next w:val="a0"/>
    <w:autoRedefine/>
    <w:uiPriority w:val="39"/>
    <w:rsid w:val="00BC14E5"/>
    <w:pPr>
      <w:ind w:left="720"/>
      <w:jc w:val="left"/>
    </w:pPr>
    <w:rPr>
      <w:szCs w:val="21"/>
    </w:rPr>
  </w:style>
  <w:style w:type="paragraph" w:styleId="TOC5">
    <w:name w:val="toc 5"/>
    <w:basedOn w:val="a0"/>
    <w:next w:val="a0"/>
    <w:autoRedefine/>
    <w:semiHidden/>
    <w:rsid w:val="00BC14E5"/>
    <w:pPr>
      <w:ind w:left="960"/>
      <w:jc w:val="left"/>
    </w:pPr>
    <w:rPr>
      <w:szCs w:val="21"/>
    </w:rPr>
  </w:style>
  <w:style w:type="paragraph" w:styleId="TOC6">
    <w:name w:val="toc 6"/>
    <w:basedOn w:val="a0"/>
    <w:next w:val="a0"/>
    <w:autoRedefine/>
    <w:semiHidden/>
    <w:rsid w:val="00BC14E5"/>
    <w:pPr>
      <w:ind w:left="1200"/>
      <w:jc w:val="left"/>
    </w:pPr>
    <w:rPr>
      <w:szCs w:val="21"/>
    </w:rPr>
  </w:style>
  <w:style w:type="paragraph" w:styleId="TOC7">
    <w:name w:val="toc 7"/>
    <w:basedOn w:val="a0"/>
    <w:next w:val="a0"/>
    <w:autoRedefine/>
    <w:semiHidden/>
    <w:rsid w:val="00BC14E5"/>
    <w:pPr>
      <w:ind w:left="1440"/>
      <w:jc w:val="left"/>
    </w:pPr>
    <w:rPr>
      <w:szCs w:val="21"/>
    </w:rPr>
  </w:style>
  <w:style w:type="paragraph" w:styleId="TOC8">
    <w:name w:val="toc 8"/>
    <w:basedOn w:val="a0"/>
    <w:next w:val="a0"/>
    <w:autoRedefine/>
    <w:semiHidden/>
    <w:rsid w:val="00BC14E5"/>
    <w:pPr>
      <w:ind w:left="1680"/>
      <w:jc w:val="left"/>
    </w:pPr>
    <w:rPr>
      <w:szCs w:val="21"/>
    </w:rPr>
  </w:style>
  <w:style w:type="paragraph" w:styleId="TOC9">
    <w:name w:val="toc 9"/>
    <w:basedOn w:val="a0"/>
    <w:next w:val="a0"/>
    <w:autoRedefine/>
    <w:semiHidden/>
    <w:rsid w:val="00BC14E5"/>
    <w:pPr>
      <w:ind w:left="1920"/>
      <w:jc w:val="left"/>
    </w:pPr>
    <w:rPr>
      <w:szCs w:val="21"/>
    </w:rPr>
  </w:style>
  <w:style w:type="character" w:styleId="ab">
    <w:name w:val="Hyperlink"/>
    <w:basedOn w:val="a1"/>
    <w:uiPriority w:val="99"/>
    <w:rsid w:val="00C3407D"/>
    <w:rPr>
      <w:color w:val="0000FF"/>
      <w:u w:val="single"/>
    </w:rPr>
  </w:style>
  <w:style w:type="paragraph" w:customStyle="1" w:styleId="ac">
    <w:name w:val="文档信息表格正文"/>
    <w:basedOn w:val="a0"/>
    <w:rsid w:val="00BC14E5"/>
    <w:pPr>
      <w:widowControl/>
      <w:spacing w:before="60" w:after="60" w:line="240" w:lineRule="auto"/>
      <w:jc w:val="left"/>
    </w:pPr>
    <w:rPr>
      <w:noProof w:val="0"/>
      <w:kern w:val="0"/>
      <w:sz w:val="20"/>
      <w:szCs w:val="20"/>
      <w:lang w:eastAsia="en-US"/>
    </w:rPr>
  </w:style>
  <w:style w:type="paragraph" w:customStyle="1" w:styleId="ad">
    <w:name w:val="文档信息表格表头"/>
    <w:basedOn w:val="a0"/>
    <w:rsid w:val="004401CB"/>
    <w:pPr>
      <w:keepNext/>
      <w:keepLines/>
      <w:widowControl/>
      <w:spacing w:before="60" w:after="40" w:line="240" w:lineRule="auto"/>
      <w:jc w:val="center"/>
    </w:pPr>
    <w:rPr>
      <w:rFonts w:ascii="PMingLiU" w:hAnsi="PMingLiU"/>
      <w:b/>
      <w:noProof w:val="0"/>
      <w:kern w:val="0"/>
      <w:sz w:val="16"/>
      <w:szCs w:val="20"/>
    </w:rPr>
  </w:style>
  <w:style w:type="paragraph" w:customStyle="1" w:styleId="3">
    <w:name w:val="正文编号3级"/>
    <w:basedOn w:val="a0"/>
    <w:rsid w:val="004401CB"/>
    <w:pPr>
      <w:numPr>
        <w:ilvl w:val="2"/>
        <w:numId w:val="7"/>
      </w:numPr>
    </w:pPr>
  </w:style>
  <w:style w:type="paragraph" w:customStyle="1" w:styleId="1">
    <w:name w:val="正文编号1级"/>
    <w:basedOn w:val="a0"/>
    <w:rsid w:val="0027639D"/>
    <w:pPr>
      <w:numPr>
        <w:numId w:val="7"/>
      </w:numPr>
    </w:pPr>
  </w:style>
  <w:style w:type="paragraph" w:customStyle="1" w:styleId="2">
    <w:name w:val="正文编号2级"/>
    <w:basedOn w:val="a0"/>
    <w:rsid w:val="004401CB"/>
    <w:pPr>
      <w:numPr>
        <w:ilvl w:val="1"/>
        <w:numId w:val="7"/>
      </w:numPr>
    </w:pPr>
  </w:style>
  <w:style w:type="character" w:styleId="ae">
    <w:name w:val="annotation reference"/>
    <w:basedOn w:val="a1"/>
    <w:semiHidden/>
    <w:rsid w:val="00BC14E5"/>
    <w:rPr>
      <w:sz w:val="21"/>
      <w:szCs w:val="21"/>
    </w:rPr>
  </w:style>
  <w:style w:type="paragraph" w:styleId="af">
    <w:name w:val="annotation text"/>
    <w:basedOn w:val="a0"/>
    <w:semiHidden/>
    <w:rsid w:val="00BC14E5"/>
    <w:pPr>
      <w:jc w:val="left"/>
    </w:pPr>
  </w:style>
  <w:style w:type="paragraph" w:styleId="af0">
    <w:name w:val="annotation subject"/>
    <w:basedOn w:val="af"/>
    <w:next w:val="af"/>
    <w:semiHidden/>
    <w:rsid w:val="00BC14E5"/>
    <w:rPr>
      <w:b/>
      <w:bCs/>
    </w:rPr>
  </w:style>
  <w:style w:type="character" w:styleId="af1">
    <w:name w:val="page number"/>
    <w:basedOn w:val="a1"/>
    <w:rsid w:val="00BC14E5"/>
  </w:style>
  <w:style w:type="table" w:styleId="af2">
    <w:name w:val="Table Grid"/>
    <w:basedOn w:val="a2"/>
    <w:rsid w:val="00557D6C"/>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文档编号"/>
    <w:basedOn w:val="a1"/>
    <w:rsid w:val="00C826FC"/>
    <w:rPr>
      <w:rFonts w:eastAsia="隶书"/>
      <w:sz w:val="44"/>
    </w:rPr>
  </w:style>
  <w:style w:type="paragraph" w:styleId="11">
    <w:name w:val="index 1"/>
    <w:basedOn w:val="a0"/>
    <w:next w:val="a0"/>
    <w:autoRedefine/>
    <w:semiHidden/>
    <w:rsid w:val="00B03968"/>
    <w:pPr>
      <w:keepNext/>
      <w:spacing w:line="240" w:lineRule="auto"/>
    </w:pPr>
    <w:rPr>
      <w:noProof w:val="0"/>
      <w:sz w:val="21"/>
    </w:rPr>
  </w:style>
  <w:style w:type="paragraph" w:customStyle="1" w:styleId="af4">
    <w:name w:val="表格正文"/>
    <w:basedOn w:val="a0"/>
    <w:rsid w:val="00C826FC"/>
    <w:pPr>
      <w:spacing w:line="240" w:lineRule="auto"/>
    </w:pPr>
    <w:rPr>
      <w:sz w:val="21"/>
      <w:szCs w:val="21"/>
    </w:rPr>
  </w:style>
  <w:style w:type="paragraph" w:customStyle="1" w:styleId="af5">
    <w:name w:val="表格标题"/>
    <w:basedOn w:val="a0"/>
    <w:rsid w:val="00C826FC"/>
    <w:pPr>
      <w:spacing w:line="240" w:lineRule="auto"/>
      <w:jc w:val="center"/>
    </w:pPr>
    <w:rPr>
      <w:b/>
      <w:sz w:val="20"/>
      <w:szCs w:val="20"/>
    </w:rPr>
  </w:style>
  <w:style w:type="paragraph" w:customStyle="1" w:styleId="af6">
    <w:name w:val="目录"/>
    <w:basedOn w:val="a0"/>
    <w:rsid w:val="00C826FC"/>
    <w:pPr>
      <w:jc w:val="center"/>
    </w:pPr>
    <w:rPr>
      <w:rFonts w:ascii="Arial" w:hAnsi="Arial" w:cs="Arial"/>
      <w:b/>
      <w:bCs/>
      <w:sz w:val="32"/>
    </w:rPr>
  </w:style>
  <w:style w:type="paragraph" w:customStyle="1" w:styleId="af7">
    <w:name w:val="文档信息标题"/>
    <w:basedOn w:val="a0"/>
    <w:rsid w:val="00C3407D"/>
    <w:pPr>
      <w:keepNext/>
      <w:keepLines/>
      <w:widowControl/>
      <w:spacing w:before="640" w:after="60" w:line="240" w:lineRule="auto"/>
    </w:pPr>
    <w:rPr>
      <w:rFonts w:ascii="PMingLiU" w:hAnsi="PMingLiU"/>
      <w:b/>
      <w:noProof w:val="0"/>
      <w:kern w:val="0"/>
      <w:sz w:val="18"/>
      <w:szCs w:val="20"/>
    </w:rPr>
  </w:style>
  <w:style w:type="paragraph" w:styleId="af8">
    <w:name w:val="Title"/>
    <w:basedOn w:val="a0"/>
    <w:qFormat/>
    <w:rsid w:val="00C826FC"/>
    <w:pPr>
      <w:jc w:val="center"/>
    </w:pPr>
    <w:rPr>
      <w:rFonts w:ascii="Arial" w:eastAsia="仿宋_GB2312" w:hAnsi="Arial" w:cs="Arial"/>
      <w:b/>
      <w:bCs/>
      <w:sz w:val="52"/>
    </w:rPr>
  </w:style>
  <w:style w:type="paragraph" w:customStyle="1" w:styleId="a">
    <w:name w:val="正文符号"/>
    <w:basedOn w:val="21"/>
    <w:rsid w:val="00E95BB5"/>
    <w:pPr>
      <w:numPr>
        <w:numId w:val="8"/>
      </w:numPr>
      <w:ind w:firstLineChars="0" w:firstLine="0"/>
    </w:pPr>
  </w:style>
  <w:style w:type="paragraph" w:customStyle="1" w:styleId="af9">
    <w:name w:val="公司名词"/>
    <w:basedOn w:val="a0"/>
    <w:rsid w:val="00C826FC"/>
    <w:pPr>
      <w:jc w:val="center"/>
    </w:pPr>
    <w:rPr>
      <w:rFonts w:ascii="隶书" w:eastAsia="隶书"/>
      <w:sz w:val="44"/>
      <w:szCs w:val="44"/>
    </w:rPr>
  </w:style>
  <w:style w:type="paragraph" w:customStyle="1" w:styleId="21">
    <w:name w:val="正文首行缩进2字符"/>
    <w:basedOn w:val="a0"/>
    <w:rsid w:val="00E95BB5"/>
    <w:pPr>
      <w:ind w:firstLineChars="200" w:firstLine="480"/>
    </w:pPr>
  </w:style>
  <w:style w:type="paragraph" w:customStyle="1" w:styleId="afa">
    <w:name w:val="正文居中"/>
    <w:basedOn w:val="a0"/>
    <w:rsid w:val="00C3407D"/>
    <w:pPr>
      <w:jc w:val="center"/>
    </w:p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0"/>
    <w:autoRedefine/>
    <w:rsid w:val="00ED49AE"/>
    <w:rPr>
      <w:rFonts w:ascii="宋体" w:hAnsi="宋体"/>
      <w:noProof w:val="0"/>
      <w:sz w:val="22"/>
    </w:rPr>
  </w:style>
  <w:style w:type="paragraph" w:customStyle="1" w:styleId="Table-Text">
    <w:name w:val="Table - Text"/>
    <w:basedOn w:val="a0"/>
    <w:rsid w:val="008A3FFD"/>
    <w:pPr>
      <w:widowControl/>
      <w:spacing w:before="60" w:after="60" w:line="240" w:lineRule="auto"/>
      <w:jc w:val="left"/>
    </w:pPr>
    <w:rPr>
      <w:noProof w:val="0"/>
      <w:kern w:val="0"/>
      <w:sz w:val="20"/>
      <w:szCs w:val="20"/>
      <w:lang w:eastAsia="en-US"/>
    </w:rPr>
  </w:style>
  <w:style w:type="paragraph" w:customStyle="1" w:styleId="TableMedium">
    <w:name w:val="Table_Medium"/>
    <w:basedOn w:val="a0"/>
    <w:rsid w:val="008A3FFD"/>
    <w:pPr>
      <w:widowControl/>
      <w:spacing w:before="40" w:after="40" w:line="240" w:lineRule="auto"/>
      <w:jc w:val="left"/>
    </w:pPr>
    <w:rPr>
      <w:rFonts w:ascii="Arial" w:hAnsi="Arial"/>
      <w:noProof w:val="0"/>
      <w:kern w:val="0"/>
      <w:sz w:val="18"/>
      <w:szCs w:val="20"/>
      <w:lang w:eastAsia="en-US"/>
    </w:rPr>
  </w:style>
  <w:style w:type="paragraph" w:styleId="afb">
    <w:name w:val="List Paragraph"/>
    <w:basedOn w:val="a0"/>
    <w:uiPriority w:val="34"/>
    <w:qFormat/>
    <w:rsid w:val="00207AB4"/>
    <w:pPr>
      <w:ind w:firstLineChars="200" w:firstLine="420"/>
    </w:pPr>
  </w:style>
  <w:style w:type="paragraph" w:customStyle="1" w:styleId="Comment">
    <w:name w:val="Comment"/>
    <w:basedOn w:val="a0"/>
    <w:rsid w:val="007A45F6"/>
    <w:pPr>
      <w:widowControl/>
      <w:spacing w:after="120" w:line="240" w:lineRule="auto"/>
    </w:pPr>
    <w:rPr>
      <w:i/>
      <w:noProof w:val="0"/>
      <w:color w:val="000080"/>
      <w:kern w:val="0"/>
      <w:sz w:val="22"/>
      <w:szCs w:val="20"/>
      <w:lang w:eastAsia="en-US"/>
    </w:rPr>
  </w:style>
  <w:style w:type="character" w:customStyle="1" w:styleId="a6">
    <w:name w:val="页眉 字符"/>
    <w:basedOn w:val="a1"/>
    <w:link w:val="a5"/>
    <w:uiPriority w:val="99"/>
    <w:rsid w:val="001F6DEF"/>
    <w:rPr>
      <w:noProof/>
      <w:kern w:val="2"/>
      <w:sz w:val="18"/>
      <w:szCs w:val="18"/>
    </w:rPr>
  </w:style>
  <w:style w:type="character" w:customStyle="1" w:styleId="a8">
    <w:name w:val="页脚 字符"/>
    <w:basedOn w:val="a1"/>
    <w:link w:val="a7"/>
    <w:uiPriority w:val="99"/>
    <w:rsid w:val="001F6DEF"/>
    <w:rPr>
      <w:noProof/>
      <w:sz w:val="18"/>
      <w:szCs w:val="21"/>
    </w:rPr>
  </w:style>
  <w:style w:type="paragraph" w:styleId="afc">
    <w:name w:val="Normal Indent"/>
    <w:aliases w:val="表正文,正文非缩进,特点,ALT+Z,正文（首行缩进两字）"/>
    <w:basedOn w:val="a0"/>
    <w:rsid w:val="00A5793F"/>
    <w:pPr>
      <w:spacing w:line="240" w:lineRule="auto"/>
      <w:ind w:firstLineChars="200" w:firstLine="420"/>
    </w:pPr>
    <w:rPr>
      <w:noProof w:val="0"/>
      <w:sz w:val="21"/>
    </w:rPr>
  </w:style>
  <w:style w:type="paragraph" w:styleId="afd">
    <w:name w:val="Body Text Indent"/>
    <w:basedOn w:val="a0"/>
    <w:link w:val="afe"/>
    <w:uiPriority w:val="99"/>
    <w:unhideWhenUsed/>
    <w:rsid w:val="00333EAF"/>
    <w:pPr>
      <w:spacing w:after="120" w:line="240" w:lineRule="auto"/>
      <w:ind w:leftChars="200" w:left="420"/>
    </w:pPr>
    <w:rPr>
      <w:noProof w:val="0"/>
      <w:sz w:val="21"/>
    </w:rPr>
  </w:style>
  <w:style w:type="character" w:customStyle="1" w:styleId="afe">
    <w:name w:val="正文文本缩进 字符"/>
    <w:basedOn w:val="a1"/>
    <w:link w:val="afd"/>
    <w:uiPriority w:val="99"/>
    <w:rsid w:val="00333EAF"/>
    <w:rPr>
      <w:kern w:val="2"/>
      <w:sz w:val="21"/>
      <w:szCs w:val="24"/>
    </w:rPr>
  </w:style>
  <w:style w:type="character" w:styleId="aff">
    <w:name w:val="Subtle Emphasis"/>
    <w:basedOn w:val="a1"/>
    <w:uiPriority w:val="19"/>
    <w:qFormat/>
    <w:rsid w:val="003930EE"/>
    <w:rPr>
      <w:i/>
      <w:iCs/>
      <w:color w:val="404040" w:themeColor="text1" w:themeTint="BF"/>
    </w:rPr>
  </w:style>
  <w:style w:type="paragraph" w:styleId="22">
    <w:name w:val="Body Text Indent 2"/>
    <w:basedOn w:val="a0"/>
    <w:link w:val="23"/>
    <w:unhideWhenUsed/>
    <w:rsid w:val="000C2298"/>
    <w:pPr>
      <w:spacing w:line="276" w:lineRule="auto"/>
      <w:ind w:firstLineChars="175" w:firstLine="420"/>
    </w:pPr>
  </w:style>
  <w:style w:type="character" w:customStyle="1" w:styleId="23">
    <w:name w:val="正文文本缩进 2 字符"/>
    <w:basedOn w:val="a1"/>
    <w:link w:val="22"/>
    <w:rsid w:val="000C2298"/>
    <w:rPr>
      <w:noProo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3438">
      <w:bodyDiv w:val="1"/>
      <w:marLeft w:val="0"/>
      <w:marRight w:val="0"/>
      <w:marTop w:val="0"/>
      <w:marBottom w:val="0"/>
      <w:divBdr>
        <w:top w:val="none" w:sz="0" w:space="0" w:color="auto"/>
        <w:left w:val="none" w:sz="0" w:space="0" w:color="auto"/>
        <w:bottom w:val="none" w:sz="0" w:space="0" w:color="auto"/>
        <w:right w:val="none" w:sz="0" w:space="0" w:color="auto"/>
      </w:divBdr>
    </w:div>
    <w:div w:id="239142367">
      <w:bodyDiv w:val="1"/>
      <w:marLeft w:val="0"/>
      <w:marRight w:val="0"/>
      <w:marTop w:val="0"/>
      <w:marBottom w:val="0"/>
      <w:divBdr>
        <w:top w:val="none" w:sz="0" w:space="0" w:color="auto"/>
        <w:left w:val="none" w:sz="0" w:space="0" w:color="auto"/>
        <w:bottom w:val="none" w:sz="0" w:space="0" w:color="auto"/>
        <w:right w:val="none" w:sz="0" w:space="0" w:color="auto"/>
      </w:divBdr>
      <w:divsChild>
        <w:div w:id="1086341945">
          <w:marLeft w:val="0"/>
          <w:marRight w:val="0"/>
          <w:marTop w:val="0"/>
          <w:marBottom w:val="0"/>
          <w:divBdr>
            <w:top w:val="none" w:sz="0" w:space="0" w:color="auto"/>
            <w:left w:val="none" w:sz="0" w:space="0" w:color="auto"/>
            <w:bottom w:val="none" w:sz="0" w:space="0" w:color="auto"/>
            <w:right w:val="none" w:sz="0" w:space="0" w:color="auto"/>
          </w:divBdr>
        </w:div>
      </w:divsChild>
    </w:div>
    <w:div w:id="315574341">
      <w:bodyDiv w:val="1"/>
      <w:marLeft w:val="0"/>
      <w:marRight w:val="0"/>
      <w:marTop w:val="0"/>
      <w:marBottom w:val="0"/>
      <w:divBdr>
        <w:top w:val="none" w:sz="0" w:space="0" w:color="auto"/>
        <w:left w:val="none" w:sz="0" w:space="0" w:color="auto"/>
        <w:bottom w:val="none" w:sz="0" w:space="0" w:color="auto"/>
        <w:right w:val="none" w:sz="0" w:space="0" w:color="auto"/>
      </w:divBdr>
      <w:divsChild>
        <w:div w:id="1141993692">
          <w:marLeft w:val="0"/>
          <w:marRight w:val="60"/>
          <w:marTop w:val="0"/>
          <w:marBottom w:val="0"/>
          <w:divBdr>
            <w:top w:val="none" w:sz="0" w:space="0" w:color="auto"/>
            <w:left w:val="none" w:sz="0" w:space="0" w:color="auto"/>
            <w:bottom w:val="none" w:sz="0" w:space="0" w:color="auto"/>
            <w:right w:val="none" w:sz="0" w:space="0" w:color="auto"/>
          </w:divBdr>
        </w:div>
        <w:div w:id="1333602958">
          <w:marLeft w:val="0"/>
          <w:marRight w:val="240"/>
          <w:marTop w:val="15"/>
          <w:marBottom w:val="0"/>
          <w:divBdr>
            <w:top w:val="none" w:sz="0" w:space="0" w:color="auto"/>
            <w:left w:val="none" w:sz="0" w:space="0" w:color="auto"/>
            <w:bottom w:val="none" w:sz="0" w:space="0" w:color="auto"/>
            <w:right w:val="none" w:sz="0" w:space="0" w:color="auto"/>
          </w:divBdr>
        </w:div>
      </w:divsChild>
    </w:div>
    <w:div w:id="508182942">
      <w:bodyDiv w:val="1"/>
      <w:marLeft w:val="0"/>
      <w:marRight w:val="0"/>
      <w:marTop w:val="0"/>
      <w:marBottom w:val="0"/>
      <w:divBdr>
        <w:top w:val="none" w:sz="0" w:space="0" w:color="auto"/>
        <w:left w:val="none" w:sz="0" w:space="0" w:color="auto"/>
        <w:bottom w:val="none" w:sz="0" w:space="0" w:color="auto"/>
        <w:right w:val="none" w:sz="0" w:space="0" w:color="auto"/>
      </w:divBdr>
      <w:divsChild>
        <w:div w:id="783766768">
          <w:marLeft w:val="0"/>
          <w:marRight w:val="0"/>
          <w:marTop w:val="0"/>
          <w:marBottom w:val="0"/>
          <w:divBdr>
            <w:top w:val="none" w:sz="0" w:space="0" w:color="auto"/>
            <w:left w:val="none" w:sz="0" w:space="0" w:color="auto"/>
            <w:bottom w:val="none" w:sz="0" w:space="0" w:color="auto"/>
            <w:right w:val="none" w:sz="0" w:space="0" w:color="auto"/>
          </w:divBdr>
        </w:div>
      </w:divsChild>
    </w:div>
    <w:div w:id="679427687">
      <w:bodyDiv w:val="1"/>
      <w:marLeft w:val="0"/>
      <w:marRight w:val="0"/>
      <w:marTop w:val="0"/>
      <w:marBottom w:val="0"/>
      <w:divBdr>
        <w:top w:val="none" w:sz="0" w:space="0" w:color="auto"/>
        <w:left w:val="none" w:sz="0" w:space="0" w:color="auto"/>
        <w:bottom w:val="none" w:sz="0" w:space="0" w:color="auto"/>
        <w:right w:val="none" w:sz="0" w:space="0" w:color="auto"/>
      </w:divBdr>
    </w:div>
    <w:div w:id="683243242">
      <w:bodyDiv w:val="1"/>
      <w:marLeft w:val="0"/>
      <w:marRight w:val="0"/>
      <w:marTop w:val="0"/>
      <w:marBottom w:val="0"/>
      <w:divBdr>
        <w:top w:val="none" w:sz="0" w:space="0" w:color="auto"/>
        <w:left w:val="none" w:sz="0" w:space="0" w:color="auto"/>
        <w:bottom w:val="none" w:sz="0" w:space="0" w:color="auto"/>
        <w:right w:val="none" w:sz="0" w:space="0" w:color="auto"/>
      </w:divBdr>
    </w:div>
    <w:div w:id="700205890">
      <w:bodyDiv w:val="1"/>
      <w:marLeft w:val="0"/>
      <w:marRight w:val="0"/>
      <w:marTop w:val="0"/>
      <w:marBottom w:val="0"/>
      <w:divBdr>
        <w:top w:val="none" w:sz="0" w:space="0" w:color="auto"/>
        <w:left w:val="none" w:sz="0" w:space="0" w:color="auto"/>
        <w:bottom w:val="none" w:sz="0" w:space="0" w:color="auto"/>
        <w:right w:val="none" w:sz="0" w:space="0" w:color="auto"/>
      </w:divBdr>
    </w:div>
    <w:div w:id="938027738">
      <w:bodyDiv w:val="1"/>
      <w:marLeft w:val="0"/>
      <w:marRight w:val="0"/>
      <w:marTop w:val="0"/>
      <w:marBottom w:val="0"/>
      <w:divBdr>
        <w:top w:val="none" w:sz="0" w:space="0" w:color="auto"/>
        <w:left w:val="none" w:sz="0" w:space="0" w:color="auto"/>
        <w:bottom w:val="none" w:sz="0" w:space="0" w:color="auto"/>
        <w:right w:val="none" w:sz="0" w:space="0" w:color="auto"/>
      </w:divBdr>
      <w:divsChild>
        <w:div w:id="73356145">
          <w:marLeft w:val="0"/>
          <w:marRight w:val="0"/>
          <w:marTop w:val="0"/>
          <w:marBottom w:val="0"/>
          <w:divBdr>
            <w:top w:val="none" w:sz="0" w:space="0" w:color="auto"/>
            <w:left w:val="none" w:sz="0" w:space="0" w:color="auto"/>
            <w:bottom w:val="none" w:sz="0" w:space="0" w:color="auto"/>
            <w:right w:val="none" w:sz="0" w:space="0" w:color="auto"/>
          </w:divBdr>
          <w:divsChild>
            <w:div w:id="1216618785">
              <w:marLeft w:val="0"/>
              <w:marRight w:val="0"/>
              <w:marTop w:val="0"/>
              <w:marBottom w:val="0"/>
              <w:divBdr>
                <w:top w:val="none" w:sz="0" w:space="0" w:color="auto"/>
                <w:left w:val="none" w:sz="0" w:space="0" w:color="auto"/>
                <w:bottom w:val="none" w:sz="0" w:space="0" w:color="auto"/>
                <w:right w:val="none" w:sz="0" w:space="0" w:color="auto"/>
              </w:divBdr>
              <w:divsChild>
                <w:div w:id="2120560545">
                  <w:marLeft w:val="0"/>
                  <w:marRight w:val="0"/>
                  <w:marTop w:val="0"/>
                  <w:marBottom w:val="0"/>
                  <w:divBdr>
                    <w:top w:val="none" w:sz="0" w:space="0" w:color="auto"/>
                    <w:left w:val="none" w:sz="0" w:space="0" w:color="auto"/>
                    <w:bottom w:val="none" w:sz="0" w:space="0" w:color="auto"/>
                    <w:right w:val="none" w:sz="0" w:space="0" w:color="auto"/>
                  </w:divBdr>
                  <w:divsChild>
                    <w:div w:id="1148593408">
                      <w:marLeft w:val="0"/>
                      <w:marRight w:val="0"/>
                      <w:marTop w:val="0"/>
                      <w:marBottom w:val="0"/>
                      <w:divBdr>
                        <w:top w:val="none" w:sz="0" w:space="0" w:color="auto"/>
                        <w:left w:val="none" w:sz="0" w:space="0" w:color="auto"/>
                        <w:bottom w:val="none" w:sz="0" w:space="0" w:color="auto"/>
                        <w:right w:val="none" w:sz="0" w:space="0" w:color="auto"/>
                      </w:divBdr>
                      <w:divsChild>
                        <w:div w:id="878669683">
                          <w:marLeft w:val="0"/>
                          <w:marRight w:val="0"/>
                          <w:marTop w:val="0"/>
                          <w:marBottom w:val="0"/>
                          <w:divBdr>
                            <w:top w:val="none" w:sz="0" w:space="0" w:color="auto"/>
                            <w:left w:val="none" w:sz="0" w:space="0" w:color="auto"/>
                            <w:bottom w:val="none" w:sz="0" w:space="0" w:color="auto"/>
                            <w:right w:val="none" w:sz="0" w:space="0" w:color="auto"/>
                          </w:divBdr>
                          <w:divsChild>
                            <w:div w:id="903494361">
                              <w:blockQuote w:val="1"/>
                              <w:marLeft w:val="75"/>
                              <w:marRight w:val="0"/>
                              <w:marTop w:val="100"/>
                              <w:marBottom w:val="100"/>
                              <w:divBdr>
                                <w:top w:val="none" w:sz="0" w:space="0" w:color="auto"/>
                                <w:left w:val="single" w:sz="12" w:space="4" w:color="000000"/>
                                <w:bottom w:val="none" w:sz="0" w:space="0" w:color="auto"/>
                                <w:right w:val="none" w:sz="0" w:space="0" w:color="auto"/>
                              </w:divBdr>
                            </w:div>
                          </w:divsChild>
                        </w:div>
                      </w:divsChild>
                    </w:div>
                  </w:divsChild>
                </w:div>
              </w:divsChild>
            </w:div>
          </w:divsChild>
        </w:div>
      </w:divsChild>
    </w:div>
    <w:div w:id="1023676588">
      <w:bodyDiv w:val="1"/>
      <w:marLeft w:val="0"/>
      <w:marRight w:val="0"/>
      <w:marTop w:val="0"/>
      <w:marBottom w:val="0"/>
      <w:divBdr>
        <w:top w:val="none" w:sz="0" w:space="0" w:color="auto"/>
        <w:left w:val="none" w:sz="0" w:space="0" w:color="auto"/>
        <w:bottom w:val="none" w:sz="0" w:space="0" w:color="auto"/>
        <w:right w:val="none" w:sz="0" w:space="0" w:color="auto"/>
      </w:divBdr>
      <w:divsChild>
        <w:div w:id="90904796">
          <w:marLeft w:val="0"/>
          <w:marRight w:val="0"/>
          <w:marTop w:val="0"/>
          <w:marBottom w:val="0"/>
          <w:divBdr>
            <w:top w:val="none" w:sz="0" w:space="0" w:color="auto"/>
            <w:left w:val="none" w:sz="0" w:space="0" w:color="auto"/>
            <w:bottom w:val="none" w:sz="0" w:space="0" w:color="auto"/>
            <w:right w:val="none" w:sz="0" w:space="0" w:color="auto"/>
          </w:divBdr>
        </w:div>
      </w:divsChild>
    </w:div>
    <w:div w:id="1157115602">
      <w:bodyDiv w:val="1"/>
      <w:marLeft w:val="0"/>
      <w:marRight w:val="0"/>
      <w:marTop w:val="0"/>
      <w:marBottom w:val="0"/>
      <w:divBdr>
        <w:top w:val="none" w:sz="0" w:space="0" w:color="auto"/>
        <w:left w:val="none" w:sz="0" w:space="0" w:color="auto"/>
        <w:bottom w:val="none" w:sz="0" w:space="0" w:color="auto"/>
        <w:right w:val="none" w:sz="0" w:space="0" w:color="auto"/>
      </w:divBdr>
      <w:divsChild>
        <w:div w:id="1791239396">
          <w:marLeft w:val="0"/>
          <w:marRight w:val="0"/>
          <w:marTop w:val="0"/>
          <w:marBottom w:val="0"/>
          <w:divBdr>
            <w:top w:val="none" w:sz="0" w:space="0" w:color="auto"/>
            <w:left w:val="none" w:sz="0" w:space="0" w:color="auto"/>
            <w:bottom w:val="none" w:sz="0" w:space="0" w:color="auto"/>
            <w:right w:val="none" w:sz="0" w:space="0" w:color="auto"/>
          </w:divBdr>
          <w:divsChild>
            <w:div w:id="16586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82750">
      <w:bodyDiv w:val="1"/>
      <w:marLeft w:val="0"/>
      <w:marRight w:val="0"/>
      <w:marTop w:val="0"/>
      <w:marBottom w:val="0"/>
      <w:divBdr>
        <w:top w:val="none" w:sz="0" w:space="0" w:color="auto"/>
        <w:left w:val="none" w:sz="0" w:space="0" w:color="auto"/>
        <w:bottom w:val="none" w:sz="0" w:space="0" w:color="auto"/>
        <w:right w:val="none" w:sz="0" w:space="0" w:color="auto"/>
      </w:divBdr>
    </w:div>
    <w:div w:id="1822383157">
      <w:bodyDiv w:val="1"/>
      <w:marLeft w:val="0"/>
      <w:marRight w:val="0"/>
      <w:marTop w:val="0"/>
      <w:marBottom w:val="0"/>
      <w:divBdr>
        <w:top w:val="none" w:sz="0" w:space="0" w:color="auto"/>
        <w:left w:val="none" w:sz="0" w:space="0" w:color="auto"/>
        <w:bottom w:val="none" w:sz="0" w:space="0" w:color="auto"/>
        <w:right w:val="none" w:sz="0" w:space="0" w:color="auto"/>
      </w:divBdr>
    </w:div>
    <w:div w:id="1961524609">
      <w:bodyDiv w:val="1"/>
      <w:marLeft w:val="0"/>
      <w:marRight w:val="0"/>
      <w:marTop w:val="0"/>
      <w:marBottom w:val="0"/>
      <w:divBdr>
        <w:top w:val="none" w:sz="0" w:space="0" w:color="auto"/>
        <w:left w:val="none" w:sz="0" w:space="0" w:color="auto"/>
        <w:bottom w:val="none" w:sz="0" w:space="0" w:color="auto"/>
        <w:right w:val="none" w:sz="0" w:space="0" w:color="auto"/>
      </w:divBdr>
      <w:divsChild>
        <w:div w:id="664552403">
          <w:marLeft w:val="0"/>
          <w:marRight w:val="60"/>
          <w:marTop w:val="0"/>
          <w:marBottom w:val="0"/>
          <w:divBdr>
            <w:top w:val="none" w:sz="0" w:space="0" w:color="auto"/>
            <w:left w:val="none" w:sz="0" w:space="0" w:color="auto"/>
            <w:bottom w:val="none" w:sz="0" w:space="0" w:color="auto"/>
            <w:right w:val="none" w:sz="0" w:space="0" w:color="auto"/>
          </w:divBdr>
        </w:div>
        <w:div w:id="32311823">
          <w:marLeft w:val="0"/>
          <w:marRight w:val="240"/>
          <w:marTop w:val="15"/>
          <w:marBottom w:val="0"/>
          <w:divBdr>
            <w:top w:val="none" w:sz="0" w:space="0" w:color="auto"/>
            <w:left w:val="none" w:sz="0" w:space="0" w:color="auto"/>
            <w:bottom w:val="none" w:sz="0" w:space="0" w:color="auto"/>
            <w:right w:val="none" w:sz="0" w:space="0" w:color="auto"/>
          </w:divBdr>
        </w:div>
      </w:divsChild>
    </w:div>
    <w:div w:id="21190567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4">
          <w:marLeft w:val="0"/>
          <w:marRight w:val="0"/>
          <w:marTop w:val="0"/>
          <w:marBottom w:val="0"/>
          <w:divBdr>
            <w:top w:val="none" w:sz="0" w:space="0" w:color="auto"/>
            <w:left w:val="none" w:sz="0" w:space="0" w:color="auto"/>
            <w:bottom w:val="none" w:sz="0" w:space="0" w:color="auto"/>
            <w:right w:val="none" w:sz="0" w:space="0" w:color="auto"/>
          </w:divBdr>
        </w:div>
      </w:divsChild>
    </w:div>
    <w:div w:id="2134203437">
      <w:bodyDiv w:val="1"/>
      <w:marLeft w:val="0"/>
      <w:marRight w:val="0"/>
      <w:marTop w:val="0"/>
      <w:marBottom w:val="0"/>
      <w:divBdr>
        <w:top w:val="none" w:sz="0" w:space="0" w:color="auto"/>
        <w:left w:val="none" w:sz="0" w:space="0" w:color="auto"/>
        <w:bottom w:val="none" w:sz="0" w:space="0" w:color="auto"/>
        <w:right w:val="none" w:sz="0" w:space="0" w:color="auto"/>
      </w:divBdr>
      <w:divsChild>
        <w:div w:id="347488571">
          <w:marLeft w:val="0"/>
          <w:marRight w:val="0"/>
          <w:marTop w:val="0"/>
          <w:marBottom w:val="0"/>
          <w:divBdr>
            <w:top w:val="none" w:sz="0" w:space="0" w:color="auto"/>
            <w:left w:val="none" w:sz="0" w:space="0" w:color="auto"/>
            <w:bottom w:val="none" w:sz="0" w:space="0" w:color="auto"/>
            <w:right w:val="none" w:sz="0" w:space="0" w:color="auto"/>
          </w:divBdr>
          <w:divsChild>
            <w:div w:id="403722123">
              <w:marLeft w:val="0"/>
              <w:marRight w:val="0"/>
              <w:marTop w:val="0"/>
              <w:marBottom w:val="0"/>
              <w:divBdr>
                <w:top w:val="none" w:sz="0" w:space="0" w:color="auto"/>
                <w:left w:val="none" w:sz="0" w:space="0" w:color="auto"/>
                <w:bottom w:val="none" w:sz="0" w:space="0" w:color="auto"/>
                <w:right w:val="none" w:sz="0" w:space="0" w:color="auto"/>
              </w:divBdr>
              <w:divsChild>
                <w:div w:id="2056150026">
                  <w:marLeft w:val="0"/>
                  <w:marRight w:val="0"/>
                  <w:marTop w:val="0"/>
                  <w:marBottom w:val="0"/>
                  <w:divBdr>
                    <w:top w:val="none" w:sz="0" w:space="0" w:color="auto"/>
                    <w:left w:val="none" w:sz="0" w:space="0" w:color="auto"/>
                    <w:bottom w:val="none" w:sz="0" w:space="0" w:color="auto"/>
                    <w:right w:val="none" w:sz="0" w:space="0" w:color="auto"/>
                  </w:divBdr>
                  <w:divsChild>
                    <w:div w:id="1170558551">
                      <w:marLeft w:val="0"/>
                      <w:marRight w:val="0"/>
                      <w:marTop w:val="0"/>
                      <w:marBottom w:val="0"/>
                      <w:divBdr>
                        <w:top w:val="none" w:sz="0" w:space="0" w:color="auto"/>
                        <w:left w:val="none" w:sz="0" w:space="0" w:color="auto"/>
                        <w:bottom w:val="none" w:sz="0" w:space="0" w:color="auto"/>
                        <w:right w:val="none" w:sz="0" w:space="0" w:color="auto"/>
                      </w:divBdr>
                    </w:div>
                    <w:div w:id="1460564555">
                      <w:marLeft w:val="0"/>
                      <w:marRight w:val="0"/>
                      <w:marTop w:val="0"/>
                      <w:marBottom w:val="0"/>
                      <w:divBdr>
                        <w:top w:val="none" w:sz="0" w:space="0" w:color="auto"/>
                        <w:left w:val="none" w:sz="0" w:space="0" w:color="auto"/>
                        <w:bottom w:val="none" w:sz="0" w:space="0" w:color="auto"/>
                        <w:right w:val="none" w:sz="0" w:space="0" w:color="auto"/>
                      </w:divBdr>
                    </w:div>
                    <w:div w:id="19199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__2.vsdx"/><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image" Target="media/image12.emf"/><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WG\AppData\Roaming\Microsoft\Templates\XX&#31995;&#32479;&#25913;&#36896;&#35774;&#35745;&#26041;&#26696;&#65288;&#26085;&#24120;&#38656;&#27714;&#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74A29-3C2E-4E46-98B8-5928E5A20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XX系统改造设计方案（日常需求）.dotx</Template>
  <TotalTime>3360</TotalTime>
  <Pages>38</Pages>
  <Words>4861</Words>
  <Characters>27713</Characters>
  <Application>Microsoft Office Word</Application>
  <DocSecurity>0</DocSecurity>
  <Lines>230</Lines>
  <Paragraphs>65</Paragraphs>
  <ScaleCrop>false</ScaleCrop>
  <Company>linkage</Company>
  <LinksUpToDate>false</LinksUpToDate>
  <CharactersWithSpaces>32509</CharactersWithSpaces>
  <SharedDoc>false</SharedDoc>
  <HLinks>
    <vt:vector size="204" baseType="variant">
      <vt:variant>
        <vt:i4>1179701</vt:i4>
      </vt:variant>
      <vt:variant>
        <vt:i4>206</vt:i4>
      </vt:variant>
      <vt:variant>
        <vt:i4>0</vt:i4>
      </vt:variant>
      <vt:variant>
        <vt:i4>5</vt:i4>
      </vt:variant>
      <vt:variant>
        <vt:lpwstr/>
      </vt:variant>
      <vt:variant>
        <vt:lpwstr>_Toc271812787</vt:lpwstr>
      </vt:variant>
      <vt:variant>
        <vt:i4>1179701</vt:i4>
      </vt:variant>
      <vt:variant>
        <vt:i4>200</vt:i4>
      </vt:variant>
      <vt:variant>
        <vt:i4>0</vt:i4>
      </vt:variant>
      <vt:variant>
        <vt:i4>5</vt:i4>
      </vt:variant>
      <vt:variant>
        <vt:lpwstr/>
      </vt:variant>
      <vt:variant>
        <vt:lpwstr>_Toc271812786</vt:lpwstr>
      </vt:variant>
      <vt:variant>
        <vt:i4>1179701</vt:i4>
      </vt:variant>
      <vt:variant>
        <vt:i4>194</vt:i4>
      </vt:variant>
      <vt:variant>
        <vt:i4>0</vt:i4>
      </vt:variant>
      <vt:variant>
        <vt:i4>5</vt:i4>
      </vt:variant>
      <vt:variant>
        <vt:lpwstr/>
      </vt:variant>
      <vt:variant>
        <vt:lpwstr>_Toc271812785</vt:lpwstr>
      </vt:variant>
      <vt:variant>
        <vt:i4>1179701</vt:i4>
      </vt:variant>
      <vt:variant>
        <vt:i4>188</vt:i4>
      </vt:variant>
      <vt:variant>
        <vt:i4>0</vt:i4>
      </vt:variant>
      <vt:variant>
        <vt:i4>5</vt:i4>
      </vt:variant>
      <vt:variant>
        <vt:lpwstr/>
      </vt:variant>
      <vt:variant>
        <vt:lpwstr>_Toc271812784</vt:lpwstr>
      </vt:variant>
      <vt:variant>
        <vt:i4>1179701</vt:i4>
      </vt:variant>
      <vt:variant>
        <vt:i4>182</vt:i4>
      </vt:variant>
      <vt:variant>
        <vt:i4>0</vt:i4>
      </vt:variant>
      <vt:variant>
        <vt:i4>5</vt:i4>
      </vt:variant>
      <vt:variant>
        <vt:lpwstr/>
      </vt:variant>
      <vt:variant>
        <vt:lpwstr>_Toc271812783</vt:lpwstr>
      </vt:variant>
      <vt:variant>
        <vt:i4>1179701</vt:i4>
      </vt:variant>
      <vt:variant>
        <vt:i4>176</vt:i4>
      </vt:variant>
      <vt:variant>
        <vt:i4>0</vt:i4>
      </vt:variant>
      <vt:variant>
        <vt:i4>5</vt:i4>
      </vt:variant>
      <vt:variant>
        <vt:lpwstr/>
      </vt:variant>
      <vt:variant>
        <vt:lpwstr>_Toc271812782</vt:lpwstr>
      </vt:variant>
      <vt:variant>
        <vt:i4>1179701</vt:i4>
      </vt:variant>
      <vt:variant>
        <vt:i4>170</vt:i4>
      </vt:variant>
      <vt:variant>
        <vt:i4>0</vt:i4>
      </vt:variant>
      <vt:variant>
        <vt:i4>5</vt:i4>
      </vt:variant>
      <vt:variant>
        <vt:lpwstr/>
      </vt:variant>
      <vt:variant>
        <vt:lpwstr>_Toc271812781</vt:lpwstr>
      </vt:variant>
      <vt:variant>
        <vt:i4>1179701</vt:i4>
      </vt:variant>
      <vt:variant>
        <vt:i4>164</vt:i4>
      </vt:variant>
      <vt:variant>
        <vt:i4>0</vt:i4>
      </vt:variant>
      <vt:variant>
        <vt:i4>5</vt:i4>
      </vt:variant>
      <vt:variant>
        <vt:lpwstr/>
      </vt:variant>
      <vt:variant>
        <vt:lpwstr>_Toc271812780</vt:lpwstr>
      </vt:variant>
      <vt:variant>
        <vt:i4>1900597</vt:i4>
      </vt:variant>
      <vt:variant>
        <vt:i4>158</vt:i4>
      </vt:variant>
      <vt:variant>
        <vt:i4>0</vt:i4>
      </vt:variant>
      <vt:variant>
        <vt:i4>5</vt:i4>
      </vt:variant>
      <vt:variant>
        <vt:lpwstr/>
      </vt:variant>
      <vt:variant>
        <vt:lpwstr>_Toc271812779</vt:lpwstr>
      </vt:variant>
      <vt:variant>
        <vt:i4>1900597</vt:i4>
      </vt:variant>
      <vt:variant>
        <vt:i4>152</vt:i4>
      </vt:variant>
      <vt:variant>
        <vt:i4>0</vt:i4>
      </vt:variant>
      <vt:variant>
        <vt:i4>5</vt:i4>
      </vt:variant>
      <vt:variant>
        <vt:lpwstr/>
      </vt:variant>
      <vt:variant>
        <vt:lpwstr>_Toc271812778</vt:lpwstr>
      </vt:variant>
      <vt:variant>
        <vt:i4>1900597</vt:i4>
      </vt:variant>
      <vt:variant>
        <vt:i4>146</vt:i4>
      </vt:variant>
      <vt:variant>
        <vt:i4>0</vt:i4>
      </vt:variant>
      <vt:variant>
        <vt:i4>5</vt:i4>
      </vt:variant>
      <vt:variant>
        <vt:lpwstr/>
      </vt:variant>
      <vt:variant>
        <vt:lpwstr>_Toc271812777</vt:lpwstr>
      </vt:variant>
      <vt:variant>
        <vt:i4>1900597</vt:i4>
      </vt:variant>
      <vt:variant>
        <vt:i4>140</vt:i4>
      </vt:variant>
      <vt:variant>
        <vt:i4>0</vt:i4>
      </vt:variant>
      <vt:variant>
        <vt:i4>5</vt:i4>
      </vt:variant>
      <vt:variant>
        <vt:lpwstr/>
      </vt:variant>
      <vt:variant>
        <vt:lpwstr>_Toc271812776</vt:lpwstr>
      </vt:variant>
      <vt:variant>
        <vt:i4>1900597</vt:i4>
      </vt:variant>
      <vt:variant>
        <vt:i4>134</vt:i4>
      </vt:variant>
      <vt:variant>
        <vt:i4>0</vt:i4>
      </vt:variant>
      <vt:variant>
        <vt:i4>5</vt:i4>
      </vt:variant>
      <vt:variant>
        <vt:lpwstr/>
      </vt:variant>
      <vt:variant>
        <vt:lpwstr>_Toc271812775</vt:lpwstr>
      </vt:variant>
      <vt:variant>
        <vt:i4>1900597</vt:i4>
      </vt:variant>
      <vt:variant>
        <vt:i4>128</vt:i4>
      </vt:variant>
      <vt:variant>
        <vt:i4>0</vt:i4>
      </vt:variant>
      <vt:variant>
        <vt:i4>5</vt:i4>
      </vt:variant>
      <vt:variant>
        <vt:lpwstr/>
      </vt:variant>
      <vt:variant>
        <vt:lpwstr>_Toc271812774</vt:lpwstr>
      </vt:variant>
      <vt:variant>
        <vt:i4>1900597</vt:i4>
      </vt:variant>
      <vt:variant>
        <vt:i4>122</vt:i4>
      </vt:variant>
      <vt:variant>
        <vt:i4>0</vt:i4>
      </vt:variant>
      <vt:variant>
        <vt:i4>5</vt:i4>
      </vt:variant>
      <vt:variant>
        <vt:lpwstr/>
      </vt:variant>
      <vt:variant>
        <vt:lpwstr>_Toc271812773</vt:lpwstr>
      </vt:variant>
      <vt:variant>
        <vt:i4>1900597</vt:i4>
      </vt:variant>
      <vt:variant>
        <vt:i4>116</vt:i4>
      </vt:variant>
      <vt:variant>
        <vt:i4>0</vt:i4>
      </vt:variant>
      <vt:variant>
        <vt:i4>5</vt:i4>
      </vt:variant>
      <vt:variant>
        <vt:lpwstr/>
      </vt:variant>
      <vt:variant>
        <vt:lpwstr>_Toc271812772</vt:lpwstr>
      </vt:variant>
      <vt:variant>
        <vt:i4>1900597</vt:i4>
      </vt:variant>
      <vt:variant>
        <vt:i4>110</vt:i4>
      </vt:variant>
      <vt:variant>
        <vt:i4>0</vt:i4>
      </vt:variant>
      <vt:variant>
        <vt:i4>5</vt:i4>
      </vt:variant>
      <vt:variant>
        <vt:lpwstr/>
      </vt:variant>
      <vt:variant>
        <vt:lpwstr>_Toc271812771</vt:lpwstr>
      </vt:variant>
      <vt:variant>
        <vt:i4>1900597</vt:i4>
      </vt:variant>
      <vt:variant>
        <vt:i4>104</vt:i4>
      </vt:variant>
      <vt:variant>
        <vt:i4>0</vt:i4>
      </vt:variant>
      <vt:variant>
        <vt:i4>5</vt:i4>
      </vt:variant>
      <vt:variant>
        <vt:lpwstr/>
      </vt:variant>
      <vt:variant>
        <vt:lpwstr>_Toc271812770</vt:lpwstr>
      </vt:variant>
      <vt:variant>
        <vt:i4>1835061</vt:i4>
      </vt:variant>
      <vt:variant>
        <vt:i4>98</vt:i4>
      </vt:variant>
      <vt:variant>
        <vt:i4>0</vt:i4>
      </vt:variant>
      <vt:variant>
        <vt:i4>5</vt:i4>
      </vt:variant>
      <vt:variant>
        <vt:lpwstr/>
      </vt:variant>
      <vt:variant>
        <vt:lpwstr>_Toc271812769</vt:lpwstr>
      </vt:variant>
      <vt:variant>
        <vt:i4>1835061</vt:i4>
      </vt:variant>
      <vt:variant>
        <vt:i4>92</vt:i4>
      </vt:variant>
      <vt:variant>
        <vt:i4>0</vt:i4>
      </vt:variant>
      <vt:variant>
        <vt:i4>5</vt:i4>
      </vt:variant>
      <vt:variant>
        <vt:lpwstr/>
      </vt:variant>
      <vt:variant>
        <vt:lpwstr>_Toc271812768</vt:lpwstr>
      </vt:variant>
      <vt:variant>
        <vt:i4>1835061</vt:i4>
      </vt:variant>
      <vt:variant>
        <vt:i4>86</vt:i4>
      </vt:variant>
      <vt:variant>
        <vt:i4>0</vt:i4>
      </vt:variant>
      <vt:variant>
        <vt:i4>5</vt:i4>
      </vt:variant>
      <vt:variant>
        <vt:lpwstr/>
      </vt:variant>
      <vt:variant>
        <vt:lpwstr>_Toc271812767</vt:lpwstr>
      </vt:variant>
      <vt:variant>
        <vt:i4>1835061</vt:i4>
      </vt:variant>
      <vt:variant>
        <vt:i4>80</vt:i4>
      </vt:variant>
      <vt:variant>
        <vt:i4>0</vt:i4>
      </vt:variant>
      <vt:variant>
        <vt:i4>5</vt:i4>
      </vt:variant>
      <vt:variant>
        <vt:lpwstr/>
      </vt:variant>
      <vt:variant>
        <vt:lpwstr>_Toc271812766</vt:lpwstr>
      </vt:variant>
      <vt:variant>
        <vt:i4>1835061</vt:i4>
      </vt:variant>
      <vt:variant>
        <vt:i4>74</vt:i4>
      </vt:variant>
      <vt:variant>
        <vt:i4>0</vt:i4>
      </vt:variant>
      <vt:variant>
        <vt:i4>5</vt:i4>
      </vt:variant>
      <vt:variant>
        <vt:lpwstr/>
      </vt:variant>
      <vt:variant>
        <vt:lpwstr>_Toc271812765</vt:lpwstr>
      </vt:variant>
      <vt:variant>
        <vt:i4>1835061</vt:i4>
      </vt:variant>
      <vt:variant>
        <vt:i4>68</vt:i4>
      </vt:variant>
      <vt:variant>
        <vt:i4>0</vt:i4>
      </vt:variant>
      <vt:variant>
        <vt:i4>5</vt:i4>
      </vt:variant>
      <vt:variant>
        <vt:lpwstr/>
      </vt:variant>
      <vt:variant>
        <vt:lpwstr>_Toc271812764</vt:lpwstr>
      </vt:variant>
      <vt:variant>
        <vt:i4>1835061</vt:i4>
      </vt:variant>
      <vt:variant>
        <vt:i4>62</vt:i4>
      </vt:variant>
      <vt:variant>
        <vt:i4>0</vt:i4>
      </vt:variant>
      <vt:variant>
        <vt:i4>5</vt:i4>
      </vt:variant>
      <vt:variant>
        <vt:lpwstr/>
      </vt:variant>
      <vt:variant>
        <vt:lpwstr>_Toc271812763</vt:lpwstr>
      </vt:variant>
      <vt:variant>
        <vt:i4>1835061</vt:i4>
      </vt:variant>
      <vt:variant>
        <vt:i4>56</vt:i4>
      </vt:variant>
      <vt:variant>
        <vt:i4>0</vt:i4>
      </vt:variant>
      <vt:variant>
        <vt:i4>5</vt:i4>
      </vt:variant>
      <vt:variant>
        <vt:lpwstr/>
      </vt:variant>
      <vt:variant>
        <vt:lpwstr>_Toc271812762</vt:lpwstr>
      </vt:variant>
      <vt:variant>
        <vt:i4>1835061</vt:i4>
      </vt:variant>
      <vt:variant>
        <vt:i4>50</vt:i4>
      </vt:variant>
      <vt:variant>
        <vt:i4>0</vt:i4>
      </vt:variant>
      <vt:variant>
        <vt:i4>5</vt:i4>
      </vt:variant>
      <vt:variant>
        <vt:lpwstr/>
      </vt:variant>
      <vt:variant>
        <vt:lpwstr>_Toc271812761</vt:lpwstr>
      </vt:variant>
      <vt:variant>
        <vt:i4>1835061</vt:i4>
      </vt:variant>
      <vt:variant>
        <vt:i4>44</vt:i4>
      </vt:variant>
      <vt:variant>
        <vt:i4>0</vt:i4>
      </vt:variant>
      <vt:variant>
        <vt:i4>5</vt:i4>
      </vt:variant>
      <vt:variant>
        <vt:lpwstr/>
      </vt:variant>
      <vt:variant>
        <vt:lpwstr>_Toc271812760</vt:lpwstr>
      </vt:variant>
      <vt:variant>
        <vt:i4>2031669</vt:i4>
      </vt:variant>
      <vt:variant>
        <vt:i4>38</vt:i4>
      </vt:variant>
      <vt:variant>
        <vt:i4>0</vt:i4>
      </vt:variant>
      <vt:variant>
        <vt:i4>5</vt:i4>
      </vt:variant>
      <vt:variant>
        <vt:lpwstr/>
      </vt:variant>
      <vt:variant>
        <vt:lpwstr>_Toc271812759</vt:lpwstr>
      </vt:variant>
      <vt:variant>
        <vt:i4>2031669</vt:i4>
      </vt:variant>
      <vt:variant>
        <vt:i4>32</vt:i4>
      </vt:variant>
      <vt:variant>
        <vt:i4>0</vt:i4>
      </vt:variant>
      <vt:variant>
        <vt:i4>5</vt:i4>
      </vt:variant>
      <vt:variant>
        <vt:lpwstr/>
      </vt:variant>
      <vt:variant>
        <vt:lpwstr>_Toc271812758</vt:lpwstr>
      </vt:variant>
      <vt:variant>
        <vt:i4>2031669</vt:i4>
      </vt:variant>
      <vt:variant>
        <vt:i4>26</vt:i4>
      </vt:variant>
      <vt:variant>
        <vt:i4>0</vt:i4>
      </vt:variant>
      <vt:variant>
        <vt:i4>5</vt:i4>
      </vt:variant>
      <vt:variant>
        <vt:lpwstr/>
      </vt:variant>
      <vt:variant>
        <vt:lpwstr>_Toc271812757</vt:lpwstr>
      </vt:variant>
      <vt:variant>
        <vt:i4>2031669</vt:i4>
      </vt:variant>
      <vt:variant>
        <vt:i4>20</vt:i4>
      </vt:variant>
      <vt:variant>
        <vt:i4>0</vt:i4>
      </vt:variant>
      <vt:variant>
        <vt:i4>5</vt:i4>
      </vt:variant>
      <vt:variant>
        <vt:lpwstr/>
      </vt:variant>
      <vt:variant>
        <vt:lpwstr>_Toc271812756</vt:lpwstr>
      </vt:variant>
      <vt:variant>
        <vt:i4>2031669</vt:i4>
      </vt:variant>
      <vt:variant>
        <vt:i4>14</vt:i4>
      </vt:variant>
      <vt:variant>
        <vt:i4>0</vt:i4>
      </vt:variant>
      <vt:variant>
        <vt:i4>5</vt:i4>
      </vt:variant>
      <vt:variant>
        <vt:lpwstr/>
      </vt:variant>
      <vt:variant>
        <vt:lpwstr>_Toc271812755</vt:lpwstr>
      </vt:variant>
      <vt:variant>
        <vt:i4>2031669</vt:i4>
      </vt:variant>
      <vt:variant>
        <vt:i4>8</vt:i4>
      </vt:variant>
      <vt:variant>
        <vt:i4>0</vt:i4>
      </vt:variant>
      <vt:variant>
        <vt:i4>5</vt:i4>
      </vt:variant>
      <vt:variant>
        <vt:lpwstr/>
      </vt:variant>
      <vt:variant>
        <vt:lpwstr>_Toc271812754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 ：LC-XXBOSS-ONLINE REPORT</dc:title>
  <dc:subject>XX项目(系统)</dc:subject>
  <dc:creator>WANGWG</dc:creator>
  <cp:keywords/>
  <cp:lastModifiedBy>瑞 王</cp:lastModifiedBy>
  <cp:revision>4147</cp:revision>
  <cp:lastPrinted>2011-05-16T03:27:00Z</cp:lastPrinted>
  <dcterms:created xsi:type="dcterms:W3CDTF">2018-05-09T08:59:00Z</dcterms:created>
  <dcterms:modified xsi:type="dcterms:W3CDTF">2019-08-01T02:32:00Z</dcterms:modified>
</cp:coreProperties>
</file>