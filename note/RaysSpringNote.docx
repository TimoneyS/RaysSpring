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630" w:rsidRDefault="002F2630" w:rsidP="001614B6">
      <w:pPr>
        <w:ind w:firstLine="480"/>
      </w:pPr>
    </w:p>
    <w:p w:rsidR="002F2630" w:rsidRDefault="002F2630" w:rsidP="001614B6">
      <w:pPr>
        <w:ind w:firstLine="480"/>
      </w:pPr>
    </w:p>
    <w:p w:rsidR="002F2630" w:rsidRDefault="002F2630" w:rsidP="001614B6">
      <w:pPr>
        <w:ind w:firstLine="480"/>
      </w:pPr>
    </w:p>
    <w:p w:rsidR="002F2630" w:rsidRDefault="002F2630" w:rsidP="001614B6">
      <w:pPr>
        <w:ind w:firstLine="480"/>
      </w:pPr>
    </w:p>
    <w:p w:rsidR="002F2630" w:rsidRDefault="002F2630" w:rsidP="001614B6">
      <w:pPr>
        <w:ind w:firstLine="480"/>
      </w:pPr>
    </w:p>
    <w:p w:rsidR="002F2630" w:rsidRDefault="002F2630" w:rsidP="001614B6">
      <w:pPr>
        <w:ind w:firstLine="480"/>
      </w:pPr>
    </w:p>
    <w:p w:rsidR="00594062" w:rsidRDefault="007570FE" w:rsidP="001614B6">
      <w:pPr>
        <w:pStyle w:val="af8"/>
        <w:ind w:firstLine="1044"/>
      </w:pPr>
      <w:r>
        <w:rPr>
          <w:rFonts w:hint="eastAsia"/>
        </w:rPr>
        <w:t>Rays</w:t>
      </w:r>
      <w:r>
        <w:t>'s</w:t>
      </w:r>
      <w:r w:rsidR="00875717">
        <w:rPr>
          <w:rFonts w:hint="eastAsia"/>
        </w:rPr>
        <w:t xml:space="preserve"> </w:t>
      </w:r>
      <w:r>
        <w:t>Note</w:t>
      </w:r>
    </w:p>
    <w:p w:rsidR="00594062" w:rsidRDefault="007570FE" w:rsidP="001614B6">
      <w:pPr>
        <w:pStyle w:val="af8"/>
        <w:ind w:firstLine="1044"/>
      </w:pPr>
      <w:r>
        <w:t>of</w:t>
      </w:r>
    </w:p>
    <w:p w:rsidR="002F2630" w:rsidRPr="004B416D" w:rsidRDefault="007570FE" w:rsidP="001614B6">
      <w:pPr>
        <w:pStyle w:val="af8"/>
        <w:ind w:firstLine="1044"/>
        <w:rPr>
          <w:rFonts w:asciiTheme="majorEastAsia" w:eastAsiaTheme="majorEastAsia" w:hAnsiTheme="majorEastAsia"/>
          <w:szCs w:val="52"/>
        </w:rPr>
      </w:pPr>
      <w:r>
        <w:t>Spring</w:t>
      </w:r>
    </w:p>
    <w:p w:rsidR="002F2630" w:rsidRDefault="002F2630" w:rsidP="001614B6">
      <w:pPr>
        <w:ind w:firstLine="480"/>
      </w:pPr>
    </w:p>
    <w:p w:rsidR="002F2630" w:rsidRDefault="002F2630" w:rsidP="001614B6">
      <w:pPr>
        <w:ind w:firstLine="480"/>
      </w:pPr>
    </w:p>
    <w:p w:rsidR="00914D09" w:rsidRPr="00CE0837" w:rsidRDefault="002F2630" w:rsidP="001614B6">
      <w:pPr>
        <w:ind w:firstLine="480"/>
        <w:rPr>
          <w:rFonts w:asciiTheme="minorEastAsia" w:eastAsiaTheme="minorEastAsia" w:hAnsiTheme="minorEastAsia"/>
          <w:sz w:val="21"/>
          <w:szCs w:val="21"/>
        </w:rPr>
      </w:pPr>
      <w:r>
        <w:br w:type="page"/>
      </w:r>
    </w:p>
    <w:p w:rsidR="00C27F8E" w:rsidRDefault="00C27F8E" w:rsidP="001614B6">
      <w:pPr>
        <w:ind w:firstLine="480"/>
        <w:sectPr w:rsidR="00C27F8E" w:rsidSect="00C05BB8">
          <w:footerReference w:type="default" r:id="rId8"/>
          <w:headerReference w:type="first" r:id="rId9"/>
          <w:pgSz w:w="11906" w:h="16838" w:code="9"/>
          <w:pgMar w:top="1247" w:right="1531" w:bottom="1247" w:left="1531" w:header="851" w:footer="992" w:gutter="0"/>
          <w:pgNumType w:start="0"/>
          <w:cols w:space="425"/>
          <w:titlePg/>
          <w:docGrid w:type="lines" w:linePitch="312"/>
        </w:sectPr>
      </w:pPr>
    </w:p>
    <w:p w:rsidR="00C27F8E" w:rsidRDefault="00C27F8E" w:rsidP="001614B6">
      <w:pPr>
        <w:pStyle w:val="af6"/>
        <w:ind w:firstLine="643"/>
      </w:pPr>
      <w:bookmarkStart w:id="0" w:name="目录"/>
      <w:r>
        <w:rPr>
          <w:rFonts w:hint="eastAsia"/>
        </w:rPr>
        <w:lastRenderedPageBreak/>
        <w:t>目</w:t>
      </w:r>
      <w:r>
        <w:rPr>
          <w:rFonts w:hint="eastAsia"/>
        </w:rPr>
        <w:t xml:space="preserve">  </w:t>
      </w:r>
      <w:r>
        <w:rPr>
          <w:rFonts w:hint="eastAsia"/>
        </w:rPr>
        <w:t>录</w:t>
      </w:r>
      <w:bookmarkEnd w:id="0"/>
    </w:p>
    <w:p w:rsidR="00F53855" w:rsidRDefault="00C27F8E">
      <w:pPr>
        <w:pStyle w:val="TOC1"/>
        <w:rPr>
          <w:rFonts w:asciiTheme="minorHAnsi" w:eastAsiaTheme="minorEastAsia" w:hAnsiTheme="minorHAnsi" w:cstheme="minorBidi"/>
          <w:b w:val="0"/>
          <w:bCs w:val="0"/>
          <w:caps w:val="0"/>
          <w:sz w:val="21"/>
          <w:szCs w:val="22"/>
        </w:rPr>
      </w:pPr>
      <w:r w:rsidRPr="00F404E9">
        <w:rPr>
          <w:sz w:val="21"/>
          <w:shd w:val="clear" w:color="auto" w:fill="FFFFFF" w:themeFill="background1"/>
        </w:rPr>
        <w:fldChar w:fldCharType="begin"/>
      </w:r>
      <w:r w:rsidRPr="00F404E9">
        <w:rPr>
          <w:sz w:val="21"/>
          <w:shd w:val="clear" w:color="auto" w:fill="FFFFFF" w:themeFill="background1"/>
        </w:rPr>
        <w:instrText xml:space="preserve"> TOC \o "1-5" \h \z </w:instrText>
      </w:r>
      <w:r w:rsidRPr="00F404E9">
        <w:rPr>
          <w:sz w:val="21"/>
          <w:shd w:val="clear" w:color="auto" w:fill="FFFFFF" w:themeFill="background1"/>
        </w:rPr>
        <w:fldChar w:fldCharType="separate"/>
      </w:r>
      <w:hyperlink w:anchor="_Toc16459526" w:history="1">
        <w:r w:rsidR="00F53855" w:rsidRPr="00917FC5">
          <w:rPr>
            <w:rStyle w:val="ab"/>
          </w:rPr>
          <w:t>1.</w:t>
        </w:r>
        <w:r w:rsidR="00F53855">
          <w:rPr>
            <w:rFonts w:asciiTheme="minorHAnsi" w:eastAsiaTheme="minorEastAsia" w:hAnsiTheme="minorHAnsi" w:cstheme="minorBidi"/>
            <w:b w:val="0"/>
            <w:bCs w:val="0"/>
            <w:caps w:val="0"/>
            <w:sz w:val="21"/>
            <w:szCs w:val="22"/>
          </w:rPr>
          <w:tab/>
        </w:r>
        <w:r w:rsidR="00F53855" w:rsidRPr="00917FC5">
          <w:rPr>
            <w:rStyle w:val="ab"/>
          </w:rPr>
          <w:t>Spring概述</w:t>
        </w:r>
        <w:r w:rsidR="00F53855">
          <w:rPr>
            <w:webHidden/>
          </w:rPr>
          <w:tab/>
        </w:r>
        <w:r w:rsidR="00F53855">
          <w:rPr>
            <w:webHidden/>
          </w:rPr>
          <w:fldChar w:fldCharType="begin"/>
        </w:r>
        <w:r w:rsidR="00F53855">
          <w:rPr>
            <w:webHidden/>
          </w:rPr>
          <w:instrText xml:space="preserve"> PAGEREF _Toc16459526 \h </w:instrText>
        </w:r>
        <w:r w:rsidR="00F53855">
          <w:rPr>
            <w:webHidden/>
          </w:rPr>
        </w:r>
        <w:r w:rsidR="00F53855">
          <w:rPr>
            <w:webHidden/>
          </w:rPr>
          <w:fldChar w:fldCharType="separate"/>
        </w:r>
        <w:r w:rsidR="00F53855">
          <w:rPr>
            <w:webHidden/>
          </w:rPr>
          <w:t>3</w:t>
        </w:r>
        <w:r w:rsidR="00F53855">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27" w:history="1">
        <w:r w:rsidRPr="00917FC5">
          <w:rPr>
            <w:rStyle w:val="ab"/>
          </w:rPr>
          <w:t>1.1.</w:t>
        </w:r>
        <w:r>
          <w:rPr>
            <w:rFonts w:asciiTheme="minorHAnsi" w:eastAsiaTheme="minorEastAsia" w:hAnsiTheme="minorHAnsi" w:cstheme="minorBidi"/>
            <w:smallCaps w:val="0"/>
            <w:sz w:val="21"/>
            <w:szCs w:val="22"/>
          </w:rPr>
          <w:tab/>
        </w:r>
        <w:r w:rsidRPr="00917FC5">
          <w:rPr>
            <w:rStyle w:val="ab"/>
          </w:rPr>
          <w:t>Spring功能</w:t>
        </w:r>
        <w:r>
          <w:rPr>
            <w:webHidden/>
          </w:rPr>
          <w:tab/>
        </w:r>
        <w:r>
          <w:rPr>
            <w:webHidden/>
          </w:rPr>
          <w:fldChar w:fldCharType="begin"/>
        </w:r>
        <w:r>
          <w:rPr>
            <w:webHidden/>
          </w:rPr>
          <w:instrText xml:space="preserve"> PAGEREF _Toc16459527 \h </w:instrText>
        </w:r>
        <w:r>
          <w:rPr>
            <w:webHidden/>
          </w:rPr>
        </w:r>
        <w:r>
          <w:rPr>
            <w:webHidden/>
          </w:rPr>
          <w:fldChar w:fldCharType="separate"/>
        </w:r>
        <w:r>
          <w:rPr>
            <w:webHidden/>
          </w:rPr>
          <w:t>3</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28" w:history="1">
        <w:r w:rsidRPr="00917FC5">
          <w:rPr>
            <w:rStyle w:val="ab"/>
          </w:rPr>
          <w:t>1.2.</w:t>
        </w:r>
        <w:r>
          <w:rPr>
            <w:rFonts w:asciiTheme="minorHAnsi" w:eastAsiaTheme="minorEastAsia" w:hAnsiTheme="minorHAnsi" w:cstheme="minorBidi"/>
            <w:smallCaps w:val="0"/>
            <w:sz w:val="21"/>
            <w:szCs w:val="22"/>
          </w:rPr>
          <w:tab/>
        </w:r>
        <w:r w:rsidRPr="00917FC5">
          <w:rPr>
            <w:rStyle w:val="ab"/>
          </w:rPr>
          <w:t>Bean容器</w:t>
        </w:r>
        <w:r>
          <w:rPr>
            <w:webHidden/>
          </w:rPr>
          <w:tab/>
        </w:r>
        <w:r>
          <w:rPr>
            <w:webHidden/>
          </w:rPr>
          <w:fldChar w:fldCharType="begin"/>
        </w:r>
        <w:r>
          <w:rPr>
            <w:webHidden/>
          </w:rPr>
          <w:instrText xml:space="preserve"> PAGEREF _Toc16459528 \h </w:instrText>
        </w:r>
        <w:r>
          <w:rPr>
            <w:webHidden/>
          </w:rPr>
        </w:r>
        <w:r>
          <w:rPr>
            <w:webHidden/>
          </w:rPr>
          <w:fldChar w:fldCharType="separate"/>
        </w:r>
        <w:r>
          <w:rPr>
            <w:webHidden/>
          </w:rPr>
          <w:t>3</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29" w:history="1">
        <w:r w:rsidRPr="00917FC5">
          <w:rPr>
            <w:rStyle w:val="ab"/>
          </w:rPr>
          <w:t>1.3.</w:t>
        </w:r>
        <w:r>
          <w:rPr>
            <w:rFonts w:asciiTheme="minorHAnsi" w:eastAsiaTheme="minorEastAsia" w:hAnsiTheme="minorHAnsi" w:cstheme="minorBidi"/>
            <w:smallCaps w:val="0"/>
            <w:sz w:val="21"/>
            <w:szCs w:val="22"/>
          </w:rPr>
          <w:tab/>
        </w:r>
        <w:r w:rsidRPr="00917FC5">
          <w:rPr>
            <w:rStyle w:val="ab"/>
          </w:rPr>
          <w:t>Bean生命周期</w:t>
        </w:r>
        <w:r>
          <w:rPr>
            <w:webHidden/>
          </w:rPr>
          <w:tab/>
        </w:r>
        <w:r>
          <w:rPr>
            <w:webHidden/>
          </w:rPr>
          <w:fldChar w:fldCharType="begin"/>
        </w:r>
        <w:r>
          <w:rPr>
            <w:webHidden/>
          </w:rPr>
          <w:instrText xml:space="preserve"> PAGEREF _Toc16459529 \h </w:instrText>
        </w:r>
        <w:r>
          <w:rPr>
            <w:webHidden/>
          </w:rPr>
        </w:r>
        <w:r>
          <w:rPr>
            <w:webHidden/>
          </w:rPr>
          <w:fldChar w:fldCharType="separate"/>
        </w:r>
        <w:r>
          <w:rPr>
            <w:webHidden/>
          </w:rPr>
          <w:t>4</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30" w:history="1">
        <w:r w:rsidRPr="00917FC5">
          <w:rPr>
            <w:rStyle w:val="ab"/>
          </w:rPr>
          <w:t>1.4.</w:t>
        </w:r>
        <w:r>
          <w:rPr>
            <w:rFonts w:asciiTheme="minorHAnsi" w:eastAsiaTheme="minorEastAsia" w:hAnsiTheme="minorHAnsi" w:cstheme="minorBidi"/>
            <w:smallCaps w:val="0"/>
            <w:sz w:val="21"/>
            <w:szCs w:val="22"/>
          </w:rPr>
          <w:tab/>
        </w:r>
        <w:r w:rsidRPr="00917FC5">
          <w:rPr>
            <w:rStyle w:val="ab"/>
          </w:rPr>
          <w:t>Spring模块</w:t>
        </w:r>
        <w:r>
          <w:rPr>
            <w:webHidden/>
          </w:rPr>
          <w:tab/>
        </w:r>
        <w:r>
          <w:rPr>
            <w:webHidden/>
          </w:rPr>
          <w:fldChar w:fldCharType="begin"/>
        </w:r>
        <w:r>
          <w:rPr>
            <w:webHidden/>
          </w:rPr>
          <w:instrText xml:space="preserve"> PAGEREF _Toc16459530 \h </w:instrText>
        </w:r>
        <w:r>
          <w:rPr>
            <w:webHidden/>
          </w:rPr>
        </w:r>
        <w:r>
          <w:rPr>
            <w:webHidden/>
          </w:rPr>
          <w:fldChar w:fldCharType="separate"/>
        </w:r>
        <w:r>
          <w:rPr>
            <w:webHidden/>
          </w:rPr>
          <w:t>5</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31" w:history="1">
        <w:r w:rsidRPr="00917FC5">
          <w:rPr>
            <w:rStyle w:val="ab"/>
          </w:rPr>
          <w:t>2.</w:t>
        </w:r>
        <w:r>
          <w:rPr>
            <w:rFonts w:asciiTheme="minorHAnsi" w:eastAsiaTheme="minorEastAsia" w:hAnsiTheme="minorHAnsi" w:cstheme="minorBidi"/>
            <w:b w:val="0"/>
            <w:bCs w:val="0"/>
            <w:caps w:val="0"/>
            <w:sz w:val="21"/>
            <w:szCs w:val="22"/>
          </w:rPr>
          <w:tab/>
        </w:r>
        <w:r w:rsidRPr="00917FC5">
          <w:rPr>
            <w:rStyle w:val="ab"/>
          </w:rPr>
          <w:t>Bean</w:t>
        </w:r>
        <w:r>
          <w:rPr>
            <w:webHidden/>
          </w:rPr>
          <w:tab/>
        </w:r>
        <w:r>
          <w:rPr>
            <w:webHidden/>
          </w:rPr>
          <w:fldChar w:fldCharType="begin"/>
        </w:r>
        <w:r>
          <w:rPr>
            <w:webHidden/>
          </w:rPr>
          <w:instrText xml:space="preserve"> PAGEREF _Toc16459531 \h </w:instrText>
        </w:r>
        <w:r>
          <w:rPr>
            <w:webHidden/>
          </w:rPr>
        </w:r>
        <w:r>
          <w:rPr>
            <w:webHidden/>
          </w:rPr>
          <w:fldChar w:fldCharType="separate"/>
        </w:r>
        <w:r>
          <w:rPr>
            <w:webHidden/>
          </w:rPr>
          <w:t>6</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32" w:history="1">
        <w:r w:rsidRPr="00917FC5">
          <w:rPr>
            <w:rStyle w:val="ab"/>
          </w:rPr>
          <w:t>2.1.</w:t>
        </w:r>
        <w:r>
          <w:rPr>
            <w:rFonts w:asciiTheme="minorHAnsi" w:eastAsiaTheme="minorEastAsia" w:hAnsiTheme="minorHAnsi" w:cstheme="minorBidi"/>
            <w:smallCaps w:val="0"/>
            <w:sz w:val="21"/>
            <w:szCs w:val="22"/>
          </w:rPr>
          <w:tab/>
        </w:r>
        <w:r w:rsidRPr="00917FC5">
          <w:rPr>
            <w:rStyle w:val="ab"/>
          </w:rPr>
          <w:t>Hello World</w:t>
        </w:r>
        <w:r>
          <w:rPr>
            <w:webHidden/>
          </w:rPr>
          <w:tab/>
        </w:r>
        <w:r>
          <w:rPr>
            <w:webHidden/>
          </w:rPr>
          <w:fldChar w:fldCharType="begin"/>
        </w:r>
        <w:r>
          <w:rPr>
            <w:webHidden/>
          </w:rPr>
          <w:instrText xml:space="preserve"> PAGEREF _Toc16459532 \h </w:instrText>
        </w:r>
        <w:r>
          <w:rPr>
            <w:webHidden/>
          </w:rPr>
        </w:r>
        <w:r>
          <w:rPr>
            <w:webHidden/>
          </w:rPr>
          <w:fldChar w:fldCharType="separate"/>
        </w:r>
        <w:r>
          <w:rPr>
            <w:webHidden/>
          </w:rPr>
          <w:t>6</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33" w:history="1">
        <w:r w:rsidRPr="00917FC5">
          <w:rPr>
            <w:rStyle w:val="ab"/>
          </w:rPr>
          <w:t>2.2.</w:t>
        </w:r>
        <w:r>
          <w:rPr>
            <w:rFonts w:asciiTheme="minorHAnsi" w:eastAsiaTheme="minorEastAsia" w:hAnsiTheme="minorHAnsi" w:cstheme="minorBidi"/>
            <w:smallCaps w:val="0"/>
            <w:sz w:val="21"/>
            <w:szCs w:val="22"/>
          </w:rPr>
          <w:tab/>
        </w:r>
        <w:r w:rsidRPr="00917FC5">
          <w:rPr>
            <w:rStyle w:val="ab"/>
          </w:rPr>
          <w:t>XML配置</w:t>
        </w:r>
        <w:r>
          <w:rPr>
            <w:webHidden/>
          </w:rPr>
          <w:tab/>
        </w:r>
        <w:r>
          <w:rPr>
            <w:webHidden/>
          </w:rPr>
          <w:fldChar w:fldCharType="begin"/>
        </w:r>
        <w:r>
          <w:rPr>
            <w:webHidden/>
          </w:rPr>
          <w:instrText xml:space="preserve"> PAGEREF _Toc16459533 \h </w:instrText>
        </w:r>
        <w:r>
          <w:rPr>
            <w:webHidden/>
          </w:rPr>
        </w:r>
        <w:r>
          <w:rPr>
            <w:webHidden/>
          </w:rPr>
          <w:fldChar w:fldCharType="separate"/>
        </w:r>
        <w:r>
          <w:rPr>
            <w:webHidden/>
          </w:rPr>
          <w:t>7</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34" w:history="1">
        <w:r w:rsidRPr="00917FC5">
          <w:rPr>
            <w:rStyle w:val="ab"/>
          </w:rPr>
          <w:t>2.3.</w:t>
        </w:r>
        <w:r>
          <w:rPr>
            <w:rFonts w:asciiTheme="minorHAnsi" w:eastAsiaTheme="minorEastAsia" w:hAnsiTheme="minorHAnsi" w:cstheme="minorBidi"/>
            <w:smallCaps w:val="0"/>
            <w:sz w:val="21"/>
            <w:szCs w:val="22"/>
          </w:rPr>
          <w:tab/>
        </w:r>
        <w:r w:rsidRPr="00917FC5">
          <w:rPr>
            <w:rStyle w:val="ab"/>
          </w:rPr>
          <w:t>代码配置</w:t>
        </w:r>
        <w:r>
          <w:rPr>
            <w:webHidden/>
          </w:rPr>
          <w:tab/>
        </w:r>
        <w:r>
          <w:rPr>
            <w:webHidden/>
          </w:rPr>
          <w:fldChar w:fldCharType="begin"/>
        </w:r>
        <w:r>
          <w:rPr>
            <w:webHidden/>
          </w:rPr>
          <w:instrText xml:space="preserve"> PAGEREF _Toc16459534 \h </w:instrText>
        </w:r>
        <w:r>
          <w:rPr>
            <w:webHidden/>
          </w:rPr>
        </w:r>
        <w:r>
          <w:rPr>
            <w:webHidden/>
          </w:rPr>
          <w:fldChar w:fldCharType="separate"/>
        </w:r>
        <w:r>
          <w:rPr>
            <w:webHidden/>
          </w:rPr>
          <w:t>7</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35" w:history="1">
        <w:r w:rsidRPr="00917FC5">
          <w:rPr>
            <w:rStyle w:val="ab"/>
          </w:rPr>
          <w:t>2.4.</w:t>
        </w:r>
        <w:r>
          <w:rPr>
            <w:rFonts w:asciiTheme="minorHAnsi" w:eastAsiaTheme="minorEastAsia" w:hAnsiTheme="minorHAnsi" w:cstheme="minorBidi"/>
            <w:smallCaps w:val="0"/>
            <w:sz w:val="21"/>
            <w:szCs w:val="22"/>
          </w:rPr>
          <w:tab/>
        </w:r>
        <w:r w:rsidRPr="00917FC5">
          <w:rPr>
            <w:rStyle w:val="ab"/>
          </w:rPr>
          <w:t>自动化装配</w:t>
        </w:r>
        <w:r>
          <w:rPr>
            <w:webHidden/>
          </w:rPr>
          <w:tab/>
        </w:r>
        <w:r>
          <w:rPr>
            <w:webHidden/>
          </w:rPr>
          <w:fldChar w:fldCharType="begin"/>
        </w:r>
        <w:r>
          <w:rPr>
            <w:webHidden/>
          </w:rPr>
          <w:instrText xml:space="preserve"> PAGEREF _Toc16459535 \h </w:instrText>
        </w:r>
        <w:r>
          <w:rPr>
            <w:webHidden/>
          </w:rPr>
        </w:r>
        <w:r>
          <w:rPr>
            <w:webHidden/>
          </w:rPr>
          <w:fldChar w:fldCharType="separate"/>
        </w:r>
        <w:r>
          <w:rPr>
            <w:webHidden/>
          </w:rPr>
          <w:t>8</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36" w:history="1">
        <w:r w:rsidRPr="00917FC5">
          <w:rPr>
            <w:rStyle w:val="ab"/>
          </w:rPr>
          <w:t>2.5.</w:t>
        </w:r>
        <w:r>
          <w:rPr>
            <w:rFonts w:asciiTheme="minorHAnsi" w:eastAsiaTheme="minorEastAsia" w:hAnsiTheme="minorHAnsi" w:cstheme="minorBidi"/>
            <w:smallCaps w:val="0"/>
            <w:sz w:val="21"/>
            <w:szCs w:val="22"/>
          </w:rPr>
          <w:tab/>
        </w:r>
        <w:r w:rsidRPr="00917FC5">
          <w:rPr>
            <w:rStyle w:val="ab"/>
          </w:rPr>
          <w:t>导入和混合</w:t>
        </w:r>
        <w:r>
          <w:rPr>
            <w:webHidden/>
          </w:rPr>
          <w:tab/>
        </w:r>
        <w:r>
          <w:rPr>
            <w:webHidden/>
          </w:rPr>
          <w:fldChar w:fldCharType="begin"/>
        </w:r>
        <w:r>
          <w:rPr>
            <w:webHidden/>
          </w:rPr>
          <w:instrText xml:space="preserve"> PAGEREF _Toc16459536 \h </w:instrText>
        </w:r>
        <w:r>
          <w:rPr>
            <w:webHidden/>
          </w:rPr>
        </w:r>
        <w:r>
          <w:rPr>
            <w:webHidden/>
          </w:rPr>
          <w:fldChar w:fldCharType="separate"/>
        </w:r>
        <w:r>
          <w:rPr>
            <w:webHidden/>
          </w:rPr>
          <w:t>8</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37" w:history="1">
        <w:r w:rsidRPr="00917FC5">
          <w:rPr>
            <w:rStyle w:val="ab"/>
          </w:rPr>
          <w:t>2.5.1.</w:t>
        </w:r>
        <w:r>
          <w:rPr>
            <w:rFonts w:asciiTheme="minorHAnsi" w:eastAsiaTheme="minorEastAsia" w:hAnsiTheme="minorHAnsi" w:cstheme="minorBidi"/>
            <w:i w:val="0"/>
            <w:iCs w:val="0"/>
            <w:sz w:val="21"/>
            <w:szCs w:val="22"/>
          </w:rPr>
          <w:tab/>
        </w:r>
        <w:r w:rsidRPr="00917FC5">
          <w:rPr>
            <w:rStyle w:val="ab"/>
          </w:rPr>
          <w:t>代码配置</w:t>
        </w:r>
        <w:r>
          <w:rPr>
            <w:webHidden/>
          </w:rPr>
          <w:tab/>
        </w:r>
        <w:r>
          <w:rPr>
            <w:webHidden/>
          </w:rPr>
          <w:fldChar w:fldCharType="begin"/>
        </w:r>
        <w:r>
          <w:rPr>
            <w:webHidden/>
          </w:rPr>
          <w:instrText xml:space="preserve"> PAGEREF _Toc16459537 \h </w:instrText>
        </w:r>
        <w:r>
          <w:rPr>
            <w:webHidden/>
          </w:rPr>
        </w:r>
        <w:r>
          <w:rPr>
            <w:webHidden/>
          </w:rPr>
          <w:fldChar w:fldCharType="separate"/>
        </w:r>
        <w:r>
          <w:rPr>
            <w:webHidden/>
          </w:rPr>
          <w:t>8</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38" w:history="1">
        <w:r w:rsidRPr="00917FC5">
          <w:rPr>
            <w:rStyle w:val="ab"/>
          </w:rPr>
          <w:t>2.5.2.</w:t>
        </w:r>
        <w:r>
          <w:rPr>
            <w:rFonts w:asciiTheme="minorHAnsi" w:eastAsiaTheme="minorEastAsia" w:hAnsiTheme="minorHAnsi" w:cstheme="minorBidi"/>
            <w:i w:val="0"/>
            <w:iCs w:val="0"/>
            <w:sz w:val="21"/>
            <w:szCs w:val="22"/>
          </w:rPr>
          <w:tab/>
        </w:r>
        <w:r w:rsidRPr="00917FC5">
          <w:rPr>
            <w:rStyle w:val="ab"/>
          </w:rPr>
          <w:t>xml配置</w:t>
        </w:r>
        <w:r>
          <w:rPr>
            <w:webHidden/>
          </w:rPr>
          <w:tab/>
        </w:r>
        <w:r>
          <w:rPr>
            <w:webHidden/>
          </w:rPr>
          <w:fldChar w:fldCharType="begin"/>
        </w:r>
        <w:r>
          <w:rPr>
            <w:webHidden/>
          </w:rPr>
          <w:instrText xml:space="preserve"> PAGEREF _Toc16459538 \h </w:instrText>
        </w:r>
        <w:r>
          <w:rPr>
            <w:webHidden/>
          </w:rPr>
        </w:r>
        <w:r>
          <w:rPr>
            <w:webHidden/>
          </w:rPr>
          <w:fldChar w:fldCharType="separate"/>
        </w:r>
        <w:r>
          <w:rPr>
            <w:webHidden/>
          </w:rPr>
          <w:t>8</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39" w:history="1">
        <w:r w:rsidRPr="00917FC5">
          <w:rPr>
            <w:rStyle w:val="ab"/>
          </w:rPr>
          <w:t>3.</w:t>
        </w:r>
        <w:r>
          <w:rPr>
            <w:rFonts w:asciiTheme="minorHAnsi" w:eastAsiaTheme="minorEastAsia" w:hAnsiTheme="minorHAnsi" w:cstheme="minorBidi"/>
            <w:b w:val="0"/>
            <w:bCs w:val="0"/>
            <w:caps w:val="0"/>
            <w:sz w:val="21"/>
            <w:szCs w:val="22"/>
          </w:rPr>
          <w:tab/>
        </w:r>
        <w:r w:rsidRPr="00917FC5">
          <w:rPr>
            <w:rStyle w:val="ab"/>
          </w:rPr>
          <w:t>高级装配</w:t>
        </w:r>
        <w:r>
          <w:rPr>
            <w:webHidden/>
          </w:rPr>
          <w:tab/>
        </w:r>
        <w:r>
          <w:rPr>
            <w:webHidden/>
          </w:rPr>
          <w:fldChar w:fldCharType="begin"/>
        </w:r>
        <w:r>
          <w:rPr>
            <w:webHidden/>
          </w:rPr>
          <w:instrText xml:space="preserve"> PAGEREF _Toc16459539 \h </w:instrText>
        </w:r>
        <w:r>
          <w:rPr>
            <w:webHidden/>
          </w:rPr>
        </w:r>
        <w:r>
          <w:rPr>
            <w:webHidden/>
          </w:rPr>
          <w:fldChar w:fldCharType="separate"/>
        </w:r>
        <w:r>
          <w:rPr>
            <w:webHidden/>
          </w:rPr>
          <w:t>9</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40" w:history="1">
        <w:r w:rsidRPr="00917FC5">
          <w:rPr>
            <w:rStyle w:val="ab"/>
          </w:rPr>
          <w:t>3.1.</w:t>
        </w:r>
        <w:r>
          <w:rPr>
            <w:rFonts w:asciiTheme="minorHAnsi" w:eastAsiaTheme="minorEastAsia" w:hAnsiTheme="minorHAnsi" w:cstheme="minorBidi"/>
            <w:smallCaps w:val="0"/>
            <w:sz w:val="21"/>
            <w:szCs w:val="22"/>
          </w:rPr>
          <w:tab/>
        </w:r>
        <w:r w:rsidRPr="00917FC5">
          <w:rPr>
            <w:rStyle w:val="ab"/>
          </w:rPr>
          <w:t>环境和Profile</w:t>
        </w:r>
        <w:r>
          <w:rPr>
            <w:webHidden/>
          </w:rPr>
          <w:tab/>
        </w:r>
        <w:r>
          <w:rPr>
            <w:webHidden/>
          </w:rPr>
          <w:fldChar w:fldCharType="begin"/>
        </w:r>
        <w:r>
          <w:rPr>
            <w:webHidden/>
          </w:rPr>
          <w:instrText xml:space="preserve"> PAGEREF _Toc16459540 \h </w:instrText>
        </w:r>
        <w:r>
          <w:rPr>
            <w:webHidden/>
          </w:rPr>
        </w:r>
        <w:r>
          <w:rPr>
            <w:webHidden/>
          </w:rPr>
          <w:fldChar w:fldCharType="separate"/>
        </w:r>
        <w:r>
          <w:rPr>
            <w:webHidden/>
          </w:rPr>
          <w:t>9</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41" w:history="1">
        <w:r w:rsidRPr="00917FC5">
          <w:rPr>
            <w:rStyle w:val="ab"/>
          </w:rPr>
          <w:t>3.1.1.</w:t>
        </w:r>
        <w:r>
          <w:rPr>
            <w:rFonts w:asciiTheme="minorHAnsi" w:eastAsiaTheme="minorEastAsia" w:hAnsiTheme="minorHAnsi" w:cstheme="minorBidi"/>
            <w:i w:val="0"/>
            <w:iCs w:val="0"/>
            <w:sz w:val="21"/>
            <w:szCs w:val="22"/>
          </w:rPr>
          <w:tab/>
        </w:r>
        <w:r w:rsidRPr="00917FC5">
          <w:rPr>
            <w:rStyle w:val="ab"/>
          </w:rPr>
          <w:t>配置 profile</w:t>
        </w:r>
        <w:r>
          <w:rPr>
            <w:webHidden/>
          </w:rPr>
          <w:tab/>
        </w:r>
        <w:r>
          <w:rPr>
            <w:webHidden/>
          </w:rPr>
          <w:fldChar w:fldCharType="begin"/>
        </w:r>
        <w:r>
          <w:rPr>
            <w:webHidden/>
          </w:rPr>
          <w:instrText xml:space="preserve"> PAGEREF _Toc16459541 \h </w:instrText>
        </w:r>
        <w:r>
          <w:rPr>
            <w:webHidden/>
          </w:rPr>
        </w:r>
        <w:r>
          <w:rPr>
            <w:webHidden/>
          </w:rPr>
          <w:fldChar w:fldCharType="separate"/>
        </w:r>
        <w:r>
          <w:rPr>
            <w:webHidden/>
          </w:rPr>
          <w:t>9</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42" w:history="1">
        <w:r w:rsidRPr="00917FC5">
          <w:rPr>
            <w:rStyle w:val="ab"/>
          </w:rPr>
          <w:t>3.1.2.</w:t>
        </w:r>
        <w:r>
          <w:rPr>
            <w:rFonts w:asciiTheme="minorHAnsi" w:eastAsiaTheme="minorEastAsia" w:hAnsiTheme="minorHAnsi" w:cstheme="minorBidi"/>
            <w:i w:val="0"/>
            <w:iCs w:val="0"/>
            <w:sz w:val="21"/>
            <w:szCs w:val="22"/>
          </w:rPr>
          <w:tab/>
        </w:r>
        <w:r w:rsidRPr="00917FC5">
          <w:rPr>
            <w:rStyle w:val="ab"/>
          </w:rPr>
          <w:t>激活 profile</w:t>
        </w:r>
        <w:r>
          <w:rPr>
            <w:webHidden/>
          </w:rPr>
          <w:tab/>
        </w:r>
        <w:r>
          <w:rPr>
            <w:webHidden/>
          </w:rPr>
          <w:fldChar w:fldCharType="begin"/>
        </w:r>
        <w:r>
          <w:rPr>
            <w:webHidden/>
          </w:rPr>
          <w:instrText xml:space="preserve"> PAGEREF _Toc16459542 \h </w:instrText>
        </w:r>
        <w:r>
          <w:rPr>
            <w:webHidden/>
          </w:rPr>
        </w:r>
        <w:r>
          <w:rPr>
            <w:webHidden/>
          </w:rPr>
          <w:fldChar w:fldCharType="separate"/>
        </w:r>
        <w:r>
          <w:rPr>
            <w:webHidden/>
          </w:rPr>
          <w:t>9</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43" w:history="1">
        <w:r w:rsidRPr="00917FC5">
          <w:rPr>
            <w:rStyle w:val="ab"/>
          </w:rPr>
          <w:t>3.2.</w:t>
        </w:r>
        <w:r>
          <w:rPr>
            <w:rFonts w:asciiTheme="minorHAnsi" w:eastAsiaTheme="minorEastAsia" w:hAnsiTheme="minorHAnsi" w:cstheme="minorBidi"/>
            <w:smallCaps w:val="0"/>
            <w:sz w:val="21"/>
            <w:szCs w:val="22"/>
          </w:rPr>
          <w:tab/>
        </w:r>
        <w:r w:rsidRPr="00917FC5">
          <w:rPr>
            <w:rStyle w:val="ab"/>
          </w:rPr>
          <w:t>条件化的bean</w:t>
        </w:r>
        <w:r>
          <w:rPr>
            <w:webHidden/>
          </w:rPr>
          <w:tab/>
        </w:r>
        <w:r>
          <w:rPr>
            <w:webHidden/>
          </w:rPr>
          <w:fldChar w:fldCharType="begin"/>
        </w:r>
        <w:r>
          <w:rPr>
            <w:webHidden/>
          </w:rPr>
          <w:instrText xml:space="preserve"> PAGEREF _Toc16459543 \h </w:instrText>
        </w:r>
        <w:r>
          <w:rPr>
            <w:webHidden/>
          </w:rPr>
        </w:r>
        <w:r>
          <w:rPr>
            <w:webHidden/>
          </w:rPr>
          <w:fldChar w:fldCharType="separate"/>
        </w:r>
        <w:r>
          <w:rPr>
            <w:webHidden/>
          </w:rPr>
          <w:t>9</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44" w:history="1">
        <w:r w:rsidRPr="00917FC5">
          <w:rPr>
            <w:rStyle w:val="ab"/>
          </w:rPr>
          <w:t>3.3.</w:t>
        </w:r>
        <w:r>
          <w:rPr>
            <w:rFonts w:asciiTheme="minorHAnsi" w:eastAsiaTheme="minorEastAsia" w:hAnsiTheme="minorHAnsi" w:cstheme="minorBidi"/>
            <w:smallCaps w:val="0"/>
            <w:sz w:val="21"/>
            <w:szCs w:val="22"/>
          </w:rPr>
          <w:tab/>
        </w:r>
        <w:r w:rsidRPr="00917FC5">
          <w:rPr>
            <w:rStyle w:val="ab"/>
          </w:rPr>
          <w:t>处理自动装配歧义</w:t>
        </w:r>
        <w:r>
          <w:rPr>
            <w:webHidden/>
          </w:rPr>
          <w:tab/>
        </w:r>
        <w:r>
          <w:rPr>
            <w:webHidden/>
          </w:rPr>
          <w:fldChar w:fldCharType="begin"/>
        </w:r>
        <w:r>
          <w:rPr>
            <w:webHidden/>
          </w:rPr>
          <w:instrText xml:space="preserve"> PAGEREF _Toc16459544 \h </w:instrText>
        </w:r>
        <w:r>
          <w:rPr>
            <w:webHidden/>
          </w:rPr>
        </w:r>
        <w:r>
          <w:rPr>
            <w:webHidden/>
          </w:rPr>
          <w:fldChar w:fldCharType="separate"/>
        </w:r>
        <w:r>
          <w:rPr>
            <w:webHidden/>
          </w:rPr>
          <w:t>10</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45" w:history="1">
        <w:r w:rsidRPr="00917FC5">
          <w:rPr>
            <w:rStyle w:val="ab"/>
          </w:rPr>
          <w:t>3.4.</w:t>
        </w:r>
        <w:r>
          <w:rPr>
            <w:rFonts w:asciiTheme="minorHAnsi" w:eastAsiaTheme="minorEastAsia" w:hAnsiTheme="minorHAnsi" w:cstheme="minorBidi"/>
            <w:smallCaps w:val="0"/>
            <w:sz w:val="21"/>
            <w:szCs w:val="22"/>
          </w:rPr>
          <w:tab/>
        </w:r>
        <w:r w:rsidRPr="00917FC5">
          <w:rPr>
            <w:rStyle w:val="ab"/>
          </w:rPr>
          <w:t>Bean的作用域</w:t>
        </w:r>
        <w:r>
          <w:rPr>
            <w:webHidden/>
          </w:rPr>
          <w:tab/>
        </w:r>
        <w:r>
          <w:rPr>
            <w:webHidden/>
          </w:rPr>
          <w:fldChar w:fldCharType="begin"/>
        </w:r>
        <w:r>
          <w:rPr>
            <w:webHidden/>
          </w:rPr>
          <w:instrText xml:space="preserve"> PAGEREF _Toc16459545 \h </w:instrText>
        </w:r>
        <w:r>
          <w:rPr>
            <w:webHidden/>
          </w:rPr>
        </w:r>
        <w:r>
          <w:rPr>
            <w:webHidden/>
          </w:rPr>
          <w:fldChar w:fldCharType="separate"/>
        </w:r>
        <w:r>
          <w:rPr>
            <w:webHidden/>
          </w:rPr>
          <w:t>10</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46" w:history="1">
        <w:r w:rsidRPr="00917FC5">
          <w:rPr>
            <w:rStyle w:val="ab"/>
          </w:rPr>
          <w:t>3.5.</w:t>
        </w:r>
        <w:r>
          <w:rPr>
            <w:rFonts w:asciiTheme="minorHAnsi" w:eastAsiaTheme="minorEastAsia" w:hAnsiTheme="minorHAnsi" w:cstheme="minorBidi"/>
            <w:smallCaps w:val="0"/>
            <w:sz w:val="21"/>
            <w:szCs w:val="22"/>
          </w:rPr>
          <w:tab/>
        </w:r>
        <w:r w:rsidRPr="00917FC5">
          <w:rPr>
            <w:rStyle w:val="ab"/>
          </w:rPr>
          <w:t>运行时注入</w:t>
        </w:r>
        <w:r>
          <w:rPr>
            <w:webHidden/>
          </w:rPr>
          <w:tab/>
        </w:r>
        <w:r>
          <w:rPr>
            <w:webHidden/>
          </w:rPr>
          <w:fldChar w:fldCharType="begin"/>
        </w:r>
        <w:r>
          <w:rPr>
            <w:webHidden/>
          </w:rPr>
          <w:instrText xml:space="preserve"> PAGEREF _Toc16459546 \h </w:instrText>
        </w:r>
        <w:r>
          <w:rPr>
            <w:webHidden/>
          </w:rPr>
        </w:r>
        <w:r>
          <w:rPr>
            <w:webHidden/>
          </w:rPr>
          <w:fldChar w:fldCharType="separate"/>
        </w:r>
        <w:r>
          <w:rPr>
            <w:webHidden/>
          </w:rPr>
          <w:t>10</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47" w:history="1">
        <w:r w:rsidRPr="00917FC5">
          <w:rPr>
            <w:rStyle w:val="ab"/>
          </w:rPr>
          <w:t>3.5.1.</w:t>
        </w:r>
        <w:r>
          <w:rPr>
            <w:rFonts w:asciiTheme="minorHAnsi" w:eastAsiaTheme="minorEastAsia" w:hAnsiTheme="minorHAnsi" w:cstheme="minorBidi"/>
            <w:i w:val="0"/>
            <w:iCs w:val="0"/>
            <w:sz w:val="21"/>
            <w:szCs w:val="22"/>
          </w:rPr>
          <w:tab/>
        </w:r>
        <w:r w:rsidRPr="00917FC5">
          <w:rPr>
            <w:rStyle w:val="ab"/>
          </w:rPr>
          <w:t>注入外部的值</w:t>
        </w:r>
        <w:r>
          <w:rPr>
            <w:webHidden/>
          </w:rPr>
          <w:tab/>
        </w:r>
        <w:r>
          <w:rPr>
            <w:webHidden/>
          </w:rPr>
          <w:fldChar w:fldCharType="begin"/>
        </w:r>
        <w:r>
          <w:rPr>
            <w:webHidden/>
          </w:rPr>
          <w:instrText xml:space="preserve"> PAGEREF _Toc16459547 \h </w:instrText>
        </w:r>
        <w:r>
          <w:rPr>
            <w:webHidden/>
          </w:rPr>
        </w:r>
        <w:r>
          <w:rPr>
            <w:webHidden/>
          </w:rPr>
          <w:fldChar w:fldCharType="separate"/>
        </w:r>
        <w:r>
          <w:rPr>
            <w:webHidden/>
          </w:rPr>
          <w:t>10</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48" w:history="1">
        <w:r w:rsidRPr="00917FC5">
          <w:rPr>
            <w:rStyle w:val="ab"/>
          </w:rPr>
          <w:t>4.</w:t>
        </w:r>
        <w:r>
          <w:rPr>
            <w:rFonts w:asciiTheme="minorHAnsi" w:eastAsiaTheme="minorEastAsia" w:hAnsiTheme="minorHAnsi" w:cstheme="minorBidi"/>
            <w:b w:val="0"/>
            <w:bCs w:val="0"/>
            <w:caps w:val="0"/>
            <w:sz w:val="21"/>
            <w:szCs w:val="22"/>
          </w:rPr>
          <w:tab/>
        </w:r>
        <w:r w:rsidRPr="00917FC5">
          <w:rPr>
            <w:rStyle w:val="ab"/>
          </w:rPr>
          <w:t>切面</w:t>
        </w:r>
        <w:r>
          <w:rPr>
            <w:webHidden/>
          </w:rPr>
          <w:tab/>
        </w:r>
        <w:r>
          <w:rPr>
            <w:webHidden/>
          </w:rPr>
          <w:fldChar w:fldCharType="begin"/>
        </w:r>
        <w:r>
          <w:rPr>
            <w:webHidden/>
          </w:rPr>
          <w:instrText xml:space="preserve"> PAGEREF _Toc16459548 \h </w:instrText>
        </w:r>
        <w:r>
          <w:rPr>
            <w:webHidden/>
          </w:rPr>
        </w:r>
        <w:r>
          <w:rPr>
            <w:webHidden/>
          </w:rPr>
          <w:fldChar w:fldCharType="separate"/>
        </w:r>
        <w:r>
          <w:rPr>
            <w:webHidden/>
          </w:rPr>
          <w:t>11</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49" w:history="1">
        <w:r w:rsidRPr="00917FC5">
          <w:rPr>
            <w:rStyle w:val="ab"/>
          </w:rPr>
          <w:t>4.1.</w:t>
        </w:r>
        <w:r>
          <w:rPr>
            <w:rFonts w:asciiTheme="minorHAnsi" w:eastAsiaTheme="minorEastAsia" w:hAnsiTheme="minorHAnsi" w:cstheme="minorBidi"/>
            <w:smallCaps w:val="0"/>
            <w:sz w:val="21"/>
            <w:szCs w:val="22"/>
          </w:rPr>
          <w:tab/>
        </w:r>
        <w:r w:rsidRPr="00917FC5">
          <w:rPr>
            <w:rStyle w:val="ab"/>
          </w:rPr>
          <w:t>基础</w:t>
        </w:r>
        <w:r>
          <w:rPr>
            <w:webHidden/>
          </w:rPr>
          <w:tab/>
        </w:r>
        <w:r>
          <w:rPr>
            <w:webHidden/>
          </w:rPr>
          <w:fldChar w:fldCharType="begin"/>
        </w:r>
        <w:r>
          <w:rPr>
            <w:webHidden/>
          </w:rPr>
          <w:instrText xml:space="preserve"> PAGEREF _Toc16459549 \h </w:instrText>
        </w:r>
        <w:r>
          <w:rPr>
            <w:webHidden/>
          </w:rPr>
        </w:r>
        <w:r>
          <w:rPr>
            <w:webHidden/>
          </w:rPr>
          <w:fldChar w:fldCharType="separate"/>
        </w:r>
        <w:r>
          <w:rPr>
            <w:webHidden/>
          </w:rPr>
          <w:t>11</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50" w:history="1">
        <w:r w:rsidRPr="00917FC5">
          <w:rPr>
            <w:rStyle w:val="ab"/>
          </w:rPr>
          <w:t>4.1.1.</w:t>
        </w:r>
        <w:r>
          <w:rPr>
            <w:rFonts w:asciiTheme="minorHAnsi" w:eastAsiaTheme="minorEastAsia" w:hAnsiTheme="minorHAnsi" w:cstheme="minorBidi"/>
            <w:i w:val="0"/>
            <w:iCs w:val="0"/>
            <w:sz w:val="21"/>
            <w:szCs w:val="22"/>
          </w:rPr>
          <w:tab/>
        </w:r>
        <w:r w:rsidRPr="00917FC5">
          <w:rPr>
            <w:rStyle w:val="ab"/>
          </w:rPr>
          <w:t>切面术语</w:t>
        </w:r>
        <w:r>
          <w:rPr>
            <w:webHidden/>
          </w:rPr>
          <w:tab/>
        </w:r>
        <w:r>
          <w:rPr>
            <w:webHidden/>
          </w:rPr>
          <w:fldChar w:fldCharType="begin"/>
        </w:r>
        <w:r>
          <w:rPr>
            <w:webHidden/>
          </w:rPr>
          <w:instrText xml:space="preserve"> PAGEREF _Toc16459550 \h </w:instrText>
        </w:r>
        <w:r>
          <w:rPr>
            <w:webHidden/>
          </w:rPr>
        </w:r>
        <w:r>
          <w:rPr>
            <w:webHidden/>
          </w:rPr>
          <w:fldChar w:fldCharType="separate"/>
        </w:r>
        <w:r>
          <w:rPr>
            <w:webHidden/>
          </w:rPr>
          <w:t>11</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51" w:history="1">
        <w:r w:rsidRPr="00917FC5">
          <w:rPr>
            <w:rStyle w:val="ab"/>
          </w:rPr>
          <w:t>4.1.2.</w:t>
        </w:r>
        <w:r>
          <w:rPr>
            <w:rFonts w:asciiTheme="minorHAnsi" w:eastAsiaTheme="minorEastAsia" w:hAnsiTheme="minorHAnsi" w:cstheme="minorBidi"/>
            <w:i w:val="0"/>
            <w:iCs w:val="0"/>
            <w:sz w:val="21"/>
            <w:szCs w:val="22"/>
          </w:rPr>
          <w:tab/>
        </w:r>
        <w:r w:rsidRPr="00917FC5">
          <w:rPr>
            <w:rStyle w:val="ab"/>
          </w:rPr>
          <w:t>动态代理</w:t>
        </w:r>
        <w:r>
          <w:rPr>
            <w:webHidden/>
          </w:rPr>
          <w:tab/>
        </w:r>
        <w:r>
          <w:rPr>
            <w:webHidden/>
          </w:rPr>
          <w:fldChar w:fldCharType="begin"/>
        </w:r>
        <w:r>
          <w:rPr>
            <w:webHidden/>
          </w:rPr>
          <w:instrText xml:space="preserve"> PAGEREF _Toc16459551 \h </w:instrText>
        </w:r>
        <w:r>
          <w:rPr>
            <w:webHidden/>
          </w:rPr>
        </w:r>
        <w:r>
          <w:rPr>
            <w:webHidden/>
          </w:rPr>
          <w:fldChar w:fldCharType="separate"/>
        </w:r>
        <w:r>
          <w:rPr>
            <w:webHidden/>
          </w:rPr>
          <w:t>11</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52" w:history="1">
        <w:r w:rsidRPr="00917FC5">
          <w:rPr>
            <w:rStyle w:val="ab"/>
          </w:rPr>
          <w:t>4.1.3.</w:t>
        </w:r>
        <w:r>
          <w:rPr>
            <w:rFonts w:asciiTheme="minorHAnsi" w:eastAsiaTheme="minorEastAsia" w:hAnsiTheme="minorHAnsi" w:cstheme="minorBidi"/>
            <w:i w:val="0"/>
            <w:iCs w:val="0"/>
            <w:sz w:val="21"/>
            <w:szCs w:val="22"/>
          </w:rPr>
          <w:tab/>
        </w:r>
        <w:r w:rsidRPr="00917FC5">
          <w:rPr>
            <w:rStyle w:val="ab"/>
          </w:rPr>
          <w:t>SpringAOP</w:t>
        </w:r>
        <w:r>
          <w:rPr>
            <w:webHidden/>
          </w:rPr>
          <w:tab/>
        </w:r>
        <w:r>
          <w:rPr>
            <w:webHidden/>
          </w:rPr>
          <w:fldChar w:fldCharType="begin"/>
        </w:r>
        <w:r>
          <w:rPr>
            <w:webHidden/>
          </w:rPr>
          <w:instrText xml:space="preserve"> PAGEREF _Toc16459552 \h </w:instrText>
        </w:r>
        <w:r>
          <w:rPr>
            <w:webHidden/>
          </w:rPr>
        </w:r>
        <w:r>
          <w:rPr>
            <w:webHidden/>
          </w:rPr>
          <w:fldChar w:fldCharType="separate"/>
        </w:r>
        <w:r>
          <w:rPr>
            <w:webHidden/>
          </w:rPr>
          <w:t>11</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53" w:history="1">
        <w:r w:rsidRPr="00917FC5">
          <w:rPr>
            <w:rStyle w:val="ab"/>
          </w:rPr>
          <w:t>4.2.</w:t>
        </w:r>
        <w:r>
          <w:rPr>
            <w:rFonts w:asciiTheme="minorHAnsi" w:eastAsiaTheme="minorEastAsia" w:hAnsiTheme="minorHAnsi" w:cstheme="minorBidi"/>
            <w:smallCaps w:val="0"/>
            <w:sz w:val="21"/>
            <w:szCs w:val="22"/>
          </w:rPr>
          <w:tab/>
        </w:r>
        <w:r w:rsidRPr="00917FC5">
          <w:rPr>
            <w:rStyle w:val="ab"/>
          </w:rPr>
          <w:t>切点选择</w:t>
        </w:r>
        <w:r>
          <w:rPr>
            <w:webHidden/>
          </w:rPr>
          <w:tab/>
        </w:r>
        <w:r>
          <w:rPr>
            <w:webHidden/>
          </w:rPr>
          <w:fldChar w:fldCharType="begin"/>
        </w:r>
        <w:r>
          <w:rPr>
            <w:webHidden/>
          </w:rPr>
          <w:instrText xml:space="preserve"> PAGEREF _Toc16459553 \h </w:instrText>
        </w:r>
        <w:r>
          <w:rPr>
            <w:webHidden/>
          </w:rPr>
        </w:r>
        <w:r>
          <w:rPr>
            <w:webHidden/>
          </w:rPr>
          <w:fldChar w:fldCharType="separate"/>
        </w:r>
        <w:r>
          <w:rPr>
            <w:webHidden/>
          </w:rPr>
          <w:t>12</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54" w:history="1">
        <w:r w:rsidRPr="00917FC5">
          <w:rPr>
            <w:rStyle w:val="ab"/>
          </w:rPr>
          <w:t>4.3.</w:t>
        </w:r>
        <w:r>
          <w:rPr>
            <w:rFonts w:asciiTheme="minorHAnsi" w:eastAsiaTheme="minorEastAsia" w:hAnsiTheme="minorHAnsi" w:cstheme="minorBidi"/>
            <w:smallCaps w:val="0"/>
            <w:sz w:val="21"/>
            <w:szCs w:val="22"/>
          </w:rPr>
          <w:tab/>
        </w:r>
        <w:r w:rsidRPr="00917FC5">
          <w:rPr>
            <w:rStyle w:val="ab"/>
          </w:rPr>
          <w:t>注解创建切面</w:t>
        </w:r>
        <w:r>
          <w:rPr>
            <w:webHidden/>
          </w:rPr>
          <w:tab/>
        </w:r>
        <w:r>
          <w:rPr>
            <w:webHidden/>
          </w:rPr>
          <w:fldChar w:fldCharType="begin"/>
        </w:r>
        <w:r>
          <w:rPr>
            <w:webHidden/>
          </w:rPr>
          <w:instrText xml:space="preserve"> PAGEREF _Toc16459554 \h </w:instrText>
        </w:r>
        <w:r>
          <w:rPr>
            <w:webHidden/>
          </w:rPr>
        </w:r>
        <w:r>
          <w:rPr>
            <w:webHidden/>
          </w:rPr>
          <w:fldChar w:fldCharType="separate"/>
        </w:r>
        <w:r>
          <w:rPr>
            <w:webHidden/>
          </w:rPr>
          <w:t>13</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55" w:history="1">
        <w:r w:rsidRPr="00917FC5">
          <w:rPr>
            <w:rStyle w:val="ab"/>
          </w:rPr>
          <w:t>4.3.1.</w:t>
        </w:r>
        <w:r>
          <w:rPr>
            <w:rFonts w:asciiTheme="minorHAnsi" w:eastAsiaTheme="minorEastAsia" w:hAnsiTheme="minorHAnsi" w:cstheme="minorBidi"/>
            <w:i w:val="0"/>
            <w:iCs w:val="0"/>
            <w:sz w:val="21"/>
            <w:szCs w:val="22"/>
          </w:rPr>
          <w:tab/>
        </w:r>
        <w:r w:rsidRPr="00917FC5">
          <w:rPr>
            <w:rStyle w:val="ab"/>
          </w:rPr>
          <w:t>定义通知</w:t>
        </w:r>
        <w:r>
          <w:rPr>
            <w:webHidden/>
          </w:rPr>
          <w:tab/>
        </w:r>
        <w:r>
          <w:rPr>
            <w:webHidden/>
          </w:rPr>
          <w:fldChar w:fldCharType="begin"/>
        </w:r>
        <w:r>
          <w:rPr>
            <w:webHidden/>
          </w:rPr>
          <w:instrText xml:space="preserve"> PAGEREF _Toc16459555 \h </w:instrText>
        </w:r>
        <w:r>
          <w:rPr>
            <w:webHidden/>
          </w:rPr>
        </w:r>
        <w:r>
          <w:rPr>
            <w:webHidden/>
          </w:rPr>
          <w:fldChar w:fldCharType="separate"/>
        </w:r>
        <w:r>
          <w:rPr>
            <w:webHidden/>
          </w:rPr>
          <w:t>13</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56" w:history="1">
        <w:r w:rsidRPr="00917FC5">
          <w:rPr>
            <w:rStyle w:val="ab"/>
          </w:rPr>
          <w:t>4.3.2.</w:t>
        </w:r>
        <w:r>
          <w:rPr>
            <w:rFonts w:asciiTheme="minorHAnsi" w:eastAsiaTheme="minorEastAsia" w:hAnsiTheme="minorHAnsi" w:cstheme="minorBidi"/>
            <w:i w:val="0"/>
            <w:iCs w:val="0"/>
            <w:sz w:val="21"/>
            <w:szCs w:val="22"/>
          </w:rPr>
          <w:tab/>
        </w:r>
        <w:r w:rsidRPr="00917FC5">
          <w:rPr>
            <w:rStyle w:val="ab"/>
          </w:rPr>
          <w:t>环绕通知</w:t>
        </w:r>
        <w:r>
          <w:rPr>
            <w:webHidden/>
          </w:rPr>
          <w:tab/>
        </w:r>
        <w:r>
          <w:rPr>
            <w:webHidden/>
          </w:rPr>
          <w:fldChar w:fldCharType="begin"/>
        </w:r>
        <w:r>
          <w:rPr>
            <w:webHidden/>
          </w:rPr>
          <w:instrText xml:space="preserve"> PAGEREF _Toc16459556 \h </w:instrText>
        </w:r>
        <w:r>
          <w:rPr>
            <w:webHidden/>
          </w:rPr>
        </w:r>
        <w:r>
          <w:rPr>
            <w:webHidden/>
          </w:rPr>
          <w:fldChar w:fldCharType="separate"/>
        </w:r>
        <w:r>
          <w:rPr>
            <w:webHidden/>
          </w:rPr>
          <w:t>14</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57" w:history="1">
        <w:r w:rsidRPr="00917FC5">
          <w:rPr>
            <w:rStyle w:val="ab"/>
          </w:rPr>
          <w:t>4.3.3.</w:t>
        </w:r>
        <w:r>
          <w:rPr>
            <w:rFonts w:asciiTheme="minorHAnsi" w:eastAsiaTheme="minorEastAsia" w:hAnsiTheme="minorHAnsi" w:cstheme="minorBidi"/>
            <w:i w:val="0"/>
            <w:iCs w:val="0"/>
            <w:sz w:val="21"/>
            <w:szCs w:val="22"/>
          </w:rPr>
          <w:tab/>
        </w:r>
        <w:r w:rsidRPr="00917FC5">
          <w:rPr>
            <w:rStyle w:val="ab"/>
          </w:rPr>
          <w:t>添加方法</w:t>
        </w:r>
        <w:r>
          <w:rPr>
            <w:webHidden/>
          </w:rPr>
          <w:tab/>
        </w:r>
        <w:r>
          <w:rPr>
            <w:webHidden/>
          </w:rPr>
          <w:fldChar w:fldCharType="begin"/>
        </w:r>
        <w:r>
          <w:rPr>
            <w:webHidden/>
          </w:rPr>
          <w:instrText xml:space="preserve"> PAGEREF _Toc16459557 \h </w:instrText>
        </w:r>
        <w:r>
          <w:rPr>
            <w:webHidden/>
          </w:rPr>
        </w:r>
        <w:r>
          <w:rPr>
            <w:webHidden/>
          </w:rPr>
          <w:fldChar w:fldCharType="separate"/>
        </w:r>
        <w:r>
          <w:rPr>
            <w:webHidden/>
          </w:rPr>
          <w:t>14</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58" w:history="1">
        <w:r w:rsidRPr="00917FC5">
          <w:rPr>
            <w:rStyle w:val="ab"/>
          </w:rPr>
          <w:t>4.4.</w:t>
        </w:r>
        <w:r>
          <w:rPr>
            <w:rFonts w:asciiTheme="minorHAnsi" w:eastAsiaTheme="minorEastAsia" w:hAnsiTheme="minorHAnsi" w:cstheme="minorBidi"/>
            <w:smallCaps w:val="0"/>
            <w:sz w:val="21"/>
            <w:szCs w:val="22"/>
          </w:rPr>
          <w:tab/>
        </w:r>
        <w:r w:rsidRPr="00917FC5">
          <w:rPr>
            <w:rStyle w:val="ab"/>
          </w:rPr>
          <w:t>XML创建切面</w:t>
        </w:r>
        <w:r>
          <w:rPr>
            <w:webHidden/>
          </w:rPr>
          <w:tab/>
        </w:r>
        <w:r>
          <w:rPr>
            <w:webHidden/>
          </w:rPr>
          <w:fldChar w:fldCharType="begin"/>
        </w:r>
        <w:r>
          <w:rPr>
            <w:webHidden/>
          </w:rPr>
          <w:instrText xml:space="preserve"> PAGEREF _Toc16459558 \h </w:instrText>
        </w:r>
        <w:r>
          <w:rPr>
            <w:webHidden/>
          </w:rPr>
        </w:r>
        <w:r>
          <w:rPr>
            <w:webHidden/>
          </w:rPr>
          <w:fldChar w:fldCharType="separate"/>
        </w:r>
        <w:r>
          <w:rPr>
            <w:webHidden/>
          </w:rPr>
          <w:t>14</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59" w:history="1">
        <w:r w:rsidRPr="00917FC5">
          <w:rPr>
            <w:rStyle w:val="ab"/>
          </w:rPr>
          <w:t>5.</w:t>
        </w:r>
        <w:r>
          <w:rPr>
            <w:rFonts w:asciiTheme="minorHAnsi" w:eastAsiaTheme="minorEastAsia" w:hAnsiTheme="minorHAnsi" w:cstheme="minorBidi"/>
            <w:b w:val="0"/>
            <w:bCs w:val="0"/>
            <w:caps w:val="0"/>
            <w:sz w:val="21"/>
            <w:szCs w:val="22"/>
          </w:rPr>
          <w:tab/>
        </w:r>
        <w:r w:rsidRPr="00917FC5">
          <w:rPr>
            <w:rStyle w:val="ab"/>
          </w:rPr>
          <w:t>Spring MVC 构建</w:t>
        </w:r>
        <w:r>
          <w:rPr>
            <w:webHidden/>
          </w:rPr>
          <w:tab/>
        </w:r>
        <w:r>
          <w:rPr>
            <w:webHidden/>
          </w:rPr>
          <w:fldChar w:fldCharType="begin"/>
        </w:r>
        <w:r>
          <w:rPr>
            <w:webHidden/>
          </w:rPr>
          <w:instrText xml:space="preserve"> PAGEREF _Toc16459559 \h </w:instrText>
        </w:r>
        <w:r>
          <w:rPr>
            <w:webHidden/>
          </w:rPr>
        </w:r>
        <w:r>
          <w:rPr>
            <w:webHidden/>
          </w:rPr>
          <w:fldChar w:fldCharType="separate"/>
        </w:r>
        <w:r>
          <w:rPr>
            <w:webHidden/>
          </w:rPr>
          <w:t>16</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60" w:history="1">
        <w:r w:rsidRPr="00917FC5">
          <w:rPr>
            <w:rStyle w:val="ab"/>
          </w:rPr>
          <w:t>5.1.</w:t>
        </w:r>
        <w:r>
          <w:rPr>
            <w:rFonts w:asciiTheme="minorHAnsi" w:eastAsiaTheme="minorEastAsia" w:hAnsiTheme="minorHAnsi" w:cstheme="minorBidi"/>
            <w:smallCaps w:val="0"/>
            <w:sz w:val="21"/>
            <w:szCs w:val="22"/>
          </w:rPr>
          <w:tab/>
        </w:r>
        <w:r w:rsidRPr="00917FC5">
          <w:rPr>
            <w:rStyle w:val="ab"/>
          </w:rPr>
          <w:t>请求过程</w:t>
        </w:r>
        <w:r>
          <w:rPr>
            <w:webHidden/>
          </w:rPr>
          <w:tab/>
        </w:r>
        <w:r>
          <w:rPr>
            <w:webHidden/>
          </w:rPr>
          <w:fldChar w:fldCharType="begin"/>
        </w:r>
        <w:r>
          <w:rPr>
            <w:webHidden/>
          </w:rPr>
          <w:instrText xml:space="preserve"> PAGEREF _Toc16459560 \h </w:instrText>
        </w:r>
        <w:r>
          <w:rPr>
            <w:webHidden/>
          </w:rPr>
        </w:r>
        <w:r>
          <w:rPr>
            <w:webHidden/>
          </w:rPr>
          <w:fldChar w:fldCharType="separate"/>
        </w:r>
        <w:r>
          <w:rPr>
            <w:webHidden/>
          </w:rPr>
          <w:t>16</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61" w:history="1">
        <w:r w:rsidRPr="00917FC5">
          <w:rPr>
            <w:rStyle w:val="ab"/>
          </w:rPr>
          <w:t>5.2.</w:t>
        </w:r>
        <w:r>
          <w:rPr>
            <w:rFonts w:asciiTheme="minorHAnsi" w:eastAsiaTheme="minorEastAsia" w:hAnsiTheme="minorHAnsi" w:cstheme="minorBidi"/>
            <w:smallCaps w:val="0"/>
            <w:sz w:val="21"/>
            <w:szCs w:val="22"/>
          </w:rPr>
          <w:tab/>
        </w:r>
        <w:r w:rsidRPr="00917FC5">
          <w:rPr>
            <w:rStyle w:val="ab"/>
          </w:rPr>
          <w:t>Spring MVC配置</w:t>
        </w:r>
        <w:r>
          <w:rPr>
            <w:webHidden/>
          </w:rPr>
          <w:tab/>
        </w:r>
        <w:r>
          <w:rPr>
            <w:webHidden/>
          </w:rPr>
          <w:fldChar w:fldCharType="begin"/>
        </w:r>
        <w:r>
          <w:rPr>
            <w:webHidden/>
          </w:rPr>
          <w:instrText xml:space="preserve"> PAGEREF _Toc16459561 \h </w:instrText>
        </w:r>
        <w:r>
          <w:rPr>
            <w:webHidden/>
          </w:rPr>
        </w:r>
        <w:r>
          <w:rPr>
            <w:webHidden/>
          </w:rPr>
          <w:fldChar w:fldCharType="separate"/>
        </w:r>
        <w:r>
          <w:rPr>
            <w:webHidden/>
          </w:rPr>
          <w:t>16</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62" w:history="1">
        <w:r w:rsidRPr="00917FC5">
          <w:rPr>
            <w:rStyle w:val="ab"/>
          </w:rPr>
          <w:t>5.2.1.</w:t>
        </w:r>
        <w:r>
          <w:rPr>
            <w:rFonts w:asciiTheme="minorHAnsi" w:eastAsiaTheme="minorEastAsia" w:hAnsiTheme="minorHAnsi" w:cstheme="minorBidi"/>
            <w:i w:val="0"/>
            <w:iCs w:val="0"/>
            <w:sz w:val="21"/>
            <w:szCs w:val="22"/>
          </w:rPr>
          <w:tab/>
        </w:r>
        <w:r w:rsidRPr="00917FC5">
          <w:rPr>
            <w:rStyle w:val="ab"/>
          </w:rPr>
          <w:t>代码配置</w:t>
        </w:r>
        <w:r>
          <w:rPr>
            <w:webHidden/>
          </w:rPr>
          <w:tab/>
        </w:r>
        <w:r>
          <w:rPr>
            <w:webHidden/>
          </w:rPr>
          <w:fldChar w:fldCharType="begin"/>
        </w:r>
        <w:r>
          <w:rPr>
            <w:webHidden/>
          </w:rPr>
          <w:instrText xml:space="preserve"> PAGEREF _Toc16459562 \h </w:instrText>
        </w:r>
        <w:r>
          <w:rPr>
            <w:webHidden/>
          </w:rPr>
        </w:r>
        <w:r>
          <w:rPr>
            <w:webHidden/>
          </w:rPr>
          <w:fldChar w:fldCharType="separate"/>
        </w:r>
        <w:r>
          <w:rPr>
            <w:webHidden/>
          </w:rPr>
          <w:t>16</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63" w:history="1">
        <w:r w:rsidRPr="00917FC5">
          <w:rPr>
            <w:rStyle w:val="ab"/>
          </w:rPr>
          <w:t>5.2.2.</w:t>
        </w:r>
        <w:r>
          <w:rPr>
            <w:rFonts w:asciiTheme="minorHAnsi" w:eastAsiaTheme="minorEastAsia" w:hAnsiTheme="minorHAnsi" w:cstheme="minorBidi"/>
            <w:i w:val="0"/>
            <w:iCs w:val="0"/>
            <w:sz w:val="21"/>
            <w:szCs w:val="22"/>
          </w:rPr>
          <w:tab/>
        </w:r>
        <w:r w:rsidRPr="00917FC5">
          <w:rPr>
            <w:rStyle w:val="ab"/>
          </w:rPr>
          <w:t>启用SpringMVC</w:t>
        </w:r>
        <w:r>
          <w:rPr>
            <w:webHidden/>
          </w:rPr>
          <w:tab/>
        </w:r>
        <w:r>
          <w:rPr>
            <w:webHidden/>
          </w:rPr>
          <w:fldChar w:fldCharType="begin"/>
        </w:r>
        <w:r>
          <w:rPr>
            <w:webHidden/>
          </w:rPr>
          <w:instrText xml:space="preserve"> PAGEREF _Toc16459563 \h </w:instrText>
        </w:r>
        <w:r>
          <w:rPr>
            <w:webHidden/>
          </w:rPr>
        </w:r>
        <w:r>
          <w:rPr>
            <w:webHidden/>
          </w:rPr>
          <w:fldChar w:fldCharType="separate"/>
        </w:r>
        <w:r>
          <w:rPr>
            <w:webHidden/>
          </w:rPr>
          <w:t>17</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64" w:history="1">
        <w:r w:rsidRPr="00917FC5">
          <w:rPr>
            <w:rStyle w:val="ab"/>
          </w:rPr>
          <w:t>5.3.</w:t>
        </w:r>
        <w:r>
          <w:rPr>
            <w:rFonts w:asciiTheme="minorHAnsi" w:eastAsiaTheme="minorEastAsia" w:hAnsiTheme="minorHAnsi" w:cstheme="minorBidi"/>
            <w:smallCaps w:val="0"/>
            <w:sz w:val="21"/>
            <w:szCs w:val="22"/>
          </w:rPr>
          <w:tab/>
        </w:r>
        <w:r w:rsidRPr="00917FC5">
          <w:rPr>
            <w:rStyle w:val="ab"/>
          </w:rPr>
          <w:t>控制器编写</w:t>
        </w:r>
        <w:r>
          <w:rPr>
            <w:webHidden/>
          </w:rPr>
          <w:tab/>
        </w:r>
        <w:r>
          <w:rPr>
            <w:webHidden/>
          </w:rPr>
          <w:fldChar w:fldCharType="begin"/>
        </w:r>
        <w:r>
          <w:rPr>
            <w:webHidden/>
          </w:rPr>
          <w:instrText xml:space="preserve"> PAGEREF _Toc16459564 \h </w:instrText>
        </w:r>
        <w:r>
          <w:rPr>
            <w:webHidden/>
          </w:rPr>
        </w:r>
        <w:r>
          <w:rPr>
            <w:webHidden/>
          </w:rPr>
          <w:fldChar w:fldCharType="separate"/>
        </w:r>
        <w:r>
          <w:rPr>
            <w:webHidden/>
          </w:rPr>
          <w:t>18</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65" w:history="1">
        <w:r w:rsidRPr="00917FC5">
          <w:rPr>
            <w:rStyle w:val="ab"/>
          </w:rPr>
          <w:t>5.3.1.</w:t>
        </w:r>
        <w:r>
          <w:rPr>
            <w:rFonts w:asciiTheme="minorHAnsi" w:eastAsiaTheme="minorEastAsia" w:hAnsiTheme="minorHAnsi" w:cstheme="minorBidi"/>
            <w:i w:val="0"/>
            <w:iCs w:val="0"/>
            <w:sz w:val="21"/>
            <w:szCs w:val="22"/>
          </w:rPr>
          <w:tab/>
        </w:r>
        <w:r w:rsidRPr="00917FC5">
          <w:rPr>
            <w:rStyle w:val="ab"/>
          </w:rPr>
          <w:t>传递模型数据到视图</w:t>
        </w:r>
        <w:r>
          <w:rPr>
            <w:webHidden/>
          </w:rPr>
          <w:tab/>
        </w:r>
        <w:r>
          <w:rPr>
            <w:webHidden/>
          </w:rPr>
          <w:fldChar w:fldCharType="begin"/>
        </w:r>
        <w:r>
          <w:rPr>
            <w:webHidden/>
          </w:rPr>
          <w:instrText xml:space="preserve"> PAGEREF _Toc16459565 \h </w:instrText>
        </w:r>
        <w:r>
          <w:rPr>
            <w:webHidden/>
          </w:rPr>
        </w:r>
        <w:r>
          <w:rPr>
            <w:webHidden/>
          </w:rPr>
          <w:fldChar w:fldCharType="separate"/>
        </w:r>
        <w:r>
          <w:rPr>
            <w:webHidden/>
          </w:rPr>
          <w:t>19</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66" w:history="1">
        <w:r w:rsidRPr="00917FC5">
          <w:rPr>
            <w:rStyle w:val="ab"/>
          </w:rPr>
          <w:t>5.3.2.</w:t>
        </w:r>
        <w:r>
          <w:rPr>
            <w:rFonts w:asciiTheme="minorHAnsi" w:eastAsiaTheme="minorEastAsia" w:hAnsiTheme="minorHAnsi" w:cstheme="minorBidi"/>
            <w:i w:val="0"/>
            <w:iCs w:val="0"/>
            <w:sz w:val="21"/>
            <w:szCs w:val="22"/>
          </w:rPr>
          <w:tab/>
        </w:r>
        <w:r w:rsidRPr="00917FC5">
          <w:rPr>
            <w:rStyle w:val="ab"/>
          </w:rPr>
          <w:t>接受请求参数</w:t>
        </w:r>
        <w:r>
          <w:rPr>
            <w:webHidden/>
          </w:rPr>
          <w:tab/>
        </w:r>
        <w:r>
          <w:rPr>
            <w:webHidden/>
          </w:rPr>
          <w:fldChar w:fldCharType="begin"/>
        </w:r>
        <w:r>
          <w:rPr>
            <w:webHidden/>
          </w:rPr>
          <w:instrText xml:space="preserve"> PAGEREF _Toc16459566 \h </w:instrText>
        </w:r>
        <w:r>
          <w:rPr>
            <w:webHidden/>
          </w:rPr>
        </w:r>
        <w:r>
          <w:rPr>
            <w:webHidden/>
          </w:rPr>
          <w:fldChar w:fldCharType="separate"/>
        </w:r>
        <w:r>
          <w:rPr>
            <w:webHidden/>
          </w:rPr>
          <w:t>19</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67" w:history="1">
        <w:r w:rsidRPr="00917FC5">
          <w:rPr>
            <w:rStyle w:val="ab"/>
          </w:rPr>
          <w:t>5.3.3.</w:t>
        </w:r>
        <w:r>
          <w:rPr>
            <w:rFonts w:asciiTheme="minorHAnsi" w:eastAsiaTheme="minorEastAsia" w:hAnsiTheme="minorHAnsi" w:cstheme="minorBidi"/>
            <w:i w:val="0"/>
            <w:iCs w:val="0"/>
            <w:sz w:val="21"/>
            <w:szCs w:val="22"/>
          </w:rPr>
          <w:tab/>
        </w:r>
        <w:r w:rsidRPr="00917FC5">
          <w:rPr>
            <w:rStyle w:val="ab"/>
          </w:rPr>
          <w:t>处理表单</w:t>
        </w:r>
        <w:r>
          <w:rPr>
            <w:webHidden/>
          </w:rPr>
          <w:tab/>
        </w:r>
        <w:r>
          <w:rPr>
            <w:webHidden/>
          </w:rPr>
          <w:fldChar w:fldCharType="begin"/>
        </w:r>
        <w:r>
          <w:rPr>
            <w:webHidden/>
          </w:rPr>
          <w:instrText xml:space="preserve"> PAGEREF _Toc16459567 \h </w:instrText>
        </w:r>
        <w:r>
          <w:rPr>
            <w:webHidden/>
          </w:rPr>
        </w:r>
        <w:r>
          <w:rPr>
            <w:webHidden/>
          </w:rPr>
          <w:fldChar w:fldCharType="separate"/>
        </w:r>
        <w:r>
          <w:rPr>
            <w:webHidden/>
          </w:rPr>
          <w:t>19</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68" w:history="1">
        <w:r w:rsidRPr="00917FC5">
          <w:rPr>
            <w:rStyle w:val="ab"/>
          </w:rPr>
          <w:t>5.3.4.</w:t>
        </w:r>
        <w:r>
          <w:rPr>
            <w:rFonts w:asciiTheme="minorHAnsi" w:eastAsiaTheme="minorEastAsia" w:hAnsiTheme="minorHAnsi" w:cstheme="minorBidi"/>
            <w:i w:val="0"/>
            <w:iCs w:val="0"/>
            <w:sz w:val="21"/>
            <w:szCs w:val="22"/>
          </w:rPr>
          <w:tab/>
        </w:r>
        <w:r w:rsidRPr="00917FC5">
          <w:rPr>
            <w:rStyle w:val="ab"/>
          </w:rPr>
          <w:t>表单验证</w:t>
        </w:r>
        <w:r>
          <w:rPr>
            <w:webHidden/>
          </w:rPr>
          <w:tab/>
        </w:r>
        <w:r>
          <w:rPr>
            <w:webHidden/>
          </w:rPr>
          <w:fldChar w:fldCharType="begin"/>
        </w:r>
        <w:r>
          <w:rPr>
            <w:webHidden/>
          </w:rPr>
          <w:instrText xml:space="preserve"> PAGEREF _Toc16459568 \h </w:instrText>
        </w:r>
        <w:r>
          <w:rPr>
            <w:webHidden/>
          </w:rPr>
        </w:r>
        <w:r>
          <w:rPr>
            <w:webHidden/>
          </w:rPr>
          <w:fldChar w:fldCharType="separate"/>
        </w:r>
        <w:r>
          <w:rPr>
            <w:webHidden/>
          </w:rPr>
          <w:t>20</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69" w:history="1">
        <w:r w:rsidRPr="00917FC5">
          <w:rPr>
            <w:rStyle w:val="ab"/>
          </w:rPr>
          <w:t>6.</w:t>
        </w:r>
        <w:r>
          <w:rPr>
            <w:rFonts w:asciiTheme="minorHAnsi" w:eastAsiaTheme="minorEastAsia" w:hAnsiTheme="minorHAnsi" w:cstheme="minorBidi"/>
            <w:b w:val="0"/>
            <w:bCs w:val="0"/>
            <w:caps w:val="0"/>
            <w:sz w:val="21"/>
            <w:szCs w:val="22"/>
          </w:rPr>
          <w:tab/>
        </w:r>
        <w:r w:rsidRPr="00917FC5">
          <w:rPr>
            <w:rStyle w:val="ab"/>
          </w:rPr>
          <w:t>视图</w:t>
        </w:r>
        <w:r>
          <w:rPr>
            <w:webHidden/>
          </w:rPr>
          <w:tab/>
        </w:r>
        <w:r>
          <w:rPr>
            <w:webHidden/>
          </w:rPr>
          <w:fldChar w:fldCharType="begin"/>
        </w:r>
        <w:r>
          <w:rPr>
            <w:webHidden/>
          </w:rPr>
          <w:instrText xml:space="preserve"> PAGEREF _Toc16459569 \h </w:instrText>
        </w:r>
        <w:r>
          <w:rPr>
            <w:webHidden/>
          </w:rPr>
        </w:r>
        <w:r>
          <w:rPr>
            <w:webHidden/>
          </w:rPr>
          <w:fldChar w:fldCharType="separate"/>
        </w:r>
        <w:r>
          <w:rPr>
            <w:webHidden/>
          </w:rPr>
          <w:t>21</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70" w:history="1">
        <w:r w:rsidRPr="00917FC5">
          <w:rPr>
            <w:rStyle w:val="ab"/>
          </w:rPr>
          <w:t>6.1.</w:t>
        </w:r>
        <w:r>
          <w:rPr>
            <w:rFonts w:asciiTheme="minorHAnsi" w:eastAsiaTheme="minorEastAsia" w:hAnsiTheme="minorHAnsi" w:cstheme="minorBidi"/>
            <w:smallCaps w:val="0"/>
            <w:sz w:val="21"/>
            <w:szCs w:val="22"/>
          </w:rPr>
          <w:tab/>
        </w:r>
        <w:r w:rsidRPr="00917FC5">
          <w:rPr>
            <w:rStyle w:val="ab"/>
          </w:rPr>
          <w:t>视图解析</w:t>
        </w:r>
        <w:r>
          <w:rPr>
            <w:webHidden/>
          </w:rPr>
          <w:tab/>
        </w:r>
        <w:r>
          <w:rPr>
            <w:webHidden/>
          </w:rPr>
          <w:fldChar w:fldCharType="begin"/>
        </w:r>
        <w:r>
          <w:rPr>
            <w:webHidden/>
          </w:rPr>
          <w:instrText xml:space="preserve"> PAGEREF _Toc16459570 \h </w:instrText>
        </w:r>
        <w:r>
          <w:rPr>
            <w:webHidden/>
          </w:rPr>
        </w:r>
        <w:r>
          <w:rPr>
            <w:webHidden/>
          </w:rPr>
          <w:fldChar w:fldCharType="separate"/>
        </w:r>
        <w:r>
          <w:rPr>
            <w:webHidden/>
          </w:rPr>
          <w:t>21</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71" w:history="1">
        <w:r w:rsidRPr="00917FC5">
          <w:rPr>
            <w:rStyle w:val="ab"/>
          </w:rPr>
          <w:t>6.2.</w:t>
        </w:r>
        <w:r>
          <w:rPr>
            <w:rFonts w:asciiTheme="minorHAnsi" w:eastAsiaTheme="minorEastAsia" w:hAnsiTheme="minorHAnsi" w:cstheme="minorBidi"/>
            <w:smallCaps w:val="0"/>
            <w:sz w:val="21"/>
            <w:szCs w:val="22"/>
          </w:rPr>
          <w:tab/>
        </w:r>
        <w:r w:rsidRPr="00917FC5">
          <w:rPr>
            <w:rStyle w:val="ab"/>
          </w:rPr>
          <w:t>JSP视图创建</w:t>
        </w:r>
        <w:r>
          <w:rPr>
            <w:webHidden/>
          </w:rPr>
          <w:tab/>
        </w:r>
        <w:r>
          <w:rPr>
            <w:webHidden/>
          </w:rPr>
          <w:fldChar w:fldCharType="begin"/>
        </w:r>
        <w:r>
          <w:rPr>
            <w:webHidden/>
          </w:rPr>
          <w:instrText xml:space="preserve"> PAGEREF _Toc16459571 \h </w:instrText>
        </w:r>
        <w:r>
          <w:rPr>
            <w:webHidden/>
          </w:rPr>
        </w:r>
        <w:r>
          <w:rPr>
            <w:webHidden/>
          </w:rPr>
          <w:fldChar w:fldCharType="separate"/>
        </w:r>
        <w:r>
          <w:rPr>
            <w:webHidden/>
          </w:rPr>
          <w:t>21</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72" w:history="1">
        <w:r w:rsidRPr="00917FC5">
          <w:rPr>
            <w:rStyle w:val="ab"/>
          </w:rPr>
          <w:t>6.2.1.</w:t>
        </w:r>
        <w:r>
          <w:rPr>
            <w:rFonts w:asciiTheme="minorHAnsi" w:eastAsiaTheme="minorEastAsia" w:hAnsiTheme="minorHAnsi" w:cstheme="minorBidi"/>
            <w:i w:val="0"/>
            <w:iCs w:val="0"/>
            <w:sz w:val="21"/>
            <w:szCs w:val="22"/>
          </w:rPr>
          <w:tab/>
        </w:r>
        <w:r w:rsidRPr="00917FC5">
          <w:rPr>
            <w:rStyle w:val="ab"/>
          </w:rPr>
          <w:t>配置JSP视图解析</w:t>
        </w:r>
        <w:r>
          <w:rPr>
            <w:webHidden/>
          </w:rPr>
          <w:tab/>
        </w:r>
        <w:r>
          <w:rPr>
            <w:webHidden/>
          </w:rPr>
          <w:fldChar w:fldCharType="begin"/>
        </w:r>
        <w:r>
          <w:rPr>
            <w:webHidden/>
          </w:rPr>
          <w:instrText xml:space="preserve"> PAGEREF _Toc16459572 \h </w:instrText>
        </w:r>
        <w:r>
          <w:rPr>
            <w:webHidden/>
          </w:rPr>
        </w:r>
        <w:r>
          <w:rPr>
            <w:webHidden/>
          </w:rPr>
          <w:fldChar w:fldCharType="separate"/>
        </w:r>
        <w:r>
          <w:rPr>
            <w:webHidden/>
          </w:rPr>
          <w:t>21</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73" w:history="1">
        <w:r w:rsidRPr="00917FC5">
          <w:rPr>
            <w:rStyle w:val="ab"/>
          </w:rPr>
          <w:t>6.2.2.</w:t>
        </w:r>
        <w:r>
          <w:rPr>
            <w:rFonts w:asciiTheme="minorHAnsi" w:eastAsiaTheme="minorEastAsia" w:hAnsiTheme="minorHAnsi" w:cstheme="minorBidi"/>
            <w:i w:val="0"/>
            <w:iCs w:val="0"/>
            <w:sz w:val="21"/>
            <w:szCs w:val="22"/>
          </w:rPr>
          <w:tab/>
        </w:r>
        <w:r w:rsidRPr="00917FC5">
          <w:rPr>
            <w:rStyle w:val="ab"/>
          </w:rPr>
          <w:t>Spring JSP库</w:t>
        </w:r>
        <w:r>
          <w:rPr>
            <w:webHidden/>
          </w:rPr>
          <w:tab/>
        </w:r>
        <w:r>
          <w:rPr>
            <w:webHidden/>
          </w:rPr>
          <w:fldChar w:fldCharType="begin"/>
        </w:r>
        <w:r>
          <w:rPr>
            <w:webHidden/>
          </w:rPr>
          <w:instrText xml:space="preserve"> PAGEREF _Toc16459573 \h </w:instrText>
        </w:r>
        <w:r>
          <w:rPr>
            <w:webHidden/>
          </w:rPr>
        </w:r>
        <w:r>
          <w:rPr>
            <w:webHidden/>
          </w:rPr>
          <w:fldChar w:fldCharType="separate"/>
        </w:r>
        <w:r>
          <w:rPr>
            <w:webHidden/>
          </w:rPr>
          <w:t>21</w:t>
        </w:r>
        <w:r>
          <w:rPr>
            <w:webHidden/>
          </w:rPr>
          <w:fldChar w:fldCharType="end"/>
        </w:r>
      </w:hyperlink>
    </w:p>
    <w:p w:rsidR="00F53855" w:rsidRDefault="00F53855">
      <w:pPr>
        <w:pStyle w:val="TOC4"/>
        <w:tabs>
          <w:tab w:val="left" w:pos="2370"/>
          <w:tab w:val="right" w:leader="dot" w:pos="8834"/>
        </w:tabs>
        <w:ind w:firstLine="480"/>
        <w:rPr>
          <w:rFonts w:asciiTheme="minorHAnsi" w:eastAsiaTheme="minorEastAsia" w:hAnsiTheme="minorHAnsi" w:cstheme="minorBidi"/>
          <w:sz w:val="21"/>
          <w:szCs w:val="22"/>
        </w:rPr>
      </w:pPr>
      <w:hyperlink w:anchor="_Toc16459574" w:history="1">
        <w:r w:rsidRPr="00917FC5">
          <w:rPr>
            <w:rStyle w:val="ab"/>
          </w:rPr>
          <w:t>6.2.2.1.</w:t>
        </w:r>
        <w:r>
          <w:rPr>
            <w:rFonts w:asciiTheme="minorHAnsi" w:eastAsiaTheme="minorEastAsia" w:hAnsiTheme="minorHAnsi" w:cstheme="minorBidi"/>
            <w:sz w:val="21"/>
            <w:szCs w:val="22"/>
          </w:rPr>
          <w:tab/>
        </w:r>
        <w:r w:rsidRPr="00917FC5">
          <w:rPr>
            <w:rStyle w:val="ab"/>
          </w:rPr>
          <w:t>表单绑定模型</w:t>
        </w:r>
        <w:r>
          <w:rPr>
            <w:webHidden/>
          </w:rPr>
          <w:tab/>
        </w:r>
        <w:r>
          <w:rPr>
            <w:webHidden/>
          </w:rPr>
          <w:fldChar w:fldCharType="begin"/>
        </w:r>
        <w:r>
          <w:rPr>
            <w:webHidden/>
          </w:rPr>
          <w:instrText xml:space="preserve"> PAGEREF _Toc16459574 \h </w:instrText>
        </w:r>
        <w:r>
          <w:rPr>
            <w:webHidden/>
          </w:rPr>
        </w:r>
        <w:r>
          <w:rPr>
            <w:webHidden/>
          </w:rPr>
          <w:fldChar w:fldCharType="separate"/>
        </w:r>
        <w:r>
          <w:rPr>
            <w:webHidden/>
          </w:rPr>
          <w:t>21</w:t>
        </w:r>
        <w:r>
          <w:rPr>
            <w:webHidden/>
          </w:rPr>
          <w:fldChar w:fldCharType="end"/>
        </w:r>
      </w:hyperlink>
    </w:p>
    <w:p w:rsidR="00F53855" w:rsidRDefault="00F53855">
      <w:pPr>
        <w:pStyle w:val="TOC4"/>
        <w:tabs>
          <w:tab w:val="left" w:pos="2370"/>
          <w:tab w:val="right" w:leader="dot" w:pos="8834"/>
        </w:tabs>
        <w:ind w:firstLine="480"/>
        <w:rPr>
          <w:rFonts w:asciiTheme="minorHAnsi" w:eastAsiaTheme="minorEastAsia" w:hAnsiTheme="minorHAnsi" w:cstheme="minorBidi"/>
          <w:sz w:val="21"/>
          <w:szCs w:val="22"/>
        </w:rPr>
      </w:pPr>
      <w:hyperlink w:anchor="_Toc16459575" w:history="1">
        <w:r w:rsidRPr="00917FC5">
          <w:rPr>
            <w:rStyle w:val="ab"/>
          </w:rPr>
          <w:t>6.2.2.2.</w:t>
        </w:r>
        <w:r>
          <w:rPr>
            <w:rFonts w:asciiTheme="minorHAnsi" w:eastAsiaTheme="minorEastAsia" w:hAnsiTheme="minorHAnsi" w:cstheme="minorBidi"/>
            <w:sz w:val="21"/>
            <w:szCs w:val="22"/>
          </w:rPr>
          <w:tab/>
        </w:r>
        <w:r w:rsidRPr="00917FC5">
          <w:rPr>
            <w:rStyle w:val="ab"/>
          </w:rPr>
          <w:t>Spring通用标签库</w:t>
        </w:r>
        <w:r>
          <w:rPr>
            <w:webHidden/>
          </w:rPr>
          <w:tab/>
        </w:r>
        <w:r>
          <w:rPr>
            <w:webHidden/>
          </w:rPr>
          <w:fldChar w:fldCharType="begin"/>
        </w:r>
        <w:r>
          <w:rPr>
            <w:webHidden/>
          </w:rPr>
          <w:instrText xml:space="preserve"> PAGEREF _Toc16459575 \h </w:instrText>
        </w:r>
        <w:r>
          <w:rPr>
            <w:webHidden/>
          </w:rPr>
        </w:r>
        <w:r>
          <w:rPr>
            <w:webHidden/>
          </w:rPr>
          <w:fldChar w:fldCharType="separate"/>
        </w:r>
        <w:r>
          <w:rPr>
            <w:webHidden/>
          </w:rPr>
          <w:t>22</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76" w:history="1">
        <w:r w:rsidRPr="00917FC5">
          <w:rPr>
            <w:rStyle w:val="ab"/>
          </w:rPr>
          <w:t>6.3.</w:t>
        </w:r>
        <w:r>
          <w:rPr>
            <w:rFonts w:asciiTheme="minorHAnsi" w:eastAsiaTheme="minorEastAsia" w:hAnsiTheme="minorHAnsi" w:cstheme="minorBidi"/>
            <w:smallCaps w:val="0"/>
            <w:sz w:val="21"/>
            <w:szCs w:val="22"/>
          </w:rPr>
          <w:tab/>
        </w:r>
        <w:r w:rsidRPr="00917FC5">
          <w:rPr>
            <w:rStyle w:val="ab"/>
          </w:rPr>
          <w:t>Apache Tiles</w:t>
        </w:r>
        <w:r>
          <w:rPr>
            <w:webHidden/>
          </w:rPr>
          <w:tab/>
        </w:r>
        <w:r>
          <w:rPr>
            <w:webHidden/>
          </w:rPr>
          <w:fldChar w:fldCharType="begin"/>
        </w:r>
        <w:r>
          <w:rPr>
            <w:webHidden/>
          </w:rPr>
          <w:instrText xml:space="preserve"> PAGEREF _Toc16459576 \h </w:instrText>
        </w:r>
        <w:r>
          <w:rPr>
            <w:webHidden/>
          </w:rPr>
        </w:r>
        <w:r>
          <w:rPr>
            <w:webHidden/>
          </w:rPr>
          <w:fldChar w:fldCharType="separate"/>
        </w:r>
        <w:r>
          <w:rPr>
            <w:webHidden/>
          </w:rPr>
          <w:t>23</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77" w:history="1">
        <w:r w:rsidRPr="00917FC5">
          <w:rPr>
            <w:rStyle w:val="ab"/>
          </w:rPr>
          <w:t>6.4.</w:t>
        </w:r>
        <w:r>
          <w:rPr>
            <w:rFonts w:asciiTheme="minorHAnsi" w:eastAsiaTheme="minorEastAsia" w:hAnsiTheme="minorHAnsi" w:cstheme="minorBidi"/>
            <w:smallCaps w:val="0"/>
            <w:sz w:val="21"/>
            <w:szCs w:val="22"/>
          </w:rPr>
          <w:tab/>
        </w:r>
        <w:r w:rsidRPr="00917FC5">
          <w:rPr>
            <w:rStyle w:val="ab"/>
          </w:rPr>
          <w:t>Thymeleaf</w:t>
        </w:r>
        <w:r>
          <w:rPr>
            <w:webHidden/>
          </w:rPr>
          <w:tab/>
        </w:r>
        <w:r>
          <w:rPr>
            <w:webHidden/>
          </w:rPr>
          <w:fldChar w:fldCharType="begin"/>
        </w:r>
        <w:r>
          <w:rPr>
            <w:webHidden/>
          </w:rPr>
          <w:instrText xml:space="preserve"> PAGEREF _Toc16459577 \h </w:instrText>
        </w:r>
        <w:r>
          <w:rPr>
            <w:webHidden/>
          </w:rPr>
        </w:r>
        <w:r>
          <w:rPr>
            <w:webHidden/>
          </w:rPr>
          <w:fldChar w:fldCharType="separate"/>
        </w:r>
        <w:r>
          <w:rPr>
            <w:webHidden/>
          </w:rPr>
          <w:t>23</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78" w:history="1">
        <w:r w:rsidRPr="00917FC5">
          <w:rPr>
            <w:rStyle w:val="ab"/>
          </w:rPr>
          <w:t>7.</w:t>
        </w:r>
        <w:r>
          <w:rPr>
            <w:rFonts w:asciiTheme="minorHAnsi" w:eastAsiaTheme="minorEastAsia" w:hAnsiTheme="minorHAnsi" w:cstheme="minorBidi"/>
            <w:b w:val="0"/>
            <w:bCs w:val="0"/>
            <w:caps w:val="0"/>
            <w:sz w:val="21"/>
            <w:szCs w:val="22"/>
          </w:rPr>
          <w:tab/>
        </w:r>
        <w:r w:rsidRPr="00917FC5">
          <w:rPr>
            <w:rStyle w:val="ab"/>
          </w:rPr>
          <w:t>SpringMVC 高级技术</w:t>
        </w:r>
        <w:r>
          <w:rPr>
            <w:webHidden/>
          </w:rPr>
          <w:tab/>
        </w:r>
        <w:r>
          <w:rPr>
            <w:webHidden/>
          </w:rPr>
          <w:fldChar w:fldCharType="begin"/>
        </w:r>
        <w:r>
          <w:rPr>
            <w:webHidden/>
          </w:rPr>
          <w:instrText xml:space="preserve"> PAGEREF _Toc16459578 \h </w:instrText>
        </w:r>
        <w:r>
          <w:rPr>
            <w:webHidden/>
          </w:rPr>
        </w:r>
        <w:r>
          <w:rPr>
            <w:webHidden/>
          </w:rPr>
          <w:fldChar w:fldCharType="separate"/>
        </w:r>
        <w:r>
          <w:rPr>
            <w:webHidden/>
          </w:rPr>
          <w:t>24</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79" w:history="1">
        <w:r w:rsidRPr="00917FC5">
          <w:rPr>
            <w:rStyle w:val="ab"/>
          </w:rPr>
          <w:t>7.1.</w:t>
        </w:r>
        <w:r>
          <w:rPr>
            <w:rFonts w:asciiTheme="minorHAnsi" w:eastAsiaTheme="minorEastAsia" w:hAnsiTheme="minorHAnsi" w:cstheme="minorBidi"/>
            <w:smallCaps w:val="0"/>
            <w:sz w:val="21"/>
            <w:szCs w:val="22"/>
          </w:rPr>
          <w:tab/>
        </w:r>
        <w:r w:rsidRPr="00917FC5">
          <w:rPr>
            <w:rStyle w:val="ab"/>
          </w:rPr>
          <w:t>配置其他Servlet、Filter等</w:t>
        </w:r>
        <w:r>
          <w:rPr>
            <w:webHidden/>
          </w:rPr>
          <w:tab/>
        </w:r>
        <w:r>
          <w:rPr>
            <w:webHidden/>
          </w:rPr>
          <w:fldChar w:fldCharType="begin"/>
        </w:r>
        <w:r>
          <w:rPr>
            <w:webHidden/>
          </w:rPr>
          <w:instrText xml:space="preserve"> PAGEREF _Toc16459579 \h </w:instrText>
        </w:r>
        <w:r>
          <w:rPr>
            <w:webHidden/>
          </w:rPr>
        </w:r>
        <w:r>
          <w:rPr>
            <w:webHidden/>
          </w:rPr>
          <w:fldChar w:fldCharType="separate"/>
        </w:r>
        <w:r>
          <w:rPr>
            <w:webHidden/>
          </w:rPr>
          <w:t>24</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80" w:history="1">
        <w:r w:rsidRPr="00917FC5">
          <w:rPr>
            <w:rStyle w:val="ab"/>
          </w:rPr>
          <w:t>7.2.</w:t>
        </w:r>
        <w:r>
          <w:rPr>
            <w:rFonts w:asciiTheme="minorHAnsi" w:eastAsiaTheme="minorEastAsia" w:hAnsiTheme="minorHAnsi" w:cstheme="minorBidi"/>
            <w:smallCaps w:val="0"/>
            <w:sz w:val="21"/>
            <w:szCs w:val="22"/>
          </w:rPr>
          <w:tab/>
        </w:r>
        <w:r w:rsidRPr="00917FC5">
          <w:rPr>
            <w:rStyle w:val="ab"/>
          </w:rPr>
          <w:t>文件上传</w:t>
        </w:r>
        <w:r>
          <w:rPr>
            <w:webHidden/>
          </w:rPr>
          <w:tab/>
        </w:r>
        <w:r>
          <w:rPr>
            <w:webHidden/>
          </w:rPr>
          <w:fldChar w:fldCharType="begin"/>
        </w:r>
        <w:r>
          <w:rPr>
            <w:webHidden/>
          </w:rPr>
          <w:instrText xml:space="preserve"> PAGEREF _Toc16459580 \h </w:instrText>
        </w:r>
        <w:r>
          <w:rPr>
            <w:webHidden/>
          </w:rPr>
        </w:r>
        <w:r>
          <w:rPr>
            <w:webHidden/>
          </w:rPr>
          <w:fldChar w:fldCharType="separate"/>
        </w:r>
        <w:r>
          <w:rPr>
            <w:webHidden/>
          </w:rPr>
          <w:t>24</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81" w:history="1">
        <w:r w:rsidRPr="00917FC5">
          <w:rPr>
            <w:rStyle w:val="ab"/>
          </w:rPr>
          <w:t>7.2.1.</w:t>
        </w:r>
        <w:r>
          <w:rPr>
            <w:rFonts w:asciiTheme="minorHAnsi" w:eastAsiaTheme="minorEastAsia" w:hAnsiTheme="minorHAnsi" w:cstheme="minorBidi"/>
            <w:i w:val="0"/>
            <w:iCs w:val="0"/>
            <w:sz w:val="21"/>
            <w:szCs w:val="22"/>
          </w:rPr>
          <w:tab/>
        </w:r>
        <w:r w:rsidRPr="00917FC5">
          <w:rPr>
            <w:rStyle w:val="ab"/>
          </w:rPr>
          <w:t>HTTP muti-part简介</w:t>
        </w:r>
        <w:r>
          <w:rPr>
            <w:webHidden/>
          </w:rPr>
          <w:tab/>
        </w:r>
        <w:r>
          <w:rPr>
            <w:webHidden/>
          </w:rPr>
          <w:fldChar w:fldCharType="begin"/>
        </w:r>
        <w:r>
          <w:rPr>
            <w:webHidden/>
          </w:rPr>
          <w:instrText xml:space="preserve"> PAGEREF _Toc16459581 \h </w:instrText>
        </w:r>
        <w:r>
          <w:rPr>
            <w:webHidden/>
          </w:rPr>
        </w:r>
        <w:r>
          <w:rPr>
            <w:webHidden/>
          </w:rPr>
          <w:fldChar w:fldCharType="separate"/>
        </w:r>
        <w:r>
          <w:rPr>
            <w:webHidden/>
          </w:rPr>
          <w:t>24</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82" w:history="1">
        <w:r w:rsidRPr="00917FC5">
          <w:rPr>
            <w:rStyle w:val="ab"/>
          </w:rPr>
          <w:t>7.2.2.</w:t>
        </w:r>
        <w:r>
          <w:rPr>
            <w:rFonts w:asciiTheme="minorHAnsi" w:eastAsiaTheme="minorEastAsia" w:hAnsiTheme="minorHAnsi" w:cstheme="minorBidi"/>
            <w:i w:val="0"/>
            <w:iCs w:val="0"/>
            <w:sz w:val="21"/>
            <w:szCs w:val="22"/>
          </w:rPr>
          <w:tab/>
        </w:r>
        <w:r w:rsidRPr="00917FC5">
          <w:rPr>
            <w:rStyle w:val="ab"/>
          </w:rPr>
          <w:t>配置mutipart解析器</w:t>
        </w:r>
        <w:r>
          <w:rPr>
            <w:webHidden/>
          </w:rPr>
          <w:tab/>
        </w:r>
        <w:r>
          <w:rPr>
            <w:webHidden/>
          </w:rPr>
          <w:fldChar w:fldCharType="begin"/>
        </w:r>
        <w:r>
          <w:rPr>
            <w:webHidden/>
          </w:rPr>
          <w:instrText xml:space="preserve"> PAGEREF _Toc16459582 \h </w:instrText>
        </w:r>
        <w:r>
          <w:rPr>
            <w:webHidden/>
          </w:rPr>
        </w:r>
        <w:r>
          <w:rPr>
            <w:webHidden/>
          </w:rPr>
          <w:fldChar w:fldCharType="separate"/>
        </w:r>
        <w:r>
          <w:rPr>
            <w:webHidden/>
          </w:rPr>
          <w:t>24</w:t>
        </w:r>
        <w:r>
          <w:rPr>
            <w:webHidden/>
          </w:rPr>
          <w:fldChar w:fldCharType="end"/>
        </w:r>
      </w:hyperlink>
    </w:p>
    <w:p w:rsidR="00F53855" w:rsidRDefault="00F53855">
      <w:pPr>
        <w:pStyle w:val="TOC3"/>
        <w:tabs>
          <w:tab w:val="left" w:pos="1920"/>
          <w:tab w:val="right" w:leader="dot" w:pos="8834"/>
        </w:tabs>
        <w:ind w:firstLine="480"/>
        <w:rPr>
          <w:rFonts w:asciiTheme="minorHAnsi" w:eastAsiaTheme="minorEastAsia" w:hAnsiTheme="minorHAnsi" w:cstheme="minorBidi"/>
          <w:i w:val="0"/>
          <w:iCs w:val="0"/>
          <w:sz w:val="21"/>
          <w:szCs w:val="22"/>
        </w:rPr>
      </w:pPr>
      <w:hyperlink w:anchor="_Toc16459583" w:history="1">
        <w:r w:rsidRPr="00917FC5">
          <w:rPr>
            <w:rStyle w:val="ab"/>
          </w:rPr>
          <w:t>7.2.3.</w:t>
        </w:r>
        <w:r>
          <w:rPr>
            <w:rFonts w:asciiTheme="minorHAnsi" w:eastAsiaTheme="minorEastAsia" w:hAnsiTheme="minorHAnsi" w:cstheme="minorBidi"/>
            <w:i w:val="0"/>
            <w:iCs w:val="0"/>
            <w:sz w:val="21"/>
            <w:szCs w:val="22"/>
          </w:rPr>
          <w:tab/>
        </w:r>
        <w:r w:rsidRPr="00917FC5">
          <w:rPr>
            <w:rStyle w:val="ab"/>
          </w:rPr>
          <w:t>处理muti-part请求</w:t>
        </w:r>
        <w:r>
          <w:rPr>
            <w:webHidden/>
          </w:rPr>
          <w:tab/>
        </w:r>
        <w:r>
          <w:rPr>
            <w:webHidden/>
          </w:rPr>
          <w:fldChar w:fldCharType="begin"/>
        </w:r>
        <w:r>
          <w:rPr>
            <w:webHidden/>
          </w:rPr>
          <w:instrText xml:space="preserve"> PAGEREF _Toc16459583 \h </w:instrText>
        </w:r>
        <w:r>
          <w:rPr>
            <w:webHidden/>
          </w:rPr>
        </w:r>
        <w:r>
          <w:rPr>
            <w:webHidden/>
          </w:rPr>
          <w:fldChar w:fldCharType="separate"/>
        </w:r>
        <w:r>
          <w:rPr>
            <w:webHidden/>
          </w:rPr>
          <w:t>25</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84" w:history="1">
        <w:r w:rsidRPr="00917FC5">
          <w:rPr>
            <w:rStyle w:val="ab"/>
          </w:rPr>
          <w:t>7.3.</w:t>
        </w:r>
        <w:r>
          <w:rPr>
            <w:rFonts w:asciiTheme="minorHAnsi" w:eastAsiaTheme="minorEastAsia" w:hAnsiTheme="minorHAnsi" w:cstheme="minorBidi"/>
            <w:smallCaps w:val="0"/>
            <w:sz w:val="21"/>
            <w:szCs w:val="22"/>
          </w:rPr>
          <w:tab/>
        </w:r>
        <w:r w:rsidRPr="00917FC5">
          <w:rPr>
            <w:rStyle w:val="ab"/>
          </w:rPr>
          <w:t>异常处理</w:t>
        </w:r>
        <w:r>
          <w:rPr>
            <w:webHidden/>
          </w:rPr>
          <w:tab/>
        </w:r>
        <w:r>
          <w:rPr>
            <w:webHidden/>
          </w:rPr>
          <w:fldChar w:fldCharType="begin"/>
        </w:r>
        <w:r>
          <w:rPr>
            <w:webHidden/>
          </w:rPr>
          <w:instrText xml:space="preserve"> PAGEREF _Toc16459584 \h </w:instrText>
        </w:r>
        <w:r>
          <w:rPr>
            <w:webHidden/>
          </w:rPr>
        </w:r>
        <w:r>
          <w:rPr>
            <w:webHidden/>
          </w:rPr>
          <w:fldChar w:fldCharType="separate"/>
        </w:r>
        <w:r>
          <w:rPr>
            <w:webHidden/>
          </w:rPr>
          <w:t>26</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85" w:history="1">
        <w:r w:rsidRPr="00917FC5">
          <w:rPr>
            <w:rStyle w:val="ab"/>
          </w:rPr>
          <w:t>7.4.</w:t>
        </w:r>
        <w:r>
          <w:rPr>
            <w:rFonts w:asciiTheme="minorHAnsi" w:eastAsiaTheme="minorEastAsia" w:hAnsiTheme="minorHAnsi" w:cstheme="minorBidi"/>
            <w:smallCaps w:val="0"/>
            <w:sz w:val="21"/>
            <w:szCs w:val="22"/>
          </w:rPr>
          <w:tab/>
        </w:r>
        <w:r w:rsidRPr="00917FC5">
          <w:rPr>
            <w:rStyle w:val="ab"/>
          </w:rPr>
          <w:t>Flash属性</w:t>
        </w:r>
        <w:r>
          <w:rPr>
            <w:webHidden/>
          </w:rPr>
          <w:tab/>
        </w:r>
        <w:r>
          <w:rPr>
            <w:webHidden/>
          </w:rPr>
          <w:fldChar w:fldCharType="begin"/>
        </w:r>
        <w:r>
          <w:rPr>
            <w:webHidden/>
          </w:rPr>
          <w:instrText xml:space="preserve"> PAGEREF _Toc16459585 \h </w:instrText>
        </w:r>
        <w:r>
          <w:rPr>
            <w:webHidden/>
          </w:rPr>
        </w:r>
        <w:r>
          <w:rPr>
            <w:webHidden/>
          </w:rPr>
          <w:fldChar w:fldCharType="separate"/>
        </w:r>
        <w:r>
          <w:rPr>
            <w:webHidden/>
          </w:rPr>
          <w:t>26</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86" w:history="1">
        <w:r w:rsidRPr="00917FC5">
          <w:rPr>
            <w:rStyle w:val="ab"/>
          </w:rPr>
          <w:t>8.</w:t>
        </w:r>
        <w:r>
          <w:rPr>
            <w:rFonts w:asciiTheme="minorHAnsi" w:eastAsiaTheme="minorEastAsia" w:hAnsiTheme="minorHAnsi" w:cstheme="minorBidi"/>
            <w:b w:val="0"/>
            <w:bCs w:val="0"/>
            <w:caps w:val="0"/>
            <w:sz w:val="21"/>
            <w:szCs w:val="22"/>
          </w:rPr>
          <w:tab/>
        </w:r>
        <w:r w:rsidRPr="00917FC5">
          <w:rPr>
            <w:rStyle w:val="ab"/>
          </w:rPr>
          <w:t>Spring Security</w:t>
        </w:r>
        <w:r>
          <w:rPr>
            <w:webHidden/>
          </w:rPr>
          <w:tab/>
        </w:r>
        <w:r>
          <w:rPr>
            <w:webHidden/>
          </w:rPr>
          <w:fldChar w:fldCharType="begin"/>
        </w:r>
        <w:r>
          <w:rPr>
            <w:webHidden/>
          </w:rPr>
          <w:instrText xml:space="preserve"> PAGEREF _Toc16459586 \h </w:instrText>
        </w:r>
        <w:r>
          <w:rPr>
            <w:webHidden/>
          </w:rPr>
        </w:r>
        <w:r>
          <w:rPr>
            <w:webHidden/>
          </w:rPr>
          <w:fldChar w:fldCharType="separate"/>
        </w:r>
        <w:r>
          <w:rPr>
            <w:webHidden/>
          </w:rPr>
          <w:t>27</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87" w:history="1">
        <w:r w:rsidRPr="00917FC5">
          <w:rPr>
            <w:rStyle w:val="ab"/>
          </w:rPr>
          <w:t>8.1.</w:t>
        </w:r>
        <w:r>
          <w:rPr>
            <w:rFonts w:asciiTheme="minorHAnsi" w:eastAsiaTheme="minorEastAsia" w:hAnsiTheme="minorHAnsi" w:cstheme="minorBidi"/>
            <w:smallCaps w:val="0"/>
            <w:sz w:val="21"/>
            <w:szCs w:val="22"/>
          </w:rPr>
          <w:tab/>
        </w:r>
        <w:r w:rsidRPr="00917FC5">
          <w:rPr>
            <w:rStyle w:val="ab"/>
          </w:rPr>
          <w:t>Spring Security的模块</w:t>
        </w:r>
        <w:r>
          <w:rPr>
            <w:webHidden/>
          </w:rPr>
          <w:tab/>
        </w:r>
        <w:r>
          <w:rPr>
            <w:webHidden/>
          </w:rPr>
          <w:fldChar w:fldCharType="begin"/>
        </w:r>
        <w:r>
          <w:rPr>
            <w:webHidden/>
          </w:rPr>
          <w:instrText xml:space="preserve"> PAGEREF _Toc16459587 \h </w:instrText>
        </w:r>
        <w:r>
          <w:rPr>
            <w:webHidden/>
          </w:rPr>
        </w:r>
        <w:r>
          <w:rPr>
            <w:webHidden/>
          </w:rPr>
          <w:fldChar w:fldCharType="separate"/>
        </w:r>
        <w:r>
          <w:rPr>
            <w:webHidden/>
          </w:rPr>
          <w:t>27</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88" w:history="1">
        <w:r w:rsidRPr="00917FC5">
          <w:rPr>
            <w:rStyle w:val="ab"/>
          </w:rPr>
          <w:t>8.2.</w:t>
        </w:r>
        <w:r>
          <w:rPr>
            <w:rFonts w:asciiTheme="minorHAnsi" w:eastAsiaTheme="minorEastAsia" w:hAnsiTheme="minorHAnsi" w:cstheme="minorBidi"/>
            <w:smallCaps w:val="0"/>
            <w:sz w:val="21"/>
            <w:szCs w:val="22"/>
          </w:rPr>
          <w:tab/>
        </w:r>
        <w:r w:rsidRPr="00917FC5">
          <w:rPr>
            <w:rStyle w:val="ab"/>
          </w:rPr>
          <w:t>配置</w:t>
        </w:r>
        <w:r>
          <w:rPr>
            <w:webHidden/>
          </w:rPr>
          <w:tab/>
        </w:r>
        <w:r>
          <w:rPr>
            <w:webHidden/>
          </w:rPr>
          <w:fldChar w:fldCharType="begin"/>
        </w:r>
        <w:r>
          <w:rPr>
            <w:webHidden/>
          </w:rPr>
          <w:instrText xml:space="preserve"> PAGEREF _Toc16459588 \h </w:instrText>
        </w:r>
        <w:r>
          <w:rPr>
            <w:webHidden/>
          </w:rPr>
        </w:r>
        <w:r>
          <w:rPr>
            <w:webHidden/>
          </w:rPr>
          <w:fldChar w:fldCharType="separate"/>
        </w:r>
        <w:r>
          <w:rPr>
            <w:webHidden/>
          </w:rPr>
          <w:t>27</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89" w:history="1">
        <w:r w:rsidRPr="00917FC5">
          <w:rPr>
            <w:rStyle w:val="ab"/>
          </w:rPr>
          <w:t>8.3.</w:t>
        </w:r>
        <w:r>
          <w:rPr>
            <w:rFonts w:asciiTheme="minorHAnsi" w:eastAsiaTheme="minorEastAsia" w:hAnsiTheme="minorHAnsi" w:cstheme="minorBidi"/>
            <w:smallCaps w:val="0"/>
            <w:sz w:val="21"/>
            <w:szCs w:val="22"/>
          </w:rPr>
          <w:tab/>
        </w:r>
        <w:r w:rsidRPr="00917FC5">
          <w:rPr>
            <w:rStyle w:val="ab"/>
          </w:rPr>
          <w:t>其他</w:t>
        </w:r>
        <w:r>
          <w:rPr>
            <w:webHidden/>
          </w:rPr>
          <w:tab/>
        </w:r>
        <w:r>
          <w:rPr>
            <w:webHidden/>
          </w:rPr>
          <w:fldChar w:fldCharType="begin"/>
        </w:r>
        <w:r>
          <w:rPr>
            <w:webHidden/>
          </w:rPr>
          <w:instrText xml:space="preserve"> PAGEREF _Toc16459589 \h </w:instrText>
        </w:r>
        <w:r>
          <w:rPr>
            <w:webHidden/>
          </w:rPr>
        </w:r>
        <w:r>
          <w:rPr>
            <w:webHidden/>
          </w:rPr>
          <w:fldChar w:fldCharType="separate"/>
        </w:r>
        <w:r>
          <w:rPr>
            <w:webHidden/>
          </w:rPr>
          <w:t>28</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90" w:history="1">
        <w:r w:rsidRPr="00917FC5">
          <w:rPr>
            <w:rStyle w:val="ab"/>
          </w:rPr>
          <w:t>9.</w:t>
        </w:r>
        <w:r>
          <w:rPr>
            <w:rFonts w:asciiTheme="minorHAnsi" w:eastAsiaTheme="minorEastAsia" w:hAnsiTheme="minorHAnsi" w:cstheme="minorBidi"/>
            <w:b w:val="0"/>
            <w:bCs w:val="0"/>
            <w:caps w:val="0"/>
            <w:sz w:val="21"/>
            <w:szCs w:val="22"/>
          </w:rPr>
          <w:tab/>
        </w:r>
        <w:r w:rsidRPr="00917FC5">
          <w:rPr>
            <w:rStyle w:val="ab"/>
          </w:rPr>
          <w:t>Spring JDBC</w:t>
        </w:r>
        <w:r>
          <w:rPr>
            <w:webHidden/>
          </w:rPr>
          <w:tab/>
        </w:r>
        <w:r>
          <w:rPr>
            <w:webHidden/>
          </w:rPr>
          <w:fldChar w:fldCharType="begin"/>
        </w:r>
        <w:r>
          <w:rPr>
            <w:webHidden/>
          </w:rPr>
          <w:instrText xml:space="preserve"> PAGEREF _Toc16459590 \h </w:instrText>
        </w:r>
        <w:r>
          <w:rPr>
            <w:webHidden/>
          </w:rPr>
        </w:r>
        <w:r>
          <w:rPr>
            <w:webHidden/>
          </w:rPr>
          <w:fldChar w:fldCharType="separate"/>
        </w:r>
        <w:r>
          <w:rPr>
            <w:webHidden/>
          </w:rPr>
          <w:t>29</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91" w:history="1">
        <w:r w:rsidRPr="00917FC5">
          <w:rPr>
            <w:rStyle w:val="ab"/>
          </w:rPr>
          <w:t>9.1.</w:t>
        </w:r>
        <w:r>
          <w:rPr>
            <w:rFonts w:asciiTheme="minorHAnsi" w:eastAsiaTheme="minorEastAsia" w:hAnsiTheme="minorHAnsi" w:cstheme="minorBidi"/>
            <w:smallCaps w:val="0"/>
            <w:sz w:val="21"/>
            <w:szCs w:val="22"/>
          </w:rPr>
          <w:tab/>
        </w:r>
        <w:r w:rsidRPr="00917FC5">
          <w:rPr>
            <w:rStyle w:val="ab"/>
          </w:rPr>
          <w:t>Spring数据访问设计</w:t>
        </w:r>
        <w:r>
          <w:rPr>
            <w:webHidden/>
          </w:rPr>
          <w:tab/>
        </w:r>
        <w:r>
          <w:rPr>
            <w:webHidden/>
          </w:rPr>
          <w:fldChar w:fldCharType="begin"/>
        </w:r>
        <w:r>
          <w:rPr>
            <w:webHidden/>
          </w:rPr>
          <w:instrText xml:space="preserve"> PAGEREF _Toc16459591 \h </w:instrText>
        </w:r>
        <w:r>
          <w:rPr>
            <w:webHidden/>
          </w:rPr>
        </w:r>
        <w:r>
          <w:rPr>
            <w:webHidden/>
          </w:rPr>
          <w:fldChar w:fldCharType="separate"/>
        </w:r>
        <w:r>
          <w:rPr>
            <w:webHidden/>
          </w:rPr>
          <w:t>29</w:t>
        </w:r>
        <w:r>
          <w:rPr>
            <w:webHidden/>
          </w:rPr>
          <w:fldChar w:fldCharType="end"/>
        </w:r>
      </w:hyperlink>
    </w:p>
    <w:p w:rsidR="00F53855" w:rsidRDefault="00F53855">
      <w:pPr>
        <w:pStyle w:val="TOC2"/>
        <w:tabs>
          <w:tab w:val="left" w:pos="1440"/>
          <w:tab w:val="right" w:leader="dot" w:pos="8834"/>
        </w:tabs>
        <w:ind w:firstLine="480"/>
        <w:rPr>
          <w:rFonts w:asciiTheme="minorHAnsi" w:eastAsiaTheme="minorEastAsia" w:hAnsiTheme="minorHAnsi" w:cstheme="minorBidi"/>
          <w:smallCaps w:val="0"/>
          <w:sz w:val="21"/>
          <w:szCs w:val="22"/>
        </w:rPr>
      </w:pPr>
      <w:hyperlink w:anchor="_Toc16459592" w:history="1">
        <w:r w:rsidRPr="00917FC5">
          <w:rPr>
            <w:rStyle w:val="ab"/>
          </w:rPr>
          <w:t>9.2.</w:t>
        </w:r>
        <w:r>
          <w:rPr>
            <w:rFonts w:asciiTheme="minorHAnsi" w:eastAsiaTheme="minorEastAsia" w:hAnsiTheme="minorHAnsi" w:cstheme="minorBidi"/>
            <w:smallCaps w:val="0"/>
            <w:sz w:val="21"/>
            <w:szCs w:val="22"/>
          </w:rPr>
          <w:tab/>
        </w:r>
        <w:r w:rsidRPr="00917FC5">
          <w:rPr>
            <w:rStyle w:val="ab"/>
          </w:rPr>
          <w:t>使用SpringJDBC</w:t>
        </w:r>
        <w:r>
          <w:rPr>
            <w:webHidden/>
          </w:rPr>
          <w:tab/>
        </w:r>
        <w:r>
          <w:rPr>
            <w:webHidden/>
          </w:rPr>
          <w:fldChar w:fldCharType="begin"/>
        </w:r>
        <w:r>
          <w:rPr>
            <w:webHidden/>
          </w:rPr>
          <w:instrText xml:space="preserve"> PAGEREF _Toc16459592 \h </w:instrText>
        </w:r>
        <w:r>
          <w:rPr>
            <w:webHidden/>
          </w:rPr>
        </w:r>
        <w:r>
          <w:rPr>
            <w:webHidden/>
          </w:rPr>
          <w:fldChar w:fldCharType="separate"/>
        </w:r>
        <w:r>
          <w:rPr>
            <w:webHidden/>
          </w:rPr>
          <w:t>29</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593" w:history="1">
        <w:r w:rsidRPr="00917FC5">
          <w:rPr>
            <w:rStyle w:val="ab"/>
          </w:rPr>
          <w:t>10.</w:t>
        </w:r>
        <w:r>
          <w:rPr>
            <w:rFonts w:asciiTheme="minorHAnsi" w:eastAsiaTheme="minorEastAsia" w:hAnsiTheme="minorHAnsi" w:cstheme="minorBidi"/>
            <w:b w:val="0"/>
            <w:bCs w:val="0"/>
            <w:caps w:val="0"/>
            <w:sz w:val="21"/>
            <w:szCs w:val="22"/>
          </w:rPr>
          <w:tab/>
        </w:r>
        <w:r w:rsidRPr="00917FC5">
          <w:rPr>
            <w:rStyle w:val="ab"/>
          </w:rPr>
          <w:t>Spring事务管理</w:t>
        </w:r>
        <w:r>
          <w:rPr>
            <w:webHidden/>
          </w:rPr>
          <w:tab/>
        </w:r>
        <w:r>
          <w:rPr>
            <w:webHidden/>
          </w:rPr>
          <w:fldChar w:fldCharType="begin"/>
        </w:r>
        <w:r>
          <w:rPr>
            <w:webHidden/>
          </w:rPr>
          <w:instrText xml:space="preserve"> PAGEREF _Toc16459593 \h </w:instrText>
        </w:r>
        <w:r>
          <w:rPr>
            <w:webHidden/>
          </w:rPr>
        </w:r>
        <w:r>
          <w:rPr>
            <w:webHidden/>
          </w:rPr>
          <w:fldChar w:fldCharType="separate"/>
        </w:r>
        <w:r>
          <w:rPr>
            <w:webHidden/>
          </w:rPr>
          <w:t>31</w:t>
        </w:r>
        <w:r>
          <w:rPr>
            <w:webHidden/>
          </w:rPr>
          <w:fldChar w:fldCharType="end"/>
        </w:r>
      </w:hyperlink>
    </w:p>
    <w:p w:rsidR="00F53855" w:rsidRDefault="00F53855">
      <w:pPr>
        <w:pStyle w:val="TOC2"/>
        <w:tabs>
          <w:tab w:val="left" w:pos="1680"/>
          <w:tab w:val="right" w:leader="dot" w:pos="8834"/>
        </w:tabs>
        <w:ind w:firstLine="480"/>
        <w:rPr>
          <w:rFonts w:asciiTheme="minorHAnsi" w:eastAsiaTheme="minorEastAsia" w:hAnsiTheme="minorHAnsi" w:cstheme="minorBidi"/>
          <w:smallCaps w:val="0"/>
          <w:sz w:val="21"/>
          <w:szCs w:val="22"/>
        </w:rPr>
      </w:pPr>
      <w:hyperlink w:anchor="_Toc16459594" w:history="1">
        <w:r w:rsidRPr="00917FC5">
          <w:rPr>
            <w:rStyle w:val="ab"/>
          </w:rPr>
          <w:t>10.1.</w:t>
        </w:r>
        <w:r>
          <w:rPr>
            <w:rFonts w:asciiTheme="minorHAnsi" w:eastAsiaTheme="minorEastAsia" w:hAnsiTheme="minorHAnsi" w:cstheme="minorBidi"/>
            <w:smallCaps w:val="0"/>
            <w:sz w:val="21"/>
            <w:szCs w:val="22"/>
          </w:rPr>
          <w:tab/>
        </w:r>
        <w:r w:rsidRPr="00917FC5">
          <w:rPr>
            <w:rStyle w:val="ab"/>
          </w:rPr>
          <w:t>Spring事务设计</w:t>
        </w:r>
        <w:r>
          <w:rPr>
            <w:webHidden/>
          </w:rPr>
          <w:tab/>
        </w:r>
        <w:r>
          <w:rPr>
            <w:webHidden/>
          </w:rPr>
          <w:fldChar w:fldCharType="begin"/>
        </w:r>
        <w:r>
          <w:rPr>
            <w:webHidden/>
          </w:rPr>
          <w:instrText xml:space="preserve"> PAGEREF _Toc16459594 \h </w:instrText>
        </w:r>
        <w:r>
          <w:rPr>
            <w:webHidden/>
          </w:rPr>
        </w:r>
        <w:r>
          <w:rPr>
            <w:webHidden/>
          </w:rPr>
          <w:fldChar w:fldCharType="separate"/>
        </w:r>
        <w:r>
          <w:rPr>
            <w:webHidden/>
          </w:rPr>
          <w:t>31</w:t>
        </w:r>
        <w:r>
          <w:rPr>
            <w:webHidden/>
          </w:rPr>
          <w:fldChar w:fldCharType="end"/>
        </w:r>
      </w:hyperlink>
    </w:p>
    <w:p w:rsidR="00F53855" w:rsidRDefault="00F53855">
      <w:pPr>
        <w:pStyle w:val="TOC2"/>
        <w:tabs>
          <w:tab w:val="left" w:pos="1680"/>
          <w:tab w:val="right" w:leader="dot" w:pos="8834"/>
        </w:tabs>
        <w:ind w:firstLine="480"/>
        <w:rPr>
          <w:rFonts w:asciiTheme="minorHAnsi" w:eastAsiaTheme="minorEastAsia" w:hAnsiTheme="minorHAnsi" w:cstheme="minorBidi"/>
          <w:smallCaps w:val="0"/>
          <w:sz w:val="21"/>
          <w:szCs w:val="22"/>
        </w:rPr>
      </w:pPr>
      <w:hyperlink w:anchor="_Toc16459595" w:history="1">
        <w:r w:rsidRPr="00917FC5">
          <w:rPr>
            <w:rStyle w:val="ab"/>
          </w:rPr>
          <w:t>10.2.</w:t>
        </w:r>
        <w:r>
          <w:rPr>
            <w:rFonts w:asciiTheme="minorHAnsi" w:eastAsiaTheme="minorEastAsia" w:hAnsiTheme="minorHAnsi" w:cstheme="minorBidi"/>
            <w:smallCaps w:val="0"/>
            <w:sz w:val="21"/>
            <w:szCs w:val="22"/>
          </w:rPr>
          <w:tab/>
        </w:r>
        <w:r w:rsidRPr="00917FC5">
          <w:rPr>
            <w:rStyle w:val="ab"/>
          </w:rPr>
          <w:t>声明式事务管理</w:t>
        </w:r>
        <w:r>
          <w:rPr>
            <w:webHidden/>
          </w:rPr>
          <w:tab/>
        </w:r>
        <w:r>
          <w:rPr>
            <w:webHidden/>
          </w:rPr>
          <w:fldChar w:fldCharType="begin"/>
        </w:r>
        <w:r>
          <w:rPr>
            <w:webHidden/>
          </w:rPr>
          <w:instrText xml:space="preserve"> PAGEREF _Toc16459595 \h </w:instrText>
        </w:r>
        <w:r>
          <w:rPr>
            <w:webHidden/>
          </w:rPr>
        </w:r>
        <w:r>
          <w:rPr>
            <w:webHidden/>
          </w:rPr>
          <w:fldChar w:fldCharType="separate"/>
        </w:r>
        <w:r>
          <w:rPr>
            <w:webHidden/>
          </w:rPr>
          <w:t>32</w:t>
        </w:r>
        <w:r>
          <w:rPr>
            <w:webHidden/>
          </w:rPr>
          <w:fldChar w:fldCharType="end"/>
        </w:r>
      </w:hyperlink>
    </w:p>
    <w:p w:rsidR="00F53855" w:rsidRDefault="00F53855">
      <w:pPr>
        <w:pStyle w:val="TOC3"/>
        <w:tabs>
          <w:tab w:val="left" w:pos="2010"/>
          <w:tab w:val="right" w:leader="dot" w:pos="8834"/>
        </w:tabs>
        <w:ind w:firstLine="480"/>
        <w:rPr>
          <w:rFonts w:asciiTheme="minorHAnsi" w:eastAsiaTheme="minorEastAsia" w:hAnsiTheme="minorHAnsi" w:cstheme="minorBidi"/>
          <w:i w:val="0"/>
          <w:iCs w:val="0"/>
          <w:sz w:val="21"/>
          <w:szCs w:val="22"/>
        </w:rPr>
      </w:pPr>
      <w:hyperlink w:anchor="_Toc16459596" w:history="1">
        <w:r w:rsidRPr="00917FC5">
          <w:rPr>
            <w:rStyle w:val="ab"/>
          </w:rPr>
          <w:t>10.2.1.</w:t>
        </w:r>
        <w:r>
          <w:rPr>
            <w:rFonts w:asciiTheme="minorHAnsi" w:eastAsiaTheme="minorEastAsia" w:hAnsiTheme="minorHAnsi" w:cstheme="minorBidi"/>
            <w:i w:val="0"/>
            <w:iCs w:val="0"/>
            <w:sz w:val="21"/>
            <w:szCs w:val="22"/>
          </w:rPr>
          <w:tab/>
        </w:r>
        <w:r w:rsidRPr="00917FC5">
          <w:rPr>
            <w:rStyle w:val="ab"/>
          </w:rPr>
          <w:t>理解声明式事务</w:t>
        </w:r>
        <w:r>
          <w:rPr>
            <w:webHidden/>
          </w:rPr>
          <w:tab/>
        </w:r>
        <w:r>
          <w:rPr>
            <w:webHidden/>
          </w:rPr>
          <w:fldChar w:fldCharType="begin"/>
        </w:r>
        <w:r>
          <w:rPr>
            <w:webHidden/>
          </w:rPr>
          <w:instrText xml:space="preserve"> PAGEREF _Toc16459596 \h </w:instrText>
        </w:r>
        <w:r>
          <w:rPr>
            <w:webHidden/>
          </w:rPr>
        </w:r>
        <w:r>
          <w:rPr>
            <w:webHidden/>
          </w:rPr>
          <w:fldChar w:fldCharType="separate"/>
        </w:r>
        <w:r>
          <w:rPr>
            <w:webHidden/>
          </w:rPr>
          <w:t>32</w:t>
        </w:r>
        <w:r>
          <w:rPr>
            <w:webHidden/>
          </w:rPr>
          <w:fldChar w:fldCharType="end"/>
        </w:r>
      </w:hyperlink>
    </w:p>
    <w:p w:rsidR="00F53855" w:rsidRDefault="00F53855">
      <w:pPr>
        <w:pStyle w:val="TOC3"/>
        <w:tabs>
          <w:tab w:val="left" w:pos="2010"/>
          <w:tab w:val="right" w:leader="dot" w:pos="8834"/>
        </w:tabs>
        <w:ind w:firstLine="480"/>
        <w:rPr>
          <w:rFonts w:asciiTheme="minorHAnsi" w:eastAsiaTheme="minorEastAsia" w:hAnsiTheme="minorHAnsi" w:cstheme="minorBidi"/>
          <w:i w:val="0"/>
          <w:iCs w:val="0"/>
          <w:sz w:val="21"/>
          <w:szCs w:val="22"/>
        </w:rPr>
      </w:pPr>
      <w:hyperlink w:anchor="_Toc16459597" w:history="1">
        <w:r w:rsidRPr="00917FC5">
          <w:rPr>
            <w:rStyle w:val="ab"/>
          </w:rPr>
          <w:t>10.2.2.</w:t>
        </w:r>
        <w:r>
          <w:rPr>
            <w:rFonts w:asciiTheme="minorHAnsi" w:eastAsiaTheme="minorEastAsia" w:hAnsiTheme="minorHAnsi" w:cstheme="minorBidi"/>
            <w:i w:val="0"/>
            <w:iCs w:val="0"/>
            <w:sz w:val="21"/>
            <w:szCs w:val="22"/>
          </w:rPr>
          <w:tab/>
        </w:r>
        <w:r w:rsidRPr="00917FC5">
          <w:rPr>
            <w:rStyle w:val="ab"/>
          </w:rPr>
          <w:t>声明式事务配置</w:t>
        </w:r>
        <w:r>
          <w:rPr>
            <w:webHidden/>
          </w:rPr>
          <w:tab/>
        </w:r>
        <w:r>
          <w:rPr>
            <w:webHidden/>
          </w:rPr>
          <w:fldChar w:fldCharType="begin"/>
        </w:r>
        <w:r>
          <w:rPr>
            <w:webHidden/>
          </w:rPr>
          <w:instrText xml:space="preserve"> PAGEREF _Toc16459597 \h </w:instrText>
        </w:r>
        <w:r>
          <w:rPr>
            <w:webHidden/>
          </w:rPr>
        </w:r>
        <w:r>
          <w:rPr>
            <w:webHidden/>
          </w:rPr>
          <w:fldChar w:fldCharType="separate"/>
        </w:r>
        <w:r>
          <w:rPr>
            <w:webHidden/>
          </w:rPr>
          <w:t>32</w:t>
        </w:r>
        <w:r>
          <w:rPr>
            <w:webHidden/>
          </w:rPr>
          <w:fldChar w:fldCharType="end"/>
        </w:r>
      </w:hyperlink>
    </w:p>
    <w:p w:rsidR="00F53855" w:rsidRDefault="00F53855">
      <w:pPr>
        <w:pStyle w:val="TOC3"/>
        <w:tabs>
          <w:tab w:val="left" w:pos="2010"/>
          <w:tab w:val="right" w:leader="dot" w:pos="8834"/>
        </w:tabs>
        <w:ind w:firstLine="480"/>
        <w:rPr>
          <w:rFonts w:asciiTheme="minorHAnsi" w:eastAsiaTheme="minorEastAsia" w:hAnsiTheme="minorHAnsi" w:cstheme="minorBidi"/>
          <w:i w:val="0"/>
          <w:iCs w:val="0"/>
          <w:sz w:val="21"/>
          <w:szCs w:val="22"/>
        </w:rPr>
      </w:pPr>
      <w:hyperlink w:anchor="_Toc16459598" w:history="1">
        <w:r w:rsidRPr="00917FC5">
          <w:rPr>
            <w:rStyle w:val="ab"/>
          </w:rPr>
          <w:t>10.2.3.</w:t>
        </w:r>
        <w:r>
          <w:rPr>
            <w:rFonts w:asciiTheme="minorHAnsi" w:eastAsiaTheme="minorEastAsia" w:hAnsiTheme="minorHAnsi" w:cstheme="minorBidi"/>
            <w:i w:val="0"/>
            <w:iCs w:val="0"/>
            <w:sz w:val="21"/>
            <w:szCs w:val="22"/>
          </w:rPr>
          <w:tab/>
        </w:r>
        <w:r w:rsidRPr="00917FC5">
          <w:rPr>
            <w:rStyle w:val="ab"/>
          </w:rPr>
          <w:t>回滚事务</w:t>
        </w:r>
        <w:r>
          <w:rPr>
            <w:webHidden/>
          </w:rPr>
          <w:tab/>
        </w:r>
        <w:r>
          <w:rPr>
            <w:webHidden/>
          </w:rPr>
          <w:fldChar w:fldCharType="begin"/>
        </w:r>
        <w:r>
          <w:rPr>
            <w:webHidden/>
          </w:rPr>
          <w:instrText xml:space="preserve"> PAGEREF _Toc16459598 \h </w:instrText>
        </w:r>
        <w:r>
          <w:rPr>
            <w:webHidden/>
          </w:rPr>
        </w:r>
        <w:r>
          <w:rPr>
            <w:webHidden/>
          </w:rPr>
          <w:fldChar w:fldCharType="separate"/>
        </w:r>
        <w:r>
          <w:rPr>
            <w:webHidden/>
          </w:rPr>
          <w:t>33</w:t>
        </w:r>
        <w:r>
          <w:rPr>
            <w:webHidden/>
          </w:rPr>
          <w:fldChar w:fldCharType="end"/>
        </w:r>
      </w:hyperlink>
    </w:p>
    <w:p w:rsidR="00F53855" w:rsidRDefault="00F53855">
      <w:pPr>
        <w:pStyle w:val="TOC3"/>
        <w:tabs>
          <w:tab w:val="left" w:pos="2010"/>
          <w:tab w:val="right" w:leader="dot" w:pos="8834"/>
        </w:tabs>
        <w:ind w:firstLine="480"/>
        <w:rPr>
          <w:rFonts w:asciiTheme="minorHAnsi" w:eastAsiaTheme="minorEastAsia" w:hAnsiTheme="minorHAnsi" w:cstheme="minorBidi"/>
          <w:i w:val="0"/>
          <w:iCs w:val="0"/>
          <w:sz w:val="21"/>
          <w:szCs w:val="22"/>
        </w:rPr>
      </w:pPr>
      <w:hyperlink w:anchor="_Toc16459599" w:history="1">
        <w:r w:rsidRPr="00917FC5">
          <w:rPr>
            <w:rStyle w:val="ab"/>
          </w:rPr>
          <w:t>10.2.4.</w:t>
        </w:r>
        <w:r>
          <w:rPr>
            <w:rFonts w:asciiTheme="minorHAnsi" w:eastAsiaTheme="minorEastAsia" w:hAnsiTheme="minorHAnsi" w:cstheme="minorBidi"/>
            <w:i w:val="0"/>
            <w:iCs w:val="0"/>
            <w:sz w:val="21"/>
            <w:szCs w:val="22"/>
          </w:rPr>
          <w:tab/>
        </w:r>
        <w:r w:rsidRPr="00917FC5">
          <w:rPr>
            <w:rStyle w:val="ab"/>
          </w:rPr>
          <w:t>事务传播</w:t>
        </w:r>
        <w:r>
          <w:rPr>
            <w:webHidden/>
          </w:rPr>
          <w:tab/>
        </w:r>
        <w:r>
          <w:rPr>
            <w:webHidden/>
          </w:rPr>
          <w:fldChar w:fldCharType="begin"/>
        </w:r>
        <w:r>
          <w:rPr>
            <w:webHidden/>
          </w:rPr>
          <w:instrText xml:space="preserve"> PAGEREF _Toc16459599 \h </w:instrText>
        </w:r>
        <w:r>
          <w:rPr>
            <w:webHidden/>
          </w:rPr>
        </w:r>
        <w:r>
          <w:rPr>
            <w:webHidden/>
          </w:rPr>
          <w:fldChar w:fldCharType="separate"/>
        </w:r>
        <w:r>
          <w:rPr>
            <w:webHidden/>
          </w:rPr>
          <w:t>34</w:t>
        </w:r>
        <w:r>
          <w:rPr>
            <w:webHidden/>
          </w:rPr>
          <w:fldChar w:fldCharType="end"/>
        </w:r>
      </w:hyperlink>
    </w:p>
    <w:p w:rsidR="00F53855" w:rsidRDefault="00F53855">
      <w:pPr>
        <w:pStyle w:val="TOC2"/>
        <w:tabs>
          <w:tab w:val="left" w:pos="1680"/>
          <w:tab w:val="right" w:leader="dot" w:pos="8834"/>
        </w:tabs>
        <w:ind w:firstLine="480"/>
        <w:rPr>
          <w:rFonts w:asciiTheme="minorHAnsi" w:eastAsiaTheme="minorEastAsia" w:hAnsiTheme="minorHAnsi" w:cstheme="minorBidi"/>
          <w:smallCaps w:val="0"/>
          <w:sz w:val="21"/>
          <w:szCs w:val="22"/>
        </w:rPr>
      </w:pPr>
      <w:hyperlink w:anchor="_Toc16459600" w:history="1">
        <w:r w:rsidRPr="00917FC5">
          <w:rPr>
            <w:rStyle w:val="ab"/>
          </w:rPr>
          <w:t>10.3.</w:t>
        </w:r>
        <w:r>
          <w:rPr>
            <w:rFonts w:asciiTheme="minorHAnsi" w:eastAsiaTheme="minorEastAsia" w:hAnsiTheme="minorHAnsi" w:cstheme="minorBidi"/>
            <w:smallCaps w:val="0"/>
            <w:sz w:val="21"/>
            <w:szCs w:val="22"/>
          </w:rPr>
          <w:tab/>
        </w:r>
        <w:r w:rsidRPr="00917FC5">
          <w:rPr>
            <w:rStyle w:val="ab"/>
          </w:rPr>
          <w:t>编程事务管理</w:t>
        </w:r>
        <w:r>
          <w:rPr>
            <w:webHidden/>
          </w:rPr>
          <w:tab/>
        </w:r>
        <w:r>
          <w:rPr>
            <w:webHidden/>
          </w:rPr>
          <w:fldChar w:fldCharType="begin"/>
        </w:r>
        <w:r>
          <w:rPr>
            <w:webHidden/>
          </w:rPr>
          <w:instrText xml:space="preserve"> PAGEREF _Toc16459600 \h </w:instrText>
        </w:r>
        <w:r>
          <w:rPr>
            <w:webHidden/>
          </w:rPr>
        </w:r>
        <w:r>
          <w:rPr>
            <w:webHidden/>
          </w:rPr>
          <w:fldChar w:fldCharType="separate"/>
        </w:r>
        <w:r>
          <w:rPr>
            <w:webHidden/>
          </w:rPr>
          <w:t>35</w:t>
        </w:r>
        <w:r>
          <w:rPr>
            <w:webHidden/>
          </w:rPr>
          <w:fldChar w:fldCharType="end"/>
        </w:r>
      </w:hyperlink>
    </w:p>
    <w:p w:rsidR="00F53855" w:rsidRDefault="00F53855">
      <w:pPr>
        <w:pStyle w:val="TOC1"/>
        <w:ind w:firstLine="482"/>
        <w:rPr>
          <w:rFonts w:asciiTheme="minorHAnsi" w:eastAsiaTheme="minorEastAsia" w:hAnsiTheme="minorHAnsi" w:cstheme="minorBidi"/>
          <w:b w:val="0"/>
          <w:bCs w:val="0"/>
          <w:caps w:val="0"/>
          <w:sz w:val="21"/>
          <w:szCs w:val="22"/>
        </w:rPr>
      </w:pPr>
      <w:hyperlink w:anchor="_Toc16459601" w:history="1">
        <w:r w:rsidRPr="00917FC5">
          <w:rPr>
            <w:rStyle w:val="ab"/>
          </w:rPr>
          <w:t>11.</w:t>
        </w:r>
        <w:r>
          <w:rPr>
            <w:rFonts w:asciiTheme="minorHAnsi" w:eastAsiaTheme="minorEastAsia" w:hAnsiTheme="minorHAnsi" w:cstheme="minorBidi"/>
            <w:b w:val="0"/>
            <w:bCs w:val="0"/>
            <w:caps w:val="0"/>
            <w:sz w:val="21"/>
            <w:szCs w:val="22"/>
          </w:rPr>
          <w:tab/>
        </w:r>
        <w:r w:rsidRPr="00917FC5">
          <w:rPr>
            <w:rStyle w:val="ab"/>
          </w:rPr>
          <w:t>Spring缓存</w:t>
        </w:r>
        <w:r>
          <w:rPr>
            <w:webHidden/>
          </w:rPr>
          <w:tab/>
        </w:r>
        <w:r>
          <w:rPr>
            <w:webHidden/>
          </w:rPr>
          <w:fldChar w:fldCharType="begin"/>
        </w:r>
        <w:r>
          <w:rPr>
            <w:webHidden/>
          </w:rPr>
          <w:instrText xml:space="preserve"> PAGEREF _Toc16459601 \h </w:instrText>
        </w:r>
        <w:r>
          <w:rPr>
            <w:webHidden/>
          </w:rPr>
        </w:r>
        <w:r>
          <w:rPr>
            <w:webHidden/>
          </w:rPr>
          <w:fldChar w:fldCharType="separate"/>
        </w:r>
        <w:r>
          <w:rPr>
            <w:webHidden/>
          </w:rPr>
          <w:t>36</w:t>
        </w:r>
        <w:r>
          <w:rPr>
            <w:webHidden/>
          </w:rPr>
          <w:fldChar w:fldCharType="end"/>
        </w:r>
      </w:hyperlink>
    </w:p>
    <w:p w:rsidR="00F53855" w:rsidRDefault="00F53855">
      <w:pPr>
        <w:pStyle w:val="TOC2"/>
        <w:tabs>
          <w:tab w:val="left" w:pos="1680"/>
          <w:tab w:val="right" w:leader="dot" w:pos="8834"/>
        </w:tabs>
        <w:ind w:firstLine="480"/>
        <w:rPr>
          <w:rFonts w:asciiTheme="minorHAnsi" w:eastAsiaTheme="minorEastAsia" w:hAnsiTheme="minorHAnsi" w:cstheme="minorBidi"/>
          <w:smallCaps w:val="0"/>
          <w:sz w:val="21"/>
          <w:szCs w:val="22"/>
        </w:rPr>
      </w:pPr>
      <w:hyperlink w:anchor="_Toc16459602" w:history="1">
        <w:r w:rsidRPr="00917FC5">
          <w:rPr>
            <w:rStyle w:val="ab"/>
          </w:rPr>
          <w:t>11.1.</w:t>
        </w:r>
        <w:r>
          <w:rPr>
            <w:rFonts w:asciiTheme="minorHAnsi" w:eastAsiaTheme="minorEastAsia" w:hAnsiTheme="minorHAnsi" w:cstheme="minorBidi"/>
            <w:smallCaps w:val="0"/>
            <w:sz w:val="21"/>
            <w:szCs w:val="22"/>
          </w:rPr>
          <w:tab/>
        </w:r>
        <w:r w:rsidRPr="00917FC5">
          <w:rPr>
            <w:rStyle w:val="ab"/>
          </w:rPr>
          <w:t>启用缓存</w:t>
        </w:r>
        <w:r>
          <w:rPr>
            <w:webHidden/>
          </w:rPr>
          <w:tab/>
        </w:r>
        <w:r>
          <w:rPr>
            <w:webHidden/>
          </w:rPr>
          <w:fldChar w:fldCharType="begin"/>
        </w:r>
        <w:r>
          <w:rPr>
            <w:webHidden/>
          </w:rPr>
          <w:instrText xml:space="preserve"> PAGEREF _Toc16459602 \h </w:instrText>
        </w:r>
        <w:r>
          <w:rPr>
            <w:webHidden/>
          </w:rPr>
        </w:r>
        <w:r>
          <w:rPr>
            <w:webHidden/>
          </w:rPr>
          <w:fldChar w:fldCharType="separate"/>
        </w:r>
        <w:r>
          <w:rPr>
            <w:webHidden/>
          </w:rPr>
          <w:t>36</w:t>
        </w:r>
        <w:r>
          <w:rPr>
            <w:webHidden/>
          </w:rPr>
          <w:fldChar w:fldCharType="end"/>
        </w:r>
      </w:hyperlink>
    </w:p>
    <w:p w:rsidR="00F53855" w:rsidRDefault="00F53855">
      <w:pPr>
        <w:pStyle w:val="TOC3"/>
        <w:tabs>
          <w:tab w:val="left" w:pos="2010"/>
          <w:tab w:val="right" w:leader="dot" w:pos="8834"/>
        </w:tabs>
        <w:ind w:firstLine="480"/>
        <w:rPr>
          <w:rFonts w:asciiTheme="minorHAnsi" w:eastAsiaTheme="minorEastAsia" w:hAnsiTheme="minorHAnsi" w:cstheme="minorBidi"/>
          <w:i w:val="0"/>
          <w:iCs w:val="0"/>
          <w:sz w:val="21"/>
          <w:szCs w:val="22"/>
        </w:rPr>
      </w:pPr>
      <w:hyperlink w:anchor="_Toc16459603" w:history="1">
        <w:r w:rsidRPr="00917FC5">
          <w:rPr>
            <w:rStyle w:val="ab"/>
          </w:rPr>
          <w:t>11.1.1.</w:t>
        </w:r>
        <w:r>
          <w:rPr>
            <w:rFonts w:asciiTheme="minorHAnsi" w:eastAsiaTheme="minorEastAsia" w:hAnsiTheme="minorHAnsi" w:cstheme="minorBidi"/>
            <w:i w:val="0"/>
            <w:iCs w:val="0"/>
            <w:sz w:val="21"/>
            <w:szCs w:val="22"/>
          </w:rPr>
          <w:tab/>
        </w:r>
        <w:r w:rsidRPr="00917FC5">
          <w:rPr>
            <w:rStyle w:val="ab"/>
          </w:rPr>
          <w:t>缓存管理器</w:t>
        </w:r>
        <w:r>
          <w:rPr>
            <w:webHidden/>
          </w:rPr>
          <w:tab/>
        </w:r>
        <w:r>
          <w:rPr>
            <w:webHidden/>
          </w:rPr>
          <w:fldChar w:fldCharType="begin"/>
        </w:r>
        <w:r>
          <w:rPr>
            <w:webHidden/>
          </w:rPr>
          <w:instrText xml:space="preserve"> PAGEREF _Toc16459603 \h </w:instrText>
        </w:r>
        <w:r>
          <w:rPr>
            <w:webHidden/>
          </w:rPr>
        </w:r>
        <w:r>
          <w:rPr>
            <w:webHidden/>
          </w:rPr>
          <w:fldChar w:fldCharType="separate"/>
        </w:r>
        <w:r>
          <w:rPr>
            <w:webHidden/>
          </w:rPr>
          <w:t>36</w:t>
        </w:r>
        <w:r>
          <w:rPr>
            <w:webHidden/>
          </w:rPr>
          <w:fldChar w:fldCharType="end"/>
        </w:r>
      </w:hyperlink>
    </w:p>
    <w:p w:rsidR="00F53855" w:rsidRDefault="00F53855">
      <w:pPr>
        <w:pStyle w:val="TOC2"/>
        <w:tabs>
          <w:tab w:val="left" w:pos="1680"/>
          <w:tab w:val="right" w:leader="dot" w:pos="8834"/>
        </w:tabs>
        <w:ind w:firstLine="480"/>
        <w:rPr>
          <w:rFonts w:asciiTheme="minorHAnsi" w:eastAsiaTheme="minorEastAsia" w:hAnsiTheme="minorHAnsi" w:cstheme="minorBidi"/>
          <w:smallCaps w:val="0"/>
          <w:sz w:val="21"/>
          <w:szCs w:val="22"/>
        </w:rPr>
      </w:pPr>
      <w:hyperlink w:anchor="_Toc16459604" w:history="1">
        <w:r w:rsidRPr="00917FC5">
          <w:rPr>
            <w:rStyle w:val="ab"/>
          </w:rPr>
          <w:t>11.2.</w:t>
        </w:r>
        <w:r>
          <w:rPr>
            <w:rFonts w:asciiTheme="minorHAnsi" w:eastAsiaTheme="minorEastAsia" w:hAnsiTheme="minorHAnsi" w:cstheme="minorBidi"/>
            <w:smallCaps w:val="0"/>
            <w:sz w:val="21"/>
            <w:szCs w:val="22"/>
          </w:rPr>
          <w:tab/>
        </w:r>
        <w:r w:rsidRPr="00917FC5">
          <w:rPr>
            <w:rStyle w:val="ab"/>
          </w:rPr>
          <w:t>启用方法缓存</w:t>
        </w:r>
        <w:r>
          <w:rPr>
            <w:webHidden/>
          </w:rPr>
          <w:tab/>
        </w:r>
        <w:r>
          <w:rPr>
            <w:webHidden/>
          </w:rPr>
          <w:fldChar w:fldCharType="begin"/>
        </w:r>
        <w:r>
          <w:rPr>
            <w:webHidden/>
          </w:rPr>
          <w:instrText xml:space="preserve"> PAGEREF _Toc16459604 \h </w:instrText>
        </w:r>
        <w:r>
          <w:rPr>
            <w:webHidden/>
          </w:rPr>
        </w:r>
        <w:r>
          <w:rPr>
            <w:webHidden/>
          </w:rPr>
          <w:fldChar w:fldCharType="separate"/>
        </w:r>
        <w:r>
          <w:rPr>
            <w:webHidden/>
          </w:rPr>
          <w:t>37</w:t>
        </w:r>
        <w:r>
          <w:rPr>
            <w:webHidden/>
          </w:rPr>
          <w:fldChar w:fldCharType="end"/>
        </w:r>
      </w:hyperlink>
    </w:p>
    <w:p w:rsidR="00F53855" w:rsidRDefault="00F53855">
      <w:pPr>
        <w:pStyle w:val="TOC2"/>
        <w:tabs>
          <w:tab w:val="left" w:pos="1680"/>
          <w:tab w:val="right" w:leader="dot" w:pos="8834"/>
        </w:tabs>
        <w:ind w:firstLine="480"/>
        <w:rPr>
          <w:rFonts w:asciiTheme="minorHAnsi" w:eastAsiaTheme="minorEastAsia" w:hAnsiTheme="minorHAnsi" w:cstheme="minorBidi"/>
          <w:smallCaps w:val="0"/>
          <w:sz w:val="21"/>
          <w:szCs w:val="22"/>
        </w:rPr>
      </w:pPr>
      <w:hyperlink w:anchor="_Toc16459605" w:history="1">
        <w:r w:rsidRPr="00917FC5">
          <w:rPr>
            <w:rStyle w:val="ab"/>
          </w:rPr>
          <w:t>11.3.</w:t>
        </w:r>
        <w:r>
          <w:rPr>
            <w:rFonts w:asciiTheme="minorHAnsi" w:eastAsiaTheme="minorEastAsia" w:hAnsiTheme="minorHAnsi" w:cstheme="minorBidi"/>
            <w:smallCaps w:val="0"/>
            <w:sz w:val="21"/>
            <w:szCs w:val="22"/>
          </w:rPr>
          <w:tab/>
        </w:r>
        <w:r w:rsidRPr="00917FC5">
          <w:rPr>
            <w:rStyle w:val="ab"/>
          </w:rPr>
          <w:t>XML配置缓存</w:t>
        </w:r>
        <w:r>
          <w:rPr>
            <w:webHidden/>
          </w:rPr>
          <w:tab/>
        </w:r>
        <w:r>
          <w:rPr>
            <w:webHidden/>
          </w:rPr>
          <w:fldChar w:fldCharType="begin"/>
        </w:r>
        <w:r>
          <w:rPr>
            <w:webHidden/>
          </w:rPr>
          <w:instrText xml:space="preserve"> PAGEREF _Toc16459605 \h </w:instrText>
        </w:r>
        <w:r>
          <w:rPr>
            <w:webHidden/>
          </w:rPr>
        </w:r>
        <w:r>
          <w:rPr>
            <w:webHidden/>
          </w:rPr>
          <w:fldChar w:fldCharType="separate"/>
        </w:r>
        <w:r>
          <w:rPr>
            <w:webHidden/>
          </w:rPr>
          <w:t>37</w:t>
        </w:r>
        <w:r>
          <w:rPr>
            <w:webHidden/>
          </w:rPr>
          <w:fldChar w:fldCharType="end"/>
        </w:r>
      </w:hyperlink>
    </w:p>
    <w:p w:rsidR="003E31F2" w:rsidRDefault="00C27F8E" w:rsidP="001614B6">
      <w:pPr>
        <w:ind w:firstLine="480"/>
      </w:pPr>
      <w:r w:rsidRPr="00F404E9">
        <w:rPr>
          <w:shd w:val="clear" w:color="auto" w:fill="FFFFFF" w:themeFill="background1"/>
        </w:rPr>
        <w:fldChar w:fldCharType="end"/>
      </w:r>
    </w:p>
    <w:p w:rsidR="008420F1" w:rsidRDefault="008420F1" w:rsidP="00CD113B">
      <w:pPr>
        <w:pStyle w:val="10"/>
      </w:pPr>
      <w:bookmarkStart w:id="1" w:name="_Toc290361011"/>
      <w:bookmarkStart w:id="2" w:name="_Toc16459526"/>
      <w:r>
        <w:rPr>
          <w:rFonts w:hint="eastAsia"/>
        </w:rPr>
        <w:lastRenderedPageBreak/>
        <w:t>Spring概述</w:t>
      </w:r>
      <w:bookmarkEnd w:id="2"/>
    </w:p>
    <w:p w:rsidR="00D653D4" w:rsidRDefault="00D653D4" w:rsidP="00C874D2">
      <w:pPr>
        <w:pStyle w:val="20"/>
      </w:pPr>
      <w:bookmarkStart w:id="3" w:name="_Toc16459527"/>
      <w:r>
        <w:rPr>
          <w:rFonts w:hint="eastAsia"/>
        </w:rPr>
        <w:t>Spring</w:t>
      </w:r>
      <w:r w:rsidR="00D20637">
        <w:rPr>
          <w:rFonts w:hint="eastAsia"/>
        </w:rPr>
        <w:t>功能</w:t>
      </w:r>
      <w:bookmarkEnd w:id="3"/>
    </w:p>
    <w:p w:rsidR="00C67558" w:rsidRDefault="00117088" w:rsidP="007A52BE">
      <w:pPr>
        <w:ind w:firstLine="480"/>
      </w:pPr>
      <w:r>
        <w:rPr>
          <w:rFonts w:hint="eastAsia"/>
        </w:rPr>
        <w:t>一个网站</w:t>
      </w:r>
      <w:r w:rsidR="00305D4A">
        <w:rPr>
          <w:rFonts w:hint="eastAsia"/>
        </w:rPr>
        <w:t>，有一个</w:t>
      </w:r>
      <w:r w:rsidR="00E12CF4">
        <w:rPr>
          <w:rFonts w:hint="eastAsia"/>
        </w:rPr>
        <w:t>模块负责处理订单</w:t>
      </w:r>
      <w:r w:rsidR="00B704B9">
        <w:rPr>
          <w:rFonts w:hint="eastAsia"/>
        </w:rPr>
        <w:t>：</w:t>
      </w:r>
    </w:p>
    <w:p w:rsidR="00B4279A" w:rsidRPr="00B22FEF" w:rsidRDefault="008157CD" w:rsidP="003C7A5D">
      <w:pPr>
        <w:pStyle w:val="aff0"/>
        <w:framePr w:wrap="around"/>
      </w:pPr>
      <w:r w:rsidRPr="00B22FEF">
        <w:t>class TradeHandler</w:t>
      </w:r>
      <w:r w:rsidR="003E59CF" w:rsidRPr="00B22FEF">
        <w:t xml:space="preserve"> {</w:t>
      </w:r>
    </w:p>
    <w:p w:rsidR="00EF0BA7" w:rsidRPr="00B22FEF" w:rsidRDefault="009B4166" w:rsidP="003C7A5D">
      <w:pPr>
        <w:pStyle w:val="aff0"/>
        <w:framePr w:wrap="around"/>
      </w:pPr>
      <w:r w:rsidRPr="00B22FEF">
        <w:tab/>
      </w:r>
      <w:r w:rsidR="00E15025" w:rsidRPr="00B22FEF">
        <w:rPr>
          <w:rFonts w:hint="eastAsia"/>
        </w:rPr>
        <w:t>Trade</w:t>
      </w:r>
      <w:r w:rsidR="00E15025" w:rsidRPr="00B22FEF">
        <w:t>Dao tradeDao</w:t>
      </w:r>
      <w:r w:rsidR="00FD43E6" w:rsidRPr="00B22FEF">
        <w:t>;</w:t>
      </w:r>
    </w:p>
    <w:p w:rsidR="00ED5958" w:rsidRPr="00B22FEF" w:rsidRDefault="009B4166" w:rsidP="003C7A5D">
      <w:pPr>
        <w:pStyle w:val="aff0"/>
        <w:framePr w:wrap="around"/>
      </w:pPr>
      <w:r w:rsidRPr="00B22FEF">
        <w:tab/>
      </w:r>
      <w:r w:rsidR="00EF0BA7" w:rsidRPr="00B22FEF">
        <w:t xml:space="preserve">void </w:t>
      </w:r>
      <w:r w:rsidR="009B4158" w:rsidRPr="00B22FEF">
        <w:rPr>
          <w:rFonts w:hint="eastAsia"/>
        </w:rPr>
        <w:t>deal</w:t>
      </w:r>
      <w:r w:rsidR="009B4158" w:rsidRPr="00B22FEF">
        <w:t>Trade(Trade trade) {</w:t>
      </w:r>
      <w:r w:rsidR="00C874D2" w:rsidRPr="00B22FEF">
        <w:t xml:space="preserve"> </w:t>
      </w:r>
    </w:p>
    <w:p w:rsidR="001003BD" w:rsidRPr="00B22FEF" w:rsidRDefault="009B4166" w:rsidP="003C7A5D">
      <w:pPr>
        <w:pStyle w:val="aff0"/>
        <w:framePr w:wrap="around"/>
      </w:pPr>
      <w:r w:rsidRPr="00B22FEF">
        <w:tab/>
      </w:r>
      <w:r w:rsidRPr="00B22FEF">
        <w:tab/>
      </w:r>
      <w:r w:rsidR="001003BD" w:rsidRPr="00B22FEF">
        <w:t>trade.done()</w:t>
      </w:r>
      <w:r w:rsidR="00B4279A" w:rsidRPr="00B22FEF">
        <w:t xml:space="preserve">              </w:t>
      </w:r>
      <w:r w:rsidR="00856C96" w:rsidRPr="00B22FEF">
        <w:tab/>
      </w:r>
      <w:r w:rsidR="007930A4" w:rsidRPr="00B22FEF">
        <w:tab/>
      </w:r>
      <w:r w:rsidR="008A29AA" w:rsidRPr="00B22FEF">
        <w:rPr>
          <w:rFonts w:hint="eastAsia"/>
        </w:rPr>
        <w:t>//</w:t>
      </w:r>
      <w:r w:rsidR="008A29AA" w:rsidRPr="00B22FEF">
        <w:t xml:space="preserve"> </w:t>
      </w:r>
      <w:r w:rsidR="008A29AA" w:rsidRPr="00B22FEF">
        <w:rPr>
          <w:rFonts w:hint="eastAsia"/>
        </w:rPr>
        <w:t>订单完毕</w:t>
      </w:r>
      <w:r w:rsidR="009E7711" w:rsidRPr="00B22FEF">
        <w:rPr>
          <w:rFonts w:hint="eastAsia"/>
        </w:rPr>
        <w:t>，处理完成</w:t>
      </w:r>
    </w:p>
    <w:p w:rsidR="00FD43E6" w:rsidRPr="00B22FEF" w:rsidRDefault="009B4166" w:rsidP="003C7A5D">
      <w:pPr>
        <w:pStyle w:val="aff0"/>
        <w:framePr w:wrap="around"/>
      </w:pPr>
      <w:r w:rsidRPr="00B22FEF">
        <w:tab/>
      </w:r>
      <w:r w:rsidRPr="00B22FEF">
        <w:tab/>
      </w:r>
      <w:r w:rsidR="00FD43E6" w:rsidRPr="00B22FEF">
        <w:t xml:space="preserve">tradeDao.insert(trade);  </w:t>
      </w:r>
      <w:r w:rsidR="00856C96" w:rsidRPr="00B22FEF">
        <w:tab/>
      </w:r>
      <w:r w:rsidR="00856C96" w:rsidRPr="00B22FEF">
        <w:tab/>
      </w:r>
      <w:r w:rsidR="00FD43E6" w:rsidRPr="00B22FEF">
        <w:t xml:space="preserve">// </w:t>
      </w:r>
      <w:r w:rsidR="00FD43E6" w:rsidRPr="00B22FEF">
        <w:rPr>
          <w:rFonts w:hint="eastAsia"/>
        </w:rPr>
        <w:t>记录工单信息</w:t>
      </w:r>
    </w:p>
    <w:p w:rsidR="009B3CB2" w:rsidRPr="00B22FEF" w:rsidRDefault="009B4166" w:rsidP="003C7A5D">
      <w:pPr>
        <w:pStyle w:val="aff0"/>
        <w:framePr w:wrap="around"/>
      </w:pPr>
      <w:r w:rsidRPr="00B22FEF">
        <w:tab/>
      </w:r>
      <w:r w:rsidR="009B4158" w:rsidRPr="00B22FEF">
        <w:t>}</w:t>
      </w:r>
    </w:p>
    <w:p w:rsidR="008C7287" w:rsidRDefault="003E59CF" w:rsidP="003C7A5D">
      <w:pPr>
        <w:pStyle w:val="aff0"/>
        <w:framePr w:wrap="around"/>
      </w:pPr>
      <w:r w:rsidRPr="00B22FEF">
        <w:t>}</w:t>
      </w:r>
    </w:p>
    <w:p w:rsidR="00C054C0" w:rsidRDefault="00C054C0" w:rsidP="007A52BE">
      <w:pPr>
        <w:pStyle w:val="21"/>
      </w:pPr>
      <w:r>
        <w:rPr>
          <w:rFonts w:hint="eastAsia"/>
        </w:rPr>
        <w:t>这个模块</w:t>
      </w:r>
      <w:r w:rsidR="005E59A3">
        <w:rPr>
          <w:rFonts w:hint="eastAsia"/>
        </w:rPr>
        <w:t>需要外部的一个对象给他</w:t>
      </w:r>
      <w:r w:rsidR="000540CA">
        <w:rPr>
          <w:rFonts w:hint="eastAsia"/>
        </w:rPr>
        <w:t>传递工单，</w:t>
      </w:r>
      <w:r w:rsidR="00EE404A">
        <w:rPr>
          <w:rFonts w:hint="eastAsia"/>
        </w:rPr>
        <w:t>我们</w:t>
      </w:r>
      <w:r w:rsidR="00713D86">
        <w:rPr>
          <w:rFonts w:hint="eastAsia"/>
        </w:rPr>
        <w:t>还需要一个对象来获取工单</w:t>
      </w:r>
      <w:r w:rsidR="002F12B8">
        <w:rPr>
          <w:rFonts w:hint="eastAsia"/>
        </w:rPr>
        <w:t>并将传递</w:t>
      </w:r>
      <w:r w:rsidR="009D6BCB">
        <w:rPr>
          <w:rFonts w:hint="eastAsia"/>
        </w:rPr>
        <w:t>工单到</w:t>
      </w:r>
      <w:r w:rsidR="002F12B8">
        <w:rPr>
          <w:rFonts w:hint="eastAsia"/>
        </w:rPr>
        <w:t>处理模块</w:t>
      </w:r>
      <w:r w:rsidR="00C4261D">
        <w:rPr>
          <w:rFonts w:hint="eastAsia"/>
        </w:rPr>
        <w:t>：</w:t>
      </w:r>
    </w:p>
    <w:p w:rsidR="004F05B0" w:rsidRPr="00B22FEF" w:rsidRDefault="004F05B0" w:rsidP="003C7A5D">
      <w:pPr>
        <w:pStyle w:val="aff0"/>
        <w:framePr w:wrap="around"/>
      </w:pPr>
      <w:r w:rsidRPr="00B22FEF">
        <w:rPr>
          <w:rFonts w:hint="eastAsia"/>
        </w:rPr>
        <w:t>c</w:t>
      </w:r>
      <w:r w:rsidRPr="00B22FEF">
        <w:t>lass Trade</w:t>
      </w:r>
      <w:r w:rsidR="00880AFD" w:rsidRPr="00B22FEF">
        <w:rPr>
          <w:rFonts w:hint="eastAsia"/>
        </w:rPr>
        <w:t>Receive</w:t>
      </w:r>
      <w:r w:rsidRPr="00B22FEF">
        <w:t xml:space="preserve"> {</w:t>
      </w:r>
    </w:p>
    <w:p w:rsidR="00372C56" w:rsidRPr="00B22FEF" w:rsidRDefault="00372C56" w:rsidP="003C7A5D">
      <w:pPr>
        <w:pStyle w:val="aff0"/>
        <w:framePr w:wrap="around"/>
      </w:pPr>
      <w:r w:rsidRPr="00B22FEF">
        <w:rPr>
          <w:rFonts w:hint="eastAsia"/>
        </w:rPr>
        <w:t xml:space="preserve"> </w:t>
      </w:r>
      <w:r w:rsidRPr="00B22FEF">
        <w:t xml:space="preserve">   </w:t>
      </w:r>
      <w:r w:rsidRPr="00B22FEF">
        <w:rPr>
          <w:rFonts w:hint="eastAsia"/>
        </w:rPr>
        <w:t>Trade</w:t>
      </w:r>
      <w:r w:rsidRPr="00B22FEF">
        <w:t>Handler tradeHandler;</w:t>
      </w:r>
    </w:p>
    <w:p w:rsidR="00895814" w:rsidRPr="00B22FEF" w:rsidRDefault="00895814" w:rsidP="003C7A5D">
      <w:pPr>
        <w:pStyle w:val="aff0"/>
        <w:framePr w:wrap="around"/>
      </w:pPr>
      <w:r w:rsidRPr="00B22FEF">
        <w:rPr>
          <w:rFonts w:hint="eastAsia"/>
        </w:rPr>
        <w:t xml:space="preserve"> </w:t>
      </w:r>
      <w:r w:rsidRPr="00B22FEF">
        <w:t xml:space="preserve">   dispatch() {</w:t>
      </w:r>
      <w:r w:rsidR="005E21F3" w:rsidRPr="00B22FEF">
        <w:tab/>
      </w:r>
      <w:r w:rsidR="005E21F3" w:rsidRPr="00B22FEF">
        <w:tab/>
      </w:r>
      <w:r w:rsidR="005E21F3" w:rsidRPr="00B22FEF">
        <w:tab/>
      </w:r>
      <w:r w:rsidR="005E21F3" w:rsidRPr="00B22FEF">
        <w:tab/>
        <w:t xml:space="preserve">// </w:t>
      </w:r>
      <w:r w:rsidR="005E21F3" w:rsidRPr="00B22FEF">
        <w:t>工单处理方法</w:t>
      </w:r>
    </w:p>
    <w:p w:rsidR="00895814" w:rsidRPr="00B22FEF" w:rsidRDefault="00403D91" w:rsidP="003C7A5D">
      <w:pPr>
        <w:pStyle w:val="aff0"/>
        <w:framePr w:wrap="around"/>
      </w:pPr>
      <w:r w:rsidRPr="00B22FEF">
        <w:rPr>
          <w:rFonts w:hint="eastAsia"/>
        </w:rPr>
        <w:t xml:space="preserve"> </w:t>
      </w:r>
      <w:r w:rsidRPr="00B22FEF">
        <w:t xml:space="preserve">       </w:t>
      </w:r>
      <w:r w:rsidR="00FA4430" w:rsidRPr="00B22FEF">
        <w:t>tradeHandler.dealTrade(</w:t>
      </w:r>
      <w:r w:rsidR="000A32F1" w:rsidRPr="00B22FEF">
        <w:t>selectTrade()</w:t>
      </w:r>
      <w:r w:rsidR="00FA4430" w:rsidRPr="00B22FEF">
        <w:t>);</w:t>
      </w:r>
    </w:p>
    <w:p w:rsidR="00895814" w:rsidRPr="00B22FEF" w:rsidRDefault="00AC0670" w:rsidP="003C7A5D">
      <w:pPr>
        <w:pStyle w:val="aff0"/>
        <w:framePr w:wrap="around"/>
      </w:pPr>
      <w:r w:rsidRPr="00B22FEF">
        <w:tab/>
      </w:r>
      <w:r w:rsidRPr="00B22FEF">
        <w:tab/>
      </w:r>
      <w:r w:rsidR="00895814" w:rsidRPr="00B22FEF">
        <w:t>}</w:t>
      </w:r>
    </w:p>
    <w:p w:rsidR="004F05B0" w:rsidRDefault="004F05B0" w:rsidP="003C7A5D">
      <w:pPr>
        <w:pStyle w:val="aff0"/>
        <w:framePr w:wrap="around"/>
      </w:pPr>
      <w:r w:rsidRPr="00B22FEF">
        <w:t>}</w:t>
      </w:r>
    </w:p>
    <w:p w:rsidR="00730E01" w:rsidRDefault="00D27B58" w:rsidP="007A52BE">
      <w:pPr>
        <w:ind w:firstLine="480"/>
      </w:pPr>
      <w:r>
        <w:rPr>
          <w:rFonts w:hint="eastAsia"/>
        </w:rPr>
        <w:t>那么当我们这个外卖网站启动的</w:t>
      </w:r>
      <w:r w:rsidR="00D031B8">
        <w:rPr>
          <w:rFonts w:hint="eastAsia"/>
        </w:rPr>
        <w:t>时候</w:t>
      </w:r>
      <w:r w:rsidR="00F106DA">
        <w:rPr>
          <w:rFonts w:hint="eastAsia"/>
        </w:rPr>
        <w:t>，</w:t>
      </w:r>
      <w:r w:rsidR="00690E0A">
        <w:rPr>
          <w:rFonts w:hint="eastAsia"/>
        </w:rPr>
        <w:t>首先需要</w:t>
      </w:r>
      <w:r w:rsidR="004E5E38">
        <w:rPr>
          <w:rFonts w:hint="eastAsia"/>
        </w:rPr>
        <w:t>初始化</w:t>
      </w:r>
      <w:r w:rsidR="003A5150">
        <w:rPr>
          <w:rFonts w:hint="eastAsia"/>
        </w:rPr>
        <w:t>TradeHandler</w:t>
      </w:r>
      <w:r w:rsidR="00797400">
        <w:rPr>
          <w:rFonts w:hint="eastAsia"/>
        </w:rPr>
        <w:t>对象，然后需要初始化</w:t>
      </w:r>
      <w:r w:rsidR="003A5150">
        <w:rPr>
          <w:rFonts w:hint="eastAsia"/>
        </w:rPr>
        <w:t>TradeReceice</w:t>
      </w:r>
      <w:r w:rsidR="00797400">
        <w:rPr>
          <w:rFonts w:hint="eastAsia"/>
        </w:rPr>
        <w:t>对象，</w:t>
      </w:r>
      <w:r w:rsidR="00EE7CB4">
        <w:rPr>
          <w:rFonts w:hint="eastAsia"/>
        </w:rPr>
        <w:t>同时</w:t>
      </w:r>
      <w:r w:rsidR="00797400">
        <w:rPr>
          <w:rFonts w:hint="eastAsia"/>
        </w:rPr>
        <w:t>将TradeHandler对象传递给</w:t>
      </w:r>
      <w:r w:rsidR="00B77FE1">
        <w:rPr>
          <w:rFonts w:hint="eastAsia"/>
        </w:rPr>
        <w:t>TradeReceive</w:t>
      </w:r>
      <w:r w:rsidR="00691874">
        <w:rPr>
          <w:rFonts w:hint="eastAsia"/>
        </w:rPr>
        <w:t>。</w:t>
      </w:r>
      <w:r w:rsidR="00F114BC">
        <w:rPr>
          <w:rFonts w:hint="eastAsia"/>
        </w:rPr>
        <w:t>当对象越来越多时，初始化的顺序以及对象的</w:t>
      </w:r>
      <w:r w:rsidR="00FB45B5">
        <w:rPr>
          <w:rFonts w:hint="eastAsia"/>
        </w:rPr>
        <w:t>传递会变得越来越复杂。</w:t>
      </w:r>
    </w:p>
    <w:p w:rsidR="00196F67" w:rsidRDefault="00785BA6" w:rsidP="007A52BE">
      <w:pPr>
        <w:ind w:firstLine="480"/>
      </w:pPr>
      <w:r>
        <w:rPr>
          <w:rFonts w:hint="eastAsia"/>
        </w:rPr>
        <w:t>Spring</w:t>
      </w:r>
      <w:r w:rsidR="00BC7820">
        <w:rPr>
          <w:rFonts w:hint="eastAsia"/>
        </w:rPr>
        <w:t>将这些</w:t>
      </w:r>
      <w:r w:rsidR="00BF3A7E">
        <w:rPr>
          <w:rFonts w:hint="eastAsia"/>
        </w:rPr>
        <w:t>对象</w:t>
      </w:r>
      <w:r w:rsidR="00BC7820">
        <w:rPr>
          <w:rFonts w:hint="eastAsia"/>
        </w:rPr>
        <w:t>都</w:t>
      </w:r>
      <w:r w:rsidR="00625497">
        <w:rPr>
          <w:rFonts w:hint="eastAsia"/>
        </w:rPr>
        <w:t>定义为Bean</w:t>
      </w:r>
      <w:r w:rsidR="00531CE8">
        <w:rPr>
          <w:rFonts w:hint="eastAsia"/>
        </w:rPr>
        <w:t>，</w:t>
      </w:r>
      <w:r w:rsidR="00D77C3F">
        <w:rPr>
          <w:rFonts w:hint="eastAsia"/>
        </w:rPr>
        <w:t>并且</w:t>
      </w:r>
      <w:r w:rsidR="00531CE8">
        <w:rPr>
          <w:rFonts w:hint="eastAsia"/>
        </w:rPr>
        <w:t>负责初始化</w:t>
      </w:r>
      <w:r w:rsidR="00246826">
        <w:rPr>
          <w:rFonts w:hint="eastAsia"/>
        </w:rPr>
        <w:t>和处理bean</w:t>
      </w:r>
      <w:r w:rsidR="00D92BA0">
        <w:rPr>
          <w:rFonts w:hint="eastAsia"/>
        </w:rPr>
        <w:t>之间的依赖关系</w:t>
      </w:r>
      <w:r w:rsidR="009D03AC">
        <w:rPr>
          <w:rFonts w:hint="eastAsia"/>
        </w:rPr>
        <w:t>。</w:t>
      </w:r>
      <w:r w:rsidR="00D15138">
        <w:rPr>
          <w:rFonts w:hint="eastAsia"/>
        </w:rPr>
        <w:t>我们可以通过配置，将</w:t>
      </w:r>
      <w:r w:rsidR="005C0276">
        <w:rPr>
          <w:rFonts w:hint="eastAsia"/>
        </w:rPr>
        <w:t>TradeReceive和Trade</w:t>
      </w:r>
      <w:r w:rsidR="00591B82">
        <w:rPr>
          <w:rFonts w:hint="eastAsia"/>
        </w:rPr>
        <w:t>Handler配置为Bean</w:t>
      </w:r>
      <w:r w:rsidR="005A1A7E">
        <w:rPr>
          <w:rFonts w:hint="eastAsia"/>
        </w:rPr>
        <w:t>，</w:t>
      </w:r>
      <w:r w:rsidR="00156694">
        <w:rPr>
          <w:rFonts w:hint="eastAsia"/>
        </w:rPr>
        <w:t>并且告诉Spring他们的关系</w:t>
      </w:r>
      <w:r w:rsidR="005B64BA">
        <w:rPr>
          <w:rFonts w:hint="eastAsia"/>
        </w:rPr>
        <w:t>。</w:t>
      </w:r>
      <w:r w:rsidR="00333C3E">
        <w:rPr>
          <w:rFonts w:hint="eastAsia"/>
        </w:rPr>
        <w:t>Sp</w:t>
      </w:r>
      <w:r w:rsidR="00CA5120">
        <w:rPr>
          <w:rFonts w:hint="eastAsia"/>
        </w:rPr>
        <w:t>r</w:t>
      </w:r>
      <w:r w:rsidR="00333C3E">
        <w:rPr>
          <w:rFonts w:hint="eastAsia"/>
        </w:rPr>
        <w:t>ing会创建好TradeHandler</w:t>
      </w:r>
      <w:r w:rsidR="00F122EE">
        <w:rPr>
          <w:rFonts w:hint="eastAsia"/>
        </w:rPr>
        <w:t>，然后</w:t>
      </w:r>
      <w:r w:rsidR="00333C3E">
        <w:rPr>
          <w:rFonts w:hint="eastAsia"/>
        </w:rPr>
        <w:t>注入给Trade</w:t>
      </w:r>
      <w:r w:rsidR="000200A2">
        <w:rPr>
          <w:rFonts w:hint="eastAsia"/>
        </w:rPr>
        <w:t>Receive</w:t>
      </w:r>
      <w:r w:rsidR="006E097A">
        <w:rPr>
          <w:rFonts w:hint="eastAsia"/>
        </w:rPr>
        <w:t>。</w:t>
      </w:r>
      <w:r w:rsidR="00B100F5">
        <w:rPr>
          <w:rFonts w:hint="eastAsia"/>
        </w:rPr>
        <w:t>这种自动处理bean关系的机制，被</w:t>
      </w:r>
      <w:r w:rsidR="002A51B5">
        <w:rPr>
          <w:rFonts w:hint="eastAsia"/>
        </w:rPr>
        <w:t>称为</w:t>
      </w:r>
      <w:r w:rsidR="00B100F5">
        <w:rPr>
          <w:rFonts w:hint="eastAsia"/>
        </w:rPr>
        <w:t>依赖注入</w:t>
      </w:r>
      <w:r w:rsidR="002A51B5">
        <w:rPr>
          <w:rFonts w:hint="eastAsia"/>
        </w:rPr>
        <w:t>（IOC）</w:t>
      </w:r>
      <w:r w:rsidR="00B100F5">
        <w:rPr>
          <w:rFonts w:hint="eastAsia"/>
        </w:rPr>
        <w:t>。</w:t>
      </w:r>
      <w:r w:rsidR="001B58D3">
        <w:rPr>
          <w:rFonts w:hint="eastAsia"/>
        </w:rPr>
        <w:t>一个类</w:t>
      </w:r>
      <w:r w:rsidR="00EA2DCA">
        <w:rPr>
          <w:rFonts w:hint="eastAsia"/>
        </w:rPr>
        <w:t>要</w:t>
      </w:r>
      <w:r w:rsidR="001B58D3">
        <w:rPr>
          <w:rFonts w:hint="eastAsia"/>
        </w:rPr>
        <w:t>成为Spring的Bean，不需要实现任何Spring的接口</w:t>
      </w:r>
      <w:r w:rsidR="003B0B7B">
        <w:rPr>
          <w:rFonts w:hint="eastAsia"/>
        </w:rPr>
        <w:t>，就是一个普通的java类</w:t>
      </w:r>
      <w:r w:rsidR="009A181C">
        <w:rPr>
          <w:rFonts w:hint="eastAsia"/>
        </w:rPr>
        <w:t>即可</w:t>
      </w:r>
      <w:r w:rsidR="003B0B7B">
        <w:rPr>
          <w:rFonts w:hint="eastAsia"/>
        </w:rPr>
        <w:t>。</w:t>
      </w:r>
    </w:p>
    <w:p w:rsidR="008C7287" w:rsidRPr="007E130E" w:rsidRDefault="00FD6694" w:rsidP="00FB34E1">
      <w:pPr>
        <w:ind w:firstLine="480"/>
      </w:pPr>
      <w:r>
        <w:rPr>
          <w:rFonts w:hint="eastAsia"/>
        </w:rPr>
        <w:t>Spring还有一个强大的支持，</w:t>
      </w:r>
      <w:r w:rsidR="008A6650">
        <w:rPr>
          <w:rFonts w:hint="eastAsia"/>
        </w:rPr>
        <w:t>被称为</w:t>
      </w:r>
      <w:r>
        <w:rPr>
          <w:rFonts w:hint="eastAsia"/>
        </w:rPr>
        <w:t>切面</w:t>
      </w:r>
      <w:r w:rsidR="001B662A">
        <w:rPr>
          <w:rFonts w:hint="eastAsia"/>
        </w:rPr>
        <w:t>（AOP）</w:t>
      </w:r>
      <w:r w:rsidR="007A52BE">
        <w:rPr>
          <w:rFonts w:hint="eastAsia"/>
        </w:rPr>
        <w:t>。</w:t>
      </w:r>
      <w:r w:rsidR="00223712">
        <w:rPr>
          <w:rFonts w:hint="eastAsia"/>
        </w:rPr>
        <w:t>比如</w:t>
      </w:r>
      <w:r w:rsidR="007515BE">
        <w:rPr>
          <w:rFonts w:hint="eastAsia"/>
        </w:rPr>
        <w:t>Trade</w:t>
      </w:r>
      <w:r w:rsidR="001142CE">
        <w:rPr>
          <w:rFonts w:hint="eastAsia"/>
        </w:rPr>
        <w:t>Handler</w:t>
      </w:r>
      <w:r w:rsidR="007515BE">
        <w:rPr>
          <w:rFonts w:hint="eastAsia"/>
        </w:rPr>
        <w:t>类，</w:t>
      </w:r>
      <w:r w:rsidR="003E69D3">
        <w:rPr>
          <w:rFonts w:hint="eastAsia"/>
        </w:rPr>
        <w:t>我们现在希望再接收到一个工单的是时候，可以给用户发一条短信</w:t>
      </w:r>
      <w:r w:rsidR="00F57864">
        <w:rPr>
          <w:rFonts w:hint="eastAsia"/>
        </w:rPr>
        <w:t>。</w:t>
      </w:r>
      <w:r w:rsidR="00373DF7">
        <w:rPr>
          <w:rFonts w:hint="eastAsia"/>
        </w:rPr>
        <w:t>当然我们可以</w:t>
      </w:r>
      <w:r w:rsidR="00583B39">
        <w:rPr>
          <w:rFonts w:hint="eastAsia"/>
        </w:rPr>
        <w:t>在handler方法中加入短信的类比如Message</w:t>
      </w:r>
      <w:r w:rsidR="007A258B">
        <w:rPr>
          <w:rFonts w:hint="eastAsia"/>
        </w:rPr>
        <w:t>，</w:t>
      </w:r>
      <w:r w:rsidR="00F24142">
        <w:rPr>
          <w:rFonts w:hint="eastAsia"/>
        </w:rPr>
        <w:t>然后在Handler类方法开始前</w:t>
      </w:r>
      <w:r w:rsidR="006820E3">
        <w:rPr>
          <w:rFonts w:hint="eastAsia"/>
        </w:rPr>
        <w:t>调用Message.</w:t>
      </w:r>
      <w:r w:rsidR="006820E3">
        <w:t>send</w:t>
      </w:r>
      <w:r w:rsidR="006820E3">
        <w:rPr>
          <w:rFonts w:hint="eastAsia"/>
        </w:rPr>
        <w:t>（）</w:t>
      </w:r>
      <w:r w:rsidR="00984621">
        <w:rPr>
          <w:rFonts w:hint="eastAsia"/>
        </w:rPr>
        <w:t>。</w:t>
      </w:r>
      <w:r w:rsidR="0008403B">
        <w:rPr>
          <w:rFonts w:hint="eastAsia"/>
        </w:rPr>
        <w:t>在Spring中有更好的方式来实现这种需求</w:t>
      </w:r>
      <w:r w:rsidR="00E877F8">
        <w:rPr>
          <w:rFonts w:hint="eastAsia"/>
        </w:rPr>
        <w:t>，就是切面</w:t>
      </w:r>
      <w:r w:rsidR="008927A5">
        <w:rPr>
          <w:rFonts w:hint="eastAsia"/>
        </w:rPr>
        <w:t>。</w:t>
      </w:r>
      <w:r w:rsidR="00A912F9">
        <w:rPr>
          <w:rFonts w:hint="eastAsia"/>
        </w:rPr>
        <w:t>我们</w:t>
      </w:r>
      <w:r w:rsidR="00AB1F47">
        <w:rPr>
          <w:rFonts w:hint="eastAsia"/>
        </w:rPr>
        <w:t>可以</w:t>
      </w:r>
      <w:r w:rsidR="00A912F9">
        <w:rPr>
          <w:rFonts w:hint="eastAsia"/>
        </w:rPr>
        <w:t>定义一个切面叫做befor</w:t>
      </w:r>
      <w:r w:rsidR="00A912F9">
        <w:t>Handle</w:t>
      </w:r>
      <w:r w:rsidR="00DE59E4">
        <w:rPr>
          <w:rFonts w:hint="eastAsia"/>
        </w:rPr>
        <w:t>，然后将这个切面应用到</w:t>
      </w:r>
      <w:r w:rsidR="00802E55">
        <w:rPr>
          <w:rFonts w:hint="eastAsia"/>
        </w:rPr>
        <w:t>handle方法前</w:t>
      </w:r>
      <w:r w:rsidR="007B19AC">
        <w:rPr>
          <w:rFonts w:hint="eastAsia"/>
        </w:rPr>
        <w:t>，同时配置这个前面的任务是执行Message</w:t>
      </w:r>
      <w:r w:rsidR="007B19AC">
        <w:t>.send</w:t>
      </w:r>
      <w:r w:rsidR="007B19AC">
        <w:rPr>
          <w:rFonts w:hint="eastAsia"/>
        </w:rPr>
        <w:t>。这一切都不需要改动handle方法</w:t>
      </w:r>
      <w:r w:rsidR="007912AC">
        <w:rPr>
          <w:rFonts w:hint="eastAsia"/>
        </w:rPr>
        <w:t>就可以实现</w:t>
      </w:r>
      <w:r w:rsidR="007B19AC">
        <w:rPr>
          <w:rFonts w:hint="eastAsia"/>
        </w:rPr>
        <w:t>。</w:t>
      </w:r>
    </w:p>
    <w:p w:rsidR="007E130E" w:rsidRDefault="00F4359C" w:rsidP="00CD113B">
      <w:pPr>
        <w:pStyle w:val="20"/>
      </w:pPr>
      <w:bookmarkStart w:id="4" w:name="_Toc16459528"/>
      <w:r>
        <w:rPr>
          <w:rFonts w:hint="eastAsia"/>
        </w:rPr>
        <w:t>B</w:t>
      </w:r>
      <w:r>
        <w:t>ean</w:t>
      </w:r>
      <w:r>
        <w:rPr>
          <w:rFonts w:hint="eastAsia"/>
        </w:rPr>
        <w:t>容器</w:t>
      </w:r>
      <w:bookmarkEnd w:id="4"/>
    </w:p>
    <w:p w:rsidR="00FC4227" w:rsidRDefault="00FD5A0B" w:rsidP="001614B6">
      <w:pPr>
        <w:ind w:firstLine="480"/>
      </w:pPr>
      <w:r>
        <w:rPr>
          <w:rFonts w:hint="eastAsia"/>
        </w:rPr>
        <w:t>之前我们说过Spring负责所有Bean的创建，</w:t>
      </w:r>
      <w:r w:rsidR="00B11482">
        <w:rPr>
          <w:rFonts w:hint="eastAsia"/>
        </w:rPr>
        <w:t>那么在创建之后必定需要一个地方</w:t>
      </w:r>
      <w:r w:rsidR="00B11482">
        <w:rPr>
          <w:rFonts w:hint="eastAsia"/>
        </w:rPr>
        <w:lastRenderedPageBreak/>
        <w:t>来保存</w:t>
      </w:r>
      <w:r w:rsidR="002E5E26">
        <w:rPr>
          <w:rFonts w:hint="eastAsia"/>
        </w:rPr>
        <w:t>这些Bean。</w:t>
      </w:r>
      <w:r w:rsidR="00BC7CCD">
        <w:rPr>
          <w:rFonts w:hint="eastAsia"/>
        </w:rPr>
        <w:t>在Spring中提供两种容器</w:t>
      </w:r>
      <w:r w:rsidR="00483EE6">
        <w:rPr>
          <w:rFonts w:hint="eastAsia"/>
        </w:rPr>
        <w:t>供选择，</w:t>
      </w:r>
      <w:r w:rsidR="00BC7CCD">
        <w:rPr>
          <w:rFonts w:hint="eastAsia"/>
        </w:rPr>
        <w:t>来保存对象</w:t>
      </w:r>
      <w:r w:rsidR="00FC4227">
        <w:rPr>
          <w:rFonts w:hint="eastAsia"/>
        </w:rPr>
        <w:t>：</w:t>
      </w:r>
    </w:p>
    <w:p w:rsidR="00A8262F" w:rsidRDefault="00FC4227" w:rsidP="001614B6">
      <w:pPr>
        <w:ind w:firstLine="480"/>
      </w:pPr>
      <w:r>
        <w:rPr>
          <w:rFonts w:hint="eastAsia"/>
        </w:rPr>
        <w:t>1.</w:t>
      </w:r>
      <w:r w:rsidR="00453DD6">
        <w:rPr>
          <w:rFonts w:hint="eastAsia"/>
        </w:rPr>
        <w:t>Bean工厂，由Bean</w:t>
      </w:r>
      <w:r w:rsidR="00453DD6">
        <w:t>Factory</w:t>
      </w:r>
      <w:r w:rsidR="00453DD6">
        <w:rPr>
          <w:rFonts w:hint="eastAsia"/>
        </w:rPr>
        <w:t>接口定义，</w:t>
      </w:r>
      <w:r w:rsidR="00A85ADD">
        <w:rPr>
          <w:rFonts w:hint="eastAsia"/>
        </w:rPr>
        <w:t>提供基本的支持。</w:t>
      </w:r>
    </w:p>
    <w:p w:rsidR="00975A34" w:rsidRDefault="00A8262F" w:rsidP="001614B6">
      <w:pPr>
        <w:ind w:firstLine="480"/>
      </w:pPr>
      <w:r>
        <w:rPr>
          <w:rFonts w:hint="eastAsia"/>
        </w:rPr>
        <w:t>2</w:t>
      </w:r>
      <w:r w:rsidR="00A62B94">
        <w:rPr>
          <w:rFonts w:hint="eastAsia"/>
        </w:rPr>
        <w:t>.</w:t>
      </w:r>
      <w:r w:rsidR="0000638A">
        <w:rPr>
          <w:rFonts w:hint="eastAsia"/>
        </w:rPr>
        <w:t>上下文</w:t>
      </w:r>
      <w:r w:rsidR="00C801DF">
        <w:rPr>
          <w:rFonts w:hint="eastAsia"/>
        </w:rPr>
        <w:t>，</w:t>
      </w:r>
      <w:r w:rsidR="0000638A">
        <w:rPr>
          <w:rFonts w:hint="eastAsia"/>
        </w:rPr>
        <w:t>由ApplicationContext接口定义</w:t>
      </w:r>
      <w:r w:rsidR="006A03F6">
        <w:rPr>
          <w:rFonts w:hint="eastAsia"/>
        </w:rPr>
        <w:t>,基于BeanFactory</w:t>
      </w:r>
      <w:r w:rsidR="00F44682">
        <w:rPr>
          <w:rFonts w:hint="eastAsia"/>
        </w:rPr>
        <w:t>提供框架级别的服务</w:t>
      </w:r>
      <w:r w:rsidR="00092358">
        <w:rPr>
          <w:rFonts w:hint="eastAsia"/>
        </w:rPr>
        <w:t>。</w:t>
      </w:r>
    </w:p>
    <w:p w:rsidR="00EE7C53" w:rsidRDefault="00B301A5" w:rsidP="0023134F">
      <w:pPr>
        <w:ind w:firstLine="480"/>
      </w:pPr>
      <w:r>
        <w:rPr>
          <w:rFonts w:hint="eastAsia"/>
        </w:rPr>
        <w:t>大多数的</w:t>
      </w:r>
      <w:r w:rsidR="00682D0E">
        <w:rPr>
          <w:rFonts w:hint="eastAsia"/>
        </w:rPr>
        <w:t>应用</w:t>
      </w:r>
      <w:r>
        <w:rPr>
          <w:rFonts w:hint="eastAsia"/>
        </w:rPr>
        <w:t>程序中，都使用上下文来管理Bean，因为BeanFactory较为低级</w:t>
      </w:r>
      <w:r w:rsidR="0023134F">
        <w:rPr>
          <w:rFonts w:hint="eastAsia"/>
        </w:rPr>
        <w:t>,</w:t>
      </w:r>
      <w:r w:rsidR="00A04A0B">
        <w:rPr>
          <w:rFonts w:hint="eastAsia"/>
        </w:rPr>
        <w:t>Spring也提供了多种上下文供选择</w:t>
      </w:r>
      <w:r w:rsidR="0010600B">
        <w:rPr>
          <w:rFonts w:hint="eastAsia"/>
        </w:rPr>
        <w:t>：</w:t>
      </w:r>
    </w:p>
    <w:p w:rsidR="0010600B" w:rsidRDefault="0010600B" w:rsidP="001614B6">
      <w:pPr>
        <w:ind w:firstLine="480"/>
      </w:pPr>
      <w:r>
        <w:tab/>
      </w:r>
      <w:r>
        <w:rPr>
          <w:rFonts w:hint="eastAsia"/>
        </w:rPr>
        <w:t>1.</w:t>
      </w:r>
      <w:r w:rsidRPr="0010600B">
        <w:t xml:space="preserve"> AnnotationConfigApplicationContext</w:t>
      </w:r>
      <w:r w:rsidR="00416B80">
        <w:rPr>
          <w:rFonts w:hint="eastAsia"/>
        </w:rPr>
        <w:t>：从注解配置中加载上下文</w:t>
      </w:r>
    </w:p>
    <w:p w:rsidR="0060202C" w:rsidRDefault="0060202C" w:rsidP="001614B6">
      <w:pPr>
        <w:ind w:firstLine="480"/>
      </w:pPr>
      <w:r>
        <w:tab/>
      </w:r>
      <w:r>
        <w:rPr>
          <w:rFonts w:hint="eastAsia"/>
        </w:rPr>
        <w:t>2.</w:t>
      </w:r>
      <w:r w:rsidR="00543653" w:rsidRPr="00543653">
        <w:t xml:space="preserve"> AnnotationConfigWebApplicationContext</w:t>
      </w:r>
      <w:r w:rsidR="00327849">
        <w:rPr>
          <w:rFonts w:hint="eastAsia"/>
        </w:rPr>
        <w:t>：从注解加载Web应用上下文</w:t>
      </w:r>
    </w:p>
    <w:p w:rsidR="00EA42DC" w:rsidRDefault="00EA42DC" w:rsidP="001614B6">
      <w:pPr>
        <w:ind w:firstLine="480"/>
      </w:pPr>
      <w:r>
        <w:tab/>
      </w:r>
      <w:r>
        <w:rPr>
          <w:rFonts w:hint="eastAsia"/>
        </w:rPr>
        <w:t>3.</w:t>
      </w:r>
      <w:r w:rsidRPr="00EA42DC">
        <w:t xml:space="preserve"> XmlWebApplicationContext</w:t>
      </w:r>
      <w:r w:rsidR="00172911">
        <w:rPr>
          <w:rFonts w:hint="eastAsia"/>
        </w:rPr>
        <w:t>：从xml文件加载</w:t>
      </w:r>
      <w:r w:rsidR="00092D96">
        <w:rPr>
          <w:rFonts w:hint="eastAsia"/>
        </w:rPr>
        <w:t>web</w:t>
      </w:r>
      <w:r w:rsidR="00172911">
        <w:rPr>
          <w:rFonts w:hint="eastAsia"/>
        </w:rPr>
        <w:t>应用上下文</w:t>
      </w:r>
    </w:p>
    <w:p w:rsidR="000E3977" w:rsidRPr="00725F3F" w:rsidRDefault="000E3977" w:rsidP="001614B6">
      <w:pPr>
        <w:ind w:firstLine="480"/>
      </w:pPr>
      <w:r>
        <w:tab/>
      </w:r>
      <w:r>
        <w:rPr>
          <w:rFonts w:hint="eastAsia"/>
        </w:rPr>
        <w:t>4.</w:t>
      </w:r>
      <w:r w:rsidRPr="000E3977">
        <w:t xml:space="preserve"> ClassPathXmlApplicationContext</w:t>
      </w:r>
      <w:r w:rsidR="007F266B">
        <w:rPr>
          <w:rFonts w:hint="eastAsia"/>
        </w:rPr>
        <w:t>：从类路径下的配置文件加载web应用上下文</w:t>
      </w:r>
    </w:p>
    <w:p w:rsidR="00BB7538" w:rsidRDefault="00BB7538" w:rsidP="00CD113B">
      <w:pPr>
        <w:pStyle w:val="20"/>
      </w:pPr>
      <w:bookmarkStart w:id="5" w:name="_Toc16459529"/>
      <w:r>
        <w:rPr>
          <w:rFonts w:hint="eastAsia"/>
        </w:rPr>
        <w:t>Bean</w:t>
      </w:r>
      <w:r w:rsidR="00143BEE">
        <w:rPr>
          <w:rFonts w:hint="eastAsia"/>
        </w:rPr>
        <w:t>生命</w:t>
      </w:r>
      <w:r>
        <w:rPr>
          <w:rFonts w:hint="eastAsia"/>
        </w:rPr>
        <w:t>周期</w:t>
      </w:r>
      <w:bookmarkEnd w:id="5"/>
    </w:p>
    <w:p w:rsidR="00116B27" w:rsidRDefault="00116B27" w:rsidP="001614B6">
      <w:pPr>
        <w:ind w:firstLine="480"/>
      </w:pPr>
      <w:r>
        <w:object w:dxaOrig="11511" w:dyaOrig="5511">
          <v:shape id="_x0000_i1026" type="#_x0000_t75" style="width:442pt;height:211.5pt" o:ole="">
            <v:imagedata r:id="rId10" o:title=""/>
          </v:shape>
          <o:OLEObject Type="Embed" ProgID="Visio.Drawing.15" ShapeID="_x0000_i1026" DrawAspect="Content" ObjectID="_1627073708" r:id="rId11"/>
        </w:object>
      </w:r>
    </w:p>
    <w:p w:rsidR="00116B27" w:rsidRDefault="00116B27" w:rsidP="001614B6">
      <w:pPr>
        <w:ind w:firstLine="480"/>
      </w:pPr>
      <w:r>
        <w:rPr>
          <w:rFonts w:hint="eastAsia"/>
        </w:rPr>
        <w:t>1.Spring创建bean实例</w:t>
      </w:r>
    </w:p>
    <w:p w:rsidR="00F23A54" w:rsidRDefault="00F23A54" w:rsidP="001614B6">
      <w:pPr>
        <w:ind w:firstLine="480"/>
      </w:pPr>
      <w:r>
        <w:rPr>
          <w:rFonts w:hint="eastAsia"/>
        </w:rPr>
        <w:t>2.</w:t>
      </w:r>
      <w:r w:rsidR="00FD4E65">
        <w:rPr>
          <w:rFonts w:hint="eastAsia"/>
        </w:rPr>
        <w:t>Spring将属性值和对其他bean的引用</w:t>
      </w:r>
      <w:r w:rsidR="00685494">
        <w:rPr>
          <w:rFonts w:hint="eastAsia"/>
        </w:rPr>
        <w:t>注入到当前bean对应的属性中</w:t>
      </w:r>
    </w:p>
    <w:p w:rsidR="008761A7" w:rsidRDefault="008761A7" w:rsidP="001614B6">
      <w:pPr>
        <w:ind w:firstLine="480"/>
      </w:pPr>
      <w:r>
        <w:rPr>
          <w:rFonts w:hint="eastAsia"/>
        </w:rPr>
        <w:t>3.</w:t>
      </w:r>
      <w:r w:rsidR="00D37FFE">
        <w:rPr>
          <w:rFonts w:hint="eastAsia"/>
        </w:rPr>
        <w:t>如果bean实现了BeanName</w:t>
      </w:r>
      <w:r w:rsidR="00D37FFE">
        <w:t>Aware</w:t>
      </w:r>
      <w:r w:rsidR="00D37FFE">
        <w:rPr>
          <w:rFonts w:hint="eastAsia"/>
        </w:rPr>
        <w:t>接口，Spring会将b</w:t>
      </w:r>
      <w:r w:rsidR="00D37FFE">
        <w:t>ean</w:t>
      </w:r>
      <w:r w:rsidR="00D37FFE">
        <w:rPr>
          <w:rFonts w:hint="eastAsia"/>
        </w:rPr>
        <w:t>的id传</w:t>
      </w:r>
      <w:r w:rsidR="00CA524F">
        <w:rPr>
          <w:rFonts w:hint="eastAsia"/>
        </w:rPr>
        <w:t>入</w:t>
      </w:r>
    </w:p>
    <w:p w:rsidR="00BF36A8" w:rsidRDefault="00BF36A8" w:rsidP="001614B6">
      <w:pPr>
        <w:ind w:firstLine="480"/>
      </w:pPr>
      <w:r>
        <w:rPr>
          <w:rFonts w:hint="eastAsia"/>
        </w:rPr>
        <w:t>4.</w:t>
      </w:r>
      <w:r w:rsidR="00E85012">
        <w:rPr>
          <w:rFonts w:hint="eastAsia"/>
        </w:rPr>
        <w:t>如果bean实现了Bean</w:t>
      </w:r>
      <w:r w:rsidR="00E85012">
        <w:t>FactoryAware</w:t>
      </w:r>
      <w:r w:rsidR="00E85012">
        <w:rPr>
          <w:rFonts w:hint="eastAsia"/>
        </w:rPr>
        <w:t>接口，Spring会将</w:t>
      </w:r>
      <w:r w:rsidR="00E85012">
        <w:t>BeanFactory</w:t>
      </w:r>
      <w:r w:rsidR="003274CF">
        <w:rPr>
          <w:rFonts w:hint="eastAsia"/>
        </w:rPr>
        <w:t>容器</w:t>
      </w:r>
      <w:r w:rsidR="00E85012">
        <w:rPr>
          <w:rFonts w:hint="eastAsia"/>
        </w:rPr>
        <w:t>实例传入</w:t>
      </w:r>
    </w:p>
    <w:p w:rsidR="00BF36A8" w:rsidRDefault="00C22E52" w:rsidP="001614B6">
      <w:pPr>
        <w:ind w:firstLine="480"/>
      </w:pPr>
      <w:r>
        <w:rPr>
          <w:rFonts w:hint="eastAsia"/>
        </w:rPr>
        <w:t>5.如果bean实现了ApplicationContextAware接口，Spring会将上下文实例传入</w:t>
      </w:r>
    </w:p>
    <w:p w:rsidR="00D86985" w:rsidRDefault="00D86985" w:rsidP="001614B6">
      <w:pPr>
        <w:ind w:firstLine="480"/>
      </w:pPr>
      <w:r>
        <w:rPr>
          <w:rFonts w:hint="eastAsia"/>
        </w:rPr>
        <w:t>6.如果bean实现了Bean</w:t>
      </w:r>
      <w:r>
        <w:t>PostProcessor</w:t>
      </w:r>
      <w:r>
        <w:rPr>
          <w:rFonts w:hint="eastAsia"/>
        </w:rPr>
        <w:t>接口，Spring会调用</w:t>
      </w:r>
      <w:r w:rsidR="00414C82">
        <w:rPr>
          <w:rFonts w:hint="eastAsia"/>
        </w:rPr>
        <w:t>post</w:t>
      </w:r>
      <w:r w:rsidR="00414C82">
        <w:t>Befor…</w:t>
      </w:r>
    </w:p>
    <w:p w:rsidR="009A6B2E" w:rsidRDefault="00F23645" w:rsidP="001614B6">
      <w:pPr>
        <w:ind w:firstLine="480"/>
      </w:pPr>
      <w:r>
        <w:rPr>
          <w:rFonts w:hint="eastAsia"/>
        </w:rPr>
        <w:t>7.如果bean实现了InitializingBean接口，Spring会调用其</w:t>
      </w:r>
      <w:r w:rsidR="00A45F2B">
        <w:rPr>
          <w:rFonts w:hint="eastAsia"/>
        </w:rPr>
        <w:t>afterPropertiesSet</w:t>
      </w:r>
      <w:r w:rsidR="00A45F2B">
        <w:t>()</w:t>
      </w:r>
      <w:r w:rsidR="00A45F2B">
        <w:rPr>
          <w:rFonts w:hint="eastAsia"/>
        </w:rPr>
        <w:t>方法，</w:t>
      </w:r>
      <w:r w:rsidR="008E7434">
        <w:rPr>
          <w:rFonts w:hint="eastAsia"/>
        </w:rPr>
        <w:t>同时也会调用i</w:t>
      </w:r>
      <w:r w:rsidR="008E7434">
        <w:t>nit-method</w:t>
      </w:r>
      <w:r w:rsidR="008E7434">
        <w:rPr>
          <w:rFonts w:hint="eastAsia"/>
        </w:rPr>
        <w:t>中定义的方法</w:t>
      </w:r>
    </w:p>
    <w:p w:rsidR="00414C82" w:rsidRDefault="00414C82" w:rsidP="001614B6">
      <w:pPr>
        <w:ind w:firstLine="480"/>
      </w:pPr>
      <w:r>
        <w:rPr>
          <w:rFonts w:hint="eastAsia"/>
        </w:rPr>
        <w:t>8.</w:t>
      </w:r>
      <w:r w:rsidR="00254309">
        <w:rPr>
          <w:rFonts w:hint="eastAsia"/>
        </w:rPr>
        <w:t>如果bean</w:t>
      </w:r>
      <w:r w:rsidR="00BF7D6D">
        <w:rPr>
          <w:rFonts w:hint="eastAsia"/>
        </w:rPr>
        <w:t>实现了</w:t>
      </w:r>
      <w:r w:rsidR="00BF7D6D" w:rsidRPr="00BF7D6D">
        <w:t>BeanPostProcessor</w:t>
      </w:r>
      <w:r w:rsidR="00FD2E6E">
        <w:rPr>
          <w:rFonts w:hint="eastAsia"/>
        </w:rPr>
        <w:t>，Spring会</w:t>
      </w:r>
      <w:r w:rsidR="00056736">
        <w:rPr>
          <w:rFonts w:hint="eastAsia"/>
        </w:rPr>
        <w:t>调用p</w:t>
      </w:r>
      <w:r w:rsidR="00056736">
        <w:t>ostAfter…</w:t>
      </w:r>
    </w:p>
    <w:p w:rsidR="0048048A" w:rsidRDefault="0048048A" w:rsidP="001614B6">
      <w:pPr>
        <w:ind w:firstLine="480"/>
      </w:pPr>
      <w:r>
        <w:rPr>
          <w:rFonts w:hint="eastAsia"/>
        </w:rPr>
        <w:t>9</w:t>
      </w:r>
      <w:r>
        <w:t>.</w:t>
      </w:r>
      <w:r>
        <w:rPr>
          <w:rFonts w:hint="eastAsia"/>
        </w:rPr>
        <w:t>此时b</w:t>
      </w:r>
      <w:r>
        <w:t>ean</w:t>
      </w:r>
      <w:r>
        <w:rPr>
          <w:rFonts w:hint="eastAsia"/>
        </w:rPr>
        <w:t>已经初始化完毕</w:t>
      </w:r>
    </w:p>
    <w:p w:rsidR="00DC6A5A" w:rsidRPr="009A6B2E" w:rsidRDefault="00DC6A5A" w:rsidP="001614B6">
      <w:pPr>
        <w:ind w:firstLine="480"/>
      </w:pPr>
      <w:r>
        <w:rPr>
          <w:rFonts w:hint="eastAsia"/>
        </w:rPr>
        <w:t>10.</w:t>
      </w:r>
      <w:r w:rsidR="00301244">
        <w:rPr>
          <w:rFonts w:hint="eastAsia"/>
        </w:rPr>
        <w:t>如果bean实现了</w:t>
      </w:r>
      <w:r w:rsidR="00301244" w:rsidRPr="00301244">
        <w:t>DisposableBean</w:t>
      </w:r>
      <w:r w:rsidR="00301244">
        <w:rPr>
          <w:rFonts w:hint="eastAsia"/>
        </w:rPr>
        <w:t>，</w:t>
      </w:r>
      <w:r w:rsidR="00301244" w:rsidRPr="00301244">
        <w:rPr>
          <w:rFonts w:hint="eastAsia"/>
        </w:rPr>
        <w:t>Spring将调用它的destroy()接口方法</w:t>
      </w:r>
      <w:r w:rsidR="00023E6C">
        <w:rPr>
          <w:rFonts w:hint="eastAsia"/>
        </w:rPr>
        <w:t>，</w:t>
      </w:r>
      <w:r w:rsidR="00023E6C">
        <w:rPr>
          <w:rFonts w:hint="eastAsia"/>
        </w:rPr>
        <w:lastRenderedPageBreak/>
        <w:t>同时也会调用d</w:t>
      </w:r>
      <w:r w:rsidR="00023E6C">
        <w:t>estory-method</w:t>
      </w:r>
      <w:r w:rsidR="00023E6C">
        <w:rPr>
          <w:rFonts w:hint="eastAsia"/>
        </w:rPr>
        <w:t>中定义的方法</w:t>
      </w:r>
    </w:p>
    <w:p w:rsidR="006C4FAA" w:rsidRDefault="006C4FAA" w:rsidP="00CD113B">
      <w:pPr>
        <w:pStyle w:val="20"/>
      </w:pPr>
      <w:bookmarkStart w:id="6" w:name="_Toc16459530"/>
      <w:r>
        <w:t>Spring</w:t>
      </w:r>
      <w:r>
        <w:rPr>
          <w:rFonts w:hint="eastAsia"/>
        </w:rPr>
        <w:t>模块</w:t>
      </w:r>
      <w:bookmarkEnd w:id="6"/>
    </w:p>
    <w:p w:rsidR="00942734" w:rsidRDefault="00942734" w:rsidP="001614B6">
      <w:pPr>
        <w:ind w:firstLine="480"/>
      </w:pPr>
      <w:r>
        <w:drawing>
          <wp:inline distT="0" distB="0" distL="0" distR="0" wp14:anchorId="11003406" wp14:editId="4FD8891E">
            <wp:extent cx="5472193" cy="4254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4132" cy="4256008"/>
                    </a:xfrm>
                    <a:prstGeom prst="rect">
                      <a:avLst/>
                    </a:prstGeom>
                  </pic:spPr>
                </pic:pic>
              </a:graphicData>
            </a:graphic>
          </wp:inline>
        </w:drawing>
      </w:r>
    </w:p>
    <w:p w:rsidR="00942734" w:rsidRDefault="00942734" w:rsidP="001614B6">
      <w:pPr>
        <w:ind w:firstLine="480"/>
      </w:pPr>
    </w:p>
    <w:p w:rsidR="00942734" w:rsidRDefault="00942734" w:rsidP="001614B6">
      <w:pPr>
        <w:ind w:firstLine="480"/>
      </w:pPr>
    </w:p>
    <w:p w:rsidR="00637708" w:rsidRPr="00637708" w:rsidRDefault="00637708" w:rsidP="001614B6">
      <w:pPr>
        <w:ind w:firstLine="480"/>
      </w:pPr>
    </w:p>
    <w:p w:rsidR="00582B40" w:rsidRDefault="00D653D4" w:rsidP="00CD113B">
      <w:pPr>
        <w:pStyle w:val="10"/>
      </w:pPr>
      <w:bookmarkStart w:id="7" w:name="_Toc16459531"/>
      <w:r>
        <w:rPr>
          <w:rFonts w:hint="eastAsia"/>
        </w:rPr>
        <w:lastRenderedPageBreak/>
        <w:t>Bean</w:t>
      </w:r>
      <w:bookmarkEnd w:id="7"/>
    </w:p>
    <w:p w:rsidR="00751B84" w:rsidRPr="00751B84" w:rsidRDefault="00E0506B" w:rsidP="008E0EC2">
      <w:pPr>
        <w:ind w:firstLine="480"/>
      </w:pPr>
      <w:r>
        <w:rPr>
          <w:rFonts w:hint="eastAsia"/>
        </w:rPr>
        <w:t>要使用Spring的bean功能，我们只要指定</w:t>
      </w:r>
      <w:r w:rsidR="00540B45">
        <w:rPr>
          <w:rFonts w:hint="eastAsia"/>
        </w:rPr>
        <w:t>需要</w:t>
      </w:r>
      <w:r w:rsidR="00B477EB">
        <w:rPr>
          <w:rFonts w:hint="eastAsia"/>
        </w:rPr>
        <w:t>创建</w:t>
      </w:r>
      <w:r>
        <w:rPr>
          <w:rFonts w:hint="eastAsia"/>
        </w:rPr>
        <w:t>bean</w:t>
      </w:r>
      <w:r w:rsidR="00182E24">
        <w:rPr>
          <w:rFonts w:hint="eastAsia"/>
        </w:rPr>
        <w:t>的类</w:t>
      </w:r>
      <w:r w:rsidR="000545D1">
        <w:rPr>
          <w:rFonts w:hint="eastAsia"/>
        </w:rPr>
        <w:t>即可，然后在一个合适的</w:t>
      </w:r>
      <w:r w:rsidR="00684851">
        <w:rPr>
          <w:rFonts w:hint="eastAsia"/>
        </w:rPr>
        <w:t>上下文</w:t>
      </w:r>
      <w:r w:rsidR="000545D1">
        <w:rPr>
          <w:rFonts w:hint="eastAsia"/>
        </w:rPr>
        <w:t>中加载这些配置，Spring就能够为我们创建好所有的bean，并且自动的处理好他们的依赖关系</w:t>
      </w:r>
      <w:r w:rsidR="00132B6C">
        <w:rPr>
          <w:rFonts w:hint="eastAsia"/>
        </w:rPr>
        <w:t>。</w:t>
      </w:r>
    </w:p>
    <w:p w:rsidR="002C373F" w:rsidRDefault="00AC7CA9" w:rsidP="002C373F">
      <w:pPr>
        <w:ind w:firstLine="480"/>
      </w:pPr>
      <w:r>
        <w:rPr>
          <w:rFonts w:hint="eastAsia"/>
        </w:rPr>
        <w:t>在Spring中配置Bean有三种方式</w:t>
      </w:r>
      <w:r w:rsidR="002A463A">
        <w:rPr>
          <w:rFonts w:hint="eastAsia"/>
        </w:rPr>
        <w:t>：xml配置、代码配置和自动扫描</w:t>
      </w:r>
      <w:r w:rsidR="00AE129F">
        <w:rPr>
          <w:rFonts w:hint="eastAsia"/>
        </w:rPr>
        <w:t>。</w:t>
      </w:r>
      <w:r w:rsidR="00EC2095">
        <w:t xml:space="preserve"> </w:t>
      </w:r>
      <w:bookmarkStart w:id="8" w:name="_Toc59447133"/>
      <w:bookmarkStart w:id="9" w:name="_Toc59447130"/>
    </w:p>
    <w:p w:rsidR="005C4903" w:rsidRDefault="005C4903">
      <w:pPr>
        <w:pStyle w:val="20"/>
      </w:pPr>
      <w:bookmarkStart w:id="10" w:name="_Toc16459532"/>
      <w:r>
        <w:rPr>
          <w:rFonts w:hint="eastAsia"/>
        </w:rPr>
        <w:t>Hello</w:t>
      </w:r>
      <w:r>
        <w:t xml:space="preserve"> World</w:t>
      </w:r>
      <w:bookmarkEnd w:id="10"/>
    </w:p>
    <w:p w:rsidR="001B7006" w:rsidRPr="000D545A" w:rsidRDefault="001B7006" w:rsidP="003C7A5D">
      <w:pPr>
        <w:pStyle w:val="aff0"/>
        <w:framePr w:wrap="around"/>
      </w:pPr>
      <w:r w:rsidRPr="000D545A">
        <w:t xml:space="preserve">    @Component</w:t>
      </w:r>
    </w:p>
    <w:p w:rsidR="001B7006" w:rsidRPr="000D545A" w:rsidRDefault="001B7006" w:rsidP="003C7A5D">
      <w:pPr>
        <w:pStyle w:val="aff0"/>
        <w:framePr w:wrap="around"/>
      </w:pPr>
      <w:r w:rsidRPr="000D545A">
        <w:t xml:space="preserve">    class Dog { String name = "dog"; }</w:t>
      </w:r>
      <w:r w:rsidR="007D2837" w:rsidRPr="000D545A">
        <w:tab/>
      </w:r>
      <w:r w:rsidR="007D2837" w:rsidRPr="000D545A">
        <w:tab/>
        <w:t xml:space="preserve">// </w:t>
      </w:r>
      <w:r w:rsidR="007D2837" w:rsidRPr="000D545A">
        <w:t>指定</w:t>
      </w:r>
      <w:r w:rsidR="007D2837" w:rsidRPr="000D545A">
        <w:t>dog</w:t>
      </w:r>
      <w:r w:rsidR="00DB5410" w:rsidRPr="000D545A">
        <w:rPr>
          <w:rFonts w:hint="eastAsia"/>
        </w:rPr>
        <w:t>的</w:t>
      </w:r>
      <w:r w:rsidR="007D2837" w:rsidRPr="000D545A">
        <w:t>bean</w:t>
      </w:r>
    </w:p>
    <w:p w:rsidR="001B7006" w:rsidRPr="000D545A" w:rsidRDefault="001B7006" w:rsidP="003C7A5D">
      <w:pPr>
        <w:pStyle w:val="aff0"/>
        <w:framePr w:wrap="around"/>
      </w:pPr>
      <w:r w:rsidRPr="000D545A">
        <w:t xml:space="preserve">    </w:t>
      </w:r>
      <w:r w:rsidR="000D545A" w:rsidRPr="000D545A">
        <w:t>---------------------------------------------------------------------</w:t>
      </w:r>
    </w:p>
    <w:p w:rsidR="001B7006" w:rsidRPr="000D545A" w:rsidRDefault="001B7006" w:rsidP="003C7A5D">
      <w:pPr>
        <w:pStyle w:val="aff0"/>
        <w:framePr w:wrap="around"/>
      </w:pPr>
      <w:r w:rsidRPr="000D545A">
        <w:t xml:space="preserve">    @Component</w:t>
      </w:r>
    </w:p>
    <w:p w:rsidR="001B7006" w:rsidRPr="000D545A" w:rsidRDefault="001B7006" w:rsidP="003C7A5D">
      <w:pPr>
        <w:pStyle w:val="aff0"/>
        <w:framePr w:wrap="around"/>
      </w:pPr>
      <w:r w:rsidRPr="000D545A">
        <w:t xml:space="preserve">    class DogMaster {</w:t>
      </w:r>
      <w:r w:rsidR="00F74310" w:rsidRPr="000D545A">
        <w:tab/>
      </w:r>
      <w:r w:rsidR="00F74310" w:rsidRPr="000D545A">
        <w:tab/>
      </w:r>
      <w:r w:rsidR="00F74310" w:rsidRPr="000D545A">
        <w:tab/>
      </w:r>
      <w:r w:rsidR="00F74310" w:rsidRPr="000D545A">
        <w:tab/>
      </w:r>
      <w:r w:rsidR="00F74310" w:rsidRPr="000D545A">
        <w:tab/>
      </w:r>
      <w:r w:rsidR="00F74310" w:rsidRPr="000D545A">
        <w:tab/>
        <w:t xml:space="preserve">// </w:t>
      </w:r>
      <w:r w:rsidR="00F74310" w:rsidRPr="000D545A">
        <w:t>指定</w:t>
      </w:r>
      <w:r w:rsidR="00F74310" w:rsidRPr="000D545A">
        <w:t>DogMaster</w:t>
      </w:r>
      <w:r w:rsidR="008B3ECD" w:rsidRPr="000D545A">
        <w:rPr>
          <w:rFonts w:hint="eastAsia"/>
        </w:rPr>
        <w:t>的</w:t>
      </w:r>
      <w:r w:rsidR="00F74310" w:rsidRPr="000D545A">
        <w:t>bean</w:t>
      </w:r>
    </w:p>
    <w:p w:rsidR="001B7006" w:rsidRPr="000D545A" w:rsidRDefault="001B7006" w:rsidP="003C7A5D">
      <w:pPr>
        <w:pStyle w:val="aff0"/>
        <w:framePr w:wrap="around"/>
      </w:pPr>
      <w:r w:rsidRPr="000D545A">
        <w:t xml:space="preserve">        @Autowired Dog d;</w:t>
      </w:r>
    </w:p>
    <w:p w:rsidR="00A35681" w:rsidRPr="000D545A" w:rsidRDefault="001B7006" w:rsidP="003C7A5D">
      <w:pPr>
        <w:pStyle w:val="aff0"/>
        <w:framePr w:wrap="around"/>
      </w:pPr>
      <w:r w:rsidRPr="000D545A">
        <w:t xml:space="preserve">        void saySomething() {</w:t>
      </w:r>
      <w:r w:rsidR="00413790" w:rsidRPr="000D545A">
        <w:tab/>
      </w:r>
      <w:r w:rsidR="00413790" w:rsidRPr="000D545A">
        <w:tab/>
      </w:r>
      <w:r w:rsidR="00413790" w:rsidRPr="000D545A">
        <w:tab/>
      </w:r>
      <w:r w:rsidR="00413790" w:rsidRPr="000D545A">
        <w:tab/>
        <w:t xml:space="preserve">// </w:t>
      </w:r>
      <w:r w:rsidR="00413790" w:rsidRPr="000D545A">
        <w:t>指定</w:t>
      </w:r>
      <w:r w:rsidR="00413790" w:rsidRPr="000D545A">
        <w:t>DogMaste</w:t>
      </w:r>
      <w:r w:rsidR="00413790" w:rsidRPr="000D545A">
        <w:rPr>
          <w:rFonts w:hint="eastAsia"/>
        </w:rPr>
        <w:t>r</w:t>
      </w:r>
      <w:r w:rsidR="00413790" w:rsidRPr="000D545A">
        <w:rPr>
          <w:rFonts w:hint="eastAsia"/>
        </w:rPr>
        <w:t>依赖</w:t>
      </w:r>
      <w:r w:rsidR="00413790" w:rsidRPr="000D545A">
        <w:rPr>
          <w:rFonts w:hint="eastAsia"/>
        </w:rPr>
        <w:t>Dog</w:t>
      </w:r>
    </w:p>
    <w:p w:rsidR="00A35681" w:rsidRPr="000D545A" w:rsidRDefault="00A35681" w:rsidP="003C7A5D">
      <w:pPr>
        <w:pStyle w:val="aff0"/>
        <w:framePr w:wrap="around"/>
      </w:pPr>
      <w:r w:rsidRPr="000D545A">
        <w:tab/>
      </w:r>
      <w:r w:rsidRPr="000D545A">
        <w:tab/>
      </w:r>
      <w:r w:rsidRPr="000D545A">
        <w:tab/>
      </w:r>
      <w:r w:rsidRPr="000D545A">
        <w:tab/>
      </w:r>
      <w:r w:rsidR="001B7006" w:rsidRPr="000D545A">
        <w:t>System.out.printf(</w:t>
      </w:r>
    </w:p>
    <w:p w:rsidR="001B7006" w:rsidRPr="000D545A" w:rsidRDefault="00A35681" w:rsidP="003C7A5D">
      <w:pPr>
        <w:pStyle w:val="aff0"/>
        <w:framePr w:wrap="around"/>
      </w:pPr>
      <w:r w:rsidRPr="000D545A">
        <w:tab/>
      </w:r>
      <w:r w:rsidRPr="000D545A">
        <w:tab/>
      </w:r>
      <w:r w:rsidRPr="000D545A">
        <w:tab/>
      </w:r>
      <w:r w:rsidRPr="000D545A">
        <w:tab/>
      </w:r>
      <w:r w:rsidRPr="000D545A">
        <w:tab/>
      </w:r>
      <w:r w:rsidR="001B7006" w:rsidRPr="000D545A">
        <w:t>"</w:t>
      </w:r>
      <w:r w:rsidR="00C3206F" w:rsidRPr="000D545A">
        <w:t>I am master</w:t>
      </w:r>
      <w:r w:rsidR="00E50604" w:rsidRPr="000D545A">
        <w:t>,</w:t>
      </w:r>
      <w:r w:rsidR="001B7006" w:rsidRPr="000D545A">
        <w:t xml:space="preserve"> my dog's name is %s \n", d.name); }</w:t>
      </w:r>
    </w:p>
    <w:p w:rsidR="001B7006" w:rsidRPr="000D545A" w:rsidRDefault="001B7006" w:rsidP="003C7A5D">
      <w:pPr>
        <w:pStyle w:val="aff0"/>
        <w:framePr w:wrap="around"/>
      </w:pPr>
      <w:r w:rsidRPr="000D545A">
        <w:t xml:space="preserve">    }</w:t>
      </w:r>
    </w:p>
    <w:p w:rsidR="001B7006" w:rsidRPr="000D545A" w:rsidRDefault="001B7006" w:rsidP="003C7A5D">
      <w:pPr>
        <w:pStyle w:val="aff0"/>
        <w:framePr w:wrap="around"/>
      </w:pPr>
      <w:r w:rsidRPr="000D545A">
        <w:t xml:space="preserve">    </w:t>
      </w:r>
      <w:r w:rsidR="000D545A" w:rsidRPr="000D545A">
        <w:t>---------------------------------------------------------------------</w:t>
      </w:r>
    </w:p>
    <w:p w:rsidR="001B7006" w:rsidRPr="000D545A" w:rsidRDefault="001B7006" w:rsidP="003C7A5D">
      <w:pPr>
        <w:pStyle w:val="aff0"/>
        <w:framePr w:wrap="around"/>
      </w:pPr>
      <w:r w:rsidRPr="000D545A">
        <w:t xml:space="preserve">    @Configuration()</w:t>
      </w:r>
      <w:r w:rsidR="002F21BF" w:rsidRPr="000D545A">
        <w:tab/>
      </w:r>
      <w:r w:rsidR="00B22FEF" w:rsidRPr="000D545A">
        <w:tab/>
      </w:r>
      <w:r w:rsidR="00B22FEF" w:rsidRPr="000D545A">
        <w:tab/>
      </w:r>
      <w:r w:rsidR="00B22FEF" w:rsidRPr="000D545A">
        <w:tab/>
      </w:r>
      <w:r w:rsidR="00B22FEF" w:rsidRPr="000D545A">
        <w:tab/>
      </w:r>
      <w:r w:rsidR="00B22FEF" w:rsidRPr="000D545A">
        <w:tab/>
      </w:r>
      <w:r w:rsidR="002F21BF" w:rsidRPr="000D545A">
        <w:t xml:space="preserve">// </w:t>
      </w:r>
      <w:r w:rsidR="002F21BF" w:rsidRPr="000D545A">
        <w:t>指定配置文件</w:t>
      </w:r>
    </w:p>
    <w:p w:rsidR="001B7006" w:rsidRPr="000D545A" w:rsidRDefault="001B7006" w:rsidP="003C7A5D">
      <w:pPr>
        <w:pStyle w:val="aff0"/>
        <w:framePr w:wrap="around"/>
      </w:pPr>
      <w:r w:rsidRPr="000D545A">
        <w:t xml:space="preserve">    @ComponentScan(basePackageClasses=HelloWorld.class)</w:t>
      </w:r>
      <w:r w:rsidR="002F21BF" w:rsidRPr="000D545A">
        <w:t xml:space="preserve"> </w:t>
      </w:r>
    </w:p>
    <w:p w:rsidR="001B7006" w:rsidRPr="000D545A" w:rsidRDefault="001B7006" w:rsidP="003C7A5D">
      <w:pPr>
        <w:pStyle w:val="aff0"/>
        <w:framePr w:wrap="around"/>
      </w:pPr>
      <w:r w:rsidRPr="000D545A">
        <w:t xml:space="preserve">    class Config {}</w:t>
      </w:r>
    </w:p>
    <w:p w:rsidR="001B7006" w:rsidRPr="000D545A" w:rsidRDefault="001B7006" w:rsidP="003C7A5D">
      <w:pPr>
        <w:pStyle w:val="aff0"/>
        <w:framePr w:wrap="around"/>
      </w:pPr>
      <w:r w:rsidRPr="000D545A">
        <w:t xml:space="preserve">    </w:t>
      </w:r>
      <w:r w:rsidR="000D545A">
        <w:t>---------------------------------------------------------------------</w:t>
      </w:r>
    </w:p>
    <w:p w:rsidR="001B7006" w:rsidRPr="000D545A" w:rsidRDefault="001B7006" w:rsidP="003C7A5D">
      <w:pPr>
        <w:pStyle w:val="aff0"/>
        <w:framePr w:wrap="around"/>
      </w:pPr>
      <w:r w:rsidRPr="000D545A">
        <w:t xml:space="preserve">    public static void main(String[] args) {</w:t>
      </w:r>
    </w:p>
    <w:p w:rsidR="001B7006" w:rsidRPr="000D545A" w:rsidRDefault="001B7006" w:rsidP="003C7A5D">
      <w:pPr>
        <w:pStyle w:val="aff0"/>
        <w:framePr w:wrap="around"/>
      </w:pPr>
      <w:r w:rsidRPr="000D545A">
        <w:t xml:space="preserve">        </w:t>
      </w:r>
    </w:p>
    <w:p w:rsidR="001B7006" w:rsidRPr="000D545A" w:rsidRDefault="001B7006" w:rsidP="003C7A5D">
      <w:pPr>
        <w:pStyle w:val="aff0"/>
        <w:framePr w:wrap="around"/>
      </w:pPr>
      <w:r w:rsidRPr="000D545A">
        <w:t xml:space="preserve">        @SuppressWarnings("resource")</w:t>
      </w:r>
    </w:p>
    <w:p w:rsidR="00D4768B" w:rsidRPr="000D545A" w:rsidRDefault="001B7006" w:rsidP="003C7A5D">
      <w:pPr>
        <w:pStyle w:val="aff0"/>
        <w:framePr w:wrap="around"/>
      </w:pPr>
      <w:r w:rsidRPr="000D545A">
        <w:t xml:space="preserve">        ApplicationContext context </w:t>
      </w:r>
      <w:r w:rsidR="00641E21" w:rsidRPr="000D545A">
        <w:tab/>
      </w:r>
      <w:r w:rsidR="00641E21" w:rsidRPr="000D545A">
        <w:tab/>
      </w:r>
      <w:r w:rsidR="00641E21" w:rsidRPr="000D545A">
        <w:tab/>
      </w:r>
      <w:r w:rsidR="00641E21" w:rsidRPr="000D545A">
        <w:tab/>
        <w:t xml:space="preserve">// </w:t>
      </w:r>
      <w:r w:rsidR="00641E21" w:rsidRPr="000D545A">
        <w:t>使用上下文加载配置</w:t>
      </w:r>
    </w:p>
    <w:p w:rsidR="001B7006" w:rsidRPr="000D545A" w:rsidRDefault="00D4768B" w:rsidP="003C7A5D">
      <w:pPr>
        <w:pStyle w:val="aff0"/>
        <w:framePr w:wrap="around"/>
      </w:pPr>
      <w:r w:rsidRPr="000D545A">
        <w:tab/>
      </w:r>
      <w:r w:rsidRPr="000D545A">
        <w:tab/>
      </w:r>
      <w:r w:rsidRPr="000D545A">
        <w:tab/>
      </w:r>
      <w:r w:rsidRPr="000D545A">
        <w:tab/>
      </w:r>
      <w:r w:rsidR="001B7006" w:rsidRPr="000D545A">
        <w:t>= new AnnotationConfigApplicationContext(Config.class);</w:t>
      </w:r>
    </w:p>
    <w:p w:rsidR="001B7006" w:rsidRPr="000D545A" w:rsidRDefault="001B7006" w:rsidP="003C7A5D">
      <w:pPr>
        <w:pStyle w:val="aff0"/>
        <w:framePr w:wrap="around"/>
      </w:pPr>
      <w:r w:rsidRPr="000D545A">
        <w:t xml:space="preserve">        DogMaster dm = context.getBean(DogMaster.class);</w:t>
      </w:r>
      <w:r w:rsidR="00104B99" w:rsidRPr="000D545A">
        <w:tab/>
        <w:t xml:space="preserve">// </w:t>
      </w:r>
      <w:r w:rsidR="00104B99" w:rsidRPr="000D545A">
        <w:t>获取并使用</w:t>
      </w:r>
      <w:r w:rsidR="00C818B1" w:rsidRPr="000D545A">
        <w:rPr>
          <w:rFonts w:hint="eastAsia"/>
        </w:rPr>
        <w:t>b</w:t>
      </w:r>
      <w:r w:rsidR="00C818B1" w:rsidRPr="000D545A">
        <w:t>ean</w:t>
      </w:r>
    </w:p>
    <w:p w:rsidR="001B7006" w:rsidRPr="000D545A" w:rsidRDefault="001B7006" w:rsidP="003C7A5D">
      <w:pPr>
        <w:pStyle w:val="aff0"/>
        <w:framePr w:wrap="around"/>
      </w:pPr>
      <w:r w:rsidRPr="000D545A">
        <w:t xml:space="preserve">        dm.saySomething();</w:t>
      </w:r>
    </w:p>
    <w:p w:rsidR="001B7006" w:rsidRPr="000D545A" w:rsidRDefault="001B7006" w:rsidP="003C7A5D">
      <w:pPr>
        <w:pStyle w:val="aff0"/>
        <w:framePr w:wrap="around"/>
      </w:pPr>
      <w:r w:rsidRPr="000D545A">
        <w:t xml:space="preserve">        </w:t>
      </w:r>
    </w:p>
    <w:p w:rsidR="00F0487C" w:rsidRDefault="001B7006" w:rsidP="003C7A5D">
      <w:pPr>
        <w:pStyle w:val="aff0"/>
        <w:framePr w:wrap="around"/>
      </w:pPr>
      <w:r w:rsidRPr="000D545A">
        <w:t xml:space="preserve">    }</w:t>
      </w:r>
    </w:p>
    <w:p w:rsidR="00010F40" w:rsidRPr="00010F40" w:rsidRDefault="00010F40" w:rsidP="003C7A5D">
      <w:pPr>
        <w:pStyle w:val="aff0"/>
        <w:framePr w:wrap="around"/>
      </w:pPr>
    </w:p>
    <w:p w:rsidR="00F36B62" w:rsidRPr="00F0487C" w:rsidRDefault="00F36B62" w:rsidP="003F6E5C">
      <w:pPr>
        <w:ind w:firstLine="480"/>
      </w:pPr>
      <w:r>
        <w:rPr>
          <w:rFonts w:hint="eastAsia"/>
        </w:rPr>
        <w:t>我们创建三个类，Dog，DogMaster是需要作为</w:t>
      </w:r>
      <w:r>
        <w:t>bean</w:t>
      </w:r>
      <w:r>
        <w:rPr>
          <w:rFonts w:hint="eastAsia"/>
        </w:rPr>
        <w:t>的类，Config则</w:t>
      </w:r>
      <w:r w:rsidR="001E38FD">
        <w:rPr>
          <w:rFonts w:hint="eastAsia"/>
        </w:rPr>
        <w:t>是配置类。</w:t>
      </w:r>
      <w:r w:rsidR="00C96269">
        <w:rPr>
          <w:rFonts w:hint="eastAsia"/>
        </w:rPr>
        <w:t>演示代码中使用的是</w:t>
      </w:r>
      <w:r w:rsidR="000F4095">
        <w:rPr>
          <w:rFonts w:hint="eastAsia"/>
        </w:rPr>
        <w:t>注解配置，并且利用了自动扫描功能。</w:t>
      </w:r>
    </w:p>
    <w:p w:rsidR="00A062BB" w:rsidRDefault="00A062BB" w:rsidP="00CD113B">
      <w:pPr>
        <w:pStyle w:val="20"/>
      </w:pPr>
      <w:bookmarkStart w:id="11" w:name="_Toc16459533"/>
      <w:r>
        <w:rPr>
          <w:rFonts w:hint="eastAsia"/>
        </w:rPr>
        <w:lastRenderedPageBreak/>
        <w:t>X</w:t>
      </w:r>
      <w:r>
        <w:t>ML</w:t>
      </w:r>
      <w:r>
        <w:rPr>
          <w:rFonts w:hint="eastAsia"/>
        </w:rPr>
        <w:t>配置</w:t>
      </w:r>
      <w:bookmarkEnd w:id="11"/>
    </w:p>
    <w:p w:rsidR="00A062BB" w:rsidRDefault="00A062BB" w:rsidP="001614B6">
      <w:pPr>
        <w:ind w:firstLine="480"/>
      </w:pPr>
      <w:r>
        <w:rPr>
          <w:rFonts w:hint="eastAsia"/>
        </w:rPr>
        <w:t>Spring的配置xml文件以</w:t>
      </w:r>
      <w:r>
        <w:t>&lt;beans&gt;</w:t>
      </w:r>
      <w:r>
        <w:rPr>
          <w:rFonts w:hint="eastAsia"/>
        </w:rPr>
        <w:t>元素为根，并且需要在xml顶部声明多个xml模式（XSD）文件。使用 &lt;</w:t>
      </w:r>
      <w:r>
        <w:t xml:space="preserve">bean&gt; </w:t>
      </w:r>
      <w:r>
        <w:rPr>
          <w:rFonts w:hint="eastAsia"/>
        </w:rPr>
        <w:t>元素配置Bean</w:t>
      </w:r>
      <w:r w:rsidR="00254BEA">
        <w:rPr>
          <w:rFonts w:hint="eastAsia"/>
        </w:rPr>
        <w:t>，</w:t>
      </w:r>
      <w:r w:rsidRPr="00761541">
        <w:t>&lt;constructor-arg&gt;</w:t>
      </w:r>
      <w:r>
        <w:t xml:space="preserve"> </w:t>
      </w:r>
      <w:r>
        <w:rPr>
          <w:rFonts w:hint="eastAsia"/>
        </w:rPr>
        <w:t>或 -c</w:t>
      </w:r>
      <w:r>
        <w:t xml:space="preserve"> </w:t>
      </w:r>
      <w:r>
        <w:rPr>
          <w:rFonts w:hint="eastAsia"/>
        </w:rPr>
        <w:t>标签配置构造器依赖</w:t>
      </w:r>
      <w:r w:rsidR="00453EA6">
        <w:rPr>
          <w:rFonts w:hint="eastAsia"/>
        </w:rPr>
        <w:t>，</w:t>
      </w:r>
      <w:r w:rsidRPr="00CD38FE">
        <w:t>&lt;property&gt;</w:t>
      </w:r>
      <w:r>
        <w:t xml:space="preserve"> </w:t>
      </w:r>
      <w:r>
        <w:rPr>
          <w:rFonts w:hint="eastAsia"/>
        </w:rPr>
        <w:t>或 -p</w:t>
      </w:r>
      <w:r>
        <w:t xml:space="preserve"> </w:t>
      </w:r>
      <w:r>
        <w:rPr>
          <w:rFonts w:hint="eastAsia"/>
        </w:rPr>
        <w:t>配置属性依赖</w:t>
      </w:r>
      <w:r w:rsidR="005A7C24">
        <w:rPr>
          <w:rFonts w:hint="eastAsia"/>
        </w:rPr>
        <w:t>。</w:t>
      </w:r>
    </w:p>
    <w:p w:rsidR="00A2750D" w:rsidRPr="00FC543F" w:rsidRDefault="00A2750D" w:rsidP="003C7A5D">
      <w:pPr>
        <w:pStyle w:val="aff0"/>
        <w:framePr w:wrap="around"/>
      </w:pPr>
      <w:r w:rsidRPr="00FC543F">
        <w:t>&lt;beans&gt;</w:t>
      </w:r>
    </w:p>
    <w:p w:rsidR="00A2750D" w:rsidRPr="00FC543F" w:rsidRDefault="0054353F" w:rsidP="003C7A5D">
      <w:pPr>
        <w:pStyle w:val="aff0"/>
        <w:framePr w:wrap="around"/>
      </w:pPr>
      <w:r w:rsidRPr="00FC543F">
        <w:tab/>
        <w:t xml:space="preserve">&lt;bean </w:t>
      </w:r>
      <w:r w:rsidR="00AC6C28" w:rsidRPr="00FC543F">
        <w:t>name</w:t>
      </w:r>
      <w:r w:rsidRPr="00FC543F">
        <w:t>="tradeDao" class="com.ray.TradeDao"&gt;</w:t>
      </w:r>
    </w:p>
    <w:p w:rsidR="00D709CF" w:rsidRPr="00FC543F" w:rsidRDefault="00D709CF" w:rsidP="003C7A5D">
      <w:pPr>
        <w:pStyle w:val="aff0"/>
        <w:framePr w:wrap="around"/>
      </w:pPr>
      <w:r w:rsidRPr="00FC543F">
        <w:tab/>
      </w:r>
      <w:r w:rsidRPr="00FC543F">
        <w:tab/>
      </w:r>
      <w:r w:rsidR="00CD0117" w:rsidRPr="00FC543F">
        <w:t xml:space="preserve">&lt;property </w:t>
      </w:r>
      <w:r w:rsidR="00AC6C28" w:rsidRPr="00FC543F">
        <w:t>name="ds" ref="datasource"</w:t>
      </w:r>
      <w:r w:rsidR="007A46B3" w:rsidRPr="00FC543F">
        <w:t xml:space="preserve"> /</w:t>
      </w:r>
      <w:r w:rsidR="00CD0117" w:rsidRPr="00FC543F">
        <w:t>&gt;</w:t>
      </w:r>
    </w:p>
    <w:p w:rsidR="00A2750D" w:rsidRPr="00FC543F" w:rsidRDefault="00D709CF" w:rsidP="003C7A5D">
      <w:pPr>
        <w:pStyle w:val="aff0"/>
        <w:framePr w:wrap="around"/>
      </w:pPr>
      <w:r w:rsidRPr="00FC543F">
        <w:tab/>
        <w:t>&lt;/bean&gt;</w:t>
      </w:r>
    </w:p>
    <w:p w:rsidR="009F40ED" w:rsidRPr="00D709CF" w:rsidRDefault="009F40ED" w:rsidP="003C7A5D">
      <w:pPr>
        <w:pStyle w:val="aff0"/>
        <w:framePr w:wrap="around"/>
      </w:pPr>
      <w:r w:rsidRPr="00FC543F">
        <w:t>&lt;/breans&gt;</w:t>
      </w:r>
    </w:p>
    <w:p w:rsidR="00A062BB" w:rsidRDefault="00A062BB" w:rsidP="00CD113B">
      <w:pPr>
        <w:pStyle w:val="20"/>
      </w:pPr>
      <w:bookmarkStart w:id="12" w:name="_Toc16459534"/>
      <w:r>
        <w:rPr>
          <w:rFonts w:hint="eastAsia"/>
        </w:rPr>
        <w:t>代码配置</w:t>
      </w:r>
      <w:bookmarkEnd w:id="12"/>
    </w:p>
    <w:p w:rsidR="00A062BB" w:rsidRDefault="00A062BB" w:rsidP="001614B6">
      <w:pPr>
        <w:ind w:firstLine="480"/>
      </w:pPr>
      <w:r>
        <w:rPr>
          <w:rFonts w:hint="eastAsia"/>
        </w:rPr>
        <w:t>Spring可以直接使用Java代码来进行配置。为某个类添加注解</w:t>
      </w:r>
      <w:r w:rsidRPr="00825EAA">
        <w:t>@Configuration</w:t>
      </w:r>
      <w:r>
        <w:rPr>
          <w:rFonts w:hint="eastAsia"/>
        </w:rPr>
        <w:t>，表明某个类是配置类。</w:t>
      </w:r>
      <w:bookmarkEnd w:id="8"/>
      <w:r w:rsidR="00796A5C">
        <w:rPr>
          <w:rFonts w:hint="eastAsia"/>
        </w:rPr>
        <w:t>配置bean的方式是，</w:t>
      </w:r>
      <w:r>
        <w:rPr>
          <w:rFonts w:hint="eastAsia"/>
        </w:rPr>
        <w:t>编写</w:t>
      </w:r>
      <w:r w:rsidR="00796A5C">
        <w:rPr>
          <w:rFonts w:hint="eastAsia"/>
        </w:rPr>
        <w:t>一个</w:t>
      </w:r>
      <w:r>
        <w:rPr>
          <w:rFonts w:hint="eastAsia"/>
        </w:rPr>
        <w:t>方法创建并返回Bean，</w:t>
      </w:r>
      <w:r w:rsidR="00820EB2">
        <w:rPr>
          <w:rFonts w:hint="eastAsia"/>
        </w:rPr>
        <w:t>然后</w:t>
      </w:r>
      <w:r>
        <w:rPr>
          <w:rFonts w:hint="eastAsia"/>
        </w:rPr>
        <w:t>为方法添加</w:t>
      </w:r>
      <w:r w:rsidRPr="004A05C4">
        <w:t>@Bean</w:t>
      </w:r>
      <w:r>
        <w:rPr>
          <w:rFonts w:hint="eastAsia"/>
        </w:rPr>
        <w:t>注解</w:t>
      </w:r>
      <w:r w:rsidR="00C9210F">
        <w:rPr>
          <w:rFonts w:hint="eastAsia"/>
        </w:rPr>
        <w:t>。</w:t>
      </w:r>
      <w:r>
        <w:rPr>
          <w:rFonts w:hint="eastAsia"/>
        </w:rPr>
        <w:t>在配置Bean的方法中，加入对其他Bean的依赖即可有两种方式：一种是</w:t>
      </w:r>
      <w:r w:rsidR="00F94432">
        <w:rPr>
          <w:rFonts w:hint="eastAsia"/>
        </w:rPr>
        <w:t>在</w:t>
      </w:r>
      <w:r>
        <w:rPr>
          <w:rFonts w:hint="eastAsia"/>
        </w:rPr>
        <w:t>配置方法</w:t>
      </w:r>
      <w:r w:rsidR="002F207A">
        <w:rPr>
          <w:rFonts w:hint="eastAsia"/>
        </w:rPr>
        <w:t>中调用</w:t>
      </w:r>
      <w:r>
        <w:rPr>
          <w:rFonts w:hint="eastAsia"/>
        </w:rPr>
        <w:t>其他Bean的配置方法</w:t>
      </w:r>
      <w:r w:rsidR="006A75A7">
        <w:rPr>
          <w:rFonts w:hint="eastAsia"/>
        </w:rPr>
        <w:t>；</w:t>
      </w:r>
      <w:r>
        <w:rPr>
          <w:rFonts w:hint="eastAsia"/>
        </w:rPr>
        <w:t>一种是配置方法</w:t>
      </w:r>
      <w:r w:rsidR="002F207A">
        <w:rPr>
          <w:rFonts w:hint="eastAsia"/>
        </w:rPr>
        <w:t>将</w:t>
      </w:r>
      <w:r>
        <w:rPr>
          <w:rFonts w:hint="eastAsia"/>
        </w:rPr>
        <w:t>依赖的Bea</w:t>
      </w:r>
      <w:r w:rsidR="00B3177F">
        <w:rPr>
          <w:rFonts w:hint="eastAsia"/>
        </w:rPr>
        <w:t>n</w:t>
      </w:r>
      <w:r w:rsidR="00FA4BEE">
        <w:rPr>
          <w:rFonts w:hint="eastAsia"/>
        </w:rPr>
        <w:t>定义为</w:t>
      </w:r>
      <w:r w:rsidR="00A74F21">
        <w:rPr>
          <w:rFonts w:hint="eastAsia"/>
        </w:rPr>
        <w:t>方法</w:t>
      </w:r>
      <w:r w:rsidR="005466F0">
        <w:rPr>
          <w:rFonts w:hint="eastAsia"/>
        </w:rPr>
        <w:t>参数</w:t>
      </w:r>
      <w:r w:rsidR="00816E61">
        <w:rPr>
          <w:rFonts w:hint="eastAsia"/>
        </w:rPr>
        <w:t>。</w:t>
      </w:r>
    </w:p>
    <w:p w:rsidR="00876311" w:rsidRPr="00902085" w:rsidRDefault="00876311" w:rsidP="003C7A5D">
      <w:pPr>
        <w:pStyle w:val="aff0"/>
        <w:framePr w:wrap="around"/>
      </w:pPr>
      <w:r w:rsidRPr="00902085">
        <w:rPr>
          <w:rFonts w:hint="eastAsia"/>
        </w:rPr>
        <w:t>@</w:t>
      </w:r>
      <w:r w:rsidRPr="00902085">
        <w:t>Configuration</w:t>
      </w:r>
    </w:p>
    <w:p w:rsidR="00876311" w:rsidRPr="00902085" w:rsidRDefault="00876311" w:rsidP="003C7A5D">
      <w:pPr>
        <w:pStyle w:val="aff0"/>
        <w:framePr w:wrap="around"/>
      </w:pPr>
      <w:r w:rsidRPr="00902085">
        <w:rPr>
          <w:rFonts w:hint="eastAsia"/>
        </w:rPr>
        <w:t>c</w:t>
      </w:r>
      <w:r w:rsidRPr="00902085">
        <w:t>lass Config {</w:t>
      </w:r>
    </w:p>
    <w:p w:rsidR="00876311" w:rsidRPr="00902085" w:rsidRDefault="00F96DB1" w:rsidP="003C7A5D">
      <w:pPr>
        <w:pStyle w:val="aff0"/>
        <w:framePr w:wrap="around"/>
      </w:pPr>
      <w:r w:rsidRPr="00902085">
        <w:tab/>
      </w:r>
    </w:p>
    <w:p w:rsidR="009F7E57" w:rsidRPr="00902085" w:rsidRDefault="00F939AC" w:rsidP="003C7A5D">
      <w:pPr>
        <w:pStyle w:val="aff0"/>
        <w:framePr w:wrap="around"/>
      </w:pPr>
      <w:r w:rsidRPr="00902085">
        <w:tab/>
      </w:r>
      <w:r w:rsidR="009F7E57" w:rsidRPr="00902085">
        <w:rPr>
          <w:rFonts w:hint="eastAsia"/>
        </w:rPr>
        <w:t>@</w:t>
      </w:r>
      <w:r w:rsidR="009F7E57" w:rsidRPr="00902085">
        <w:t>Bean</w:t>
      </w:r>
    </w:p>
    <w:p w:rsidR="008F6E76" w:rsidRPr="00902085" w:rsidRDefault="00F939AC" w:rsidP="003C7A5D">
      <w:pPr>
        <w:pStyle w:val="aff0"/>
        <w:framePr w:wrap="around"/>
      </w:pPr>
      <w:r w:rsidRPr="00902085">
        <w:tab/>
      </w:r>
      <w:r w:rsidR="005E64BD" w:rsidRPr="00902085">
        <w:t>public Data</w:t>
      </w:r>
      <w:r w:rsidR="008F6E76" w:rsidRPr="00902085">
        <w:t>S</w:t>
      </w:r>
      <w:r w:rsidR="005E64BD" w:rsidRPr="00902085">
        <w:t xml:space="preserve">ource </w:t>
      </w:r>
      <w:r w:rsidR="005E64BD" w:rsidRPr="00902085">
        <w:rPr>
          <w:rFonts w:hint="eastAsia"/>
        </w:rPr>
        <w:t>ds</w:t>
      </w:r>
      <w:r w:rsidR="005E64BD" w:rsidRPr="00902085">
        <w:t>()</w:t>
      </w:r>
      <w:r w:rsidR="008F6E76" w:rsidRPr="00902085">
        <w:t xml:space="preserve"> {</w:t>
      </w:r>
    </w:p>
    <w:p w:rsidR="008F6E76" w:rsidRPr="00902085" w:rsidRDefault="00F939AC" w:rsidP="003C7A5D">
      <w:pPr>
        <w:pStyle w:val="aff0"/>
        <w:framePr w:wrap="around"/>
      </w:pPr>
      <w:r w:rsidRPr="00902085">
        <w:tab/>
      </w:r>
      <w:r w:rsidRPr="00902085">
        <w:tab/>
      </w:r>
      <w:r w:rsidR="008F6E76" w:rsidRPr="00902085">
        <w:t>return new DataSource();</w:t>
      </w:r>
    </w:p>
    <w:p w:rsidR="00F96DB1" w:rsidRPr="00902085" w:rsidRDefault="00F939AC" w:rsidP="003C7A5D">
      <w:pPr>
        <w:pStyle w:val="aff0"/>
        <w:framePr w:wrap="around"/>
      </w:pPr>
      <w:r w:rsidRPr="00902085">
        <w:tab/>
      </w:r>
      <w:r w:rsidR="008F6E76" w:rsidRPr="00902085">
        <w:t>}</w:t>
      </w:r>
    </w:p>
    <w:p w:rsidR="0077369C" w:rsidRPr="00902085" w:rsidRDefault="0077369C" w:rsidP="003C7A5D">
      <w:pPr>
        <w:pStyle w:val="aff0"/>
        <w:framePr w:wrap="around"/>
      </w:pPr>
    </w:p>
    <w:p w:rsidR="0077369C" w:rsidRPr="00902085" w:rsidRDefault="00F939AC" w:rsidP="003C7A5D">
      <w:pPr>
        <w:pStyle w:val="aff0"/>
        <w:framePr w:wrap="around"/>
      </w:pPr>
      <w:r w:rsidRPr="00902085">
        <w:tab/>
      </w:r>
      <w:r w:rsidR="0077369C" w:rsidRPr="00902085">
        <w:rPr>
          <w:rFonts w:hint="eastAsia"/>
        </w:rPr>
        <w:t>@</w:t>
      </w:r>
      <w:r w:rsidR="0077369C" w:rsidRPr="00902085">
        <w:t>Bean</w:t>
      </w:r>
    </w:p>
    <w:p w:rsidR="00194730" w:rsidRPr="00902085" w:rsidRDefault="00F939AC" w:rsidP="003C7A5D">
      <w:pPr>
        <w:pStyle w:val="aff0"/>
        <w:framePr w:wrap="around"/>
      </w:pPr>
      <w:r w:rsidRPr="00902085">
        <w:tab/>
      </w:r>
      <w:r w:rsidR="0077369C" w:rsidRPr="00902085">
        <w:rPr>
          <w:rFonts w:hint="eastAsia"/>
        </w:rPr>
        <w:t>p</w:t>
      </w:r>
      <w:r w:rsidR="0077369C" w:rsidRPr="00902085">
        <w:t>ublic TradeDao() {</w:t>
      </w:r>
    </w:p>
    <w:p w:rsidR="0077369C" w:rsidRPr="00902085" w:rsidRDefault="00F939AC" w:rsidP="003C7A5D">
      <w:pPr>
        <w:pStyle w:val="aff0"/>
        <w:framePr w:wrap="around"/>
      </w:pPr>
      <w:r w:rsidRPr="00902085">
        <w:tab/>
      </w:r>
      <w:r w:rsidRPr="00902085">
        <w:tab/>
      </w:r>
      <w:r w:rsidR="0077369C" w:rsidRPr="00902085">
        <w:t xml:space="preserve">return </w:t>
      </w:r>
      <w:r w:rsidR="00351382" w:rsidRPr="00902085">
        <w:t xml:space="preserve">new </w:t>
      </w:r>
      <w:r w:rsidR="00351382" w:rsidRPr="00902085">
        <w:rPr>
          <w:rFonts w:hint="eastAsia"/>
        </w:rPr>
        <w:t>Trade</w:t>
      </w:r>
      <w:r w:rsidR="00351382" w:rsidRPr="00902085">
        <w:t>Dao(d</w:t>
      </w:r>
      <w:r w:rsidR="00351382" w:rsidRPr="00013380">
        <w:t>s());</w:t>
      </w:r>
      <w:r w:rsidR="00011A4E" w:rsidRPr="00013380">
        <w:tab/>
      </w:r>
      <w:r w:rsidR="00011A4E" w:rsidRPr="00013380">
        <w:tab/>
        <w:t xml:space="preserve">// </w:t>
      </w:r>
      <w:r w:rsidR="00011A4E" w:rsidRPr="00013380">
        <w:rPr>
          <w:rFonts w:eastAsia="微软雅黑"/>
        </w:rPr>
        <w:t>使用方法</w:t>
      </w:r>
      <w:r w:rsidR="00F4003C" w:rsidRPr="00013380">
        <w:rPr>
          <w:rFonts w:eastAsia="微软雅黑"/>
        </w:rPr>
        <w:t>调用</w:t>
      </w:r>
      <w:r w:rsidR="00011A4E" w:rsidRPr="00013380">
        <w:rPr>
          <w:rFonts w:eastAsia="微软雅黑"/>
        </w:rPr>
        <w:t>配置依赖</w:t>
      </w:r>
    </w:p>
    <w:p w:rsidR="0077369C" w:rsidRPr="00902085" w:rsidRDefault="00F939AC" w:rsidP="003C7A5D">
      <w:pPr>
        <w:pStyle w:val="aff0"/>
        <w:framePr w:wrap="around"/>
      </w:pPr>
      <w:r w:rsidRPr="00902085">
        <w:tab/>
      </w:r>
      <w:r w:rsidR="0077369C" w:rsidRPr="00902085">
        <w:t>}</w:t>
      </w:r>
    </w:p>
    <w:p w:rsidR="00DF674B" w:rsidRPr="00902085" w:rsidRDefault="00DF674B" w:rsidP="003C7A5D">
      <w:pPr>
        <w:pStyle w:val="aff0"/>
        <w:framePr w:wrap="around"/>
      </w:pPr>
    </w:p>
    <w:p w:rsidR="00FC163B" w:rsidRPr="00902085" w:rsidRDefault="00F939AC" w:rsidP="003C7A5D">
      <w:pPr>
        <w:pStyle w:val="aff0"/>
        <w:framePr w:wrap="around"/>
      </w:pPr>
      <w:r w:rsidRPr="00902085">
        <w:tab/>
      </w:r>
      <w:r w:rsidR="00FC163B" w:rsidRPr="00902085">
        <w:rPr>
          <w:rFonts w:hint="eastAsia"/>
        </w:rPr>
        <w:t>@</w:t>
      </w:r>
      <w:r w:rsidR="00FC163B" w:rsidRPr="00902085">
        <w:t>Bean</w:t>
      </w:r>
    </w:p>
    <w:p w:rsidR="00FC163B" w:rsidRPr="00902085" w:rsidRDefault="00F939AC" w:rsidP="003C7A5D">
      <w:pPr>
        <w:pStyle w:val="aff0"/>
        <w:framePr w:wrap="around"/>
      </w:pPr>
      <w:r w:rsidRPr="00902085">
        <w:tab/>
      </w:r>
      <w:r w:rsidR="00DF674B" w:rsidRPr="00902085">
        <w:t>public TradeService</w:t>
      </w:r>
      <w:r w:rsidR="00FC163B" w:rsidRPr="00902085">
        <w:t xml:space="preserve"> tradeService</w:t>
      </w:r>
      <w:r w:rsidR="00DF674B" w:rsidRPr="00902085">
        <w:t>(TradeDao dao)</w:t>
      </w:r>
      <w:r w:rsidR="00FC163B" w:rsidRPr="00902085">
        <w:t xml:space="preserve"> {</w:t>
      </w:r>
    </w:p>
    <w:p w:rsidR="003F6F75" w:rsidRPr="00013380" w:rsidRDefault="00F939AC" w:rsidP="003C7A5D">
      <w:pPr>
        <w:pStyle w:val="aff0"/>
        <w:framePr w:wrap="around"/>
      </w:pPr>
      <w:r w:rsidRPr="00902085">
        <w:tab/>
      </w:r>
      <w:r w:rsidRPr="00902085">
        <w:tab/>
      </w:r>
      <w:r w:rsidR="00976089" w:rsidRPr="00902085">
        <w:t>return</w:t>
      </w:r>
      <w:r w:rsidR="00FC163B" w:rsidRPr="00902085">
        <w:t xml:space="preserve"> new TradeService(</w:t>
      </w:r>
      <w:r w:rsidR="00976089" w:rsidRPr="00902085">
        <w:t>dao</w:t>
      </w:r>
      <w:r w:rsidR="00FC163B" w:rsidRPr="00902085">
        <w:t>);</w:t>
      </w:r>
      <w:r w:rsidR="00813843" w:rsidRPr="00013380">
        <w:tab/>
        <w:t xml:space="preserve">// </w:t>
      </w:r>
      <w:r w:rsidR="00813843" w:rsidRPr="00013380">
        <w:rPr>
          <w:rFonts w:eastAsia="微软雅黑"/>
        </w:rPr>
        <w:t>使用</w:t>
      </w:r>
      <w:r w:rsidR="00366763" w:rsidRPr="00013380">
        <w:rPr>
          <w:rFonts w:eastAsia="微软雅黑"/>
        </w:rPr>
        <w:t>方法</w:t>
      </w:r>
      <w:r w:rsidR="00813843" w:rsidRPr="00013380">
        <w:rPr>
          <w:rFonts w:eastAsia="微软雅黑"/>
        </w:rPr>
        <w:t>参数配置依赖</w:t>
      </w:r>
    </w:p>
    <w:p w:rsidR="00F96DB1" w:rsidRPr="00902085" w:rsidRDefault="00F939AC" w:rsidP="003C7A5D">
      <w:pPr>
        <w:pStyle w:val="aff0"/>
        <w:framePr w:wrap="around"/>
      </w:pPr>
      <w:r w:rsidRPr="00902085">
        <w:tab/>
      </w:r>
      <w:r w:rsidR="00FC163B" w:rsidRPr="00902085">
        <w:t>}</w:t>
      </w:r>
    </w:p>
    <w:p w:rsidR="00EB4622" w:rsidRPr="00902085" w:rsidRDefault="00EB4622" w:rsidP="003C7A5D">
      <w:pPr>
        <w:pStyle w:val="aff0"/>
        <w:framePr w:wrap="around"/>
      </w:pPr>
    </w:p>
    <w:p w:rsidR="00A062BB" w:rsidRPr="008E3DCF" w:rsidRDefault="00876311" w:rsidP="003C7A5D">
      <w:pPr>
        <w:pStyle w:val="aff0"/>
        <w:framePr w:wrap="around"/>
      </w:pPr>
      <w:r w:rsidRPr="00902085">
        <w:t>}</w:t>
      </w:r>
    </w:p>
    <w:p w:rsidR="001D0DEE" w:rsidRDefault="001660E8" w:rsidP="00CD113B">
      <w:pPr>
        <w:pStyle w:val="20"/>
      </w:pPr>
      <w:bookmarkStart w:id="13" w:name="_Toc16459535"/>
      <w:r>
        <w:rPr>
          <w:rFonts w:hint="eastAsia"/>
        </w:rPr>
        <w:lastRenderedPageBreak/>
        <w:t>自动化装配</w:t>
      </w:r>
      <w:bookmarkEnd w:id="13"/>
    </w:p>
    <w:bookmarkEnd w:id="9"/>
    <w:p w:rsidR="00DA6DB6" w:rsidRPr="002269D5" w:rsidRDefault="00785CAF" w:rsidP="002269D5">
      <w:pPr>
        <w:ind w:firstLine="480"/>
      </w:pPr>
      <w:r>
        <w:rPr>
          <w:rFonts w:hint="eastAsia"/>
        </w:rPr>
        <w:t>自动化装配是通过注解</w:t>
      </w:r>
      <w:r w:rsidR="00D2749B">
        <w:rPr>
          <w:rFonts w:hint="eastAsia"/>
        </w:rPr>
        <w:t>@Component（或JDI规范的@Named）</w:t>
      </w:r>
      <w:r>
        <w:rPr>
          <w:rFonts w:hint="eastAsia"/>
        </w:rPr>
        <w:t>，直接指定某个类需要配置为bean</w:t>
      </w:r>
      <w:r w:rsidR="00D96D63">
        <w:rPr>
          <w:rFonts w:hint="eastAsia"/>
        </w:rPr>
        <w:t>，</w:t>
      </w:r>
      <w:r w:rsidR="00A02077">
        <w:rPr>
          <w:rFonts w:hint="eastAsia"/>
        </w:rPr>
        <w:t>然后告诉Spring这些类所在的位置需要扫描</w:t>
      </w:r>
      <w:r w:rsidR="000B5758">
        <w:rPr>
          <w:rFonts w:hint="eastAsia"/>
        </w:rPr>
        <w:t>。</w:t>
      </w:r>
      <w:r w:rsidR="00ED3B65">
        <w:rPr>
          <w:rFonts w:hint="eastAsia"/>
        </w:rPr>
        <w:t>可以在配置类上使用</w:t>
      </w:r>
      <w:r w:rsidR="00ED3B65" w:rsidRPr="00112DCF">
        <w:t>@ComponentScan</w:t>
      </w:r>
      <w:r w:rsidR="00372EDD">
        <w:rPr>
          <w:rFonts w:hint="eastAsia"/>
        </w:rPr>
        <w:t>，也可以在xml文件中配置</w:t>
      </w:r>
      <w:r w:rsidR="00CA266E" w:rsidRPr="00437D89">
        <w:t>&lt;context:component-scan&gt;</w:t>
      </w:r>
      <w:r w:rsidR="006C1198">
        <w:t>,</w:t>
      </w:r>
      <w:r w:rsidR="006C1198">
        <w:rPr>
          <w:rFonts w:hint="eastAsia"/>
        </w:rPr>
        <w:t>来</w:t>
      </w:r>
      <w:r w:rsidR="007829B8">
        <w:rPr>
          <w:rFonts w:hint="eastAsia"/>
        </w:rPr>
        <w:t>启用自动</w:t>
      </w:r>
      <w:r w:rsidR="006C1198">
        <w:rPr>
          <w:rFonts w:hint="eastAsia"/>
        </w:rPr>
        <w:t>配置</w:t>
      </w:r>
      <w:r w:rsidR="00C245DF" w:rsidRPr="002269D5">
        <w:rPr>
          <w:rFonts w:hint="eastAsia"/>
        </w:rPr>
        <w:t>。</w:t>
      </w:r>
    </w:p>
    <w:p w:rsidR="00A53086" w:rsidRPr="002269D5" w:rsidRDefault="00DA6DB6" w:rsidP="002269D5">
      <w:pPr>
        <w:ind w:firstLine="480"/>
        <w:rPr>
          <w:i/>
        </w:rPr>
      </w:pPr>
      <w:r w:rsidRPr="002269D5">
        <w:t xml:space="preserve">@Autowired </w:t>
      </w:r>
      <w:r w:rsidRPr="002269D5">
        <w:rPr>
          <w:rFonts w:hint="eastAsia"/>
        </w:rPr>
        <w:t>注解</w:t>
      </w:r>
      <w:r w:rsidR="009F7327" w:rsidRPr="002269D5">
        <w:rPr>
          <w:rFonts w:hint="eastAsia"/>
        </w:rPr>
        <w:t>（或者JDI规范</w:t>
      </w:r>
      <w:r w:rsidR="008F0457" w:rsidRPr="002269D5">
        <w:rPr>
          <w:rFonts w:hint="eastAsia"/>
        </w:rPr>
        <w:t>的</w:t>
      </w:r>
      <w:r w:rsidR="009F7327" w:rsidRPr="002269D5">
        <w:t>@Inject</w:t>
      </w:r>
      <w:r w:rsidR="009F7327" w:rsidRPr="002269D5">
        <w:rPr>
          <w:rFonts w:hint="eastAsia"/>
        </w:rPr>
        <w:t>）</w:t>
      </w:r>
      <w:r w:rsidRPr="002269D5">
        <w:rPr>
          <w:rFonts w:hint="eastAsia"/>
        </w:rPr>
        <w:t>表明</w:t>
      </w:r>
      <w:r w:rsidR="002914EC" w:rsidRPr="002269D5">
        <w:rPr>
          <w:rFonts w:hint="eastAsia"/>
        </w:rPr>
        <w:t>b</w:t>
      </w:r>
      <w:r w:rsidRPr="002269D5">
        <w:rPr>
          <w:rFonts w:hint="eastAsia"/>
        </w:rPr>
        <w:t>ean和其他</w:t>
      </w:r>
      <w:r w:rsidR="002914EC" w:rsidRPr="002269D5">
        <w:rPr>
          <w:rFonts w:hint="eastAsia"/>
        </w:rPr>
        <w:t>b</w:t>
      </w:r>
      <w:r w:rsidRPr="002269D5">
        <w:rPr>
          <w:rFonts w:hint="eastAsia"/>
        </w:rPr>
        <w:t>ean的依赖关系，可以用于构造函数、set方法和直接用于属性</w:t>
      </w:r>
      <w:r w:rsidR="008B7AC3" w:rsidRPr="002269D5">
        <w:rPr>
          <w:rFonts w:hint="eastAsia"/>
        </w:rPr>
        <w:t>，Spring在扫描时会</w:t>
      </w:r>
      <w:r w:rsidR="009A7E19" w:rsidRPr="002269D5">
        <w:rPr>
          <w:rFonts w:hint="eastAsia"/>
        </w:rPr>
        <w:t>按照关系设置属性</w:t>
      </w:r>
      <w:r w:rsidRPr="002269D5">
        <w:rPr>
          <w:rFonts w:hint="eastAsia"/>
        </w:rPr>
        <w:t>。</w:t>
      </w:r>
    </w:p>
    <w:p w:rsidR="008F0319" w:rsidRDefault="008F0319" w:rsidP="00CD113B">
      <w:pPr>
        <w:pStyle w:val="20"/>
      </w:pPr>
      <w:bookmarkStart w:id="14" w:name="_Toc16459536"/>
      <w:bookmarkEnd w:id="1"/>
      <w:r>
        <w:rPr>
          <w:rFonts w:hint="eastAsia"/>
        </w:rPr>
        <w:t>导入和混合</w:t>
      </w:r>
      <w:bookmarkEnd w:id="14"/>
    </w:p>
    <w:p w:rsidR="008D19EC" w:rsidRDefault="00044A75" w:rsidP="00F510B2">
      <w:pPr>
        <w:pStyle w:val="30"/>
      </w:pPr>
      <w:bookmarkStart w:id="15" w:name="_Toc16459537"/>
      <w:r>
        <w:rPr>
          <w:rFonts w:hint="eastAsia"/>
        </w:rPr>
        <w:t>代码配置</w:t>
      </w:r>
      <w:bookmarkEnd w:id="15"/>
    </w:p>
    <w:p w:rsidR="009955FD" w:rsidRDefault="003234A3" w:rsidP="001614B6">
      <w:pPr>
        <w:ind w:firstLine="480"/>
      </w:pPr>
      <w:r w:rsidRPr="003234A3">
        <w:t>@Import</w:t>
      </w:r>
      <w:r w:rsidR="00E71B0B">
        <w:t xml:space="preserve"> </w:t>
      </w:r>
      <w:r w:rsidR="00E71B0B">
        <w:rPr>
          <w:rFonts w:hint="eastAsia"/>
        </w:rPr>
        <w:t>引入其他配置类</w:t>
      </w:r>
    </w:p>
    <w:p w:rsidR="00722C90" w:rsidRPr="009955FD" w:rsidRDefault="00722C90" w:rsidP="001614B6">
      <w:pPr>
        <w:ind w:firstLine="480"/>
      </w:pPr>
      <w:r>
        <w:rPr>
          <w:rFonts w:hint="eastAsia"/>
        </w:rPr>
        <w:t>@ImportResource</w:t>
      </w:r>
      <w:r w:rsidR="00FC0291">
        <w:t xml:space="preserve"> </w:t>
      </w:r>
      <w:r w:rsidR="00FC0291">
        <w:rPr>
          <w:rFonts w:hint="eastAsia"/>
        </w:rPr>
        <w:t>引入</w:t>
      </w:r>
      <w:r w:rsidR="00FD5932">
        <w:rPr>
          <w:rFonts w:hint="eastAsia"/>
        </w:rPr>
        <w:t>配置</w:t>
      </w:r>
      <w:r w:rsidR="006A11AF">
        <w:rPr>
          <w:rFonts w:hint="eastAsia"/>
        </w:rPr>
        <w:t>文件</w:t>
      </w:r>
    </w:p>
    <w:p w:rsidR="002D585B" w:rsidRDefault="002D585B" w:rsidP="00F510B2">
      <w:pPr>
        <w:pStyle w:val="30"/>
      </w:pPr>
      <w:bookmarkStart w:id="16" w:name="_Toc16459538"/>
      <w:r>
        <w:rPr>
          <w:rFonts w:hint="eastAsia"/>
        </w:rPr>
        <w:t>xml配置</w:t>
      </w:r>
      <w:bookmarkEnd w:id="16"/>
    </w:p>
    <w:p w:rsidR="00F26A04" w:rsidRDefault="00F26A04" w:rsidP="001614B6">
      <w:pPr>
        <w:ind w:firstLine="480"/>
      </w:pPr>
      <w:r>
        <w:rPr>
          <w:rFonts w:hint="eastAsia"/>
        </w:rPr>
        <w:t>&lt;</w:t>
      </w:r>
      <w:r>
        <w:t xml:space="preserve">Import &gt; </w:t>
      </w:r>
      <w:r>
        <w:rPr>
          <w:rFonts w:hint="eastAsia"/>
        </w:rPr>
        <w:t>元素</w:t>
      </w:r>
      <w:r w:rsidR="00164FE1">
        <w:rPr>
          <w:rFonts w:hint="eastAsia"/>
        </w:rPr>
        <w:t>引入其他配置文件</w:t>
      </w:r>
    </w:p>
    <w:p w:rsidR="00E1629B" w:rsidRPr="00F26A04" w:rsidRDefault="00E1629B" w:rsidP="001614B6">
      <w:pPr>
        <w:ind w:firstLine="480"/>
      </w:pPr>
      <w:r>
        <w:rPr>
          <w:rFonts w:hint="eastAsia"/>
        </w:rPr>
        <w:t>&lt;</w:t>
      </w:r>
      <w:r>
        <w:t xml:space="preserve">bean &gt; </w:t>
      </w:r>
      <w:r>
        <w:rPr>
          <w:rFonts w:hint="eastAsia"/>
        </w:rPr>
        <w:t>元素</w:t>
      </w:r>
      <w:r w:rsidR="002E0B59">
        <w:rPr>
          <w:rFonts w:hint="eastAsia"/>
        </w:rPr>
        <w:t>直接</w:t>
      </w:r>
      <w:r w:rsidR="001F0D76">
        <w:rPr>
          <w:rFonts w:hint="eastAsia"/>
        </w:rPr>
        <w:t>将</w:t>
      </w:r>
      <w:r w:rsidR="00C61991">
        <w:rPr>
          <w:rFonts w:hint="eastAsia"/>
        </w:rPr>
        <w:t>配置类作为Bean配置</w:t>
      </w:r>
    </w:p>
    <w:p w:rsidR="006B1EEE" w:rsidRDefault="00307900" w:rsidP="00CD113B">
      <w:pPr>
        <w:pStyle w:val="10"/>
      </w:pPr>
      <w:bookmarkStart w:id="17" w:name="_Toc16459539"/>
      <w:r>
        <w:rPr>
          <w:rFonts w:hint="eastAsia"/>
        </w:rPr>
        <w:lastRenderedPageBreak/>
        <w:t>高级装配</w:t>
      </w:r>
      <w:bookmarkEnd w:id="17"/>
    </w:p>
    <w:p w:rsidR="00BC367C" w:rsidRDefault="00EC595C" w:rsidP="00CD113B">
      <w:pPr>
        <w:pStyle w:val="20"/>
      </w:pPr>
      <w:bookmarkStart w:id="18" w:name="_Toc16459540"/>
      <w:r>
        <w:rPr>
          <w:rFonts w:hint="eastAsia"/>
        </w:rPr>
        <w:t>环境和Profile</w:t>
      </w:r>
      <w:bookmarkEnd w:id="18"/>
    </w:p>
    <w:p w:rsidR="00B37EEB" w:rsidRPr="00FD5C98" w:rsidRDefault="00E5712E" w:rsidP="001614B6">
      <w:pPr>
        <w:ind w:firstLine="480"/>
      </w:pPr>
      <w:r>
        <w:rPr>
          <w:rFonts w:hint="eastAsia"/>
        </w:rPr>
        <w:t>对于同一个</w:t>
      </w:r>
      <w:r w:rsidR="00431B53">
        <w:rPr>
          <w:rFonts w:hint="eastAsia"/>
        </w:rPr>
        <w:t>bean</w:t>
      </w:r>
      <w:r w:rsidR="002B33A6">
        <w:rPr>
          <w:rFonts w:hint="eastAsia"/>
        </w:rPr>
        <w:t>，希望在不同的</w:t>
      </w:r>
      <w:r w:rsidR="00BA066D">
        <w:rPr>
          <w:rFonts w:hint="eastAsia"/>
        </w:rPr>
        <w:t>场景下使用不同的配置</w:t>
      </w:r>
      <w:r w:rsidR="00C06B68">
        <w:rPr>
          <w:rFonts w:hint="eastAsia"/>
        </w:rPr>
        <w:t>方案</w:t>
      </w:r>
      <w:r w:rsidR="00796329">
        <w:rPr>
          <w:rFonts w:hint="eastAsia"/>
        </w:rPr>
        <w:t>，可以使用profi</w:t>
      </w:r>
      <w:r w:rsidR="006B7D8E">
        <w:rPr>
          <w:rFonts w:hint="eastAsia"/>
        </w:rPr>
        <w:t>le功能</w:t>
      </w:r>
      <w:r w:rsidR="00A537B4">
        <w:rPr>
          <w:rFonts w:hint="eastAsia"/>
        </w:rPr>
        <w:t>。</w:t>
      </w:r>
      <w:r w:rsidR="001223CF">
        <w:rPr>
          <w:rFonts w:hint="eastAsia"/>
        </w:rPr>
        <w:t>常见的场景就是数据源的配置</w:t>
      </w:r>
      <w:r w:rsidR="00031D0E">
        <w:rPr>
          <w:rFonts w:hint="eastAsia"/>
        </w:rPr>
        <w:t>，就算</w:t>
      </w:r>
      <w:r w:rsidR="00652B1B">
        <w:rPr>
          <w:rFonts w:hint="eastAsia"/>
        </w:rPr>
        <w:t>在普通情况下，也会有生产和测环境的区别，这时候数据源</w:t>
      </w:r>
      <w:r w:rsidR="00E85087">
        <w:rPr>
          <w:rFonts w:hint="eastAsia"/>
        </w:rPr>
        <w:t>会希望使用不同的</w:t>
      </w:r>
      <w:r w:rsidR="00160903">
        <w:rPr>
          <w:rFonts w:hint="eastAsia"/>
        </w:rPr>
        <w:t>地址、用户名等</w:t>
      </w:r>
      <w:r w:rsidR="006976DB">
        <w:rPr>
          <w:rFonts w:hint="eastAsia"/>
        </w:rPr>
        <w:t>。</w:t>
      </w:r>
    </w:p>
    <w:p w:rsidR="001A6F9B" w:rsidRDefault="001A6F9B" w:rsidP="00F510B2">
      <w:pPr>
        <w:pStyle w:val="30"/>
      </w:pPr>
      <w:bookmarkStart w:id="19" w:name="_Toc16459541"/>
      <w:r>
        <w:rPr>
          <w:rFonts w:hint="eastAsia"/>
        </w:rPr>
        <w:t>配置 profile</w:t>
      </w:r>
      <w:bookmarkEnd w:id="19"/>
    </w:p>
    <w:p w:rsidR="00B23BBF" w:rsidRDefault="00B23BBF" w:rsidP="001614B6">
      <w:pPr>
        <w:ind w:firstLine="480"/>
      </w:pPr>
      <w:r w:rsidRPr="00650B83">
        <w:t>@Profile</w:t>
      </w:r>
      <w:r>
        <w:rPr>
          <w:rFonts w:hint="eastAsia"/>
        </w:rPr>
        <w:t>注解，可以用于类、配置方法表明配置的生效范围。</w:t>
      </w:r>
    </w:p>
    <w:p w:rsidR="00B23BBF" w:rsidRDefault="00B23BBF" w:rsidP="001614B6">
      <w:pPr>
        <w:ind w:firstLine="480"/>
      </w:pPr>
      <w:r>
        <w:rPr>
          <w:rFonts w:hint="eastAsia"/>
        </w:rPr>
        <w:t>如 @Profile</w:t>
      </w:r>
      <w:r>
        <w:t xml:space="preserve">("dev") </w:t>
      </w:r>
      <w:r>
        <w:rPr>
          <w:rFonts w:hint="eastAsia"/>
        </w:rPr>
        <w:t>表明在 dev</w:t>
      </w:r>
      <w:r>
        <w:t xml:space="preserve"> </w:t>
      </w:r>
      <w:r>
        <w:rPr>
          <w:rFonts w:hint="eastAsia"/>
        </w:rPr>
        <w:t>profile</w:t>
      </w:r>
      <w:r>
        <w:t xml:space="preserve"> </w:t>
      </w:r>
      <w:r>
        <w:rPr>
          <w:rFonts w:hint="eastAsia"/>
        </w:rPr>
        <w:t>激活后生效。</w:t>
      </w:r>
    </w:p>
    <w:p w:rsidR="00B23BBF" w:rsidRPr="00B23BBF" w:rsidRDefault="00B23BBF" w:rsidP="001614B6">
      <w:pPr>
        <w:ind w:firstLine="480"/>
      </w:pPr>
      <w:r>
        <w:rPr>
          <w:rFonts w:hint="eastAsia"/>
        </w:rPr>
        <w:t xml:space="preserve">在xml中使用 </w:t>
      </w:r>
      <w:r w:rsidRPr="001E3495">
        <w:t>&lt;beans&gt;</w:t>
      </w:r>
      <w:r>
        <w:t xml:space="preserve"> </w:t>
      </w:r>
      <w:r>
        <w:rPr>
          <w:rFonts w:hint="eastAsia"/>
        </w:rPr>
        <w:t xml:space="preserve">元素的 </w:t>
      </w:r>
      <w:r w:rsidRPr="001E3495">
        <w:t>profile</w:t>
      </w:r>
      <w:r>
        <w:t xml:space="preserve"> </w:t>
      </w:r>
      <w:r>
        <w:rPr>
          <w:rFonts w:hint="eastAsia"/>
        </w:rPr>
        <w:t xml:space="preserve">可以配置生效范围。也可以再 </w:t>
      </w:r>
      <w:r w:rsidRPr="0087607F">
        <w:t>&lt;beans&gt;</w:t>
      </w:r>
      <w:r>
        <w:t xml:space="preserve"> </w:t>
      </w:r>
      <w:r>
        <w:rPr>
          <w:rFonts w:hint="eastAsia"/>
        </w:rPr>
        <w:t xml:space="preserve">中嵌套 </w:t>
      </w:r>
      <w:r w:rsidRPr="0087607F">
        <w:t>&lt;beans&gt;</w:t>
      </w:r>
      <w:r>
        <w:t xml:space="preserve"> </w:t>
      </w:r>
      <w:r>
        <w:rPr>
          <w:rFonts w:hint="eastAsia"/>
        </w:rPr>
        <w:t>而不用创建多个文件来配置生效范围。</w:t>
      </w:r>
    </w:p>
    <w:p w:rsidR="00DA1ED1" w:rsidRDefault="00DA1ED1" w:rsidP="00F510B2">
      <w:pPr>
        <w:pStyle w:val="30"/>
      </w:pPr>
      <w:bookmarkStart w:id="20" w:name="_Toc16459542"/>
      <w:r>
        <w:rPr>
          <w:rFonts w:hint="eastAsia"/>
        </w:rPr>
        <w:t>激活 profile</w:t>
      </w:r>
      <w:bookmarkEnd w:id="20"/>
    </w:p>
    <w:p w:rsidR="00AC4F6B" w:rsidRDefault="00121645" w:rsidP="001614B6">
      <w:pPr>
        <w:ind w:firstLine="480"/>
      </w:pPr>
      <w:r>
        <w:rPr>
          <w:rFonts w:hint="eastAsia"/>
        </w:rPr>
        <w:t>Spring</w:t>
      </w:r>
      <w:r>
        <w:t xml:space="preserve"> </w:t>
      </w:r>
      <w:r>
        <w:rPr>
          <w:rFonts w:hint="eastAsia"/>
        </w:rPr>
        <w:t>依赖两个属性</w:t>
      </w:r>
      <w:r w:rsidR="00C20091">
        <w:rPr>
          <w:rFonts w:hint="eastAsia"/>
        </w:rPr>
        <w:t>来</w:t>
      </w:r>
      <w:r w:rsidR="008A5A9D">
        <w:rPr>
          <w:rFonts w:hint="eastAsia"/>
        </w:rPr>
        <w:t>确定当前的 profile</w:t>
      </w:r>
      <w:r w:rsidR="00BD6283">
        <w:rPr>
          <w:rFonts w:hint="eastAsia"/>
        </w:rPr>
        <w:t>：</w:t>
      </w:r>
    </w:p>
    <w:p w:rsidR="00236A06" w:rsidRDefault="00EB5E82" w:rsidP="001614B6">
      <w:pPr>
        <w:ind w:firstLine="480"/>
      </w:pPr>
      <w:r w:rsidRPr="00EB5E82">
        <w:rPr>
          <w:rFonts w:hint="eastAsia"/>
        </w:rPr>
        <w:t>spring.profiles.active和spring.profiles.default</w:t>
      </w:r>
    </w:p>
    <w:p w:rsidR="00F86C7C" w:rsidRDefault="00CD1F5B" w:rsidP="001614B6">
      <w:pPr>
        <w:ind w:firstLine="480"/>
      </w:pPr>
      <w:r>
        <w:rPr>
          <w:rFonts w:hint="eastAsia"/>
        </w:rPr>
        <w:t>优先使用 active</w:t>
      </w:r>
      <w:r>
        <w:t xml:space="preserve"> </w:t>
      </w:r>
      <w:r>
        <w:rPr>
          <w:rFonts w:hint="eastAsia"/>
        </w:rPr>
        <w:t>若该值没有设置</w:t>
      </w:r>
      <w:r w:rsidR="006A7301">
        <w:rPr>
          <w:rFonts w:hint="eastAsia"/>
        </w:rPr>
        <w:t>则使用default，若defaul</w:t>
      </w:r>
      <w:r w:rsidR="00CE1C92">
        <w:rPr>
          <w:rFonts w:hint="eastAsia"/>
        </w:rPr>
        <w:t>t</w:t>
      </w:r>
      <w:r w:rsidR="00560877">
        <w:rPr>
          <w:rFonts w:hint="eastAsia"/>
        </w:rPr>
        <w:t>也没有设置，则只创建不包含 profile</w:t>
      </w:r>
      <w:r w:rsidR="00560877">
        <w:t xml:space="preserve"> </w:t>
      </w:r>
      <w:r w:rsidR="00560877">
        <w:rPr>
          <w:rFonts w:hint="eastAsia"/>
        </w:rPr>
        <w:t>的bean</w:t>
      </w:r>
      <w:r w:rsidR="00A63F9D">
        <w:rPr>
          <w:rFonts w:hint="eastAsia"/>
        </w:rPr>
        <w:t>。</w:t>
      </w:r>
    </w:p>
    <w:p w:rsidR="00A63F9D" w:rsidRDefault="00306682" w:rsidP="001614B6">
      <w:pPr>
        <w:ind w:firstLine="480"/>
      </w:pPr>
      <w:r>
        <w:rPr>
          <w:rFonts w:hint="eastAsia"/>
        </w:rPr>
        <w:t xml:space="preserve"> </w:t>
      </w:r>
      <w:r>
        <w:t xml:space="preserve">   </w:t>
      </w:r>
      <w:r w:rsidR="007233E1">
        <w:rPr>
          <w:rFonts w:hint="eastAsia"/>
        </w:rPr>
        <w:t>这两个属性的设置方式有多种</w:t>
      </w:r>
    </w:p>
    <w:p w:rsidR="00367372" w:rsidRDefault="00367372" w:rsidP="001614B6">
      <w:pPr>
        <w:pStyle w:val="afb"/>
        <w:numPr>
          <w:ilvl w:val="0"/>
          <w:numId w:val="10"/>
        </w:numPr>
        <w:ind w:firstLineChars="0"/>
      </w:pPr>
      <w:r>
        <w:rPr>
          <w:rFonts w:hint="eastAsia"/>
        </w:rPr>
        <w:t>作为DispatcherServlet的初始化参数；</w:t>
      </w:r>
    </w:p>
    <w:p w:rsidR="00367372" w:rsidRDefault="00367372" w:rsidP="001614B6">
      <w:pPr>
        <w:pStyle w:val="afb"/>
        <w:numPr>
          <w:ilvl w:val="0"/>
          <w:numId w:val="10"/>
        </w:numPr>
        <w:ind w:firstLineChars="0"/>
      </w:pPr>
      <w:r>
        <w:rPr>
          <w:rFonts w:hint="eastAsia"/>
        </w:rPr>
        <w:t>作为Web应用的上下文参数；</w:t>
      </w:r>
    </w:p>
    <w:p w:rsidR="00367372" w:rsidRDefault="00367372" w:rsidP="001614B6">
      <w:pPr>
        <w:pStyle w:val="afb"/>
        <w:numPr>
          <w:ilvl w:val="0"/>
          <w:numId w:val="10"/>
        </w:numPr>
        <w:ind w:firstLineChars="0"/>
      </w:pPr>
      <w:r>
        <w:rPr>
          <w:rFonts w:hint="eastAsia"/>
        </w:rPr>
        <w:t>作为JNDI条目；</w:t>
      </w:r>
    </w:p>
    <w:p w:rsidR="00367372" w:rsidRDefault="00367372" w:rsidP="001614B6">
      <w:pPr>
        <w:pStyle w:val="afb"/>
        <w:numPr>
          <w:ilvl w:val="0"/>
          <w:numId w:val="10"/>
        </w:numPr>
        <w:ind w:firstLineChars="0"/>
      </w:pPr>
      <w:r>
        <w:rPr>
          <w:rFonts w:hint="eastAsia"/>
        </w:rPr>
        <w:t>作为环境变量；</w:t>
      </w:r>
    </w:p>
    <w:p w:rsidR="00367372" w:rsidRDefault="00367372" w:rsidP="001614B6">
      <w:pPr>
        <w:pStyle w:val="afb"/>
        <w:numPr>
          <w:ilvl w:val="0"/>
          <w:numId w:val="10"/>
        </w:numPr>
        <w:ind w:firstLineChars="0"/>
      </w:pPr>
      <w:r>
        <w:rPr>
          <w:rFonts w:hint="eastAsia"/>
        </w:rPr>
        <w:t>作为JVM的系统属性；</w:t>
      </w:r>
    </w:p>
    <w:p w:rsidR="00B108B3" w:rsidRDefault="00367372" w:rsidP="001614B6">
      <w:pPr>
        <w:pStyle w:val="afb"/>
        <w:numPr>
          <w:ilvl w:val="0"/>
          <w:numId w:val="10"/>
        </w:numPr>
        <w:ind w:firstLineChars="0"/>
      </w:pPr>
      <w:r>
        <w:rPr>
          <w:rFonts w:hint="eastAsia"/>
        </w:rPr>
        <w:t>在集成测试类上，使用@ActiveProfiles注解设置。</w:t>
      </w:r>
    </w:p>
    <w:p w:rsidR="00B129E5" w:rsidRPr="003B6B44" w:rsidRDefault="00B108B3" w:rsidP="001614B6">
      <w:pPr>
        <w:ind w:firstLine="480"/>
      </w:pPr>
      <w:r>
        <w:rPr>
          <w:rFonts w:hint="eastAsia"/>
        </w:rPr>
        <w:t>可以同时激活多个profile，一般用于多个profile彼此无关的场景可能需要。</w:t>
      </w:r>
    </w:p>
    <w:p w:rsidR="004619C9" w:rsidRDefault="00D6501A" w:rsidP="00CD113B">
      <w:pPr>
        <w:pStyle w:val="20"/>
      </w:pPr>
      <w:bookmarkStart w:id="21" w:name="_Toc16459543"/>
      <w:r>
        <w:rPr>
          <w:rFonts w:hint="eastAsia"/>
        </w:rPr>
        <w:t>条件化的bean</w:t>
      </w:r>
      <w:bookmarkEnd w:id="21"/>
    </w:p>
    <w:p w:rsidR="0014113A" w:rsidRPr="0014113A" w:rsidRDefault="0014113A" w:rsidP="001614B6">
      <w:pPr>
        <w:ind w:firstLine="480"/>
      </w:pPr>
      <w:r w:rsidRPr="0014113A">
        <w:t>@Conditional</w:t>
      </w:r>
      <w:r w:rsidR="005B4879">
        <w:t xml:space="preserve"> </w:t>
      </w:r>
      <w:r w:rsidR="00873040">
        <w:rPr>
          <w:rFonts w:hint="eastAsia"/>
        </w:rPr>
        <w:t>注解用于</w:t>
      </w:r>
      <w:r w:rsidR="007051F3">
        <w:rPr>
          <w:rFonts w:hint="eastAsia"/>
        </w:rPr>
        <w:t>特殊场景，</w:t>
      </w:r>
      <w:r w:rsidR="00EC1407">
        <w:rPr>
          <w:rFonts w:hint="eastAsia"/>
        </w:rPr>
        <w:t>只有</w:t>
      </w:r>
      <w:r w:rsidR="00873040">
        <w:rPr>
          <w:rFonts w:hint="eastAsia"/>
        </w:rPr>
        <w:t>当某个条件符合时才创建某个Bean</w:t>
      </w:r>
      <w:r w:rsidR="00651528">
        <w:rPr>
          <w:rFonts w:hint="eastAsia"/>
        </w:rPr>
        <w:t>。</w:t>
      </w:r>
      <w:r w:rsidR="00FD0B85">
        <w:rPr>
          <w:rFonts w:hint="eastAsia"/>
        </w:rPr>
        <w:t>该注解使用</w:t>
      </w:r>
      <w:r w:rsidR="00BE481E">
        <w:rPr>
          <w:rFonts w:hint="eastAsia"/>
        </w:rPr>
        <w:t xml:space="preserve"> </w:t>
      </w:r>
      <w:r w:rsidR="00FD0B85" w:rsidRPr="00FD0B85">
        <w:t>Condition</w:t>
      </w:r>
      <w:r w:rsidR="00FD0B85">
        <w:t xml:space="preserve"> </w:t>
      </w:r>
      <w:r w:rsidR="00FD0B85">
        <w:rPr>
          <w:rFonts w:hint="eastAsia"/>
        </w:rPr>
        <w:t>接口进行条件比对</w:t>
      </w:r>
      <w:r w:rsidR="00863C9C">
        <w:rPr>
          <w:rFonts w:hint="eastAsia"/>
        </w:rPr>
        <w:t>。</w:t>
      </w:r>
    </w:p>
    <w:p w:rsidR="003930EE" w:rsidRPr="00A75408" w:rsidRDefault="003930EE" w:rsidP="003C7A5D">
      <w:pPr>
        <w:pStyle w:val="aff0"/>
        <w:framePr w:wrap="around"/>
      </w:pPr>
      <w:r w:rsidRPr="00A75408">
        <w:t>public interface Condition {</w:t>
      </w:r>
    </w:p>
    <w:p w:rsidR="003930EE" w:rsidRPr="00A75408" w:rsidRDefault="005F2EC1" w:rsidP="003C7A5D">
      <w:pPr>
        <w:pStyle w:val="aff0"/>
        <w:framePr w:wrap="around"/>
      </w:pPr>
      <w:r>
        <w:tab/>
      </w:r>
      <w:r>
        <w:tab/>
      </w:r>
      <w:r w:rsidR="003930EE" w:rsidRPr="00A75408">
        <w:t>boolean matches(ConditionContext context, AnnotatedTypeMetadata metadata);</w:t>
      </w:r>
    </w:p>
    <w:p w:rsidR="003930EE" w:rsidRPr="003930EE" w:rsidRDefault="003930EE" w:rsidP="003C7A5D">
      <w:pPr>
        <w:pStyle w:val="aff0"/>
        <w:framePr w:wrap="around"/>
        <w:rPr>
          <w:color w:val="404040" w:themeColor="text1" w:themeTint="BF"/>
        </w:rPr>
      </w:pPr>
      <w:r w:rsidRPr="00A75408">
        <w:t>}</w:t>
      </w:r>
    </w:p>
    <w:p w:rsidR="003930EE" w:rsidRDefault="003930EE" w:rsidP="001614B6">
      <w:pPr>
        <w:ind w:firstLine="480"/>
      </w:pPr>
      <w:r>
        <w:rPr>
          <w:rFonts w:hint="eastAsia"/>
        </w:rPr>
        <w:t>任何实现该接口的方法都可以用于</w:t>
      </w:r>
      <w:r w:rsidR="00FB0DFF">
        <w:rPr>
          <w:rFonts w:hint="eastAsia"/>
        </w:rPr>
        <w:t>条件比对</w:t>
      </w:r>
      <w:r w:rsidR="00955FC4">
        <w:rPr>
          <w:rFonts w:hint="eastAsia"/>
        </w:rPr>
        <w:t>，只有matches方法返回true时，才创建</w:t>
      </w:r>
      <w:r w:rsidR="00C83100">
        <w:rPr>
          <w:rFonts w:hint="eastAsia"/>
        </w:rPr>
        <w:t>bean。matches方法的参数</w:t>
      </w:r>
      <w:r w:rsidR="00301221">
        <w:rPr>
          <w:rFonts w:hint="eastAsia"/>
        </w:rPr>
        <w:t xml:space="preserve"> </w:t>
      </w:r>
      <w:r w:rsidR="00301221" w:rsidRPr="00301221">
        <w:t>ConditionContext</w:t>
      </w:r>
      <w:r w:rsidR="00BB5AB0">
        <w:t xml:space="preserve"> </w:t>
      </w:r>
      <w:r w:rsidR="00BB5AB0">
        <w:rPr>
          <w:rFonts w:hint="eastAsia"/>
        </w:rPr>
        <w:t>也是一个接口</w:t>
      </w:r>
      <w:r w:rsidR="00351697">
        <w:rPr>
          <w:rFonts w:hint="eastAsia"/>
        </w:rPr>
        <w:t>，大致方法如下：</w:t>
      </w:r>
    </w:p>
    <w:p w:rsidR="0088554B" w:rsidRDefault="0088554B" w:rsidP="001614B6">
      <w:pPr>
        <w:pStyle w:val="afb"/>
        <w:numPr>
          <w:ilvl w:val="0"/>
          <w:numId w:val="11"/>
        </w:numPr>
        <w:ind w:firstLineChars="0"/>
      </w:pPr>
      <w:r>
        <w:rPr>
          <w:rFonts w:hint="eastAsia"/>
        </w:rPr>
        <w:t>借助getRegistry()返回的BeanDefinitionRegistry检查bean定义；</w:t>
      </w:r>
    </w:p>
    <w:p w:rsidR="0088554B" w:rsidRDefault="0088554B" w:rsidP="001614B6">
      <w:pPr>
        <w:pStyle w:val="afb"/>
        <w:numPr>
          <w:ilvl w:val="0"/>
          <w:numId w:val="11"/>
        </w:numPr>
        <w:ind w:firstLineChars="0"/>
      </w:pPr>
      <w:r>
        <w:rPr>
          <w:rFonts w:hint="eastAsia"/>
        </w:rPr>
        <w:t>借助getBeanFactory()返回的ConfigurableListableBeanFactory检查bean</w:t>
      </w:r>
      <w:r>
        <w:rPr>
          <w:rFonts w:hint="eastAsia"/>
        </w:rPr>
        <w:lastRenderedPageBreak/>
        <w:t>是</w:t>
      </w:r>
    </w:p>
    <w:p w:rsidR="0088554B" w:rsidRDefault="0088554B" w:rsidP="001614B6">
      <w:pPr>
        <w:pStyle w:val="afb"/>
        <w:ind w:firstLine="480"/>
      </w:pPr>
      <w:r>
        <w:rPr>
          <w:rFonts w:hint="eastAsia"/>
        </w:rPr>
        <w:t>否存在，甚至探查bean的属性；</w:t>
      </w:r>
    </w:p>
    <w:p w:rsidR="0088554B" w:rsidRDefault="0088554B" w:rsidP="001614B6">
      <w:pPr>
        <w:pStyle w:val="afb"/>
        <w:numPr>
          <w:ilvl w:val="0"/>
          <w:numId w:val="11"/>
        </w:numPr>
        <w:ind w:firstLineChars="0"/>
      </w:pPr>
      <w:r>
        <w:rPr>
          <w:rFonts w:hint="eastAsia"/>
        </w:rPr>
        <w:t>借助getEnvironment()返回的Environment检查环境变量是否存在以及它的值是什么；</w:t>
      </w:r>
    </w:p>
    <w:p w:rsidR="0088554B" w:rsidRDefault="0088554B" w:rsidP="001614B6">
      <w:pPr>
        <w:pStyle w:val="afb"/>
        <w:numPr>
          <w:ilvl w:val="0"/>
          <w:numId w:val="11"/>
        </w:numPr>
        <w:ind w:firstLineChars="0"/>
      </w:pPr>
      <w:r>
        <w:rPr>
          <w:rFonts w:hint="eastAsia"/>
        </w:rPr>
        <w:t>读取并探查getResourceLoader()返回的ResourceLoader所加载的资源；</w:t>
      </w:r>
    </w:p>
    <w:p w:rsidR="0088554B" w:rsidRDefault="0088554B" w:rsidP="001614B6">
      <w:pPr>
        <w:pStyle w:val="afb"/>
        <w:numPr>
          <w:ilvl w:val="0"/>
          <w:numId w:val="11"/>
        </w:numPr>
        <w:ind w:firstLineChars="0"/>
      </w:pPr>
      <w:r>
        <w:rPr>
          <w:rFonts w:hint="eastAsia"/>
        </w:rPr>
        <w:t>借助getClassLoader()返回的ClassLoader加载并检查类是否存在。</w:t>
      </w:r>
    </w:p>
    <w:p w:rsidR="00703835" w:rsidRPr="00C10526" w:rsidRDefault="00703835" w:rsidP="001614B6">
      <w:pPr>
        <w:pStyle w:val="afb"/>
        <w:ind w:firstLine="480"/>
      </w:pPr>
      <w:r w:rsidRPr="00703835">
        <w:t>AnnotatedTypeMetadata</w:t>
      </w:r>
      <w:r w:rsidR="00E6267D">
        <w:t xml:space="preserve"> </w:t>
      </w:r>
      <w:r w:rsidR="00E6267D">
        <w:rPr>
          <w:rFonts w:hint="eastAsia"/>
        </w:rPr>
        <w:t>也是一个接口，可以用来检查要配置的bean是否包含其他注解</w:t>
      </w:r>
      <w:r w:rsidR="00422B2B">
        <w:rPr>
          <w:rFonts w:hint="eastAsia"/>
        </w:rPr>
        <w:t>。</w:t>
      </w:r>
      <w:r w:rsidR="009D4200">
        <w:rPr>
          <w:rFonts w:hint="eastAsia"/>
        </w:rPr>
        <w:t>在Spring</w:t>
      </w:r>
      <w:r w:rsidR="009D4200">
        <w:t xml:space="preserve"> </w:t>
      </w:r>
      <w:r w:rsidR="009D4200">
        <w:rPr>
          <w:rFonts w:hint="eastAsia"/>
        </w:rPr>
        <w:t>4</w:t>
      </w:r>
      <w:r w:rsidR="009D4200">
        <w:t xml:space="preserve"> </w:t>
      </w:r>
      <w:r w:rsidR="009D4200">
        <w:rPr>
          <w:rFonts w:hint="eastAsia"/>
        </w:rPr>
        <w:t>之后的profile</w:t>
      </w:r>
      <w:r w:rsidR="00987EFF">
        <w:t xml:space="preserve"> </w:t>
      </w:r>
      <w:r w:rsidR="00987EFF">
        <w:rPr>
          <w:rFonts w:hint="eastAsia"/>
        </w:rPr>
        <w:t>的代码也重构为基于</w:t>
      </w:r>
      <w:r w:rsidR="0076397D">
        <w:rPr>
          <w:rFonts w:hint="eastAsia"/>
        </w:rPr>
        <w:t>Conditional来创建。</w:t>
      </w:r>
    </w:p>
    <w:p w:rsidR="0044749F" w:rsidRDefault="0044749F" w:rsidP="00CD113B">
      <w:pPr>
        <w:pStyle w:val="20"/>
      </w:pPr>
      <w:bookmarkStart w:id="22" w:name="_Toc16459544"/>
      <w:r>
        <w:rPr>
          <w:rFonts w:hint="eastAsia"/>
        </w:rPr>
        <w:t>处理自动装配</w:t>
      </w:r>
      <w:r w:rsidR="00D03CB9">
        <w:rPr>
          <w:rFonts w:hint="eastAsia"/>
        </w:rPr>
        <w:t>歧义</w:t>
      </w:r>
      <w:bookmarkEnd w:id="22"/>
    </w:p>
    <w:p w:rsidR="002146BC" w:rsidRDefault="00727C2C" w:rsidP="001614B6">
      <w:pPr>
        <w:ind w:firstLine="480"/>
      </w:pPr>
      <w:r>
        <w:rPr>
          <w:rFonts w:hint="eastAsia"/>
        </w:rPr>
        <w:t>Spring在处理自动装配时，若没有</w:t>
      </w:r>
      <w:r w:rsidR="00874378">
        <w:rPr>
          <w:rFonts w:hint="eastAsia"/>
        </w:rPr>
        <w:t>无歧义的选项时，会抛出</w:t>
      </w:r>
      <w:r w:rsidR="005C2CA5" w:rsidRPr="005C2CA5">
        <w:t>NoUniqueBeanDefinitionException</w:t>
      </w:r>
      <w:r w:rsidR="00FA64B5">
        <w:rPr>
          <w:rFonts w:hint="eastAsia"/>
        </w:rPr>
        <w:t>，</w:t>
      </w:r>
    </w:p>
    <w:p w:rsidR="00BF7053" w:rsidRDefault="003A040C" w:rsidP="001614B6">
      <w:pPr>
        <w:ind w:firstLine="480"/>
      </w:pPr>
      <w:r w:rsidRPr="003A040C">
        <w:t>@Primary</w:t>
      </w:r>
      <w:r w:rsidR="003E2507">
        <w:t xml:space="preserve"> </w:t>
      </w:r>
      <w:r w:rsidR="00313923">
        <w:rPr>
          <w:rFonts w:hint="eastAsia"/>
        </w:rPr>
        <w:t>用于Bean</w:t>
      </w:r>
      <w:r w:rsidR="00313923">
        <w:t xml:space="preserve"> </w:t>
      </w:r>
      <w:r w:rsidR="00313923">
        <w:rPr>
          <w:rFonts w:hint="eastAsia"/>
        </w:rPr>
        <w:t>定义</w:t>
      </w:r>
      <w:r w:rsidR="008A08A5">
        <w:rPr>
          <w:rFonts w:hint="eastAsia"/>
        </w:rPr>
        <w:t>，标记该Bean是首选Bean</w:t>
      </w:r>
    </w:p>
    <w:p w:rsidR="006A502A" w:rsidRPr="00A65D76" w:rsidRDefault="00A65D76" w:rsidP="001614B6">
      <w:pPr>
        <w:ind w:firstLine="480"/>
      </w:pPr>
      <w:r w:rsidRPr="00A65D76">
        <w:t>@Qualifier</w:t>
      </w:r>
      <w:r w:rsidR="00B15427">
        <w:t xml:space="preserve"> </w:t>
      </w:r>
      <w:r w:rsidR="002E61ED">
        <w:rPr>
          <w:rFonts w:hint="eastAsia"/>
        </w:rPr>
        <w:t>用于</w:t>
      </w:r>
      <w:r w:rsidR="00B57BE1">
        <w:rPr>
          <w:rFonts w:hint="eastAsia"/>
        </w:rPr>
        <w:t>注入</w:t>
      </w:r>
      <w:r w:rsidR="008B24F3">
        <w:rPr>
          <w:rFonts w:hint="eastAsia"/>
        </w:rPr>
        <w:t>定义</w:t>
      </w:r>
      <w:r w:rsidR="00512B35">
        <w:rPr>
          <w:rFonts w:hint="eastAsia"/>
        </w:rPr>
        <w:t>，标记</w:t>
      </w:r>
      <w:r w:rsidR="00353FBB">
        <w:rPr>
          <w:rFonts w:hint="eastAsia"/>
        </w:rPr>
        <w:t>将注入的值首选某个Bean</w:t>
      </w:r>
    </w:p>
    <w:p w:rsidR="00804379" w:rsidRDefault="00804379" w:rsidP="00CD113B">
      <w:pPr>
        <w:pStyle w:val="20"/>
      </w:pPr>
      <w:bookmarkStart w:id="23" w:name="_Toc16459545"/>
      <w:r>
        <w:rPr>
          <w:rFonts w:hint="eastAsia"/>
        </w:rPr>
        <w:t>Bean的作用域</w:t>
      </w:r>
      <w:bookmarkEnd w:id="23"/>
    </w:p>
    <w:p w:rsidR="00811D02" w:rsidRDefault="003A3C3C" w:rsidP="001614B6">
      <w:pPr>
        <w:ind w:firstLine="480"/>
      </w:pPr>
      <w:r>
        <w:rPr>
          <w:rFonts w:hint="eastAsia"/>
        </w:rPr>
        <w:t>默认情况下Spring的所有的Bean均为单例模式。</w:t>
      </w:r>
    </w:p>
    <w:p w:rsidR="00972DE4" w:rsidRDefault="00972DE4" w:rsidP="001614B6">
      <w:pPr>
        <w:ind w:firstLine="480"/>
      </w:pPr>
      <w:r>
        <w:rPr>
          <w:rFonts w:hint="eastAsia"/>
        </w:rPr>
        <w:t>Spring定义的作用域有：</w:t>
      </w:r>
    </w:p>
    <w:p w:rsidR="00972DE4" w:rsidRDefault="008E317D" w:rsidP="001614B6">
      <w:pPr>
        <w:ind w:firstLine="480"/>
      </w:pPr>
      <w:r>
        <w:tab/>
      </w:r>
      <w:r>
        <w:rPr>
          <w:rFonts w:hint="eastAsia"/>
        </w:rPr>
        <w:t>单例</w:t>
      </w:r>
      <w:r w:rsidR="009312FC">
        <w:rPr>
          <w:rFonts w:hint="eastAsia"/>
        </w:rPr>
        <w:t>：</w:t>
      </w:r>
      <w:r w:rsidR="00D93E3C">
        <w:rPr>
          <w:rFonts w:hint="eastAsia"/>
        </w:rPr>
        <w:t>整个应用中，只创建一个</w:t>
      </w:r>
    </w:p>
    <w:p w:rsidR="008E317D" w:rsidRDefault="008E317D" w:rsidP="001614B6">
      <w:pPr>
        <w:ind w:firstLine="480"/>
      </w:pPr>
      <w:r>
        <w:tab/>
      </w:r>
      <w:r>
        <w:rPr>
          <w:rFonts w:hint="eastAsia"/>
        </w:rPr>
        <w:t>原型</w:t>
      </w:r>
      <w:r w:rsidR="00FD7923">
        <w:rPr>
          <w:rFonts w:hint="eastAsia"/>
        </w:rPr>
        <w:t>：</w:t>
      </w:r>
      <w:r w:rsidR="00193CC2">
        <w:rPr>
          <w:rFonts w:hint="eastAsia"/>
        </w:rPr>
        <w:t>每次注入或获取均创建新的对象</w:t>
      </w:r>
      <w:r w:rsidR="00911A65">
        <w:rPr>
          <w:rFonts w:hint="eastAsia"/>
        </w:rPr>
        <w:t>。</w:t>
      </w:r>
    </w:p>
    <w:p w:rsidR="00AD629C" w:rsidRDefault="00AD629C" w:rsidP="001614B6">
      <w:pPr>
        <w:ind w:firstLine="480"/>
      </w:pPr>
      <w:r>
        <w:tab/>
      </w:r>
      <w:r w:rsidR="00281E92">
        <w:rPr>
          <w:rFonts w:hint="eastAsia"/>
        </w:rPr>
        <w:t>会话</w:t>
      </w:r>
      <w:r w:rsidR="00E62D43">
        <w:rPr>
          <w:rFonts w:hint="eastAsia"/>
        </w:rPr>
        <w:t>：web应用中，每个会话中只有</w:t>
      </w:r>
      <w:r w:rsidR="00B23E76">
        <w:rPr>
          <w:rFonts w:hint="eastAsia"/>
        </w:rPr>
        <w:t>一个</w:t>
      </w:r>
      <w:r w:rsidR="00D71F60">
        <w:rPr>
          <w:rFonts w:hint="eastAsia"/>
        </w:rPr>
        <w:t>。</w:t>
      </w:r>
    </w:p>
    <w:p w:rsidR="00281E92" w:rsidRDefault="00281E92" w:rsidP="001614B6">
      <w:pPr>
        <w:ind w:firstLine="480"/>
      </w:pPr>
      <w:r>
        <w:tab/>
      </w:r>
      <w:r>
        <w:rPr>
          <w:rFonts w:hint="eastAsia"/>
        </w:rPr>
        <w:t>请求</w:t>
      </w:r>
      <w:r w:rsidR="009105AA">
        <w:rPr>
          <w:rFonts w:hint="eastAsia"/>
        </w:rPr>
        <w:t>：web应用中，每次请求只有一个</w:t>
      </w:r>
      <w:r w:rsidR="00D71F60">
        <w:rPr>
          <w:rFonts w:hint="eastAsia"/>
        </w:rPr>
        <w:t>。</w:t>
      </w:r>
    </w:p>
    <w:p w:rsidR="00564434" w:rsidRPr="00811D02" w:rsidRDefault="000D3E77" w:rsidP="001614B6">
      <w:pPr>
        <w:ind w:firstLine="480"/>
      </w:pPr>
      <w:r>
        <w:rPr>
          <w:rFonts w:hint="eastAsia"/>
        </w:rPr>
        <w:t xml:space="preserve">使用 </w:t>
      </w:r>
      <w:r w:rsidRPr="000D3E77">
        <w:t>@Scope</w:t>
      </w:r>
      <w:r>
        <w:rPr>
          <w:rFonts w:hint="eastAsia"/>
        </w:rPr>
        <w:t>注解，并配置</w:t>
      </w:r>
      <w:r w:rsidR="00022C72" w:rsidRPr="00022C72">
        <w:t>ConfigurableBeanFactory</w:t>
      </w:r>
      <w:r w:rsidR="00022C72">
        <w:rPr>
          <w:rFonts w:hint="eastAsia"/>
        </w:rPr>
        <w:t>中的常量，可以设置</w:t>
      </w:r>
      <w:r w:rsidR="00E15282">
        <w:rPr>
          <w:rFonts w:hint="eastAsia"/>
        </w:rPr>
        <w:t>Bean的作用域。</w:t>
      </w:r>
    </w:p>
    <w:p w:rsidR="00C550E0" w:rsidRDefault="00C550E0" w:rsidP="00CD113B">
      <w:pPr>
        <w:pStyle w:val="20"/>
      </w:pPr>
      <w:bookmarkStart w:id="24" w:name="_Toc16459546"/>
      <w:r>
        <w:rPr>
          <w:rFonts w:hint="eastAsia"/>
        </w:rPr>
        <w:t>运行时注入</w:t>
      </w:r>
      <w:bookmarkEnd w:id="24"/>
    </w:p>
    <w:p w:rsidR="00032221" w:rsidRPr="00032221" w:rsidRDefault="00032221" w:rsidP="001614B6">
      <w:pPr>
        <w:ind w:firstLine="480"/>
      </w:pPr>
    </w:p>
    <w:p w:rsidR="00032221" w:rsidRDefault="00290FE8" w:rsidP="00F510B2">
      <w:pPr>
        <w:pStyle w:val="30"/>
      </w:pPr>
      <w:bookmarkStart w:id="25" w:name="_Toc16459547"/>
      <w:r>
        <w:rPr>
          <w:rFonts w:hint="eastAsia"/>
        </w:rPr>
        <w:t>注入外部的值</w:t>
      </w:r>
      <w:bookmarkEnd w:id="25"/>
    </w:p>
    <w:p w:rsidR="00BF77CA" w:rsidRDefault="00BF77CA" w:rsidP="001614B6">
      <w:pPr>
        <w:ind w:firstLine="480"/>
      </w:pPr>
      <w:r>
        <w:rPr>
          <w:rFonts w:hint="eastAsia"/>
        </w:rPr>
        <w:t>1.</w:t>
      </w:r>
      <w:r>
        <w:t xml:space="preserve"> </w:t>
      </w:r>
      <w:r w:rsidR="00866E86">
        <w:rPr>
          <w:rFonts w:hint="eastAsia"/>
        </w:rPr>
        <w:t>使用</w:t>
      </w:r>
      <w:r w:rsidR="00CC1068">
        <w:rPr>
          <w:rFonts w:hint="eastAsia"/>
        </w:rPr>
        <w:t xml:space="preserve"> </w:t>
      </w:r>
      <w:r w:rsidR="00CC1068" w:rsidRPr="00CC1068">
        <w:t>@PropertySource</w:t>
      </w:r>
      <w:r w:rsidR="00CC1068">
        <w:t xml:space="preserve"> </w:t>
      </w:r>
      <w:r w:rsidR="00CC1068">
        <w:rPr>
          <w:rFonts w:hint="eastAsia"/>
        </w:rPr>
        <w:t>声明外部属性文件</w:t>
      </w:r>
      <w:r w:rsidR="00CC3EEE">
        <w:rPr>
          <w:rFonts w:hint="eastAsia"/>
        </w:rPr>
        <w:t>，使用</w:t>
      </w:r>
      <w:r w:rsidR="00765711">
        <w:rPr>
          <w:rFonts w:hint="eastAsia"/>
        </w:rPr>
        <w:t xml:space="preserve"> </w:t>
      </w:r>
      <w:r w:rsidR="00765711" w:rsidRPr="00765711">
        <w:t>Environment</w:t>
      </w:r>
      <w:r w:rsidR="00765711">
        <w:t xml:space="preserve"> </w:t>
      </w:r>
      <w:r w:rsidR="00765711">
        <w:rPr>
          <w:rFonts w:hint="eastAsia"/>
        </w:rPr>
        <w:t>类来检索属性值。</w:t>
      </w:r>
    </w:p>
    <w:p w:rsidR="00EA4C37" w:rsidRDefault="00EA4C37" w:rsidP="001614B6">
      <w:pPr>
        <w:ind w:firstLine="480"/>
      </w:pPr>
      <w:r>
        <w:rPr>
          <w:rFonts w:hint="eastAsia"/>
        </w:rPr>
        <w:t>2.</w:t>
      </w:r>
      <w:r>
        <w:t xml:space="preserve"> </w:t>
      </w:r>
      <w:r w:rsidR="0093114B">
        <w:rPr>
          <w:rFonts w:hint="eastAsia"/>
        </w:rPr>
        <w:t>属性占位符</w:t>
      </w:r>
    </w:p>
    <w:p w:rsidR="00661833" w:rsidRDefault="00661833" w:rsidP="001614B6">
      <w:pPr>
        <w:ind w:firstLine="480"/>
      </w:pPr>
      <w:r>
        <w:tab/>
      </w:r>
      <w:r w:rsidR="00926827">
        <w:rPr>
          <w:rFonts w:hint="eastAsia"/>
        </w:rPr>
        <w:t>在配置中</w:t>
      </w:r>
      <w:r w:rsidR="00444531">
        <w:rPr>
          <w:rFonts w:hint="eastAsia"/>
        </w:rPr>
        <w:t>使用</w:t>
      </w:r>
      <w:r w:rsidR="00170898">
        <w:rPr>
          <w:rFonts w:hint="eastAsia"/>
        </w:rPr>
        <w:t xml:space="preserve"> </w:t>
      </w:r>
      <w:r w:rsidR="008712D1">
        <w:t>@Value("</w:t>
      </w:r>
      <w:r w:rsidR="00170898" w:rsidRPr="00170898">
        <w:t>${ ... }</w:t>
      </w:r>
      <w:r w:rsidR="008712D1">
        <w:t>")</w:t>
      </w:r>
      <w:r w:rsidR="00170898">
        <w:t xml:space="preserve"> </w:t>
      </w:r>
      <w:r w:rsidR="00170898">
        <w:rPr>
          <w:rFonts w:hint="eastAsia"/>
        </w:rPr>
        <w:t>表明该</w:t>
      </w:r>
      <w:r w:rsidR="00874AD6">
        <w:rPr>
          <w:rFonts w:hint="eastAsia"/>
        </w:rPr>
        <w:t>处是</w:t>
      </w:r>
      <w:r w:rsidR="00170898">
        <w:rPr>
          <w:rFonts w:hint="eastAsia"/>
        </w:rPr>
        <w:t>一个属性</w:t>
      </w:r>
      <w:r w:rsidR="00391126">
        <w:rPr>
          <w:rFonts w:hint="eastAsia"/>
        </w:rPr>
        <w:t>的值</w:t>
      </w:r>
    </w:p>
    <w:p w:rsidR="006178D3" w:rsidRDefault="006178D3" w:rsidP="001614B6">
      <w:pPr>
        <w:ind w:firstLine="480"/>
      </w:pPr>
      <w:r>
        <w:tab/>
      </w:r>
      <w:r w:rsidR="007866F2">
        <w:t>PropertyPlaceholderConfigurer bean</w:t>
      </w:r>
      <w:r w:rsidR="007866F2">
        <w:rPr>
          <w:rFonts w:hint="eastAsia"/>
        </w:rPr>
        <w:t>或PropertySourcesPlaceholderConfigurer</w:t>
      </w:r>
      <w:r w:rsidR="005F581E">
        <w:t xml:space="preserve"> </w:t>
      </w:r>
      <w:r w:rsidR="00591F4C">
        <w:rPr>
          <w:rFonts w:hint="eastAsia"/>
        </w:rPr>
        <w:t>可以</w:t>
      </w:r>
      <w:r w:rsidR="00080C52">
        <w:rPr>
          <w:rFonts w:hint="eastAsia"/>
        </w:rPr>
        <w:t>处理占位符</w:t>
      </w:r>
      <w:r w:rsidR="004F121B">
        <w:rPr>
          <w:rFonts w:hint="eastAsia"/>
        </w:rPr>
        <w:t>。</w:t>
      </w:r>
    </w:p>
    <w:p w:rsidR="004F121B" w:rsidRPr="00BF77CA" w:rsidRDefault="00A26F62" w:rsidP="001614B6">
      <w:pPr>
        <w:ind w:firstLine="480"/>
      </w:pPr>
      <w:r>
        <w:rPr>
          <w:rFonts w:hint="eastAsia"/>
        </w:rPr>
        <w:t xml:space="preserve"> </w:t>
      </w:r>
      <w:r>
        <w:t xml:space="preserve">   </w:t>
      </w:r>
    </w:p>
    <w:p w:rsidR="006A59C6" w:rsidRDefault="006A59C6" w:rsidP="00CD113B">
      <w:pPr>
        <w:pStyle w:val="10"/>
      </w:pPr>
      <w:bookmarkStart w:id="26" w:name="_Toc16459548"/>
      <w:r>
        <w:rPr>
          <w:rFonts w:hint="eastAsia"/>
        </w:rPr>
        <w:lastRenderedPageBreak/>
        <w:t>切面</w:t>
      </w:r>
      <w:bookmarkEnd w:id="26"/>
    </w:p>
    <w:p w:rsidR="00E933DE" w:rsidRDefault="00D36802" w:rsidP="00CD113B">
      <w:pPr>
        <w:pStyle w:val="20"/>
      </w:pPr>
      <w:bookmarkStart w:id="27" w:name="_Toc16459549"/>
      <w:r>
        <w:rPr>
          <w:rFonts w:hint="eastAsia"/>
        </w:rPr>
        <w:t>基础</w:t>
      </w:r>
      <w:bookmarkEnd w:id="27"/>
    </w:p>
    <w:p w:rsidR="00B43AB7" w:rsidRPr="00B43AB7" w:rsidRDefault="00650561" w:rsidP="00B43AB7">
      <w:pPr>
        <w:ind w:firstLine="480"/>
        <w:rPr>
          <w:rFonts w:hint="eastAsia"/>
        </w:rPr>
      </w:pPr>
      <w:r>
        <w:rPr>
          <w:rFonts w:hint="eastAsia"/>
        </w:rPr>
        <w:t>Spring</w:t>
      </w:r>
      <w:r w:rsidR="00460A13">
        <w:rPr>
          <w:rFonts w:hint="eastAsia"/>
        </w:rPr>
        <w:t>使用bean来管理程序</w:t>
      </w:r>
      <w:r w:rsidR="008F10B2">
        <w:rPr>
          <w:rFonts w:hint="eastAsia"/>
        </w:rPr>
        <w:t>，bean就是普通的java对象</w:t>
      </w:r>
      <w:r w:rsidR="00BA65F1">
        <w:rPr>
          <w:rFonts w:hint="eastAsia"/>
        </w:rPr>
        <w:t>。</w:t>
      </w:r>
      <w:r w:rsidR="00F37236">
        <w:rPr>
          <w:rFonts w:hint="eastAsia"/>
        </w:rPr>
        <w:t>切面则是这些对象的一些通用需求的抽象</w:t>
      </w:r>
      <w:r w:rsidR="002E6B35">
        <w:rPr>
          <w:rFonts w:hint="eastAsia"/>
        </w:rPr>
        <w:t>，比如</w:t>
      </w:r>
      <w:r w:rsidR="00BE7845">
        <w:rPr>
          <w:rFonts w:hint="eastAsia"/>
        </w:rPr>
        <w:t>某些对象需要安全管理，现实方法调用，某对象对象需要缓存数据等等。</w:t>
      </w:r>
    </w:p>
    <w:p w:rsidR="00121B50" w:rsidRDefault="00731417" w:rsidP="007A6A51">
      <w:pPr>
        <w:pStyle w:val="30"/>
        <w:rPr>
          <w:rFonts w:hint="eastAsia"/>
        </w:rPr>
      </w:pPr>
      <w:bookmarkStart w:id="28" w:name="_Toc16459550"/>
      <w:r>
        <w:rPr>
          <w:rFonts w:hint="eastAsia"/>
        </w:rPr>
        <w:t>切面术语</w:t>
      </w:r>
      <w:bookmarkEnd w:id="28"/>
    </w:p>
    <w:p w:rsidR="00121B50" w:rsidRDefault="00121B50" w:rsidP="001570DB">
      <w:pPr>
        <w:pStyle w:val="afb"/>
        <w:numPr>
          <w:ilvl w:val="0"/>
          <w:numId w:val="13"/>
        </w:numPr>
        <w:ind w:firstLineChars="0"/>
      </w:pPr>
      <w:r w:rsidRPr="007603A8">
        <w:rPr>
          <w:rFonts w:hint="eastAsia"/>
          <w:b/>
        </w:rPr>
        <w:t>通知Advice</w:t>
      </w:r>
      <w:r w:rsidR="00743442">
        <w:rPr>
          <w:rFonts w:hint="eastAsia"/>
        </w:rPr>
        <w:t>：</w:t>
      </w:r>
      <w:r>
        <w:rPr>
          <w:rFonts w:hint="eastAsia"/>
        </w:rPr>
        <w:t>就是希望</w:t>
      </w:r>
      <w:r w:rsidR="00521C98">
        <w:rPr>
          <w:rFonts w:hint="eastAsia"/>
        </w:rPr>
        <w:t>实现的功能</w:t>
      </w:r>
      <w:r>
        <w:rPr>
          <w:rFonts w:hint="eastAsia"/>
        </w:rPr>
        <w:t>，</w:t>
      </w:r>
      <w:r w:rsidR="00171322">
        <w:rPr>
          <w:rFonts w:hint="eastAsia"/>
        </w:rPr>
        <w:t>Spring的通知和Method是密切相关的，实际上就是在方法执行过程中寻找时机完成功能</w:t>
      </w:r>
      <w:r w:rsidR="00E228AB">
        <w:rPr>
          <w:rFonts w:hint="eastAsia"/>
        </w:rPr>
        <w:t>，共有五种通知</w:t>
      </w:r>
      <w:r>
        <w:rPr>
          <w:rFonts w:hint="eastAsia"/>
        </w:rPr>
        <w:t>：前置</w:t>
      </w:r>
      <w:r w:rsidR="00DB229D">
        <w:rPr>
          <w:rFonts w:hint="eastAsia"/>
        </w:rPr>
        <w:t>通知</w:t>
      </w:r>
      <w:r>
        <w:rPr>
          <w:rFonts w:hint="eastAsia"/>
        </w:rPr>
        <w:t>、后置</w:t>
      </w:r>
      <w:r w:rsidR="00DB229D">
        <w:rPr>
          <w:rFonts w:hint="eastAsia"/>
        </w:rPr>
        <w:t>通知</w:t>
      </w:r>
      <w:r>
        <w:rPr>
          <w:rFonts w:hint="eastAsia"/>
        </w:rPr>
        <w:t>、</w:t>
      </w:r>
      <w:r w:rsidR="000F1D70">
        <w:rPr>
          <w:rFonts w:hint="eastAsia"/>
        </w:rPr>
        <w:t>方法</w:t>
      </w:r>
      <w:r>
        <w:rPr>
          <w:rFonts w:hint="eastAsia"/>
        </w:rPr>
        <w:t>返回</w:t>
      </w:r>
      <w:r w:rsidR="004526D6">
        <w:rPr>
          <w:rFonts w:hint="eastAsia"/>
        </w:rPr>
        <w:t>通知</w:t>
      </w:r>
      <w:r>
        <w:rPr>
          <w:rFonts w:hint="eastAsia"/>
        </w:rPr>
        <w:t>、</w:t>
      </w:r>
      <w:r w:rsidR="009E57B9">
        <w:rPr>
          <w:rFonts w:hint="eastAsia"/>
        </w:rPr>
        <w:t>方法</w:t>
      </w:r>
      <w:r>
        <w:rPr>
          <w:rFonts w:hint="eastAsia"/>
        </w:rPr>
        <w:t>异常</w:t>
      </w:r>
      <w:r w:rsidR="009E57B9">
        <w:rPr>
          <w:rFonts w:hint="eastAsia"/>
        </w:rPr>
        <w:t>通知</w:t>
      </w:r>
      <w:r w:rsidR="00FF12FD">
        <w:rPr>
          <w:rFonts w:hint="eastAsia"/>
        </w:rPr>
        <w:t>和</w:t>
      </w:r>
      <w:r>
        <w:rPr>
          <w:rFonts w:hint="eastAsia"/>
        </w:rPr>
        <w:t>绕</w:t>
      </w:r>
      <w:r w:rsidR="006E018B">
        <w:rPr>
          <w:rFonts w:hint="eastAsia"/>
        </w:rPr>
        <w:t>通知。</w:t>
      </w:r>
    </w:p>
    <w:p w:rsidR="00121B50" w:rsidRDefault="00121B50" w:rsidP="001614B6">
      <w:pPr>
        <w:pStyle w:val="afb"/>
        <w:numPr>
          <w:ilvl w:val="0"/>
          <w:numId w:val="12"/>
        </w:numPr>
        <w:ind w:firstLineChars="0"/>
      </w:pPr>
      <w:r w:rsidRPr="005650F4">
        <w:rPr>
          <w:rFonts w:hint="eastAsia"/>
          <w:b/>
          <w:bCs/>
        </w:rPr>
        <w:t>连接点Join</w:t>
      </w:r>
      <w:r w:rsidRPr="005650F4">
        <w:rPr>
          <w:b/>
          <w:bCs/>
        </w:rPr>
        <w:t xml:space="preserve"> </w:t>
      </w:r>
      <w:r w:rsidRPr="005650F4">
        <w:rPr>
          <w:rFonts w:hint="eastAsia"/>
          <w:b/>
          <w:bCs/>
        </w:rPr>
        <w:t>Point</w:t>
      </w:r>
      <w:r w:rsidR="00EA057E">
        <w:rPr>
          <w:rFonts w:hint="eastAsia"/>
        </w:rPr>
        <w:t>：</w:t>
      </w:r>
      <w:r>
        <w:rPr>
          <w:rFonts w:hint="eastAsia"/>
        </w:rPr>
        <w:t>可以运行通知的时机</w:t>
      </w:r>
    </w:p>
    <w:p w:rsidR="00121B50" w:rsidRDefault="00121B50" w:rsidP="001614B6">
      <w:pPr>
        <w:pStyle w:val="afb"/>
        <w:numPr>
          <w:ilvl w:val="0"/>
          <w:numId w:val="12"/>
        </w:numPr>
        <w:ind w:firstLineChars="0"/>
      </w:pPr>
      <w:r w:rsidRPr="007603A8">
        <w:rPr>
          <w:rFonts w:hint="eastAsia"/>
          <w:b/>
        </w:rPr>
        <w:t>切点Point</w:t>
      </w:r>
      <w:r w:rsidRPr="007603A8">
        <w:rPr>
          <w:b/>
        </w:rPr>
        <w:t>Cut</w:t>
      </w:r>
      <w:r w:rsidR="008E1EFD">
        <w:rPr>
          <w:rFonts w:hint="eastAsia"/>
        </w:rPr>
        <w:t>：</w:t>
      </w:r>
      <w:r>
        <w:rPr>
          <w:rFonts w:hint="eastAsia"/>
        </w:rPr>
        <w:t>需要运行通知的时机，就是某处</w:t>
      </w:r>
      <w:r w:rsidR="0024155B">
        <w:rPr>
          <w:rFonts w:hint="eastAsia"/>
        </w:rPr>
        <w:t>，切点是连接点的</w:t>
      </w:r>
      <w:r w:rsidR="00CB6301">
        <w:rPr>
          <w:rFonts w:hint="eastAsia"/>
        </w:rPr>
        <w:t>子集</w:t>
      </w:r>
    </w:p>
    <w:p w:rsidR="00121B50" w:rsidRDefault="00121B50" w:rsidP="001614B6">
      <w:pPr>
        <w:pStyle w:val="afb"/>
        <w:numPr>
          <w:ilvl w:val="0"/>
          <w:numId w:val="12"/>
        </w:numPr>
        <w:ind w:firstLineChars="0"/>
      </w:pPr>
      <w:r w:rsidRPr="007603A8">
        <w:rPr>
          <w:rFonts w:hint="eastAsia"/>
          <w:b/>
        </w:rPr>
        <w:t>引入</w:t>
      </w:r>
      <w:r w:rsidR="00A03D15">
        <w:rPr>
          <w:rFonts w:hint="eastAsia"/>
        </w:rPr>
        <w:t>：</w:t>
      </w:r>
      <w:r>
        <w:rPr>
          <w:rFonts w:hint="eastAsia"/>
        </w:rPr>
        <w:t>向现有的类添加新方法或属性</w:t>
      </w:r>
    </w:p>
    <w:p w:rsidR="00121B50" w:rsidRPr="00121B50" w:rsidRDefault="003F38EF" w:rsidP="0066091B">
      <w:pPr>
        <w:pStyle w:val="afb"/>
        <w:numPr>
          <w:ilvl w:val="0"/>
          <w:numId w:val="12"/>
        </w:numPr>
        <w:ind w:firstLineChars="0"/>
      </w:pPr>
      <w:r w:rsidRPr="00F16895">
        <w:rPr>
          <w:rFonts w:hint="eastAsia"/>
          <w:b/>
          <w:bCs/>
        </w:rPr>
        <w:t>织入</w:t>
      </w:r>
      <w:r>
        <w:rPr>
          <w:rFonts w:hint="eastAsia"/>
        </w:rPr>
        <w:t>：</w:t>
      </w:r>
      <w:r w:rsidR="008D3657">
        <w:rPr>
          <w:rFonts w:hint="eastAsia"/>
        </w:rPr>
        <w:t>将通知</w:t>
      </w:r>
      <w:r w:rsidR="00962C68">
        <w:rPr>
          <w:rFonts w:hint="eastAsia"/>
        </w:rPr>
        <w:t>应用</w:t>
      </w:r>
      <w:r w:rsidR="008D3657">
        <w:rPr>
          <w:rFonts w:hint="eastAsia"/>
        </w:rPr>
        <w:t>到切点</w:t>
      </w:r>
      <w:r w:rsidR="00962C68">
        <w:rPr>
          <w:rFonts w:hint="eastAsia"/>
        </w:rPr>
        <w:t>，</w:t>
      </w:r>
      <w:r w:rsidR="008D3657">
        <w:t xml:space="preserve"> </w:t>
      </w:r>
      <w:r w:rsidR="00B475AB">
        <w:rPr>
          <w:rFonts w:hint="eastAsia"/>
        </w:rPr>
        <w:t>Spring中通过</w:t>
      </w:r>
      <w:r w:rsidR="00121B50">
        <w:rPr>
          <w:rFonts w:hint="eastAsia"/>
        </w:rPr>
        <w:t>动态代理实现</w:t>
      </w:r>
      <w:r w:rsidR="00C9709A">
        <w:rPr>
          <w:rFonts w:hint="eastAsia"/>
        </w:rPr>
        <w:t>,即拦截目标的方法调用，在调用前后调用通知代码</w:t>
      </w:r>
      <w:r w:rsidR="00121B50">
        <w:rPr>
          <w:rFonts w:hint="eastAsia"/>
        </w:rPr>
        <w:t>。</w:t>
      </w:r>
    </w:p>
    <w:p w:rsidR="00E0638C" w:rsidRDefault="005E490F" w:rsidP="00F510B2">
      <w:pPr>
        <w:pStyle w:val="30"/>
      </w:pPr>
      <w:bookmarkStart w:id="29" w:name="_Toc16459551"/>
      <w:r>
        <w:rPr>
          <w:rFonts w:hint="eastAsia"/>
        </w:rPr>
        <w:t>动态代理</w:t>
      </w:r>
      <w:bookmarkEnd w:id="29"/>
    </w:p>
    <w:p w:rsidR="00F761E2" w:rsidRDefault="005B7BAE" w:rsidP="00252BC7">
      <w:pPr>
        <w:ind w:firstLine="480"/>
      </w:pPr>
      <w:r>
        <w:rPr>
          <w:rFonts w:hint="eastAsia"/>
        </w:rPr>
        <w:t>代理</w:t>
      </w:r>
      <w:r w:rsidR="00E00399">
        <w:rPr>
          <w:rFonts w:hint="eastAsia"/>
        </w:rPr>
        <w:t>是一种设计模式</w:t>
      </w:r>
      <w:r w:rsidR="009C0032">
        <w:rPr>
          <w:rFonts w:hint="eastAsia"/>
        </w:rPr>
        <w:t>。</w:t>
      </w:r>
      <w:r w:rsidR="00F07DBC">
        <w:rPr>
          <w:rFonts w:hint="eastAsia"/>
        </w:rPr>
        <w:t>比如一个</w:t>
      </w:r>
      <w:r w:rsidR="00A12392">
        <w:rPr>
          <w:rFonts w:hint="eastAsia"/>
        </w:rPr>
        <w:t>类A实现了接口I</w:t>
      </w:r>
      <w:r w:rsidR="005B78D0">
        <w:rPr>
          <w:rFonts w:hint="eastAsia"/>
        </w:rPr>
        <w:t>，</w:t>
      </w:r>
      <w:r w:rsidR="00C16221">
        <w:rPr>
          <w:rFonts w:hint="eastAsia"/>
        </w:rPr>
        <w:t>A中的实现是我们真正需要的功能</w:t>
      </w:r>
      <w:r w:rsidR="0030024E">
        <w:rPr>
          <w:rFonts w:hint="eastAsia"/>
        </w:rPr>
        <w:t>。</w:t>
      </w:r>
    </w:p>
    <w:p w:rsidR="00B14404" w:rsidRDefault="004966CE" w:rsidP="003C7A5D">
      <w:pPr>
        <w:pStyle w:val="aff0"/>
        <w:framePr w:wrap="around"/>
      </w:pPr>
      <w:r>
        <w:t>I obj;</w:t>
      </w:r>
    </w:p>
    <w:p w:rsidR="00DB52CB" w:rsidRPr="00DB52CB" w:rsidRDefault="00DB52CB" w:rsidP="003C7A5D">
      <w:pPr>
        <w:pStyle w:val="aff0"/>
        <w:framePr w:wrap="around"/>
        <w:rPr>
          <w:rFonts w:hint="eastAsia"/>
        </w:rPr>
      </w:pPr>
      <w:r>
        <w:rPr>
          <w:rFonts w:hint="eastAsia"/>
        </w:rPr>
        <w:t>public</w:t>
      </w:r>
      <w:r>
        <w:t xml:space="preserve"> void bussMethid {</w:t>
      </w:r>
    </w:p>
    <w:p w:rsidR="007A405A" w:rsidRDefault="00E726BB" w:rsidP="003C7A5D">
      <w:pPr>
        <w:pStyle w:val="aff0"/>
        <w:framePr w:wrap="around"/>
      </w:pPr>
      <w:r>
        <w:tab/>
      </w:r>
      <w:r w:rsidR="00410970">
        <w:t>o</w:t>
      </w:r>
      <w:r w:rsidR="00410970">
        <w:rPr>
          <w:rFonts w:hint="eastAsia"/>
        </w:rPr>
        <w:t>b</w:t>
      </w:r>
      <w:r w:rsidR="007A405A">
        <w:t>j.doSomeThing();</w:t>
      </w:r>
    </w:p>
    <w:p w:rsidR="00DB52CB" w:rsidRPr="00DB52CB" w:rsidRDefault="00DB52CB" w:rsidP="003C7A5D">
      <w:pPr>
        <w:pStyle w:val="aff0"/>
        <w:framePr w:wrap="around"/>
        <w:rPr>
          <w:rFonts w:hint="eastAsia"/>
        </w:rPr>
      </w:pPr>
      <w:r>
        <w:t>}</w:t>
      </w:r>
    </w:p>
    <w:p w:rsidR="008C16BB" w:rsidRDefault="009B70A7" w:rsidP="006F5AC5">
      <w:pPr>
        <w:pStyle w:val="21"/>
      </w:pPr>
      <w:r>
        <w:rPr>
          <w:rFonts w:hint="eastAsia"/>
        </w:rPr>
        <w:t>如果我们再编写一个</w:t>
      </w:r>
      <w:r w:rsidR="004A20F0">
        <w:rPr>
          <w:rFonts w:hint="eastAsia"/>
        </w:rPr>
        <w:t>类B</w:t>
      </w:r>
      <w:r w:rsidR="0041035C">
        <w:rPr>
          <w:rFonts w:hint="eastAsia"/>
        </w:rPr>
        <w:t>也实现接口I，</w:t>
      </w:r>
      <w:r w:rsidR="004B0212">
        <w:rPr>
          <w:rFonts w:hint="eastAsia"/>
        </w:rPr>
        <w:t>然后B持有一个</w:t>
      </w:r>
      <w:r w:rsidR="00194E9D">
        <w:rPr>
          <w:rFonts w:hint="eastAsia"/>
        </w:rPr>
        <w:t>对象</w:t>
      </w:r>
      <w:r w:rsidR="008455B5">
        <w:rPr>
          <w:rFonts w:hint="eastAsia"/>
        </w:rPr>
        <w:t>A</w:t>
      </w:r>
      <w:r w:rsidR="00383821">
        <w:rPr>
          <w:rFonts w:hint="eastAsia"/>
        </w:rPr>
        <w:t>。</w:t>
      </w:r>
      <w:r w:rsidR="00F45A81">
        <w:rPr>
          <w:rFonts w:hint="eastAsia"/>
        </w:rPr>
        <w:t>我们</w:t>
      </w:r>
      <w:r w:rsidR="00B43730">
        <w:rPr>
          <w:rFonts w:hint="eastAsia"/>
        </w:rPr>
        <w:t>在程序</w:t>
      </w:r>
      <w:r w:rsidR="004C1267">
        <w:rPr>
          <w:rFonts w:hint="eastAsia"/>
        </w:rPr>
        <w:t>中使用B对象来代替对象A</w:t>
      </w:r>
      <w:r w:rsidR="00712184">
        <w:rPr>
          <w:rFonts w:hint="eastAsia"/>
        </w:rPr>
        <w:t>，就相当于间接的使用对象A</w:t>
      </w:r>
      <w:r w:rsidR="005D3122">
        <w:rPr>
          <w:rFonts w:hint="eastAsia"/>
        </w:rPr>
        <w:t>。</w:t>
      </w:r>
      <w:r w:rsidR="001E63AA">
        <w:rPr>
          <w:rFonts w:hint="eastAsia"/>
        </w:rPr>
        <w:t>这样我们可以在B的中加入其他的逻辑</w:t>
      </w:r>
      <w:r w:rsidR="00C955C2">
        <w:rPr>
          <w:rFonts w:hint="eastAsia"/>
        </w:rPr>
        <w:t>，</w:t>
      </w:r>
      <w:r w:rsidR="001E63AA">
        <w:rPr>
          <w:rFonts w:hint="eastAsia"/>
        </w:rPr>
        <w:t>来加强方法A的原有功能，</w:t>
      </w:r>
      <w:r w:rsidR="00B06D7A">
        <w:rPr>
          <w:rFonts w:hint="eastAsia"/>
        </w:rPr>
        <w:t>而且</w:t>
      </w:r>
      <w:r w:rsidR="001E63AA">
        <w:rPr>
          <w:rFonts w:hint="eastAsia"/>
        </w:rPr>
        <w:t>不需要修改A的方法</w:t>
      </w:r>
      <w:r w:rsidR="007C0081">
        <w:rPr>
          <w:rFonts w:hint="eastAsia"/>
        </w:rPr>
        <w:t>。</w:t>
      </w:r>
      <w:r w:rsidR="00303124">
        <w:rPr>
          <w:rFonts w:hint="eastAsia"/>
        </w:rPr>
        <w:t xml:space="preserve"> </w:t>
      </w:r>
    </w:p>
    <w:p w:rsidR="00C7379C" w:rsidRPr="003014D4" w:rsidRDefault="00954EA8" w:rsidP="006877A6">
      <w:pPr>
        <w:ind w:firstLine="480"/>
        <w:rPr>
          <w:rFonts w:hint="eastAsia"/>
        </w:rPr>
      </w:pPr>
      <w:r>
        <w:rPr>
          <w:rFonts w:hint="eastAsia"/>
        </w:rPr>
        <w:t>java的</w:t>
      </w:r>
      <w:r w:rsidR="00142F5D">
        <w:rPr>
          <w:rFonts w:hint="eastAsia"/>
        </w:rPr>
        <w:t>动态代理则不需要实现编写类B来继承接口</w:t>
      </w:r>
      <w:r w:rsidR="00E0550A">
        <w:rPr>
          <w:rFonts w:hint="eastAsia"/>
        </w:rPr>
        <w:t>，</w:t>
      </w:r>
      <w:r>
        <w:rPr>
          <w:rFonts w:hint="eastAsia"/>
        </w:rPr>
        <w:t>我们</w:t>
      </w:r>
      <w:r w:rsidR="00006824">
        <w:rPr>
          <w:rFonts w:hint="eastAsia"/>
        </w:rPr>
        <w:t>编写一个通用的</w:t>
      </w:r>
      <w:r w:rsidR="00E809A6">
        <w:rPr>
          <w:rFonts w:hint="eastAsia"/>
        </w:rPr>
        <w:t>调用处理</w:t>
      </w:r>
      <w:r w:rsidR="00006824">
        <w:rPr>
          <w:rFonts w:hint="eastAsia"/>
        </w:rPr>
        <w:t>类</w:t>
      </w:r>
      <w:r w:rsidR="002A7A25">
        <w:rPr>
          <w:rFonts w:hint="eastAsia"/>
        </w:rPr>
        <w:t>，</w:t>
      </w:r>
      <w:r w:rsidR="007D341E">
        <w:rPr>
          <w:rFonts w:hint="eastAsia"/>
        </w:rPr>
        <w:t>这个类实现了Invo</w:t>
      </w:r>
      <w:r w:rsidR="005C6EEF">
        <w:rPr>
          <w:rFonts w:hint="eastAsia"/>
        </w:rPr>
        <w:t>c</w:t>
      </w:r>
      <w:r w:rsidR="007D341E">
        <w:rPr>
          <w:rFonts w:hint="eastAsia"/>
        </w:rPr>
        <w:t>ation</w:t>
      </w:r>
      <w:r w:rsidR="00103877">
        <w:rPr>
          <w:rFonts w:hint="eastAsia"/>
        </w:rPr>
        <w:t>Handler接口</w:t>
      </w:r>
      <w:r w:rsidR="00BF7F84">
        <w:rPr>
          <w:rFonts w:hint="eastAsia"/>
        </w:rPr>
        <w:t>。</w:t>
      </w:r>
      <w:r w:rsidR="00AD74BB">
        <w:rPr>
          <w:rFonts w:hint="eastAsia"/>
        </w:rPr>
        <w:t>然后通过</w:t>
      </w:r>
      <w:r w:rsidR="00926477">
        <w:rPr>
          <w:rFonts w:hint="eastAsia"/>
        </w:rPr>
        <w:t>Proxy</w:t>
      </w:r>
      <w:r w:rsidR="00A714BB">
        <w:t>.newInstance</w:t>
      </w:r>
      <w:r w:rsidR="00F02113">
        <w:rPr>
          <w:rFonts w:hint="eastAsia"/>
        </w:rPr>
        <w:t>方法</w:t>
      </w:r>
      <w:r w:rsidR="00463806">
        <w:rPr>
          <w:rFonts w:hint="eastAsia"/>
        </w:rPr>
        <w:t>，</w:t>
      </w:r>
      <w:r w:rsidR="00732B0B">
        <w:rPr>
          <w:rFonts w:hint="eastAsia"/>
        </w:rPr>
        <w:t>可以创建一个动态代理的对象</w:t>
      </w:r>
      <w:r w:rsidR="00F11D70">
        <w:rPr>
          <w:rFonts w:hint="eastAsia"/>
        </w:rPr>
        <w:t>，</w:t>
      </w:r>
      <w:r w:rsidR="00002C1B">
        <w:rPr>
          <w:rFonts w:hint="eastAsia"/>
        </w:rPr>
        <w:t>使用这个对象调用的接口方法都会</w:t>
      </w:r>
      <w:r w:rsidR="00237B33">
        <w:rPr>
          <w:rFonts w:hint="eastAsia"/>
        </w:rPr>
        <w:t>被传递到</w:t>
      </w:r>
      <w:r w:rsidR="00681EE8">
        <w:rPr>
          <w:rFonts w:hint="eastAsia"/>
        </w:rPr>
        <w:t>调用处理类的对象</w:t>
      </w:r>
      <w:r w:rsidR="00EE3230">
        <w:rPr>
          <w:rFonts w:hint="eastAsia"/>
        </w:rPr>
        <w:t>的invoke方法</w:t>
      </w:r>
      <w:r w:rsidR="00322C6F">
        <w:rPr>
          <w:rFonts w:hint="eastAsia"/>
        </w:rPr>
        <w:t>中。</w:t>
      </w:r>
      <w:r w:rsidR="00FC1577">
        <w:rPr>
          <w:rFonts w:hint="eastAsia"/>
        </w:rPr>
        <w:t>调用处理类内部持有</w:t>
      </w:r>
      <w:r w:rsidR="005F1708">
        <w:rPr>
          <w:rFonts w:hint="eastAsia"/>
        </w:rPr>
        <w:t>被代理对象</w:t>
      </w:r>
      <w:r w:rsidR="002630FD">
        <w:rPr>
          <w:rFonts w:hint="eastAsia"/>
        </w:rPr>
        <w:t>，</w:t>
      </w:r>
      <w:r w:rsidR="004169CF">
        <w:rPr>
          <w:rFonts w:hint="eastAsia"/>
        </w:rPr>
        <w:t>在invoke方法中，我们可以加入一些新的逻辑，</w:t>
      </w:r>
      <w:r w:rsidR="00655CD7">
        <w:rPr>
          <w:rFonts w:hint="eastAsia"/>
        </w:rPr>
        <w:t>然后将方法调用传递给被代理对象</w:t>
      </w:r>
      <w:r w:rsidR="00996391">
        <w:rPr>
          <w:rFonts w:hint="eastAsia"/>
        </w:rPr>
        <w:t>，这样就实现了动态代理</w:t>
      </w:r>
      <w:r w:rsidR="004169CF">
        <w:rPr>
          <w:rFonts w:hint="eastAsia"/>
        </w:rPr>
        <w:t>。</w:t>
      </w:r>
    </w:p>
    <w:p w:rsidR="003B04A9" w:rsidRDefault="003B04A9" w:rsidP="00F510B2">
      <w:pPr>
        <w:pStyle w:val="30"/>
      </w:pPr>
      <w:bookmarkStart w:id="30" w:name="_Toc16459552"/>
      <w:r>
        <w:rPr>
          <w:rFonts w:hint="eastAsia"/>
        </w:rPr>
        <w:t>Spring</w:t>
      </w:r>
      <w:r>
        <w:t>AOP</w:t>
      </w:r>
      <w:bookmarkEnd w:id="30"/>
    </w:p>
    <w:p w:rsidR="004F25BE" w:rsidRDefault="00D753D7" w:rsidP="001614B6">
      <w:pPr>
        <w:ind w:firstLine="480"/>
      </w:pPr>
      <w:r>
        <w:rPr>
          <w:rFonts w:hint="eastAsia"/>
        </w:rPr>
        <w:t>S</w:t>
      </w:r>
      <w:r>
        <w:t>pring</w:t>
      </w:r>
      <w:r>
        <w:rPr>
          <w:rFonts w:hint="eastAsia"/>
        </w:rPr>
        <w:t>的AOP是基于</w:t>
      </w:r>
      <w:r w:rsidR="009C500C">
        <w:rPr>
          <w:rFonts w:hint="eastAsia"/>
        </w:rPr>
        <w:t>动态代理完成的</w:t>
      </w:r>
      <w:r w:rsidR="00233335">
        <w:rPr>
          <w:rFonts w:hint="eastAsia"/>
        </w:rPr>
        <w:t>，</w:t>
      </w:r>
      <w:r w:rsidR="00FF3BE0">
        <w:rPr>
          <w:rFonts w:hint="eastAsia"/>
        </w:rPr>
        <w:t>java</w:t>
      </w:r>
      <w:r w:rsidR="00FF3BE0">
        <w:t xml:space="preserve"> </w:t>
      </w:r>
      <w:r w:rsidR="00FF3BE0">
        <w:rPr>
          <w:rFonts w:hint="eastAsia"/>
        </w:rPr>
        <w:t>中动态代理的</w:t>
      </w:r>
      <w:r w:rsidR="002D448F">
        <w:rPr>
          <w:rFonts w:hint="eastAsia"/>
        </w:rPr>
        <w:t>核心功能就是拦截方法调用</w:t>
      </w:r>
      <w:r w:rsidR="00215DE6">
        <w:rPr>
          <w:rFonts w:hint="eastAsia"/>
        </w:rPr>
        <w:t>，因此SpringAOP也是</w:t>
      </w:r>
      <w:r w:rsidR="002511A6">
        <w:rPr>
          <w:rFonts w:hint="eastAsia"/>
        </w:rPr>
        <w:t>在方法拦截的基础上完成。</w:t>
      </w:r>
    </w:p>
    <w:p w:rsidR="00FB4681" w:rsidRDefault="00A05F7B" w:rsidP="001614B6">
      <w:pPr>
        <w:ind w:firstLine="480"/>
      </w:pPr>
      <w:r>
        <w:rPr>
          <w:rFonts w:hint="eastAsia"/>
        </w:rPr>
        <w:t>切面</w:t>
      </w:r>
      <w:r w:rsidR="007F37E2">
        <w:rPr>
          <w:rFonts w:hint="eastAsia"/>
        </w:rPr>
        <w:t>通知</w:t>
      </w:r>
      <w:r w:rsidR="00785989">
        <w:rPr>
          <w:rFonts w:hint="eastAsia"/>
        </w:rPr>
        <w:t>作为</w:t>
      </w:r>
      <w:r w:rsidR="0022475F">
        <w:rPr>
          <w:rFonts w:hint="eastAsia"/>
        </w:rPr>
        <w:t>需求</w:t>
      </w:r>
      <w:r w:rsidR="00663C65">
        <w:rPr>
          <w:rFonts w:hint="eastAsia"/>
        </w:rPr>
        <w:t>，在代码中</w:t>
      </w:r>
      <w:r w:rsidR="008117E3">
        <w:rPr>
          <w:rFonts w:hint="eastAsia"/>
        </w:rPr>
        <w:t>表现</w:t>
      </w:r>
      <w:r w:rsidR="005824A9">
        <w:rPr>
          <w:rFonts w:hint="eastAsia"/>
        </w:rPr>
        <w:t>为一段代码</w:t>
      </w:r>
      <w:r w:rsidR="00663C65">
        <w:rPr>
          <w:rFonts w:hint="eastAsia"/>
        </w:rPr>
        <w:t>。</w:t>
      </w:r>
      <w:r w:rsidR="0064755D">
        <w:rPr>
          <w:rFonts w:hint="eastAsia"/>
        </w:rPr>
        <w:t>Spring的AOP的过程就是</w:t>
      </w:r>
      <w:r w:rsidR="00563E47">
        <w:rPr>
          <w:rFonts w:hint="eastAsia"/>
        </w:rPr>
        <w:t>，</w:t>
      </w:r>
      <w:r w:rsidR="008B2EDB">
        <w:rPr>
          <w:rFonts w:hint="eastAsia"/>
        </w:rPr>
        <w:t>创建</w:t>
      </w:r>
      <w:r w:rsidR="008B2EDB">
        <w:rPr>
          <w:rFonts w:hint="eastAsia"/>
        </w:rPr>
        <w:lastRenderedPageBreak/>
        <w:t>业务对象的代理</w:t>
      </w:r>
      <w:r w:rsidR="009F1EDA">
        <w:rPr>
          <w:rFonts w:hint="eastAsia"/>
        </w:rPr>
        <w:t>，在invok方法中加入通知代码</w:t>
      </w:r>
      <w:r w:rsidR="00E81B53">
        <w:rPr>
          <w:rFonts w:hint="eastAsia"/>
        </w:rPr>
        <w:t>。</w:t>
      </w:r>
      <w:r w:rsidR="00DF0886">
        <w:rPr>
          <w:rFonts w:hint="eastAsia"/>
        </w:rPr>
        <w:t>然后在业务代码中使用到业务对象的地方，替换为</w:t>
      </w:r>
      <w:r w:rsidR="00121BB9">
        <w:rPr>
          <w:rFonts w:hint="eastAsia"/>
        </w:rPr>
        <w:t>使用</w:t>
      </w:r>
      <w:r w:rsidR="00DF0886">
        <w:rPr>
          <w:rFonts w:hint="eastAsia"/>
        </w:rPr>
        <w:t>业务对象的代理。</w:t>
      </w:r>
    </w:p>
    <w:p w:rsidR="00AD385C" w:rsidRPr="00AD385C" w:rsidRDefault="00A97BE0" w:rsidP="001614B6">
      <w:pPr>
        <w:ind w:firstLine="480"/>
      </w:pPr>
      <w:r>
        <w:rPr>
          <w:rFonts w:hint="eastAsia"/>
        </w:rPr>
        <w:t>代码实现上Spring</w:t>
      </w:r>
      <w:r w:rsidR="00B20B9E">
        <w:rPr>
          <w:rFonts w:hint="eastAsia"/>
        </w:rPr>
        <w:t>使用</w:t>
      </w:r>
      <w:r w:rsidR="001C10BC" w:rsidRPr="003F4CC6">
        <w:t>ReflectiveMethodInvocation</w:t>
      </w:r>
      <w:r w:rsidR="000078C9">
        <w:rPr>
          <w:rFonts w:hint="eastAsia"/>
        </w:rPr>
        <w:t>接管</w:t>
      </w:r>
      <w:r w:rsidR="004E1273">
        <w:rPr>
          <w:rFonts w:hint="eastAsia"/>
        </w:rPr>
        <w:t>方法调用，然后</w:t>
      </w:r>
      <w:r w:rsidR="002E300C">
        <w:rPr>
          <w:rFonts w:hint="eastAsia"/>
        </w:rPr>
        <w:t>递归执行p</w:t>
      </w:r>
      <w:r w:rsidR="002E300C">
        <w:t>roceed</w:t>
      </w:r>
      <w:r w:rsidR="002E300C">
        <w:rPr>
          <w:rFonts w:hint="eastAsia"/>
        </w:rPr>
        <w:t>方法</w:t>
      </w:r>
      <w:r w:rsidR="00200BDF">
        <w:rPr>
          <w:rFonts w:hint="eastAsia"/>
        </w:rPr>
        <w:t>，每层递归会执行不同的I</w:t>
      </w:r>
      <w:r w:rsidR="00200BDF">
        <w:t>nvocation</w:t>
      </w:r>
      <w:r w:rsidR="00200BDF">
        <w:rPr>
          <w:rFonts w:hint="eastAsia"/>
        </w:rPr>
        <w:t>，而</w:t>
      </w:r>
      <w:r w:rsidR="00750F88">
        <w:rPr>
          <w:rFonts w:hint="eastAsia"/>
        </w:rPr>
        <w:t>前置、后置</w:t>
      </w:r>
      <w:r w:rsidR="00283E06">
        <w:rPr>
          <w:rFonts w:hint="eastAsia"/>
        </w:rPr>
        <w:t>等通知</w:t>
      </w:r>
      <w:r w:rsidR="00B164B8">
        <w:rPr>
          <w:rFonts w:hint="eastAsia"/>
        </w:rPr>
        <w:t>的区别就在于</w:t>
      </w:r>
      <w:r w:rsidR="00304CD7">
        <w:rPr>
          <w:rFonts w:hint="eastAsia"/>
        </w:rPr>
        <w:t>是递归前还是递归后执行</w:t>
      </w:r>
      <w:r w:rsidR="00690E31">
        <w:rPr>
          <w:rFonts w:hint="eastAsia"/>
        </w:rPr>
        <w:t>。</w:t>
      </w:r>
    </w:p>
    <w:p w:rsidR="002F59BB" w:rsidRPr="002F59BB" w:rsidRDefault="00CB2FD8" w:rsidP="001614B6">
      <w:pPr>
        <w:ind w:firstLine="480"/>
      </w:pPr>
      <w:r>
        <w:object w:dxaOrig="7451" w:dyaOrig="3400">
          <v:shape id="_x0000_i1027" type="#_x0000_t75" style="width:373pt;height:170pt" o:ole="">
            <v:imagedata r:id="rId13" o:title=""/>
          </v:shape>
          <o:OLEObject Type="Embed" ProgID="Visio.Drawing.15" ShapeID="_x0000_i1027" DrawAspect="Content" ObjectID="_1627073709" r:id="rId14"/>
        </w:object>
      </w:r>
    </w:p>
    <w:p w:rsidR="008E122E" w:rsidRPr="008E122E" w:rsidRDefault="00D841C1" w:rsidP="00204D0C">
      <w:pPr>
        <w:pStyle w:val="20"/>
        <w:rPr>
          <w:rFonts w:hint="eastAsia"/>
        </w:rPr>
      </w:pPr>
      <w:bookmarkStart w:id="31" w:name="_Toc16459553"/>
      <w:r>
        <w:rPr>
          <w:rFonts w:hint="eastAsia"/>
        </w:rPr>
        <w:t>切点</w:t>
      </w:r>
      <w:r w:rsidR="003A4A4F">
        <w:rPr>
          <w:rFonts w:hint="eastAsia"/>
        </w:rPr>
        <w:t>选择</w:t>
      </w:r>
      <w:bookmarkEnd w:id="31"/>
    </w:p>
    <w:p w:rsidR="00F053ED" w:rsidRDefault="00D55613" w:rsidP="001614B6">
      <w:pPr>
        <w:ind w:firstLine="480"/>
      </w:pPr>
      <w:r>
        <w:rPr>
          <w:rFonts w:hint="eastAsia"/>
        </w:rPr>
        <w:t>既然Spring的AOP通过动态代理实现</w:t>
      </w:r>
      <w:r w:rsidR="007C7976">
        <w:rPr>
          <w:rFonts w:hint="eastAsia"/>
        </w:rPr>
        <w:t>，那么我们需要告诉Spring哪些类的</w:t>
      </w:r>
      <w:r w:rsidR="00385537">
        <w:rPr>
          <w:rFonts w:hint="eastAsia"/>
        </w:rPr>
        <w:t>哪些方法需要动态代理</w:t>
      </w:r>
      <w:r w:rsidR="00397528">
        <w:rPr>
          <w:rFonts w:hint="eastAsia"/>
        </w:rPr>
        <w:t>，这就是切点配置。</w:t>
      </w:r>
      <w:r w:rsidR="00B44818">
        <w:rPr>
          <w:rFonts w:hint="eastAsia"/>
        </w:rPr>
        <w:t>Spring使用指示器来描述配置，</w:t>
      </w:r>
      <w:r w:rsidR="00853B5F">
        <w:rPr>
          <w:rFonts w:hint="eastAsia"/>
        </w:rPr>
        <w:t>具体如下：</w:t>
      </w:r>
    </w:p>
    <w:tbl>
      <w:tblPr>
        <w:tblStyle w:val="af2"/>
        <w:tblW w:w="0" w:type="auto"/>
        <w:jc w:val="center"/>
        <w:tblLook w:val="04A0" w:firstRow="1" w:lastRow="0" w:firstColumn="1" w:lastColumn="0" w:noHBand="0" w:noVBand="1"/>
      </w:tblPr>
      <w:tblGrid>
        <w:gridCol w:w="1555"/>
        <w:gridCol w:w="5670"/>
      </w:tblGrid>
      <w:tr w:rsidR="007063D7" w:rsidTr="00A03ECA">
        <w:trPr>
          <w:jc w:val="center"/>
        </w:trPr>
        <w:tc>
          <w:tcPr>
            <w:tcW w:w="1555" w:type="dxa"/>
            <w:shd w:val="clear" w:color="auto" w:fill="D9D9D9" w:themeFill="background1" w:themeFillShade="D9"/>
          </w:tcPr>
          <w:p w:rsidR="007063D7" w:rsidRDefault="007063D7" w:rsidP="001614B6">
            <w:pPr>
              <w:ind w:firstLine="480"/>
            </w:pPr>
            <w:r>
              <w:rPr>
                <w:rFonts w:hint="eastAsia"/>
              </w:rPr>
              <w:t>指示器</w:t>
            </w:r>
          </w:p>
        </w:tc>
        <w:tc>
          <w:tcPr>
            <w:tcW w:w="5670" w:type="dxa"/>
            <w:shd w:val="clear" w:color="auto" w:fill="D9D9D9" w:themeFill="background1" w:themeFillShade="D9"/>
          </w:tcPr>
          <w:p w:rsidR="007063D7" w:rsidRDefault="007147AF" w:rsidP="001614B6">
            <w:pPr>
              <w:pStyle w:val="afa"/>
              <w:ind w:firstLine="480"/>
            </w:pPr>
            <w:r>
              <w:rPr>
                <w:rFonts w:hint="eastAsia"/>
              </w:rPr>
              <w:t>描述</w:t>
            </w:r>
          </w:p>
        </w:tc>
      </w:tr>
      <w:tr w:rsidR="007063D7" w:rsidTr="00A03ECA">
        <w:trPr>
          <w:jc w:val="center"/>
        </w:trPr>
        <w:tc>
          <w:tcPr>
            <w:tcW w:w="1555" w:type="dxa"/>
          </w:tcPr>
          <w:p w:rsidR="007063D7" w:rsidRDefault="0047193B" w:rsidP="00035B5C">
            <w:pPr>
              <w:ind w:firstLineChars="0" w:firstLine="0"/>
            </w:pPr>
            <w:r>
              <w:rPr>
                <w:rFonts w:hint="eastAsia"/>
              </w:rPr>
              <w:t>args</w:t>
            </w:r>
            <w:r>
              <w:t>()</w:t>
            </w:r>
          </w:p>
        </w:tc>
        <w:tc>
          <w:tcPr>
            <w:tcW w:w="5670" w:type="dxa"/>
          </w:tcPr>
          <w:p w:rsidR="007063D7" w:rsidRDefault="00DE7704" w:rsidP="00DB4565">
            <w:pPr>
              <w:ind w:leftChars="-1" w:hangingChars="1" w:hanging="2"/>
            </w:pPr>
            <w:r>
              <w:rPr>
                <w:rFonts w:hint="eastAsia"/>
              </w:rPr>
              <w:t>指定</w:t>
            </w:r>
            <w:r w:rsidR="009861B2">
              <w:rPr>
                <w:rFonts w:hint="eastAsia"/>
              </w:rPr>
              <w:t>切点的</w:t>
            </w:r>
            <w:r w:rsidR="00D145EB">
              <w:rPr>
                <w:rFonts w:hint="eastAsia"/>
              </w:rPr>
              <w:t>参数类型</w:t>
            </w:r>
          </w:p>
        </w:tc>
      </w:tr>
      <w:tr w:rsidR="007063D7" w:rsidTr="00A03ECA">
        <w:trPr>
          <w:jc w:val="center"/>
        </w:trPr>
        <w:tc>
          <w:tcPr>
            <w:tcW w:w="1555" w:type="dxa"/>
          </w:tcPr>
          <w:p w:rsidR="007063D7" w:rsidRDefault="000647A8" w:rsidP="00035B5C">
            <w:pPr>
              <w:ind w:firstLineChars="0" w:firstLine="0"/>
            </w:pPr>
            <w:r>
              <w:rPr>
                <w:rFonts w:hint="eastAsia"/>
              </w:rPr>
              <w:t>@args</w:t>
            </w:r>
            <w:r w:rsidR="005F57B2">
              <w:t>()</w:t>
            </w:r>
          </w:p>
        </w:tc>
        <w:tc>
          <w:tcPr>
            <w:tcW w:w="5670" w:type="dxa"/>
          </w:tcPr>
          <w:p w:rsidR="007063D7" w:rsidRDefault="00DE7704" w:rsidP="00DB4565">
            <w:pPr>
              <w:ind w:firstLineChars="0" w:firstLine="0"/>
            </w:pPr>
            <w:r>
              <w:rPr>
                <w:rFonts w:hint="eastAsia"/>
              </w:rPr>
              <w:t>指定</w:t>
            </w:r>
            <w:r w:rsidR="00FA6F7D">
              <w:rPr>
                <w:rFonts w:hint="eastAsia"/>
              </w:rPr>
              <w:t>切点的</w:t>
            </w:r>
            <w:r w:rsidR="00293A7E">
              <w:rPr>
                <w:rFonts w:hint="eastAsia"/>
              </w:rPr>
              <w:t>参数</w:t>
            </w:r>
            <w:r w:rsidR="000332E5">
              <w:rPr>
                <w:rFonts w:hint="eastAsia"/>
              </w:rPr>
              <w:t>的</w:t>
            </w:r>
            <w:r w:rsidR="00293A7E">
              <w:rPr>
                <w:rFonts w:hint="eastAsia"/>
              </w:rPr>
              <w:t>类</w:t>
            </w:r>
            <w:r w:rsidR="00040C8F">
              <w:rPr>
                <w:rFonts w:hint="eastAsia"/>
              </w:rPr>
              <w:t>型</w:t>
            </w:r>
            <w:r w:rsidR="00E72EB8">
              <w:rPr>
                <w:rFonts w:hint="eastAsia"/>
              </w:rPr>
              <w:t>包含指定注解</w:t>
            </w:r>
            <w:r w:rsidR="003A4F6F">
              <w:t xml:space="preserve"> </w:t>
            </w:r>
          </w:p>
        </w:tc>
      </w:tr>
      <w:tr w:rsidR="007063D7" w:rsidTr="00A03ECA">
        <w:trPr>
          <w:jc w:val="center"/>
        </w:trPr>
        <w:tc>
          <w:tcPr>
            <w:tcW w:w="1555" w:type="dxa"/>
          </w:tcPr>
          <w:p w:rsidR="007063D7" w:rsidRDefault="00F37053" w:rsidP="00035B5C">
            <w:pPr>
              <w:ind w:firstLineChars="0" w:firstLine="0"/>
            </w:pPr>
            <w:r>
              <w:rPr>
                <w:rFonts w:hint="eastAsia"/>
              </w:rPr>
              <w:t>exe</w:t>
            </w:r>
            <w:r>
              <w:t>cution</w:t>
            </w:r>
            <w:r w:rsidR="00B55F4B">
              <w:t>()</w:t>
            </w:r>
          </w:p>
        </w:tc>
        <w:tc>
          <w:tcPr>
            <w:tcW w:w="5670" w:type="dxa"/>
          </w:tcPr>
          <w:p w:rsidR="007063D7" w:rsidRPr="00F37053" w:rsidRDefault="0041341C" w:rsidP="00DB4565">
            <w:pPr>
              <w:ind w:firstLineChars="0" w:firstLine="0"/>
            </w:pPr>
            <w:r>
              <w:rPr>
                <w:rFonts w:hint="eastAsia"/>
              </w:rPr>
              <w:t>指定</w:t>
            </w:r>
            <w:r w:rsidR="00507D17">
              <w:rPr>
                <w:rFonts w:hint="eastAsia"/>
              </w:rPr>
              <w:t>切点</w:t>
            </w:r>
            <w:r>
              <w:rPr>
                <w:rFonts w:hint="eastAsia"/>
              </w:rPr>
              <w:t>方法</w:t>
            </w:r>
          </w:p>
        </w:tc>
      </w:tr>
      <w:tr w:rsidR="007063D7" w:rsidTr="00A03ECA">
        <w:trPr>
          <w:jc w:val="center"/>
        </w:trPr>
        <w:tc>
          <w:tcPr>
            <w:tcW w:w="1555" w:type="dxa"/>
          </w:tcPr>
          <w:p w:rsidR="007063D7" w:rsidRDefault="00A04D49" w:rsidP="00035B5C">
            <w:pPr>
              <w:ind w:firstLineChars="0" w:firstLine="0"/>
            </w:pPr>
            <w:r>
              <w:rPr>
                <w:rFonts w:hint="eastAsia"/>
              </w:rPr>
              <w:t>this</w:t>
            </w:r>
            <w:r>
              <w:t>()</w:t>
            </w:r>
          </w:p>
        </w:tc>
        <w:tc>
          <w:tcPr>
            <w:tcW w:w="5670" w:type="dxa"/>
          </w:tcPr>
          <w:p w:rsidR="007063D7" w:rsidRDefault="007D3DB4" w:rsidP="00DB4565">
            <w:pPr>
              <w:ind w:leftChars="-1" w:hangingChars="1" w:hanging="2"/>
            </w:pPr>
            <w:r>
              <w:rPr>
                <w:rFonts w:hint="eastAsia"/>
              </w:rPr>
              <w:t>指定切点</w:t>
            </w:r>
            <w:r w:rsidR="00E1055B">
              <w:rPr>
                <w:rFonts w:hint="eastAsia"/>
              </w:rPr>
              <w:t>代理</w:t>
            </w:r>
            <w:r w:rsidR="0015371C">
              <w:rPr>
                <w:rFonts w:hint="eastAsia"/>
              </w:rPr>
              <w:t>引用</w:t>
            </w:r>
            <w:r w:rsidR="00573E4A">
              <w:rPr>
                <w:rFonts w:hint="eastAsia"/>
              </w:rPr>
              <w:t>的类</w:t>
            </w:r>
            <w:r w:rsidR="0097278B">
              <w:rPr>
                <w:rFonts w:hint="eastAsia"/>
              </w:rPr>
              <w:t>，</w:t>
            </w:r>
            <w:r w:rsidR="00C715E3">
              <w:rPr>
                <w:rFonts w:hint="eastAsia"/>
              </w:rPr>
              <w:t>用于Bean未实现接口的情况</w:t>
            </w:r>
            <w:r w:rsidR="00FC7B1E">
              <w:rPr>
                <w:rFonts w:hint="eastAsia"/>
              </w:rPr>
              <w:t>，Spring会使用CGLib</w:t>
            </w:r>
            <w:r w:rsidR="006C7688">
              <w:rPr>
                <w:rFonts w:hint="eastAsia"/>
              </w:rPr>
              <w:t>来实现代理</w:t>
            </w:r>
          </w:p>
        </w:tc>
      </w:tr>
      <w:tr w:rsidR="007063D7" w:rsidTr="00A03ECA">
        <w:trPr>
          <w:jc w:val="center"/>
        </w:trPr>
        <w:tc>
          <w:tcPr>
            <w:tcW w:w="1555" w:type="dxa"/>
          </w:tcPr>
          <w:p w:rsidR="007063D7" w:rsidRDefault="00937842" w:rsidP="00035B5C">
            <w:pPr>
              <w:ind w:firstLineChars="0" w:firstLine="0"/>
            </w:pPr>
            <w:r>
              <w:rPr>
                <w:rFonts w:hint="eastAsia"/>
              </w:rPr>
              <w:t>target</w:t>
            </w:r>
            <w:r w:rsidR="004319C9">
              <w:t>()</w:t>
            </w:r>
          </w:p>
        </w:tc>
        <w:tc>
          <w:tcPr>
            <w:tcW w:w="5670" w:type="dxa"/>
          </w:tcPr>
          <w:p w:rsidR="007063D7" w:rsidRDefault="003A0AC6" w:rsidP="00DB4565">
            <w:pPr>
              <w:ind w:leftChars="-1" w:hangingChars="1" w:hanging="2"/>
            </w:pPr>
            <w:r>
              <w:rPr>
                <w:rFonts w:hint="eastAsia"/>
              </w:rPr>
              <w:t>指定切点所在的</w:t>
            </w:r>
            <w:r w:rsidR="00CF3B90">
              <w:rPr>
                <w:rFonts w:hint="eastAsia"/>
              </w:rPr>
              <w:t>对象</w:t>
            </w:r>
            <w:r>
              <w:rPr>
                <w:rFonts w:hint="eastAsia"/>
              </w:rPr>
              <w:t>类</w:t>
            </w:r>
            <w:r w:rsidR="00BE4058">
              <w:rPr>
                <w:rFonts w:hint="eastAsia"/>
              </w:rPr>
              <w:t>，用于</w:t>
            </w:r>
            <w:r w:rsidR="00362655">
              <w:rPr>
                <w:rFonts w:hint="eastAsia"/>
              </w:rPr>
              <w:t>Bean实现了接口</w:t>
            </w:r>
            <w:r w:rsidR="00AA0E68">
              <w:rPr>
                <w:rFonts w:hint="eastAsia"/>
              </w:rPr>
              <w:t>的情况</w:t>
            </w:r>
            <w:r w:rsidR="00530EB8">
              <w:rPr>
                <w:rFonts w:hint="eastAsia"/>
              </w:rPr>
              <w:t>，Spring会使用动态代理</w:t>
            </w:r>
          </w:p>
        </w:tc>
      </w:tr>
      <w:tr w:rsidR="007063D7" w:rsidTr="00A03ECA">
        <w:trPr>
          <w:jc w:val="center"/>
        </w:trPr>
        <w:tc>
          <w:tcPr>
            <w:tcW w:w="1555" w:type="dxa"/>
          </w:tcPr>
          <w:p w:rsidR="007063D7" w:rsidRDefault="00512B42" w:rsidP="00035B5C">
            <w:pPr>
              <w:ind w:firstLineChars="0" w:firstLine="0"/>
            </w:pPr>
            <w:r>
              <w:rPr>
                <w:rFonts w:hint="eastAsia"/>
              </w:rPr>
              <w:t>@target</w:t>
            </w:r>
            <w:r w:rsidR="007C3843">
              <w:rPr>
                <w:rFonts w:hint="eastAsia"/>
              </w:rPr>
              <w:t>(</w:t>
            </w:r>
            <w:r w:rsidR="007C3843">
              <w:t>)</w:t>
            </w:r>
          </w:p>
        </w:tc>
        <w:tc>
          <w:tcPr>
            <w:tcW w:w="5670" w:type="dxa"/>
          </w:tcPr>
          <w:p w:rsidR="007063D7" w:rsidRDefault="000649DA" w:rsidP="00DB4565">
            <w:pPr>
              <w:ind w:firstLineChars="0" w:firstLine="0"/>
            </w:pPr>
            <w:r>
              <w:rPr>
                <w:rFonts w:hint="eastAsia"/>
              </w:rPr>
              <w:t>指定切点</w:t>
            </w:r>
            <w:r w:rsidR="007778AD">
              <w:rPr>
                <w:rFonts w:hint="eastAsia"/>
              </w:rPr>
              <w:t>所在的对象</w:t>
            </w:r>
            <w:r w:rsidR="00732AA4">
              <w:rPr>
                <w:rFonts w:hint="eastAsia"/>
              </w:rPr>
              <w:t>的类</w:t>
            </w:r>
            <w:r w:rsidR="00D547CF">
              <w:rPr>
                <w:rFonts w:hint="eastAsia"/>
              </w:rPr>
              <w:t>需要包含的注解</w:t>
            </w:r>
          </w:p>
        </w:tc>
      </w:tr>
      <w:tr w:rsidR="00FA02A1" w:rsidTr="00A03ECA">
        <w:trPr>
          <w:jc w:val="center"/>
        </w:trPr>
        <w:tc>
          <w:tcPr>
            <w:tcW w:w="1555" w:type="dxa"/>
          </w:tcPr>
          <w:p w:rsidR="00FA02A1" w:rsidRDefault="00FA02A1" w:rsidP="00035B5C">
            <w:pPr>
              <w:ind w:firstLineChars="0" w:firstLine="0"/>
            </w:pPr>
            <w:r w:rsidRPr="00FA02A1">
              <w:t>within()</w:t>
            </w:r>
          </w:p>
        </w:tc>
        <w:tc>
          <w:tcPr>
            <w:tcW w:w="5670" w:type="dxa"/>
          </w:tcPr>
          <w:p w:rsidR="00FA02A1" w:rsidRDefault="008103A6" w:rsidP="00DB4565">
            <w:pPr>
              <w:ind w:leftChars="-1" w:hangingChars="1" w:hanging="2"/>
            </w:pPr>
            <w:r>
              <w:rPr>
                <w:rFonts w:hint="eastAsia"/>
              </w:rPr>
              <w:t>指定切点所在的类</w:t>
            </w:r>
            <w:r w:rsidR="00BD035F">
              <w:rPr>
                <w:rFonts w:hint="eastAsia"/>
              </w:rPr>
              <w:t>或者包</w:t>
            </w:r>
          </w:p>
        </w:tc>
      </w:tr>
      <w:tr w:rsidR="00FA02A1" w:rsidTr="00A03ECA">
        <w:trPr>
          <w:jc w:val="center"/>
        </w:trPr>
        <w:tc>
          <w:tcPr>
            <w:tcW w:w="1555" w:type="dxa"/>
          </w:tcPr>
          <w:p w:rsidR="00FA02A1" w:rsidRDefault="00FA02A1" w:rsidP="00035B5C">
            <w:pPr>
              <w:ind w:firstLineChars="0" w:firstLine="0"/>
            </w:pPr>
            <w:r w:rsidRPr="00FA02A1">
              <w:t>@within()</w:t>
            </w:r>
          </w:p>
        </w:tc>
        <w:tc>
          <w:tcPr>
            <w:tcW w:w="5670" w:type="dxa"/>
          </w:tcPr>
          <w:p w:rsidR="00FA02A1" w:rsidRDefault="00C25736" w:rsidP="00DB4565">
            <w:pPr>
              <w:ind w:leftChars="-1" w:hangingChars="1" w:hanging="2"/>
            </w:pPr>
            <w:r>
              <w:rPr>
                <w:rFonts w:hint="eastAsia"/>
              </w:rPr>
              <w:t>指定切点所在类需要包含的注解</w:t>
            </w:r>
          </w:p>
        </w:tc>
      </w:tr>
      <w:tr w:rsidR="00FA02A1" w:rsidTr="00A03ECA">
        <w:trPr>
          <w:jc w:val="center"/>
        </w:trPr>
        <w:tc>
          <w:tcPr>
            <w:tcW w:w="1555" w:type="dxa"/>
          </w:tcPr>
          <w:p w:rsidR="00FA02A1" w:rsidRDefault="00646FBA" w:rsidP="00035B5C">
            <w:pPr>
              <w:ind w:firstLineChars="0" w:firstLine="0"/>
            </w:pPr>
            <w:r w:rsidRPr="00646FBA">
              <w:t>@annotation</w:t>
            </w:r>
          </w:p>
        </w:tc>
        <w:tc>
          <w:tcPr>
            <w:tcW w:w="5670" w:type="dxa"/>
          </w:tcPr>
          <w:p w:rsidR="00FA02A1" w:rsidRDefault="005D2316" w:rsidP="00DB4565">
            <w:pPr>
              <w:ind w:firstLineChars="0" w:firstLine="0"/>
            </w:pPr>
            <w:r>
              <w:rPr>
                <w:rFonts w:hint="eastAsia"/>
              </w:rPr>
              <w:t>指定切点</w:t>
            </w:r>
            <w:r w:rsidR="00EF313D">
              <w:rPr>
                <w:rFonts w:hint="eastAsia"/>
              </w:rPr>
              <w:t>方法</w:t>
            </w:r>
            <w:r w:rsidR="008C6A88">
              <w:rPr>
                <w:rFonts w:hint="eastAsia"/>
              </w:rPr>
              <w:t>的</w:t>
            </w:r>
            <w:r w:rsidR="009A793F">
              <w:rPr>
                <w:rFonts w:hint="eastAsia"/>
              </w:rPr>
              <w:t>需要包含的</w:t>
            </w:r>
            <w:r w:rsidR="008C6A88">
              <w:rPr>
                <w:rFonts w:hint="eastAsia"/>
              </w:rPr>
              <w:t>注解</w:t>
            </w:r>
          </w:p>
        </w:tc>
      </w:tr>
      <w:tr w:rsidR="003F02E3" w:rsidTr="00A03ECA">
        <w:trPr>
          <w:jc w:val="center"/>
        </w:trPr>
        <w:tc>
          <w:tcPr>
            <w:tcW w:w="1555" w:type="dxa"/>
          </w:tcPr>
          <w:p w:rsidR="003F02E3" w:rsidRPr="00646FBA" w:rsidRDefault="003F02E3" w:rsidP="00035B5C">
            <w:pPr>
              <w:ind w:firstLineChars="0" w:firstLine="0"/>
            </w:pPr>
            <w:r>
              <w:rPr>
                <w:rFonts w:hint="eastAsia"/>
              </w:rPr>
              <w:t>bean</w:t>
            </w:r>
            <w:r w:rsidR="009D7FE8">
              <w:rPr>
                <w:rFonts w:hint="eastAsia"/>
              </w:rPr>
              <w:t>(</w:t>
            </w:r>
            <w:r w:rsidR="009D7FE8">
              <w:t>)</w:t>
            </w:r>
          </w:p>
        </w:tc>
        <w:tc>
          <w:tcPr>
            <w:tcW w:w="5670" w:type="dxa"/>
          </w:tcPr>
          <w:p w:rsidR="003F02E3" w:rsidRDefault="00AA6512" w:rsidP="00DB4565">
            <w:pPr>
              <w:ind w:firstLineChars="0" w:firstLine="0"/>
            </w:pPr>
            <w:r>
              <w:rPr>
                <w:rFonts w:hint="eastAsia"/>
              </w:rPr>
              <w:t>指定切点所在的bean的id或名称</w:t>
            </w:r>
          </w:p>
        </w:tc>
      </w:tr>
    </w:tbl>
    <w:p w:rsidR="00C973BC" w:rsidRDefault="00081415" w:rsidP="008E2A5C">
      <w:pPr>
        <w:ind w:firstLine="480"/>
      </w:pPr>
      <w:r>
        <w:rPr>
          <w:rFonts w:hint="eastAsia"/>
        </w:rPr>
        <w:t>可以</w:t>
      </w:r>
      <w:r w:rsidR="00976DC6">
        <w:rPr>
          <w:rFonts w:hint="eastAsia"/>
        </w:rPr>
        <w:t>使用&amp;</w:t>
      </w:r>
      <w:r w:rsidR="00976DC6">
        <w:t>&amp;,||</w:t>
      </w:r>
      <w:r w:rsidR="00976DC6">
        <w:rPr>
          <w:rFonts w:hint="eastAsia"/>
        </w:rPr>
        <w:t>和！逻辑运算符</w:t>
      </w:r>
      <w:r w:rsidR="00C7611D">
        <w:rPr>
          <w:rFonts w:hint="eastAsia"/>
        </w:rPr>
        <w:t>或者a</w:t>
      </w:r>
      <w:r w:rsidR="00C7611D">
        <w:t>nd,or</w:t>
      </w:r>
      <w:r w:rsidR="00C7611D">
        <w:rPr>
          <w:rFonts w:hint="eastAsia"/>
        </w:rPr>
        <w:t>和not</w:t>
      </w:r>
      <w:r w:rsidR="00976DC6">
        <w:rPr>
          <w:rFonts w:hint="eastAsia"/>
        </w:rPr>
        <w:t>来对指示器进行逻辑运算</w:t>
      </w:r>
      <w:r w:rsidR="00B96DBB">
        <w:rPr>
          <w:rFonts w:hint="eastAsia"/>
        </w:rPr>
        <w:t>。</w:t>
      </w:r>
      <w:r w:rsidR="002812C9">
        <w:rPr>
          <w:rFonts w:hint="eastAsia"/>
        </w:rPr>
        <w:t>指示</w:t>
      </w:r>
      <w:r w:rsidR="00872E66">
        <w:rPr>
          <w:rFonts w:hint="eastAsia"/>
        </w:rPr>
        <w:t>器内部值是一种类似于正则</w:t>
      </w:r>
      <w:r w:rsidR="00795B83">
        <w:rPr>
          <w:rFonts w:hint="eastAsia"/>
        </w:rPr>
        <w:t>表达式的</w:t>
      </w:r>
      <w:r w:rsidR="009B7957">
        <w:rPr>
          <w:rFonts w:hint="eastAsia"/>
        </w:rPr>
        <w:t>模糊字符串</w:t>
      </w:r>
      <w:r w:rsidR="00C617EC">
        <w:rPr>
          <w:rFonts w:hint="eastAsia"/>
        </w:rPr>
        <w:t>，例如</w:t>
      </w:r>
      <w:r w:rsidR="001D6661">
        <w:rPr>
          <w:rFonts w:hint="eastAsia"/>
        </w:rPr>
        <w:t>要指定切点是某个方法执行时，</w:t>
      </w:r>
      <w:r w:rsidR="009A4873">
        <w:rPr>
          <w:rFonts w:hint="eastAsia"/>
        </w:rPr>
        <w:t>execution</w:t>
      </w:r>
      <w:r w:rsidR="00D30DA1">
        <w:rPr>
          <w:rFonts w:hint="eastAsia"/>
        </w:rPr>
        <w:t>指示器可以这样来指定：</w:t>
      </w:r>
    </w:p>
    <w:p w:rsidR="00E462D9" w:rsidRDefault="00EA3CB8" w:rsidP="003C7A5D">
      <w:pPr>
        <w:pStyle w:val="aff0"/>
        <w:framePr w:wrap="around"/>
      </w:pPr>
      <w:r>
        <w:tab/>
      </w:r>
      <w:r>
        <w:tab/>
      </w:r>
      <w:r w:rsidR="001D4BEE">
        <w:rPr>
          <w:rFonts w:hint="eastAsia"/>
        </w:rPr>
        <w:t>exe</w:t>
      </w:r>
      <w:r w:rsidR="001D4BEE">
        <w:t>cution(* concert.Perfo</w:t>
      </w:r>
      <w:r w:rsidR="009C7922">
        <w:rPr>
          <w:rFonts w:hint="eastAsia"/>
        </w:rPr>
        <w:t>r</w:t>
      </w:r>
      <w:r w:rsidR="001D4BEE">
        <w:t>mance.perform</w:t>
      </w:r>
      <w:r w:rsidR="00435945">
        <w:rPr>
          <w:rFonts w:hint="eastAsia"/>
        </w:rPr>
        <w:t>(</w:t>
      </w:r>
      <w:r w:rsidR="00791B0C">
        <w:t>)</w:t>
      </w:r>
      <w:r w:rsidR="001D4BEE">
        <w:t>)</w:t>
      </w:r>
    </w:p>
    <w:p w:rsidR="005E6AAF" w:rsidRDefault="00F236A8" w:rsidP="001614B6">
      <w:pPr>
        <w:ind w:firstLine="480"/>
      </w:pPr>
      <w:r>
        <w:rPr>
          <w:rFonts w:hint="eastAsia"/>
        </w:rPr>
        <w:t>在所有指示器中，只有</w:t>
      </w:r>
      <w:r w:rsidR="00CE72F7">
        <w:rPr>
          <w:rFonts w:hint="eastAsia"/>
        </w:rPr>
        <w:t>execution</w:t>
      </w:r>
      <w:r>
        <w:rPr>
          <w:rFonts w:hint="eastAsia"/>
        </w:rPr>
        <w:t>是直接指定方法，其他的指示器</w:t>
      </w:r>
      <w:r w:rsidR="00370F7C">
        <w:rPr>
          <w:rFonts w:hint="eastAsia"/>
        </w:rPr>
        <w:t>主要</w:t>
      </w:r>
      <w:r w:rsidR="006D2CDA">
        <w:rPr>
          <w:rFonts w:hint="eastAsia"/>
        </w:rPr>
        <w:t>是在</w:t>
      </w:r>
      <w:r w:rsidR="006D2CDA">
        <w:rPr>
          <w:rFonts w:hint="eastAsia"/>
        </w:rPr>
        <w:lastRenderedPageBreak/>
        <w:t>execution的基础上</w:t>
      </w:r>
      <w:r w:rsidR="004D578E">
        <w:rPr>
          <w:rFonts w:hint="eastAsia"/>
        </w:rPr>
        <w:t>做二次筛选</w:t>
      </w:r>
      <w:r w:rsidR="009C76E4">
        <w:rPr>
          <w:rFonts w:hint="eastAsia"/>
        </w:rPr>
        <w:t>，因此</w:t>
      </w:r>
      <w:r w:rsidR="0061335B">
        <w:rPr>
          <w:rFonts w:hint="eastAsia"/>
        </w:rPr>
        <w:t>可以结合其他指示器，对切点做进一步的限制</w:t>
      </w:r>
      <w:r w:rsidR="00E810BC">
        <w:rPr>
          <w:rFonts w:hint="eastAsia"/>
        </w:rPr>
        <w:t>，如：</w:t>
      </w:r>
    </w:p>
    <w:p w:rsidR="00DD407B" w:rsidRPr="00347EE4" w:rsidRDefault="00577B57" w:rsidP="003C7A5D">
      <w:pPr>
        <w:pStyle w:val="aff0"/>
        <w:framePr w:wrap="around"/>
      </w:pPr>
      <w:r>
        <w:tab/>
      </w:r>
      <w:r>
        <w:tab/>
      </w:r>
      <w:r w:rsidR="00BF6478">
        <w:rPr>
          <w:rFonts w:hint="eastAsia"/>
        </w:rPr>
        <w:t>e</w:t>
      </w:r>
      <w:r w:rsidR="00BF6478">
        <w:t>xecution(* concert.Performance.perform(..))</w:t>
      </w:r>
      <w:r w:rsidR="004C71BF">
        <w:t xml:space="preserve"> &amp;&amp;</w:t>
      </w:r>
      <w:r w:rsidR="00F33206">
        <w:t xml:space="preserve"> </w:t>
      </w:r>
      <w:r w:rsidR="004C71BF">
        <w:t>within(concert.*)</w:t>
      </w:r>
    </w:p>
    <w:p w:rsidR="00C310C5" w:rsidRDefault="007926AC" w:rsidP="00CD113B">
      <w:pPr>
        <w:pStyle w:val="20"/>
      </w:pPr>
      <w:bookmarkStart w:id="32" w:name="_Toc16459554"/>
      <w:r>
        <w:rPr>
          <w:rFonts w:hint="eastAsia"/>
        </w:rPr>
        <w:t>注解</w:t>
      </w:r>
      <w:r w:rsidR="00C56312">
        <w:rPr>
          <w:rFonts w:hint="eastAsia"/>
        </w:rPr>
        <w:t>创建切面</w:t>
      </w:r>
      <w:bookmarkEnd w:id="32"/>
    </w:p>
    <w:p w:rsidR="00A03ECA" w:rsidRPr="00A03ECA" w:rsidRDefault="00B85391" w:rsidP="0098298A">
      <w:pPr>
        <w:ind w:firstLine="480"/>
      </w:pPr>
      <w:r>
        <w:rPr>
          <w:rFonts w:hint="eastAsia"/>
        </w:rPr>
        <w:t>切点时指示哪些方法（bean）需要代理，通知则执行代理了这些方法后，具体做的事情。Spring的通知定义在切面内，使用@</w:t>
      </w:r>
      <w:r>
        <w:t>Aspect</w:t>
      </w:r>
      <w:r>
        <w:rPr>
          <w:rFonts w:hint="eastAsia"/>
        </w:rPr>
        <w:t>可以标注一个类为切面</w:t>
      </w:r>
      <w:r>
        <w:rPr>
          <w:rFonts w:hint="eastAsia"/>
        </w:rPr>
        <w:t>。</w:t>
      </w:r>
      <w:r w:rsidR="00844666">
        <w:rPr>
          <w:rFonts w:hint="eastAsia"/>
        </w:rPr>
        <w:t>切面功能需要在配置文件中启用，</w:t>
      </w:r>
      <w:r w:rsidR="00617D1C">
        <w:rPr>
          <w:rFonts w:hint="eastAsia"/>
        </w:rPr>
        <w:t>@</w:t>
      </w:r>
      <w:r w:rsidR="00617D1C">
        <w:t>EnableAspectJAutoProxy</w:t>
      </w:r>
      <w:r w:rsidR="00617D1C">
        <w:rPr>
          <w:rFonts w:hint="eastAsia"/>
        </w:rPr>
        <w:t>或者在xml中使用</w:t>
      </w:r>
      <w:r w:rsidR="00617D1C" w:rsidRPr="007E4FBC">
        <w:t>&lt;aop:aspectj-autoproxy&gt;</w:t>
      </w:r>
      <w:r w:rsidR="00617D1C">
        <w:rPr>
          <w:rFonts w:hint="eastAsia"/>
        </w:rPr>
        <w:t>可以启用SpringAOP配置</w:t>
      </w:r>
      <w:r w:rsidR="0098298A">
        <w:rPr>
          <w:rFonts w:hint="eastAsia"/>
        </w:rPr>
        <w:t>。</w:t>
      </w:r>
    </w:p>
    <w:p w:rsidR="00D54816" w:rsidRDefault="00D54816" w:rsidP="00F510B2">
      <w:pPr>
        <w:pStyle w:val="30"/>
      </w:pPr>
      <w:bookmarkStart w:id="33" w:name="_Toc16459555"/>
      <w:r>
        <w:rPr>
          <w:rFonts w:hint="eastAsia"/>
        </w:rPr>
        <w:t>定义</w:t>
      </w:r>
      <w:r w:rsidR="00480A8C">
        <w:rPr>
          <w:rFonts w:hint="eastAsia"/>
        </w:rPr>
        <w:t>通知</w:t>
      </w:r>
      <w:bookmarkEnd w:id="33"/>
    </w:p>
    <w:p w:rsidR="00922024" w:rsidRPr="00053E93" w:rsidRDefault="000C3485" w:rsidP="001614B6">
      <w:pPr>
        <w:ind w:firstLine="480"/>
      </w:pPr>
      <w:r>
        <w:rPr>
          <w:rFonts w:hint="eastAsia"/>
        </w:rPr>
        <w:t>Spring的通知</w:t>
      </w:r>
      <w:r w:rsidR="00122A14">
        <w:rPr>
          <w:rFonts w:hint="eastAsia"/>
        </w:rPr>
        <w:t>是</w:t>
      </w:r>
      <w:r>
        <w:rPr>
          <w:rFonts w:hint="eastAsia"/>
        </w:rPr>
        <w:t>切面内的一个方法，在方法上增加注解</w:t>
      </w:r>
      <w:r w:rsidR="00B46E83">
        <w:rPr>
          <w:rFonts w:hint="eastAsia"/>
        </w:rPr>
        <w:t>来配置通知</w:t>
      </w:r>
      <w:r w:rsidR="00A2158A">
        <w:rPr>
          <w:rFonts w:hint="eastAsia"/>
        </w:rPr>
        <w:t>：</w:t>
      </w:r>
    </w:p>
    <w:tbl>
      <w:tblPr>
        <w:tblStyle w:val="af2"/>
        <w:tblW w:w="0" w:type="auto"/>
        <w:jc w:val="center"/>
        <w:tblLook w:val="04A0" w:firstRow="1" w:lastRow="0" w:firstColumn="1" w:lastColumn="0" w:noHBand="0" w:noVBand="1"/>
      </w:tblPr>
      <w:tblGrid>
        <w:gridCol w:w="2122"/>
        <w:gridCol w:w="3969"/>
      </w:tblGrid>
      <w:tr w:rsidR="00922024" w:rsidTr="00714FBD">
        <w:trPr>
          <w:jc w:val="center"/>
        </w:trPr>
        <w:tc>
          <w:tcPr>
            <w:tcW w:w="2122" w:type="dxa"/>
            <w:shd w:val="clear" w:color="auto" w:fill="BFBFBF" w:themeFill="background1" w:themeFillShade="BF"/>
          </w:tcPr>
          <w:p w:rsidR="00922024" w:rsidRDefault="00922024" w:rsidP="001614B6">
            <w:pPr>
              <w:ind w:firstLine="480"/>
            </w:pPr>
            <w:r>
              <w:rPr>
                <w:rFonts w:hint="eastAsia"/>
              </w:rPr>
              <w:t>注解</w:t>
            </w:r>
          </w:p>
        </w:tc>
        <w:tc>
          <w:tcPr>
            <w:tcW w:w="3969" w:type="dxa"/>
            <w:shd w:val="clear" w:color="auto" w:fill="BFBFBF" w:themeFill="background1" w:themeFillShade="BF"/>
          </w:tcPr>
          <w:p w:rsidR="00922024" w:rsidRDefault="00922024" w:rsidP="001614B6">
            <w:pPr>
              <w:ind w:firstLine="480"/>
            </w:pPr>
            <w:r>
              <w:rPr>
                <w:rFonts w:hint="eastAsia"/>
              </w:rPr>
              <w:t>通知</w:t>
            </w:r>
          </w:p>
        </w:tc>
      </w:tr>
      <w:tr w:rsidR="00922024" w:rsidTr="00714FBD">
        <w:trPr>
          <w:jc w:val="center"/>
        </w:trPr>
        <w:tc>
          <w:tcPr>
            <w:tcW w:w="2122" w:type="dxa"/>
          </w:tcPr>
          <w:p w:rsidR="00922024" w:rsidRDefault="001A1115" w:rsidP="00257BF7">
            <w:pPr>
              <w:ind w:firstLineChars="13" w:firstLine="31"/>
            </w:pPr>
            <w:r>
              <w:rPr>
                <w:rFonts w:hint="eastAsia"/>
              </w:rPr>
              <w:t>@After</w:t>
            </w:r>
          </w:p>
        </w:tc>
        <w:tc>
          <w:tcPr>
            <w:tcW w:w="3969" w:type="dxa"/>
          </w:tcPr>
          <w:p w:rsidR="00922024" w:rsidRDefault="00C930A2" w:rsidP="00257BF7">
            <w:pPr>
              <w:pStyle w:val="21"/>
              <w:ind w:firstLineChars="11" w:firstLine="26"/>
            </w:pPr>
            <w:r>
              <w:rPr>
                <w:rFonts w:hint="eastAsia"/>
              </w:rPr>
              <w:t>指定</w:t>
            </w:r>
            <w:r w:rsidR="00C50EF7">
              <w:rPr>
                <w:rFonts w:hint="eastAsia"/>
              </w:rPr>
              <w:t>通知在方法结束或异常后调用</w:t>
            </w:r>
          </w:p>
        </w:tc>
      </w:tr>
      <w:tr w:rsidR="000A5EDD" w:rsidTr="00714FBD">
        <w:trPr>
          <w:jc w:val="center"/>
        </w:trPr>
        <w:tc>
          <w:tcPr>
            <w:tcW w:w="2122" w:type="dxa"/>
          </w:tcPr>
          <w:p w:rsidR="000A5EDD" w:rsidRDefault="000A5EDD" w:rsidP="00257BF7">
            <w:pPr>
              <w:ind w:firstLineChars="13" w:firstLine="31"/>
            </w:pPr>
            <w:r>
              <w:rPr>
                <w:rFonts w:hint="eastAsia"/>
              </w:rPr>
              <w:t>@</w:t>
            </w:r>
            <w:r>
              <w:t>After</w:t>
            </w:r>
            <w:r w:rsidR="00EB60E5">
              <w:t>Retur</w:t>
            </w:r>
            <w:r w:rsidR="00861AEC">
              <w:t>ning</w:t>
            </w:r>
          </w:p>
        </w:tc>
        <w:tc>
          <w:tcPr>
            <w:tcW w:w="3969" w:type="dxa"/>
          </w:tcPr>
          <w:p w:rsidR="000A5EDD" w:rsidRDefault="00D503A8" w:rsidP="00257BF7">
            <w:pPr>
              <w:ind w:firstLineChars="11" w:firstLine="26"/>
            </w:pPr>
            <w:r>
              <w:rPr>
                <w:rFonts w:hint="eastAsia"/>
              </w:rPr>
              <w:t>指定通知在方法结束后调用</w:t>
            </w:r>
          </w:p>
        </w:tc>
      </w:tr>
      <w:tr w:rsidR="000A5EDD" w:rsidTr="00714FBD">
        <w:trPr>
          <w:jc w:val="center"/>
        </w:trPr>
        <w:tc>
          <w:tcPr>
            <w:tcW w:w="2122" w:type="dxa"/>
          </w:tcPr>
          <w:p w:rsidR="000A5EDD" w:rsidRDefault="00C866F8" w:rsidP="00257BF7">
            <w:pPr>
              <w:ind w:firstLineChars="13" w:firstLine="31"/>
            </w:pPr>
            <w:r>
              <w:rPr>
                <w:rFonts w:hint="eastAsia"/>
              </w:rPr>
              <w:t>@After</w:t>
            </w:r>
            <w:r>
              <w:t>Throwing</w:t>
            </w:r>
          </w:p>
        </w:tc>
        <w:tc>
          <w:tcPr>
            <w:tcW w:w="3969" w:type="dxa"/>
          </w:tcPr>
          <w:p w:rsidR="000A5EDD" w:rsidRDefault="00D503A8" w:rsidP="00257BF7">
            <w:pPr>
              <w:ind w:firstLineChars="11" w:firstLine="26"/>
            </w:pPr>
            <w:r>
              <w:rPr>
                <w:rFonts w:hint="eastAsia"/>
              </w:rPr>
              <w:t>指定通知在方法异常后调用</w:t>
            </w:r>
          </w:p>
        </w:tc>
      </w:tr>
      <w:tr w:rsidR="000A5EDD" w:rsidTr="00714FBD">
        <w:trPr>
          <w:jc w:val="center"/>
        </w:trPr>
        <w:tc>
          <w:tcPr>
            <w:tcW w:w="2122" w:type="dxa"/>
          </w:tcPr>
          <w:p w:rsidR="000A5EDD" w:rsidRDefault="00E95A1C" w:rsidP="00257BF7">
            <w:pPr>
              <w:ind w:firstLineChars="13" w:firstLine="31"/>
            </w:pPr>
            <w:r>
              <w:rPr>
                <w:rFonts w:hint="eastAsia"/>
              </w:rPr>
              <w:t>@</w:t>
            </w:r>
            <w:r w:rsidR="00D37F09">
              <w:t>A</w:t>
            </w:r>
            <w:r>
              <w:t>round</w:t>
            </w:r>
          </w:p>
        </w:tc>
        <w:tc>
          <w:tcPr>
            <w:tcW w:w="3969" w:type="dxa"/>
          </w:tcPr>
          <w:p w:rsidR="000A5EDD" w:rsidRDefault="0004430B" w:rsidP="00257BF7">
            <w:pPr>
              <w:ind w:firstLineChars="11" w:firstLine="26"/>
            </w:pPr>
            <w:r>
              <w:rPr>
                <w:rFonts w:hint="eastAsia"/>
              </w:rPr>
              <w:t>指定通知</w:t>
            </w:r>
            <w:r w:rsidR="006341DC">
              <w:rPr>
                <w:rFonts w:hint="eastAsia"/>
              </w:rPr>
              <w:t>环绕切点方法</w:t>
            </w:r>
          </w:p>
        </w:tc>
      </w:tr>
      <w:tr w:rsidR="000A5EDD" w:rsidTr="00714FBD">
        <w:trPr>
          <w:jc w:val="center"/>
        </w:trPr>
        <w:tc>
          <w:tcPr>
            <w:tcW w:w="2122" w:type="dxa"/>
          </w:tcPr>
          <w:p w:rsidR="000A5EDD" w:rsidRDefault="00D37F09" w:rsidP="00257BF7">
            <w:pPr>
              <w:ind w:firstLineChars="13" w:firstLine="31"/>
            </w:pPr>
            <w:r>
              <w:rPr>
                <w:rFonts w:hint="eastAsia"/>
              </w:rPr>
              <w:t>@</w:t>
            </w:r>
            <w:r>
              <w:t>Before</w:t>
            </w:r>
          </w:p>
        </w:tc>
        <w:tc>
          <w:tcPr>
            <w:tcW w:w="3969" w:type="dxa"/>
          </w:tcPr>
          <w:p w:rsidR="000A5EDD" w:rsidRDefault="00E76B04" w:rsidP="00257BF7">
            <w:pPr>
              <w:ind w:firstLineChars="11" w:firstLine="26"/>
            </w:pPr>
            <w:r>
              <w:rPr>
                <w:rFonts w:hint="eastAsia"/>
              </w:rPr>
              <w:t>指定通知在目标方法之前调用</w:t>
            </w:r>
          </w:p>
        </w:tc>
      </w:tr>
    </w:tbl>
    <w:p w:rsidR="00CF46AC" w:rsidRDefault="00261E03" w:rsidP="00F53595">
      <w:pPr>
        <w:ind w:firstLine="480"/>
      </w:pPr>
      <w:r>
        <w:rPr>
          <w:rFonts w:hint="eastAsia"/>
        </w:rPr>
        <w:t>配置通知时，</w:t>
      </w:r>
      <w:r w:rsidR="00CF46AC">
        <w:rPr>
          <w:rFonts w:hint="eastAsia"/>
        </w:rPr>
        <w:t>可以直接在通知内</w:t>
      </w:r>
      <w:r w:rsidR="009E35CD">
        <w:rPr>
          <w:rFonts w:hint="eastAsia"/>
        </w:rPr>
        <w:t>使用</w:t>
      </w:r>
      <w:r w:rsidR="00CF46AC">
        <w:rPr>
          <w:rFonts w:hint="eastAsia"/>
        </w:rPr>
        <w:t>指示器</w:t>
      </w:r>
      <w:r w:rsidR="005B4D12">
        <w:rPr>
          <w:rFonts w:hint="eastAsia"/>
        </w:rPr>
        <w:t>配置</w:t>
      </w:r>
      <w:r w:rsidR="005B4D12">
        <w:rPr>
          <w:rFonts w:hint="eastAsia"/>
        </w:rPr>
        <w:t>代理</w:t>
      </w:r>
      <w:r w:rsidR="00770E5A">
        <w:rPr>
          <w:rFonts w:hint="eastAsia"/>
        </w:rPr>
        <w:t>目标</w:t>
      </w:r>
      <w:r w:rsidR="00CF46AC">
        <w:rPr>
          <w:rFonts w:hint="eastAsia"/>
        </w:rPr>
        <w:t>：</w:t>
      </w:r>
    </w:p>
    <w:p w:rsidR="00654DE9" w:rsidRDefault="00654DE9" w:rsidP="003C7A5D">
      <w:pPr>
        <w:pStyle w:val="aff0"/>
        <w:framePr w:wrap="around"/>
      </w:pPr>
      <w:r w:rsidRPr="003D1F1E">
        <w:rPr>
          <w:rFonts w:hint="eastAsia"/>
        </w:rPr>
        <w:t>@</w:t>
      </w:r>
      <w:r w:rsidRPr="003D1F1E">
        <w:t>Aspect</w:t>
      </w:r>
    </w:p>
    <w:p w:rsidR="004C2475" w:rsidRPr="004C2475" w:rsidRDefault="004C2475" w:rsidP="003C7A5D">
      <w:pPr>
        <w:pStyle w:val="aff0"/>
        <w:framePr w:wrap="around"/>
        <w:rPr>
          <w:rFonts w:hint="eastAsia"/>
        </w:rPr>
      </w:pPr>
      <w:r>
        <w:rPr>
          <w:rFonts w:hint="eastAsia"/>
        </w:rPr>
        <w:t>@Compoment</w:t>
      </w:r>
      <w:r w:rsidR="002F17AB">
        <w:t xml:space="preserve"> </w:t>
      </w:r>
      <w:r w:rsidR="002F17AB">
        <w:rPr>
          <w:rFonts w:hint="eastAsia"/>
        </w:rPr>
        <w:t>//</w:t>
      </w:r>
      <w:r w:rsidR="002F17AB">
        <w:t xml:space="preserve"> </w:t>
      </w:r>
      <w:r w:rsidR="002F17AB">
        <w:rPr>
          <w:rFonts w:hint="eastAsia"/>
        </w:rPr>
        <w:t>注意切面本身除了</w:t>
      </w:r>
      <w:r w:rsidR="002F17AB">
        <w:rPr>
          <w:rFonts w:hint="eastAsia"/>
        </w:rPr>
        <w:t>Aspect</w:t>
      </w:r>
      <w:r w:rsidR="004B4557">
        <w:rPr>
          <w:rFonts w:hint="eastAsia"/>
        </w:rPr>
        <w:t>注解</w:t>
      </w:r>
      <w:r w:rsidR="002F17AB">
        <w:rPr>
          <w:rFonts w:hint="eastAsia"/>
        </w:rPr>
        <w:t>之外</w:t>
      </w:r>
      <w:r w:rsidR="004B4557">
        <w:rPr>
          <w:rFonts w:hint="eastAsia"/>
        </w:rPr>
        <w:t>，</w:t>
      </w:r>
      <w:r w:rsidR="002F17AB">
        <w:rPr>
          <w:rFonts w:hint="eastAsia"/>
        </w:rPr>
        <w:t>还要</w:t>
      </w:r>
      <w:r w:rsidR="004B4557">
        <w:rPr>
          <w:rFonts w:hint="eastAsia"/>
        </w:rPr>
        <w:t>将其配置为</w:t>
      </w:r>
      <w:r w:rsidR="004B4557">
        <w:rPr>
          <w:rFonts w:hint="eastAsia"/>
        </w:rPr>
        <w:t>bean</w:t>
      </w:r>
    </w:p>
    <w:p w:rsidR="00654DE9" w:rsidRPr="003D1F1E" w:rsidRDefault="00654DE9" w:rsidP="003C7A5D">
      <w:pPr>
        <w:pStyle w:val="aff0"/>
        <w:framePr w:wrap="around"/>
      </w:pPr>
      <w:r w:rsidRPr="003D1F1E">
        <w:rPr>
          <w:rFonts w:hint="eastAsia"/>
        </w:rPr>
        <w:t>class</w:t>
      </w:r>
      <w:r w:rsidRPr="003D1F1E">
        <w:t xml:space="preserve"> PetMaster {</w:t>
      </w:r>
    </w:p>
    <w:p w:rsidR="00654DE9" w:rsidRPr="003D1F1E" w:rsidRDefault="00654DE9" w:rsidP="003C7A5D">
      <w:pPr>
        <w:pStyle w:val="aff0"/>
        <w:framePr w:wrap="around"/>
      </w:pPr>
      <w:r>
        <w:tab/>
      </w:r>
      <w:r w:rsidRPr="003D1F1E">
        <w:t>@Before("execution(**</w:t>
      </w:r>
      <w:r w:rsidR="00C311F8">
        <w:t xml:space="preserve"> </w:t>
      </w:r>
      <w:r w:rsidRPr="003D1F1E">
        <w:t>Pet.play(..))")</w:t>
      </w:r>
    </w:p>
    <w:p w:rsidR="00654DE9" w:rsidRPr="003D1F1E" w:rsidRDefault="00654DE9" w:rsidP="003C7A5D">
      <w:pPr>
        <w:pStyle w:val="aff0"/>
        <w:framePr w:wrap="around"/>
      </w:pPr>
      <w:r>
        <w:tab/>
      </w:r>
      <w:r w:rsidRPr="003D1F1E">
        <w:t>public void beforePlay(){</w:t>
      </w:r>
      <w:r>
        <w:t xml:space="preserve"> </w:t>
      </w:r>
      <w:r w:rsidRPr="003D1F1E">
        <w:t>// watch pet play</w:t>
      </w:r>
      <w:r>
        <w:t xml:space="preserve"> </w:t>
      </w:r>
      <w:r w:rsidRPr="003D1F1E">
        <w:t>}</w:t>
      </w:r>
    </w:p>
    <w:p w:rsidR="00CF46AC" w:rsidRDefault="00654DE9" w:rsidP="003C7A5D">
      <w:pPr>
        <w:pStyle w:val="aff0"/>
        <w:framePr w:wrap="around"/>
      </w:pPr>
      <w:r w:rsidRPr="003D1F1E">
        <w:t>}</w:t>
      </w:r>
    </w:p>
    <w:p w:rsidR="00654DE9" w:rsidRDefault="00654DE9" w:rsidP="00F53595">
      <w:pPr>
        <w:ind w:firstLine="480"/>
      </w:pPr>
      <w:r>
        <w:rPr>
          <w:rFonts w:hint="eastAsia"/>
        </w:rPr>
        <w:t>也可以</w:t>
      </w:r>
      <w:r w:rsidR="005568CA">
        <w:rPr>
          <w:rFonts w:hint="eastAsia"/>
        </w:rPr>
        <w:t>先定义切点，在通知内</w:t>
      </w:r>
      <w:r w:rsidR="00290A04">
        <w:rPr>
          <w:rFonts w:hint="eastAsia"/>
        </w:rPr>
        <w:t>引用</w:t>
      </w:r>
      <w:r w:rsidR="006A3401">
        <w:rPr>
          <w:rFonts w:hint="eastAsia"/>
        </w:rPr>
        <w:t>切点标识</w:t>
      </w:r>
      <w:r w:rsidR="00580E0D">
        <w:rPr>
          <w:rFonts w:hint="eastAsia"/>
        </w:rPr>
        <w:t>来配置代理</w:t>
      </w:r>
      <w:r w:rsidR="00B85431">
        <w:rPr>
          <w:rFonts w:hint="eastAsia"/>
        </w:rPr>
        <w:t>目标</w:t>
      </w:r>
      <w:r w:rsidR="006A3401">
        <w:rPr>
          <w:rFonts w:hint="eastAsia"/>
        </w:rPr>
        <w:t>：</w:t>
      </w:r>
    </w:p>
    <w:p w:rsidR="00C20169" w:rsidRPr="00DB4565" w:rsidRDefault="00C20169" w:rsidP="003C7A5D">
      <w:pPr>
        <w:pStyle w:val="aff0"/>
        <w:framePr w:wrap="around"/>
      </w:pPr>
      <w:r w:rsidRPr="00DB4565">
        <w:rPr>
          <w:rFonts w:hint="eastAsia"/>
        </w:rPr>
        <w:t>@</w:t>
      </w:r>
      <w:r w:rsidRPr="00DB4565">
        <w:t>Aspect</w:t>
      </w:r>
    </w:p>
    <w:p w:rsidR="00C20169" w:rsidRPr="00DB4565" w:rsidRDefault="00C20169" w:rsidP="003C7A5D">
      <w:pPr>
        <w:pStyle w:val="aff0"/>
        <w:framePr w:wrap="around"/>
      </w:pPr>
      <w:r w:rsidRPr="00DB4565">
        <w:rPr>
          <w:rFonts w:hint="eastAsia"/>
        </w:rPr>
        <w:t>class</w:t>
      </w:r>
      <w:r w:rsidRPr="00DB4565">
        <w:t xml:space="preserve"> PetMaster {</w:t>
      </w:r>
    </w:p>
    <w:p w:rsidR="00C20169" w:rsidRPr="00DB4565" w:rsidRDefault="0096282C" w:rsidP="003C7A5D">
      <w:pPr>
        <w:pStyle w:val="aff0"/>
        <w:framePr w:wrap="around"/>
      </w:pPr>
      <w:r>
        <w:tab/>
      </w:r>
      <w:r w:rsidR="00C20169" w:rsidRPr="00DB4565">
        <w:t>@Pointcut</w:t>
      </w:r>
      <w:r w:rsidR="00C20169" w:rsidRPr="00DB4565">
        <w:rPr>
          <w:rFonts w:hint="eastAsia"/>
        </w:rPr>
        <w:t>(</w:t>
      </w:r>
      <w:r w:rsidR="00C20169" w:rsidRPr="00DB4565">
        <w:t>"execution(**</w:t>
      </w:r>
      <w:r w:rsidR="00F972D2">
        <w:t xml:space="preserve"> </w:t>
      </w:r>
      <w:r w:rsidR="00C20169" w:rsidRPr="00DB4565">
        <w:t>Pet.play(..))")</w:t>
      </w:r>
    </w:p>
    <w:p w:rsidR="00C20169" w:rsidRDefault="0096282C" w:rsidP="003C7A5D">
      <w:pPr>
        <w:pStyle w:val="aff0"/>
        <w:framePr w:wrap="around"/>
      </w:pPr>
      <w:r>
        <w:tab/>
      </w:r>
      <w:r w:rsidR="00C20169" w:rsidRPr="00DB4565">
        <w:rPr>
          <w:rFonts w:hint="eastAsia"/>
        </w:rPr>
        <w:t>public</w:t>
      </w:r>
      <w:r w:rsidR="00C20169" w:rsidRPr="00DB4565">
        <w:t xml:space="preserve"> void petPlay(){}</w:t>
      </w:r>
    </w:p>
    <w:p w:rsidR="00290A04" w:rsidRPr="00290A04" w:rsidRDefault="00290A04" w:rsidP="003C7A5D">
      <w:pPr>
        <w:pStyle w:val="aff0"/>
        <w:framePr w:wrap="around"/>
      </w:pPr>
    </w:p>
    <w:p w:rsidR="00C20169" w:rsidRPr="00DB4565" w:rsidRDefault="00C20169" w:rsidP="003C7A5D">
      <w:pPr>
        <w:pStyle w:val="aff0"/>
        <w:framePr w:wrap="around"/>
      </w:pPr>
      <w:r w:rsidRPr="00DB4565">
        <w:rPr>
          <w:rFonts w:hint="eastAsia"/>
        </w:rPr>
        <w:t xml:space="preserve"> </w:t>
      </w:r>
      <w:r w:rsidRPr="00DB4565">
        <w:t xml:space="preserve"> @Before("petPlay()")</w:t>
      </w:r>
    </w:p>
    <w:p w:rsidR="00C20169" w:rsidRPr="00DB4565" w:rsidRDefault="00C20169" w:rsidP="003C7A5D">
      <w:pPr>
        <w:pStyle w:val="aff0"/>
        <w:framePr w:wrap="around"/>
      </w:pPr>
      <w:r w:rsidRPr="00DB4565">
        <w:rPr>
          <w:rFonts w:hint="eastAsia"/>
        </w:rPr>
        <w:t xml:space="preserve"> </w:t>
      </w:r>
      <w:r w:rsidRPr="00DB4565">
        <w:t xml:space="preserve"> public void beforePlay(){ // watch pet play }</w:t>
      </w:r>
    </w:p>
    <w:p w:rsidR="008A0873" w:rsidRDefault="00C20169" w:rsidP="003C7A5D">
      <w:pPr>
        <w:pStyle w:val="aff0"/>
        <w:framePr w:wrap="around"/>
      </w:pPr>
      <w:r w:rsidRPr="00DB4565">
        <w:t>}</w:t>
      </w:r>
    </w:p>
    <w:p w:rsidR="00C9221C" w:rsidRPr="00C9221C" w:rsidRDefault="004421E1" w:rsidP="00C9221C">
      <w:pPr>
        <w:ind w:firstLine="480"/>
      </w:pPr>
      <w:r>
        <w:rPr>
          <w:rFonts w:hint="eastAsia"/>
        </w:rPr>
        <w:t>Spring会为切点指示器指示的对象创建代理</w:t>
      </w:r>
      <w:r w:rsidR="00C162A7">
        <w:rPr>
          <w:rFonts w:hint="eastAsia"/>
        </w:rPr>
        <w:t>，当指示对象的执行的方法被调用时，执行对应的通知</w:t>
      </w:r>
      <w:r w:rsidR="00642F4F">
        <w:rPr>
          <w:rFonts w:hint="eastAsia"/>
        </w:rPr>
        <w:t>。</w:t>
      </w:r>
    </w:p>
    <w:p w:rsidR="00D72BFE" w:rsidRDefault="00814B24" w:rsidP="00F510B2">
      <w:pPr>
        <w:pStyle w:val="30"/>
      </w:pPr>
      <w:bookmarkStart w:id="34" w:name="_Toc16459556"/>
      <w:r>
        <w:rPr>
          <w:rFonts w:hint="eastAsia"/>
        </w:rPr>
        <w:lastRenderedPageBreak/>
        <w:t>环绕通知</w:t>
      </w:r>
      <w:bookmarkEnd w:id="34"/>
    </w:p>
    <w:p w:rsidR="002D4A1B" w:rsidRDefault="007469CC" w:rsidP="005879CE">
      <w:pPr>
        <w:ind w:firstLine="480"/>
        <w:rPr>
          <w:rFonts w:hint="eastAsia"/>
        </w:rPr>
      </w:pPr>
      <w:r>
        <w:rPr>
          <w:rFonts w:hint="eastAsia"/>
        </w:rPr>
        <w:t>使用@Around</w:t>
      </w:r>
      <w:r w:rsidR="00EB6B88">
        <w:rPr>
          <w:rFonts w:hint="eastAsia"/>
        </w:rPr>
        <w:t>可以</w:t>
      </w:r>
      <w:r w:rsidR="004F467D">
        <w:rPr>
          <w:rFonts w:hint="eastAsia"/>
        </w:rPr>
        <w:t>创建环绕通知</w:t>
      </w:r>
      <w:r w:rsidR="00D362BA">
        <w:rPr>
          <w:rFonts w:hint="eastAsia"/>
        </w:rPr>
        <w:t>，</w:t>
      </w:r>
      <w:r w:rsidR="0037130C">
        <w:rPr>
          <w:rFonts w:hint="eastAsia"/>
        </w:rPr>
        <w:t>环绕通知的不同之处在于它需要</w:t>
      </w:r>
      <w:r w:rsidR="00812F94">
        <w:rPr>
          <w:rFonts w:hint="eastAsia"/>
        </w:rPr>
        <w:t>在通知内</w:t>
      </w:r>
      <w:r w:rsidR="00950DD2">
        <w:rPr>
          <w:rFonts w:hint="eastAsia"/>
        </w:rPr>
        <w:t>调用</w:t>
      </w:r>
      <w:r w:rsidR="00174BD1">
        <w:rPr>
          <w:rFonts w:hint="eastAsia"/>
        </w:rPr>
        <w:t>被代理的方法</w:t>
      </w:r>
      <w:r w:rsidR="00707751">
        <w:rPr>
          <w:rFonts w:hint="eastAsia"/>
        </w:rPr>
        <w:t>。</w:t>
      </w:r>
      <w:r w:rsidR="00C70854">
        <w:rPr>
          <w:rFonts w:hint="eastAsia"/>
        </w:rPr>
        <w:t>Spring</w:t>
      </w:r>
      <w:r w:rsidR="006D0487">
        <w:rPr>
          <w:rFonts w:hint="eastAsia"/>
        </w:rPr>
        <w:t>使用</w:t>
      </w:r>
      <w:r w:rsidR="006D0487" w:rsidRPr="00644F08">
        <w:t>ProceedingJoinPoint</w:t>
      </w:r>
      <w:r w:rsidR="00B4661D">
        <w:rPr>
          <w:rFonts w:hint="eastAsia"/>
        </w:rPr>
        <w:t>来表示目标方法调用</w:t>
      </w:r>
      <w:r w:rsidR="00A25C99">
        <w:rPr>
          <w:rFonts w:hint="eastAsia"/>
        </w:rPr>
        <w:t>，</w:t>
      </w:r>
      <w:r w:rsidR="00D32016">
        <w:rPr>
          <w:rFonts w:hint="eastAsia"/>
        </w:rPr>
        <w:t>环绕通知方法</w:t>
      </w:r>
      <w:r w:rsidR="00352F3D">
        <w:rPr>
          <w:rFonts w:hint="eastAsia"/>
        </w:rPr>
        <w:t>需要</w:t>
      </w:r>
      <w:r w:rsidR="00D32016">
        <w:rPr>
          <w:rFonts w:hint="eastAsia"/>
        </w:rPr>
        <w:t>接受</w:t>
      </w:r>
      <w:r w:rsidR="00592ECC">
        <w:rPr>
          <w:rFonts w:hint="eastAsia"/>
        </w:rPr>
        <w:t>该</w:t>
      </w:r>
      <w:r w:rsidR="00D32016">
        <w:rPr>
          <w:rFonts w:hint="eastAsia"/>
        </w:rPr>
        <w:t>类型的参数</w:t>
      </w:r>
      <w:r w:rsidR="000E298E">
        <w:rPr>
          <w:rFonts w:hint="eastAsia"/>
        </w:rPr>
        <w:t>jp，然后</w:t>
      </w:r>
      <w:r w:rsidR="00DF3FCC">
        <w:rPr>
          <w:rFonts w:hint="eastAsia"/>
        </w:rPr>
        <w:t>在</w:t>
      </w:r>
      <w:r w:rsidR="000E298E">
        <w:rPr>
          <w:rFonts w:hint="eastAsia"/>
        </w:rPr>
        <w:t>通知内使用j</w:t>
      </w:r>
      <w:r w:rsidR="000E298E">
        <w:t>p.proceed()</w:t>
      </w:r>
      <w:r w:rsidR="000E298E">
        <w:rPr>
          <w:rFonts w:hint="eastAsia"/>
        </w:rPr>
        <w:t>类调用</w:t>
      </w:r>
      <w:r w:rsidR="006D60AF">
        <w:rPr>
          <w:rFonts w:hint="eastAsia"/>
        </w:rPr>
        <w:t>被代理方法</w:t>
      </w:r>
      <w:r w:rsidR="00D107CE">
        <w:rPr>
          <w:rFonts w:hint="eastAsia"/>
        </w:rPr>
        <w:t>。</w:t>
      </w:r>
    </w:p>
    <w:p w:rsidR="000C5DB0" w:rsidRPr="00240760" w:rsidRDefault="000C5DB0" w:rsidP="003C7A5D">
      <w:pPr>
        <w:pStyle w:val="aff0"/>
        <w:framePr w:wrap="around"/>
      </w:pPr>
      <w:r w:rsidRPr="00240760">
        <w:t>@Around("execution(** com.rays.entity.Pet.play(..))")</w:t>
      </w:r>
    </w:p>
    <w:p w:rsidR="000C5DB0" w:rsidRPr="00240760" w:rsidRDefault="000C5DB0" w:rsidP="003C7A5D">
      <w:pPr>
        <w:pStyle w:val="aff0"/>
        <w:framePr w:wrap="around"/>
      </w:pPr>
      <w:r w:rsidRPr="00240760">
        <w:t xml:space="preserve">public void aroundPlay(ProceedingJoinPoint pjp) { </w:t>
      </w:r>
    </w:p>
    <w:p w:rsidR="000C5DB0" w:rsidRPr="00240760" w:rsidRDefault="003F1097" w:rsidP="003C7A5D">
      <w:pPr>
        <w:pStyle w:val="aff0"/>
        <w:framePr w:wrap="around"/>
      </w:pPr>
      <w:r>
        <w:tab/>
      </w:r>
      <w:r w:rsidR="000C5DB0" w:rsidRPr="00240760">
        <w:t>try {</w:t>
      </w:r>
    </w:p>
    <w:p w:rsidR="000C5DB0" w:rsidRPr="00240760" w:rsidRDefault="003F1097" w:rsidP="003C7A5D">
      <w:pPr>
        <w:pStyle w:val="aff0"/>
        <w:framePr w:wrap="around"/>
      </w:pPr>
      <w:r>
        <w:tab/>
      </w:r>
      <w:r>
        <w:tab/>
      </w:r>
      <w:r w:rsidR="000C5DB0" w:rsidRPr="00240760">
        <w:t>Out.p("Another watching begin");</w:t>
      </w:r>
    </w:p>
    <w:p w:rsidR="000C5DB0" w:rsidRPr="00240760" w:rsidRDefault="003F1097" w:rsidP="003C7A5D">
      <w:pPr>
        <w:pStyle w:val="aff0"/>
        <w:framePr w:wrap="around"/>
      </w:pPr>
      <w:r>
        <w:tab/>
      </w:r>
      <w:r>
        <w:tab/>
      </w:r>
      <w:r w:rsidR="000C5DB0" w:rsidRPr="00240760">
        <w:t>pjp.proceed();</w:t>
      </w:r>
    </w:p>
    <w:p w:rsidR="000C5DB0" w:rsidRPr="00240760" w:rsidRDefault="003F1097" w:rsidP="003C7A5D">
      <w:pPr>
        <w:pStyle w:val="aff0"/>
        <w:framePr w:wrap="around"/>
      </w:pPr>
      <w:r>
        <w:tab/>
      </w:r>
      <w:r>
        <w:tab/>
      </w:r>
      <w:r w:rsidR="000C5DB0" w:rsidRPr="00240760">
        <w:t>Out.p("Another watching end");</w:t>
      </w:r>
    </w:p>
    <w:p w:rsidR="000C5DB0" w:rsidRPr="00240760" w:rsidRDefault="003F1097" w:rsidP="003C7A5D">
      <w:pPr>
        <w:pStyle w:val="aff0"/>
        <w:framePr w:wrap="around"/>
      </w:pPr>
      <w:r>
        <w:tab/>
      </w:r>
      <w:r w:rsidR="000C5DB0" w:rsidRPr="00240760">
        <w:t>} catch (Throwable e) {</w:t>
      </w:r>
    </w:p>
    <w:p w:rsidR="000C5DB0" w:rsidRPr="00240760" w:rsidRDefault="003F1097" w:rsidP="003C7A5D">
      <w:pPr>
        <w:pStyle w:val="aff0"/>
        <w:framePr w:wrap="around"/>
      </w:pPr>
      <w:r>
        <w:tab/>
      </w:r>
      <w:r>
        <w:tab/>
      </w:r>
      <w:r w:rsidR="000C5DB0" w:rsidRPr="00240760">
        <w:t>e.printStackTrace();</w:t>
      </w:r>
    </w:p>
    <w:p w:rsidR="000C5DB0" w:rsidRPr="00240760" w:rsidRDefault="003F1097" w:rsidP="003C7A5D">
      <w:pPr>
        <w:pStyle w:val="aff0"/>
        <w:framePr w:wrap="around"/>
      </w:pPr>
      <w:r>
        <w:tab/>
      </w:r>
      <w:r w:rsidR="000C5DB0" w:rsidRPr="00240760">
        <w:t xml:space="preserve">} </w:t>
      </w:r>
    </w:p>
    <w:p w:rsidR="00A46DB4" w:rsidRPr="00F37189" w:rsidRDefault="000C5DB0" w:rsidP="003C7A5D">
      <w:pPr>
        <w:pStyle w:val="aff0"/>
        <w:framePr w:wrap="around"/>
        <w:rPr>
          <w:rFonts w:hint="eastAsia"/>
        </w:rPr>
      </w:pPr>
      <w:r w:rsidRPr="00240760">
        <w:t>}</w:t>
      </w:r>
    </w:p>
    <w:p w:rsidR="00601FDC" w:rsidRDefault="00601FDC" w:rsidP="00F510B2">
      <w:pPr>
        <w:pStyle w:val="30"/>
      </w:pPr>
      <w:bookmarkStart w:id="35" w:name="_Toc16459557"/>
      <w:r>
        <w:rPr>
          <w:rFonts w:hint="eastAsia"/>
        </w:rPr>
        <w:t>添加方法</w:t>
      </w:r>
      <w:bookmarkEnd w:id="35"/>
    </w:p>
    <w:p w:rsidR="00E62297" w:rsidRDefault="00AB7DF2" w:rsidP="00287DE0">
      <w:pPr>
        <w:ind w:firstLine="480"/>
      </w:pPr>
      <w:r>
        <w:rPr>
          <w:rFonts w:hint="eastAsia"/>
        </w:rPr>
        <w:t>使用Spring可以在不修改原来类的情况下，直接</w:t>
      </w:r>
      <w:r w:rsidR="00D00750">
        <w:rPr>
          <w:rFonts w:hint="eastAsia"/>
        </w:rPr>
        <w:t>为原来类的Bean添加的方法</w:t>
      </w:r>
      <w:r w:rsidR="00354A03">
        <w:t>,</w:t>
      </w:r>
      <w:r w:rsidR="00BB2B74">
        <w:rPr>
          <w:rFonts w:hint="eastAsia"/>
        </w:rPr>
        <w:t>首先</w:t>
      </w:r>
      <w:r w:rsidR="007938D8">
        <w:rPr>
          <w:rFonts w:hint="eastAsia"/>
        </w:rPr>
        <w:t>配置一个切面</w:t>
      </w:r>
      <w:r w:rsidR="000603EA">
        <w:rPr>
          <w:rFonts w:hint="eastAsia"/>
        </w:rPr>
        <w:t>:</w:t>
      </w:r>
    </w:p>
    <w:p w:rsidR="007E1E3A" w:rsidRPr="001E509D" w:rsidRDefault="007E1E3A" w:rsidP="003C7A5D">
      <w:pPr>
        <w:pStyle w:val="aff0"/>
        <w:framePr w:wrap="around"/>
      </w:pPr>
      <w:r w:rsidRPr="001E509D">
        <w:t>@Aspect</w:t>
      </w:r>
    </w:p>
    <w:p w:rsidR="007E1E3A" w:rsidRPr="001E509D" w:rsidRDefault="007E1E3A" w:rsidP="003C7A5D">
      <w:pPr>
        <w:pStyle w:val="aff0"/>
        <w:framePr w:wrap="around"/>
      </w:pPr>
      <w:r w:rsidRPr="001E509D">
        <w:t>@Component</w:t>
      </w:r>
    </w:p>
    <w:p w:rsidR="007E1E3A" w:rsidRPr="001E509D" w:rsidRDefault="007E1E3A" w:rsidP="003C7A5D">
      <w:pPr>
        <w:pStyle w:val="aff0"/>
        <w:framePr w:wrap="around"/>
      </w:pPr>
      <w:r w:rsidRPr="001E509D">
        <w:t xml:space="preserve">public class </w:t>
      </w:r>
      <w:r w:rsidR="00597FBA">
        <w:t>MyAspect</w:t>
      </w:r>
      <w:r w:rsidRPr="001E509D">
        <w:t xml:space="preserve"> { </w:t>
      </w:r>
    </w:p>
    <w:p w:rsidR="007E1E3A" w:rsidRPr="001E509D" w:rsidRDefault="002E702F" w:rsidP="003C7A5D">
      <w:pPr>
        <w:pStyle w:val="aff0"/>
        <w:framePr w:wrap="around"/>
      </w:pPr>
      <w:r>
        <w:tab/>
      </w:r>
      <w:r>
        <w:tab/>
      </w:r>
      <w:r w:rsidR="007E1E3A" w:rsidRPr="001E509D">
        <w:t>@DeclareParents(value="Dog+",</w:t>
      </w:r>
      <w:r w:rsidR="005E4F31" w:rsidRPr="001E509D">
        <w:rPr>
          <w:rFonts w:hint="eastAsia"/>
        </w:rPr>
        <w:t xml:space="preserve"> </w:t>
      </w:r>
      <w:r w:rsidR="007E1E3A" w:rsidRPr="001E509D">
        <w:t>defaultImpl=CommonListener.class)</w:t>
      </w:r>
    </w:p>
    <w:p w:rsidR="007E1E3A" w:rsidRPr="001E509D" w:rsidRDefault="00DE700F" w:rsidP="003C7A5D">
      <w:pPr>
        <w:pStyle w:val="aff0"/>
        <w:framePr w:wrap="around"/>
      </w:pPr>
      <w:r>
        <w:tab/>
      </w:r>
      <w:r>
        <w:tab/>
      </w:r>
      <w:r w:rsidR="007E1E3A" w:rsidRPr="001E509D">
        <w:t xml:space="preserve">public static Listener dogListener; </w:t>
      </w:r>
    </w:p>
    <w:p w:rsidR="00982C19" w:rsidRPr="00E6717B" w:rsidRDefault="007E1E3A" w:rsidP="003C7A5D">
      <w:pPr>
        <w:pStyle w:val="aff0"/>
        <w:framePr w:wrap="around"/>
      </w:pPr>
      <w:r w:rsidRPr="001E509D">
        <w:t>}</w:t>
      </w:r>
    </w:p>
    <w:p w:rsidR="00ED155B" w:rsidRDefault="00445EAD" w:rsidP="001614B6">
      <w:pPr>
        <w:ind w:firstLine="480"/>
      </w:pPr>
      <w:r>
        <w:rPr>
          <w:rFonts w:hint="eastAsia"/>
        </w:rPr>
        <w:t>在</w:t>
      </w:r>
      <w:r w:rsidR="00F321ED">
        <w:rPr>
          <w:rFonts w:hint="eastAsia"/>
        </w:rPr>
        <w:t>切面内定义一个要引入的接口，并</w:t>
      </w:r>
      <w:r w:rsidR="00EE531C">
        <w:rPr>
          <w:rFonts w:hint="eastAsia"/>
        </w:rPr>
        <w:t>使用</w:t>
      </w:r>
      <w:r w:rsidR="00EE531C" w:rsidRPr="00EE531C">
        <w:t>@DeclareParents</w:t>
      </w:r>
      <w:r w:rsidR="00566EE4">
        <w:rPr>
          <w:rFonts w:hint="eastAsia"/>
        </w:rPr>
        <w:t>注解</w:t>
      </w:r>
      <w:r w:rsidR="002C3EC5">
        <w:rPr>
          <w:rFonts w:hint="eastAsia"/>
        </w:rPr>
        <w:t>指定功能要引入的bean和</w:t>
      </w:r>
      <w:r w:rsidR="00462CD4">
        <w:rPr>
          <w:rFonts w:hint="eastAsia"/>
        </w:rPr>
        <w:t>功能的实现类。</w:t>
      </w:r>
    </w:p>
    <w:p w:rsidR="009659DD" w:rsidRDefault="009659DD" w:rsidP="001614B6">
      <w:pPr>
        <w:pStyle w:val="afb"/>
        <w:numPr>
          <w:ilvl w:val="0"/>
          <w:numId w:val="14"/>
        </w:numPr>
        <w:ind w:firstLineChars="0"/>
      </w:pPr>
      <w:r w:rsidRPr="00040BC8">
        <w:rPr>
          <w:rFonts w:hint="eastAsia"/>
          <w:b/>
        </w:rPr>
        <w:t>value</w:t>
      </w:r>
      <w:r>
        <w:rPr>
          <w:rFonts w:hint="eastAsia"/>
        </w:rPr>
        <w:t>属性</w:t>
      </w:r>
      <w:r w:rsidR="00AD65D6">
        <w:rPr>
          <w:rFonts w:hint="eastAsia"/>
        </w:rPr>
        <w:t>指定</w:t>
      </w:r>
      <w:r w:rsidR="004501DF">
        <w:rPr>
          <w:rFonts w:hint="eastAsia"/>
        </w:rPr>
        <w:t>哪些类型的Bean要引入新的功能。</w:t>
      </w:r>
    </w:p>
    <w:p w:rsidR="00980834" w:rsidRDefault="0027638C" w:rsidP="000135AC">
      <w:pPr>
        <w:pStyle w:val="afb"/>
        <w:numPr>
          <w:ilvl w:val="0"/>
          <w:numId w:val="14"/>
        </w:numPr>
        <w:ind w:firstLineChars="0"/>
      </w:pPr>
      <w:r w:rsidRPr="00040BC8">
        <w:rPr>
          <w:rFonts w:hint="eastAsia"/>
          <w:b/>
        </w:rPr>
        <w:t>defaul</w:t>
      </w:r>
      <w:r w:rsidR="00AF3C12" w:rsidRPr="00040BC8">
        <w:rPr>
          <w:rFonts w:hint="eastAsia"/>
          <w:b/>
        </w:rPr>
        <w:t>t</w:t>
      </w:r>
      <w:r w:rsidR="00EC1DE4" w:rsidRPr="00040BC8">
        <w:rPr>
          <w:rFonts w:hint="eastAsia"/>
          <w:b/>
        </w:rPr>
        <w:t>Impl</w:t>
      </w:r>
      <w:r w:rsidR="005D2F19">
        <w:rPr>
          <w:rFonts w:hint="eastAsia"/>
        </w:rPr>
        <w:t>指定要引入的</w:t>
      </w:r>
      <w:r w:rsidR="005626DB">
        <w:rPr>
          <w:rFonts w:hint="eastAsia"/>
        </w:rPr>
        <w:t>具体</w:t>
      </w:r>
      <w:r w:rsidR="005D2F19">
        <w:rPr>
          <w:rFonts w:hint="eastAsia"/>
        </w:rPr>
        <w:t>功能</w:t>
      </w:r>
      <w:r w:rsidR="000716F6">
        <w:rPr>
          <w:rFonts w:hint="eastAsia"/>
        </w:rPr>
        <w:t>（</w:t>
      </w:r>
      <w:r w:rsidR="00F84C80">
        <w:rPr>
          <w:rFonts w:hint="eastAsia"/>
        </w:rPr>
        <w:t>实现了这些功能的类</w:t>
      </w:r>
      <w:r w:rsidR="000716F6">
        <w:rPr>
          <w:rFonts w:hint="eastAsia"/>
        </w:rPr>
        <w:t>）</w:t>
      </w:r>
      <w:r w:rsidR="00335BBD">
        <w:rPr>
          <w:rFonts w:hint="eastAsia"/>
        </w:rPr>
        <w:t>。</w:t>
      </w:r>
    </w:p>
    <w:p w:rsidR="0004695B" w:rsidRDefault="00421D0F" w:rsidP="001614B6">
      <w:pPr>
        <w:ind w:firstLine="480"/>
      </w:pPr>
      <w:r>
        <w:rPr>
          <w:rFonts w:hint="eastAsia"/>
        </w:rPr>
        <w:t>在代码中就可以将</w:t>
      </w:r>
      <w:r w:rsidR="002C0D4B">
        <w:rPr>
          <w:rFonts w:hint="eastAsia"/>
        </w:rPr>
        <w:t>dog</w:t>
      </w:r>
      <w:r w:rsidR="002C0D4B">
        <w:t xml:space="preserve"> </w:t>
      </w:r>
      <w:r w:rsidR="002C0D4B">
        <w:rPr>
          <w:rFonts w:hint="eastAsia"/>
        </w:rPr>
        <w:t>bean</w:t>
      </w:r>
      <w:r w:rsidR="002C0D4B">
        <w:t xml:space="preserve"> </w:t>
      </w:r>
      <w:r w:rsidR="002C0D4B">
        <w:rPr>
          <w:rFonts w:hint="eastAsia"/>
        </w:rPr>
        <w:t>作为一个Listener来使用</w:t>
      </w:r>
      <w:r w:rsidR="00B165B4">
        <w:rPr>
          <w:rFonts w:hint="eastAsia"/>
        </w:rPr>
        <w:t>。</w:t>
      </w:r>
    </w:p>
    <w:p w:rsidR="00A62E95" w:rsidRPr="00F8461A" w:rsidRDefault="007F5635" w:rsidP="003C7A5D">
      <w:pPr>
        <w:pStyle w:val="aff0"/>
        <w:framePr w:wrap="around"/>
      </w:pPr>
      <w:r w:rsidRPr="00F8461A">
        <w:t>Pet p1 = (Pet) context.getBean("dog");</w:t>
      </w:r>
    </w:p>
    <w:p w:rsidR="007F5635" w:rsidRPr="00F8461A" w:rsidRDefault="007F5635" w:rsidP="003C7A5D">
      <w:pPr>
        <w:pStyle w:val="aff0"/>
        <w:framePr w:wrap="around"/>
      </w:pPr>
      <w:r w:rsidRPr="00F8461A">
        <w:t>Listener l = (Listener)p1;</w:t>
      </w:r>
    </w:p>
    <w:p w:rsidR="00E62297" w:rsidRPr="003775C8" w:rsidRDefault="007F5635" w:rsidP="003C7A5D">
      <w:pPr>
        <w:pStyle w:val="aff0"/>
        <w:framePr w:wrap="around"/>
      </w:pPr>
      <w:r w:rsidRPr="00F8461A">
        <w:t>l.listener();</w:t>
      </w:r>
    </w:p>
    <w:p w:rsidR="00084DD4" w:rsidRDefault="00596355" w:rsidP="00CD113B">
      <w:pPr>
        <w:pStyle w:val="20"/>
      </w:pPr>
      <w:bookmarkStart w:id="36" w:name="_Toc16459558"/>
      <w:r>
        <w:rPr>
          <w:rFonts w:hint="eastAsia"/>
        </w:rPr>
        <w:t>XML创建切面</w:t>
      </w:r>
      <w:bookmarkEnd w:id="36"/>
    </w:p>
    <w:p w:rsidR="007E5C44" w:rsidRDefault="004D7BAA" w:rsidP="001614B6">
      <w:pPr>
        <w:ind w:firstLine="480"/>
      </w:pPr>
      <w:r>
        <w:rPr>
          <w:rFonts w:hint="eastAsia"/>
        </w:rPr>
        <w:t>Spring的aop命名空间中，提供多个元素用来在xml中声明切面</w:t>
      </w:r>
      <w:r w:rsidR="0077178B">
        <w:rPr>
          <w:rFonts w:hint="eastAsia"/>
        </w:rPr>
        <w:t>，如下：</w:t>
      </w:r>
    </w:p>
    <w:p w:rsidR="0064658B" w:rsidRPr="007E5C44" w:rsidRDefault="0064658B" w:rsidP="001614B6">
      <w:pPr>
        <w:ind w:firstLine="480"/>
        <w:rPr>
          <w:rFonts w:hint="eastAsia"/>
        </w:rPr>
      </w:pPr>
    </w:p>
    <w:tbl>
      <w:tblPr>
        <w:tblStyle w:val="af2"/>
        <w:tblW w:w="0" w:type="auto"/>
        <w:jc w:val="center"/>
        <w:tblLook w:val="04A0" w:firstRow="1" w:lastRow="0" w:firstColumn="1" w:lastColumn="0" w:noHBand="0" w:noVBand="1"/>
      </w:tblPr>
      <w:tblGrid>
        <w:gridCol w:w="3397"/>
        <w:gridCol w:w="3119"/>
      </w:tblGrid>
      <w:tr w:rsidR="00F17355" w:rsidTr="000257C3">
        <w:trPr>
          <w:jc w:val="center"/>
        </w:trPr>
        <w:tc>
          <w:tcPr>
            <w:tcW w:w="3397" w:type="dxa"/>
            <w:shd w:val="clear" w:color="auto" w:fill="BFBFBF" w:themeFill="background1" w:themeFillShade="BF"/>
          </w:tcPr>
          <w:p w:rsidR="00F17355" w:rsidRDefault="00F17355" w:rsidP="001614B6">
            <w:pPr>
              <w:ind w:firstLine="480"/>
            </w:pPr>
            <w:r>
              <w:rPr>
                <w:rFonts w:hint="eastAsia"/>
              </w:rPr>
              <w:lastRenderedPageBreak/>
              <w:t>AOP配置元素</w:t>
            </w:r>
          </w:p>
        </w:tc>
        <w:tc>
          <w:tcPr>
            <w:tcW w:w="3119" w:type="dxa"/>
            <w:shd w:val="clear" w:color="auto" w:fill="BFBFBF" w:themeFill="background1" w:themeFillShade="BF"/>
          </w:tcPr>
          <w:p w:rsidR="00F17355" w:rsidRDefault="00680166" w:rsidP="001614B6">
            <w:pPr>
              <w:ind w:firstLine="480"/>
            </w:pPr>
            <w:r>
              <w:rPr>
                <w:rFonts w:hint="eastAsia"/>
              </w:rPr>
              <w:t>用途</w:t>
            </w:r>
          </w:p>
        </w:tc>
      </w:tr>
      <w:tr w:rsidR="002155F8" w:rsidTr="000257C3">
        <w:trPr>
          <w:jc w:val="center"/>
        </w:trPr>
        <w:tc>
          <w:tcPr>
            <w:tcW w:w="3397" w:type="dxa"/>
          </w:tcPr>
          <w:p w:rsidR="002155F8" w:rsidRDefault="002155F8" w:rsidP="001614B6">
            <w:pPr>
              <w:ind w:firstLine="480"/>
            </w:pPr>
            <w:r>
              <w:rPr>
                <w:rFonts w:hint="eastAsia"/>
              </w:rPr>
              <w:t>&lt;</w:t>
            </w:r>
            <w:r>
              <w:t>aop:config&gt;</w:t>
            </w:r>
          </w:p>
        </w:tc>
        <w:tc>
          <w:tcPr>
            <w:tcW w:w="3119" w:type="dxa"/>
          </w:tcPr>
          <w:p w:rsidR="002155F8" w:rsidRDefault="0074331E" w:rsidP="001614B6">
            <w:pPr>
              <w:ind w:firstLine="480"/>
            </w:pPr>
            <w:r>
              <w:rPr>
                <w:rFonts w:hint="eastAsia"/>
              </w:rPr>
              <w:t>顶层的AOP配置元素</w:t>
            </w:r>
          </w:p>
        </w:tc>
      </w:tr>
      <w:tr w:rsidR="00F17355" w:rsidTr="000257C3">
        <w:trPr>
          <w:jc w:val="center"/>
        </w:trPr>
        <w:tc>
          <w:tcPr>
            <w:tcW w:w="3397" w:type="dxa"/>
          </w:tcPr>
          <w:p w:rsidR="00F17355" w:rsidRDefault="00E429CF" w:rsidP="001614B6">
            <w:pPr>
              <w:ind w:firstLine="480"/>
            </w:pPr>
            <w:r>
              <w:rPr>
                <w:rFonts w:hint="eastAsia"/>
              </w:rPr>
              <w:t>&lt;</w:t>
            </w:r>
            <w:r>
              <w:t>aop:advisor&gt;</w:t>
            </w:r>
          </w:p>
        </w:tc>
        <w:tc>
          <w:tcPr>
            <w:tcW w:w="3119" w:type="dxa"/>
          </w:tcPr>
          <w:p w:rsidR="00F17355" w:rsidRDefault="00304ADE" w:rsidP="001614B6">
            <w:pPr>
              <w:ind w:firstLine="480"/>
            </w:pPr>
            <w:r>
              <w:rPr>
                <w:rFonts w:hint="eastAsia"/>
              </w:rPr>
              <w:t>定义通知</w:t>
            </w:r>
          </w:p>
        </w:tc>
      </w:tr>
      <w:tr w:rsidR="00E070C2" w:rsidTr="000257C3">
        <w:trPr>
          <w:jc w:val="center"/>
        </w:trPr>
        <w:tc>
          <w:tcPr>
            <w:tcW w:w="3397" w:type="dxa"/>
          </w:tcPr>
          <w:p w:rsidR="00DB67BB" w:rsidRDefault="00E070C2" w:rsidP="001614B6">
            <w:pPr>
              <w:ind w:firstLine="480"/>
            </w:pPr>
            <w:r>
              <w:rPr>
                <w:rFonts w:hint="eastAsia"/>
              </w:rPr>
              <w:t>&lt;</w:t>
            </w:r>
            <w:r>
              <w:t>aop:</w:t>
            </w:r>
            <w:r w:rsidR="00415AB1">
              <w:t>before</w:t>
            </w:r>
            <w:r>
              <w:t>&gt;</w:t>
            </w:r>
          </w:p>
          <w:p w:rsidR="00397E32" w:rsidRDefault="00087736" w:rsidP="001614B6">
            <w:pPr>
              <w:ind w:firstLine="480"/>
            </w:pPr>
            <w:r>
              <w:rPr>
                <w:rFonts w:hint="eastAsia"/>
              </w:rPr>
              <w:t>&lt;</w:t>
            </w:r>
            <w:r>
              <w:t>aop:after&gt;</w:t>
            </w:r>
          </w:p>
          <w:p w:rsidR="00397E32" w:rsidRDefault="000B4918" w:rsidP="001614B6">
            <w:pPr>
              <w:ind w:firstLine="480"/>
            </w:pPr>
            <w:r>
              <w:rPr>
                <w:rFonts w:hint="eastAsia"/>
              </w:rPr>
              <w:t>&lt;</w:t>
            </w:r>
            <w:r>
              <w:t>aop:after-returning&gt;</w:t>
            </w:r>
          </w:p>
          <w:p w:rsidR="00DB67BB" w:rsidRDefault="007A4930" w:rsidP="001614B6">
            <w:pPr>
              <w:ind w:firstLine="480"/>
            </w:pPr>
            <w:r>
              <w:rPr>
                <w:rFonts w:hint="eastAsia"/>
              </w:rPr>
              <w:t>&lt;</w:t>
            </w:r>
            <w:r>
              <w:t>aop:after-throwing&gt;</w:t>
            </w:r>
          </w:p>
          <w:p w:rsidR="00E070C2" w:rsidRDefault="00501226" w:rsidP="001614B6">
            <w:pPr>
              <w:ind w:firstLine="480"/>
            </w:pPr>
            <w:r>
              <w:rPr>
                <w:rFonts w:hint="eastAsia"/>
              </w:rPr>
              <w:t>&lt;</w:t>
            </w:r>
            <w:r>
              <w:t>aop:around&gt;</w:t>
            </w:r>
          </w:p>
        </w:tc>
        <w:tc>
          <w:tcPr>
            <w:tcW w:w="3119" w:type="dxa"/>
          </w:tcPr>
          <w:p w:rsidR="00E070C2" w:rsidRDefault="004901FC" w:rsidP="001614B6">
            <w:pPr>
              <w:ind w:firstLine="480"/>
            </w:pPr>
            <w:r>
              <w:rPr>
                <w:rFonts w:hint="eastAsia"/>
              </w:rPr>
              <w:t>具体通知</w:t>
            </w:r>
          </w:p>
        </w:tc>
      </w:tr>
      <w:tr w:rsidR="00F17355" w:rsidTr="000257C3">
        <w:trPr>
          <w:jc w:val="center"/>
        </w:trPr>
        <w:tc>
          <w:tcPr>
            <w:tcW w:w="3397" w:type="dxa"/>
          </w:tcPr>
          <w:p w:rsidR="00F17355" w:rsidRDefault="00E070C2" w:rsidP="001614B6">
            <w:pPr>
              <w:ind w:firstLine="480"/>
            </w:pPr>
            <w:r>
              <w:rPr>
                <w:rFonts w:hint="eastAsia"/>
              </w:rPr>
              <w:t>&lt;</w:t>
            </w:r>
            <w:r>
              <w:t>aop:aspect&gt;</w:t>
            </w:r>
          </w:p>
        </w:tc>
        <w:tc>
          <w:tcPr>
            <w:tcW w:w="3119" w:type="dxa"/>
          </w:tcPr>
          <w:p w:rsidR="00F17355" w:rsidRDefault="001228E9" w:rsidP="001614B6">
            <w:pPr>
              <w:ind w:firstLine="480"/>
            </w:pPr>
            <w:r>
              <w:rPr>
                <w:rFonts w:hint="eastAsia"/>
              </w:rPr>
              <w:t>定义切面</w:t>
            </w:r>
          </w:p>
        </w:tc>
      </w:tr>
      <w:tr w:rsidR="00642E31" w:rsidTr="000257C3">
        <w:trPr>
          <w:jc w:val="center"/>
        </w:trPr>
        <w:tc>
          <w:tcPr>
            <w:tcW w:w="3397" w:type="dxa"/>
          </w:tcPr>
          <w:p w:rsidR="00642E31" w:rsidRDefault="00642E31" w:rsidP="001614B6">
            <w:pPr>
              <w:ind w:firstLine="480"/>
            </w:pPr>
            <w:r w:rsidRPr="00642E31">
              <w:t>&lt;aop:pointcut&gt;</w:t>
            </w:r>
          </w:p>
        </w:tc>
        <w:tc>
          <w:tcPr>
            <w:tcW w:w="3119" w:type="dxa"/>
          </w:tcPr>
          <w:p w:rsidR="00642E31" w:rsidRDefault="00A60E03" w:rsidP="001614B6">
            <w:pPr>
              <w:ind w:firstLine="480"/>
            </w:pPr>
            <w:r>
              <w:rPr>
                <w:rFonts w:hint="eastAsia"/>
              </w:rPr>
              <w:t>定义切点</w:t>
            </w:r>
          </w:p>
        </w:tc>
      </w:tr>
      <w:tr w:rsidR="00642E31" w:rsidTr="000257C3">
        <w:trPr>
          <w:jc w:val="center"/>
        </w:trPr>
        <w:tc>
          <w:tcPr>
            <w:tcW w:w="3397" w:type="dxa"/>
          </w:tcPr>
          <w:p w:rsidR="00642E31" w:rsidRDefault="00642E31" w:rsidP="001614B6">
            <w:pPr>
              <w:ind w:firstLine="480"/>
            </w:pPr>
            <w:r w:rsidRPr="00642E31">
              <w:t>&lt;aop:declare-parents&gt;</w:t>
            </w:r>
          </w:p>
        </w:tc>
        <w:tc>
          <w:tcPr>
            <w:tcW w:w="3119" w:type="dxa"/>
          </w:tcPr>
          <w:p w:rsidR="00642E31" w:rsidRDefault="005D094C" w:rsidP="001614B6">
            <w:pPr>
              <w:ind w:firstLine="480"/>
            </w:pPr>
            <w:r>
              <w:rPr>
                <w:rFonts w:hint="eastAsia"/>
              </w:rPr>
              <w:t>引入</w:t>
            </w:r>
            <w:r w:rsidR="007131EB">
              <w:rPr>
                <w:rFonts w:hint="eastAsia"/>
              </w:rPr>
              <w:t>额外接口</w:t>
            </w:r>
            <w:r>
              <w:rPr>
                <w:rFonts w:hint="eastAsia"/>
              </w:rPr>
              <w:t>方法</w:t>
            </w:r>
          </w:p>
        </w:tc>
      </w:tr>
    </w:tbl>
    <w:p w:rsidR="008E2577" w:rsidRDefault="00E94310" w:rsidP="001614B6">
      <w:pPr>
        <w:ind w:firstLine="480"/>
      </w:pPr>
      <w:r>
        <w:rPr>
          <w:rFonts w:hint="eastAsia"/>
        </w:rPr>
        <w:t>xml的切面配置的顶层元素时aop</w:t>
      </w:r>
      <w:r>
        <w:t>:config</w:t>
      </w:r>
      <w:r>
        <w:rPr>
          <w:rFonts w:hint="eastAsia"/>
        </w:rPr>
        <w:t>，所有的切面配置都在此元素内</w:t>
      </w:r>
      <w:r w:rsidR="000E1C95">
        <w:rPr>
          <w:rFonts w:hint="eastAsia"/>
        </w:rPr>
        <w:t>。和注解类似，我们需要</w:t>
      </w:r>
      <w:r w:rsidR="00AD6E6F">
        <w:rPr>
          <w:rFonts w:hint="eastAsia"/>
        </w:rPr>
        <w:t>编写切面类，将其配置为bean</w:t>
      </w:r>
      <w:r w:rsidR="00EA3519">
        <w:rPr>
          <w:rFonts w:hint="eastAsia"/>
        </w:rPr>
        <w:t>，然后编写通知方法</w:t>
      </w:r>
      <w:r w:rsidR="006F4A23">
        <w:rPr>
          <w:rFonts w:hint="eastAsia"/>
        </w:rPr>
        <w:t>。</w:t>
      </w:r>
      <w:r w:rsidR="00B30530">
        <w:rPr>
          <w:rFonts w:hint="eastAsia"/>
        </w:rPr>
        <w:t>然后在aop</w:t>
      </w:r>
      <w:r w:rsidR="00B30530">
        <w:t>:config</w:t>
      </w:r>
      <w:r w:rsidR="00B30530">
        <w:rPr>
          <w:rFonts w:hint="eastAsia"/>
        </w:rPr>
        <w:t>中配置切面</w:t>
      </w:r>
      <w:r w:rsidR="001B51E6">
        <w:rPr>
          <w:rFonts w:hint="eastAsia"/>
        </w:rPr>
        <w:t>，并且</w:t>
      </w:r>
      <w:r w:rsidR="00D319D7">
        <w:rPr>
          <w:rFonts w:hint="eastAsia"/>
        </w:rPr>
        <w:t>引用</w:t>
      </w:r>
      <w:r w:rsidR="00F57B45">
        <w:rPr>
          <w:rFonts w:hint="eastAsia"/>
        </w:rPr>
        <w:t>切面类的bean</w:t>
      </w:r>
      <w:r w:rsidR="003E2283">
        <w:rPr>
          <w:rFonts w:hint="eastAsia"/>
        </w:rPr>
        <w:t>。</w:t>
      </w:r>
    </w:p>
    <w:p w:rsidR="00963B8A" w:rsidRDefault="00963B8A" w:rsidP="001614B6">
      <w:pPr>
        <w:ind w:firstLine="480"/>
      </w:pPr>
      <w:r>
        <w:rPr>
          <w:rFonts w:hint="eastAsia"/>
        </w:rPr>
        <w:t>如之前的</w:t>
      </w:r>
      <w:r>
        <w:t>Pet</w:t>
      </w:r>
      <w:r>
        <w:rPr>
          <w:rFonts w:hint="eastAsia"/>
        </w:rPr>
        <w:t>M</w:t>
      </w:r>
      <w:r>
        <w:t>aster</w:t>
      </w:r>
      <w:r>
        <w:rPr>
          <w:rFonts w:hint="eastAsia"/>
        </w:rPr>
        <w:t>的配置可以如下</w:t>
      </w:r>
    </w:p>
    <w:p w:rsidR="00E3416E" w:rsidRDefault="009B0EE2" w:rsidP="003C7A5D">
      <w:pPr>
        <w:pStyle w:val="aff0"/>
        <w:framePr w:wrap="around"/>
      </w:pPr>
      <w:r>
        <w:t>&lt;</w:t>
      </w:r>
      <w:r w:rsidR="00F7735E">
        <w:t>aop:</w:t>
      </w:r>
      <w:r w:rsidR="004B4F74">
        <w:t>config</w:t>
      </w:r>
      <w:r w:rsidR="00C154CE">
        <w:t xml:space="preserve"> ref="petMaster"</w:t>
      </w:r>
      <w:r>
        <w:t>&gt;</w:t>
      </w:r>
    </w:p>
    <w:p w:rsidR="009C1AEF" w:rsidRPr="009C1AEF" w:rsidRDefault="00B7731B" w:rsidP="003C7A5D">
      <w:pPr>
        <w:pStyle w:val="aff0"/>
        <w:framePr w:wrap="around"/>
        <w:rPr>
          <w:rFonts w:hint="eastAsia"/>
        </w:rPr>
      </w:pPr>
      <w:r>
        <w:tab/>
      </w:r>
      <w:r w:rsidR="009C1AEF">
        <w:rPr>
          <w:rFonts w:hint="eastAsia"/>
        </w:rPr>
        <w:t>&lt;</w:t>
      </w:r>
      <w:r w:rsidR="009C1AEF">
        <w:t>aop:aspect ref="petMaster"&gt;</w:t>
      </w:r>
    </w:p>
    <w:p w:rsidR="00236092" w:rsidRDefault="00236092" w:rsidP="003C7A5D">
      <w:pPr>
        <w:pStyle w:val="aff0"/>
        <w:framePr w:wrap="around"/>
      </w:pPr>
      <w:r>
        <w:tab/>
      </w:r>
      <w:r w:rsidR="00B7731B">
        <w:tab/>
      </w:r>
      <w:r>
        <w:t>&lt;</w:t>
      </w:r>
      <w:r w:rsidR="00041914">
        <w:t>aop:</w:t>
      </w:r>
      <w:r w:rsidR="00E637C7">
        <w:rPr>
          <w:rFonts w:hint="eastAsia"/>
        </w:rPr>
        <w:t>before</w:t>
      </w:r>
      <w:r w:rsidR="00E637C7">
        <w:t xml:space="preserve"> pointcut</w:t>
      </w:r>
      <w:r w:rsidR="0037278B">
        <w:t>-ref</w:t>
      </w:r>
      <w:r w:rsidR="00E637C7">
        <w:t>="execution(xxx)"</w:t>
      </w:r>
      <w:r w:rsidR="004D5271">
        <w:t xml:space="preserve"> method="beforePlay"</w:t>
      </w:r>
      <w:r>
        <w:t>&gt;</w:t>
      </w:r>
    </w:p>
    <w:p w:rsidR="009C1AEF" w:rsidRDefault="00B7731B" w:rsidP="003C7A5D">
      <w:pPr>
        <w:pStyle w:val="aff0"/>
        <w:framePr w:wrap="around"/>
      </w:pPr>
      <w:r>
        <w:tab/>
      </w:r>
      <w:r w:rsidR="009C1AEF">
        <w:rPr>
          <w:rFonts w:hint="eastAsia"/>
        </w:rPr>
        <w:t>&lt;</w:t>
      </w:r>
      <w:r w:rsidR="009C1AEF">
        <w:t>/aop:aspect&gt;</w:t>
      </w:r>
    </w:p>
    <w:p w:rsidR="003C7A5D" w:rsidRPr="003C7A5D" w:rsidRDefault="00E4052F" w:rsidP="0090792C">
      <w:pPr>
        <w:pStyle w:val="aff0"/>
        <w:framePr w:wrap="around"/>
        <w:rPr>
          <w:rFonts w:hint="eastAsia"/>
        </w:rPr>
      </w:pPr>
      <w:r>
        <w:tab/>
      </w:r>
      <w:r w:rsidR="0090792C">
        <w:t>&lt;aop:pointcut id="p1" expression="xx"/&gt;</w:t>
      </w:r>
    </w:p>
    <w:p w:rsidR="00533258" w:rsidRDefault="00533258" w:rsidP="003C7A5D">
      <w:pPr>
        <w:pStyle w:val="aff0"/>
        <w:framePr w:wrap="around"/>
      </w:pPr>
      <w:r>
        <w:rPr>
          <w:rFonts w:hint="eastAsia"/>
        </w:rPr>
        <w:t>&lt;</w:t>
      </w:r>
      <w:r>
        <w:t>aop:config&gt;</w:t>
      </w:r>
    </w:p>
    <w:p w:rsidR="00304912" w:rsidRPr="009B0EE2" w:rsidRDefault="005A1606" w:rsidP="007B0CE8">
      <w:pPr>
        <w:ind w:firstLine="480"/>
        <w:rPr>
          <w:rFonts w:hint="eastAsia"/>
        </w:rPr>
      </w:pPr>
      <w:r>
        <w:rPr>
          <w:rFonts w:hint="eastAsia"/>
        </w:rPr>
        <w:t>也可以使用</w:t>
      </w:r>
      <w:r w:rsidR="002B3326">
        <w:rPr>
          <w:rFonts w:hint="eastAsia"/>
        </w:rPr>
        <w:t>通知的p</w:t>
      </w:r>
      <w:r w:rsidR="002B3326">
        <w:t>ointcut</w:t>
      </w:r>
      <w:r w:rsidR="002B3326">
        <w:rPr>
          <w:rFonts w:hint="eastAsia"/>
        </w:rPr>
        <w:t>属性直接编写切点表达式</w:t>
      </w:r>
      <w:r w:rsidR="002A346C">
        <w:rPr>
          <w:rFonts w:hint="eastAsia"/>
        </w:rPr>
        <w:t>。</w:t>
      </w:r>
    </w:p>
    <w:p w:rsidR="005E521B" w:rsidRDefault="005E521B" w:rsidP="00CD113B">
      <w:pPr>
        <w:pStyle w:val="10"/>
      </w:pPr>
      <w:bookmarkStart w:id="37" w:name="_Toc16459559"/>
      <w:r>
        <w:lastRenderedPageBreak/>
        <w:t>Spring MVC</w:t>
      </w:r>
      <w:r w:rsidR="007A66A9">
        <w:t xml:space="preserve"> </w:t>
      </w:r>
      <w:r w:rsidR="007A66A9">
        <w:rPr>
          <w:rFonts w:hint="eastAsia"/>
        </w:rPr>
        <w:t>构建</w:t>
      </w:r>
      <w:bookmarkEnd w:id="37"/>
    </w:p>
    <w:p w:rsidR="00C15CE5" w:rsidRPr="00C15CE5" w:rsidRDefault="00CB3921" w:rsidP="001614B6">
      <w:pPr>
        <w:ind w:firstLine="480"/>
      </w:pPr>
      <w:r>
        <w:rPr>
          <w:rFonts w:hint="eastAsia"/>
        </w:rPr>
        <w:t>S</w:t>
      </w:r>
      <w:r>
        <w:t>pring</w:t>
      </w:r>
      <w:r w:rsidR="00072DE0">
        <w:t xml:space="preserve"> MVC</w:t>
      </w:r>
      <w:r w:rsidR="00251C5C">
        <w:rPr>
          <w:rFonts w:hint="eastAsia"/>
        </w:rPr>
        <w:t>是基于servlet的</w:t>
      </w:r>
      <w:r w:rsidR="002D3BCD">
        <w:rPr>
          <w:rFonts w:hint="eastAsia"/>
        </w:rPr>
        <w:t>一个</w:t>
      </w:r>
      <w:r w:rsidR="00AF7F93">
        <w:rPr>
          <w:rFonts w:hint="eastAsia"/>
        </w:rPr>
        <w:t>MVC框架</w:t>
      </w:r>
      <w:r w:rsidR="00102F96">
        <w:rPr>
          <w:rFonts w:hint="eastAsia"/>
        </w:rPr>
        <w:t>，</w:t>
      </w:r>
      <w:r w:rsidR="00616389">
        <w:rPr>
          <w:rFonts w:hint="eastAsia"/>
        </w:rPr>
        <w:t>其使用Dispatch</w:t>
      </w:r>
      <w:r w:rsidR="00616389">
        <w:t>Servlet</w:t>
      </w:r>
      <w:r w:rsidR="00616389">
        <w:rPr>
          <w:rFonts w:hint="eastAsia"/>
        </w:rPr>
        <w:t>转发所有请求</w:t>
      </w:r>
      <w:r w:rsidR="00D95C67">
        <w:rPr>
          <w:rFonts w:hint="eastAsia"/>
        </w:rPr>
        <w:t>。</w:t>
      </w:r>
    </w:p>
    <w:p w:rsidR="0018240C" w:rsidRDefault="00A45C68" w:rsidP="00CD113B">
      <w:pPr>
        <w:pStyle w:val="20"/>
      </w:pPr>
      <w:bookmarkStart w:id="38" w:name="_Toc16459560"/>
      <w:r>
        <w:rPr>
          <w:rFonts w:hint="eastAsia"/>
        </w:rPr>
        <w:t>请求过程</w:t>
      </w:r>
      <w:bookmarkEnd w:id="38"/>
    </w:p>
    <w:p w:rsidR="00892725" w:rsidRDefault="00892725" w:rsidP="000257C3">
      <w:pPr>
        <w:ind w:firstLine="480"/>
        <w:jc w:val="center"/>
      </w:pPr>
      <w:r>
        <w:drawing>
          <wp:inline distT="0" distB="0" distL="0" distR="0" wp14:anchorId="3F970F11" wp14:editId="2129D499">
            <wp:extent cx="3251152" cy="18097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747" cy="1836243"/>
                    </a:xfrm>
                    <a:prstGeom prst="rect">
                      <a:avLst/>
                    </a:prstGeom>
                  </pic:spPr>
                </pic:pic>
              </a:graphicData>
            </a:graphic>
          </wp:inline>
        </w:drawing>
      </w:r>
    </w:p>
    <w:p w:rsidR="00892725" w:rsidRDefault="009C6115" w:rsidP="001614B6">
      <w:pPr>
        <w:ind w:firstLine="480"/>
      </w:pPr>
      <w:r>
        <w:rPr>
          <w:rFonts w:hint="eastAsia"/>
        </w:rPr>
        <w:t>通过配置请求映射到Spring的Dispatch</w:t>
      </w:r>
      <w:r>
        <w:t>Servlet</w:t>
      </w:r>
      <w:r>
        <w:rPr>
          <w:rFonts w:hint="eastAsia"/>
        </w:rPr>
        <w:t>，</w:t>
      </w:r>
      <w:r w:rsidR="00E13D2E">
        <w:rPr>
          <w:rFonts w:hint="eastAsia"/>
        </w:rPr>
        <w:t>然后编写控制器和</w:t>
      </w:r>
      <w:r w:rsidR="002769B3">
        <w:rPr>
          <w:rFonts w:hint="eastAsia"/>
        </w:rPr>
        <w:t>视图等模块，Spring将自动的让请求在这些模块中</w:t>
      </w:r>
      <w:r w:rsidR="003331D0">
        <w:rPr>
          <w:rFonts w:hint="eastAsia"/>
        </w:rPr>
        <w:t>依次处理</w:t>
      </w:r>
      <w:r w:rsidR="00856553">
        <w:rPr>
          <w:rFonts w:hint="eastAsia"/>
        </w:rPr>
        <w:t>。</w:t>
      </w:r>
      <w:r w:rsidR="00945974">
        <w:rPr>
          <w:rFonts w:hint="eastAsia"/>
        </w:rPr>
        <w:t>请求大致经过的流程有以下几个步骤</w:t>
      </w:r>
      <w:r w:rsidR="009D5B3E">
        <w:rPr>
          <w:rFonts w:hint="eastAsia"/>
        </w:rPr>
        <w:t>：</w:t>
      </w:r>
    </w:p>
    <w:p w:rsidR="00FC76B0" w:rsidRDefault="00FC76B0" w:rsidP="001614B6">
      <w:pPr>
        <w:ind w:firstLine="480"/>
      </w:pPr>
      <w:r>
        <w:rPr>
          <w:rFonts w:hint="eastAsia"/>
        </w:rPr>
        <w:t>1.</w:t>
      </w:r>
      <w:r w:rsidR="00860744">
        <w:rPr>
          <w:rFonts w:hint="eastAsia"/>
        </w:rPr>
        <w:t>请求到达容器</w:t>
      </w:r>
      <w:r w:rsidR="008C03D8">
        <w:rPr>
          <w:rFonts w:hint="eastAsia"/>
        </w:rPr>
        <w:t>，容器转交请求给DispatchSetvlet</w:t>
      </w:r>
    </w:p>
    <w:p w:rsidR="005B0F97" w:rsidRDefault="005B0F97" w:rsidP="001614B6">
      <w:pPr>
        <w:ind w:firstLine="480"/>
      </w:pPr>
      <w:r>
        <w:rPr>
          <w:rFonts w:hint="eastAsia"/>
        </w:rPr>
        <w:t>2.</w:t>
      </w:r>
      <w:r w:rsidR="007767F8">
        <w:rPr>
          <w:rFonts w:hint="eastAsia"/>
        </w:rPr>
        <w:t>Dispatch</w:t>
      </w:r>
      <w:r w:rsidR="007767F8">
        <w:t>Setvler</w:t>
      </w:r>
      <w:r w:rsidR="007767F8">
        <w:rPr>
          <w:rFonts w:hint="eastAsia"/>
        </w:rPr>
        <w:t>查询handler</w:t>
      </w:r>
      <w:r w:rsidR="007767F8">
        <w:t xml:space="preserve"> </w:t>
      </w:r>
      <w:r w:rsidR="007767F8">
        <w:rPr>
          <w:rFonts w:hint="eastAsia"/>
        </w:rPr>
        <w:t>mapping确定</w:t>
      </w:r>
      <w:r w:rsidR="00C060F1">
        <w:rPr>
          <w:rFonts w:hint="eastAsia"/>
        </w:rPr>
        <w:t>本次请求的控制器</w:t>
      </w:r>
    </w:p>
    <w:p w:rsidR="00F83D9E" w:rsidRDefault="00F83D9E" w:rsidP="001614B6">
      <w:pPr>
        <w:ind w:firstLine="480"/>
      </w:pPr>
      <w:r>
        <w:rPr>
          <w:rFonts w:hint="eastAsia"/>
        </w:rPr>
        <w:t>3.转交请求到具体的控制</w:t>
      </w:r>
      <w:r w:rsidR="001B1924">
        <w:rPr>
          <w:rFonts w:hint="eastAsia"/>
        </w:rPr>
        <w:t>器，等候</w:t>
      </w:r>
      <w:r w:rsidR="00D51A16">
        <w:rPr>
          <w:rFonts w:hint="eastAsia"/>
        </w:rPr>
        <w:t>其</w:t>
      </w:r>
      <w:r w:rsidR="001B1924">
        <w:rPr>
          <w:rFonts w:hint="eastAsia"/>
        </w:rPr>
        <w:t>处理</w:t>
      </w:r>
    </w:p>
    <w:p w:rsidR="00405F47" w:rsidRDefault="00405F47" w:rsidP="001614B6">
      <w:pPr>
        <w:ind w:firstLine="480"/>
      </w:pPr>
      <w:r>
        <w:rPr>
          <w:rFonts w:hint="eastAsia"/>
        </w:rPr>
        <w:t>4.控制器处理完毕提供模型和逻辑视图名</w:t>
      </w:r>
    </w:p>
    <w:p w:rsidR="00867A80" w:rsidRDefault="00867A80" w:rsidP="001614B6">
      <w:pPr>
        <w:ind w:firstLine="480"/>
      </w:pPr>
      <w:r>
        <w:rPr>
          <w:rFonts w:hint="eastAsia"/>
        </w:rPr>
        <w:t>5.视图解析器根据逻辑视图名解析出最终实际的视图</w:t>
      </w:r>
    </w:p>
    <w:p w:rsidR="00867A80" w:rsidRDefault="00867A80" w:rsidP="001614B6">
      <w:pPr>
        <w:ind w:firstLine="480"/>
      </w:pPr>
      <w:r>
        <w:rPr>
          <w:rFonts w:hint="eastAsia"/>
        </w:rPr>
        <w:t>6.转交模型到最终视图</w:t>
      </w:r>
      <w:r w:rsidR="00B9689E">
        <w:rPr>
          <w:rFonts w:hint="eastAsia"/>
        </w:rPr>
        <w:t>，这个视图可</w:t>
      </w:r>
      <w:r w:rsidR="00C07A25">
        <w:rPr>
          <w:rFonts w:hint="eastAsia"/>
        </w:rPr>
        <w:t>以</w:t>
      </w:r>
      <w:r w:rsidR="00B9689E">
        <w:rPr>
          <w:rFonts w:hint="eastAsia"/>
        </w:rPr>
        <w:t>是JSP也可以是其他技术实现。</w:t>
      </w:r>
    </w:p>
    <w:p w:rsidR="00FC370E" w:rsidRPr="00FC370E" w:rsidRDefault="005B66D5" w:rsidP="001614B6">
      <w:pPr>
        <w:ind w:firstLine="480"/>
      </w:pPr>
      <w:r>
        <w:rPr>
          <w:rFonts w:hint="eastAsia"/>
        </w:rPr>
        <w:t>7.最终视图根据模型中的资料渲染最终视图并返回响应报文。</w:t>
      </w:r>
    </w:p>
    <w:p w:rsidR="00031E19" w:rsidRPr="00031E19" w:rsidRDefault="008E3134" w:rsidP="00CD113B">
      <w:pPr>
        <w:pStyle w:val="20"/>
      </w:pPr>
      <w:bookmarkStart w:id="39" w:name="_Toc16459561"/>
      <w:r>
        <w:rPr>
          <w:rFonts w:hint="eastAsia"/>
        </w:rPr>
        <w:t>Spring</w:t>
      </w:r>
      <w:r>
        <w:t xml:space="preserve"> </w:t>
      </w:r>
      <w:r>
        <w:rPr>
          <w:rFonts w:hint="eastAsia"/>
        </w:rPr>
        <w:t>MVC</w:t>
      </w:r>
      <w:r w:rsidR="00451268">
        <w:rPr>
          <w:rFonts w:hint="eastAsia"/>
        </w:rPr>
        <w:t>配置</w:t>
      </w:r>
      <w:bookmarkEnd w:id="39"/>
    </w:p>
    <w:p w:rsidR="00A00C0E" w:rsidRDefault="00A00C0E" w:rsidP="00F510B2">
      <w:pPr>
        <w:pStyle w:val="30"/>
      </w:pPr>
      <w:bookmarkStart w:id="40" w:name="_Toc16459562"/>
      <w:r>
        <w:rPr>
          <w:rFonts w:hint="eastAsia"/>
        </w:rPr>
        <w:t>代码配置</w:t>
      </w:r>
      <w:bookmarkEnd w:id="40"/>
    </w:p>
    <w:p w:rsidR="002629FB" w:rsidRDefault="009C76C8" w:rsidP="00C27C2D">
      <w:pPr>
        <w:ind w:firstLine="480"/>
      </w:pPr>
      <w:r>
        <w:rPr>
          <w:rFonts w:hint="eastAsia"/>
        </w:rPr>
        <w:t>SpringMVC的核心是DispatchServlet，配置Spring的第一步是通过配置，将需要使用Sping处理的请求映射到DispatchServlet。在Servlet3之前，容器只会从web</w:t>
      </w:r>
      <w:r>
        <w:t>.xml</w:t>
      </w:r>
      <w:r>
        <w:rPr>
          <w:rFonts w:hint="eastAsia"/>
        </w:rPr>
        <w:t>中获取servlet的映射配置，因此只能使用xml文件来配置DispatchServlet。在Servlet3规范中，容器会在类路径中查找实现</w:t>
      </w:r>
      <w:r w:rsidRPr="00595349">
        <w:t>ServletContainerInitializer</w:t>
      </w:r>
      <w:r>
        <w:rPr>
          <w:rFonts w:hint="eastAsia"/>
        </w:rPr>
        <w:t>接口</w:t>
      </w:r>
      <w:r w:rsidR="008019C0">
        <w:rPr>
          <w:rFonts w:hint="eastAsia"/>
        </w:rPr>
        <w:t>的配置类</w:t>
      </w:r>
      <w:r>
        <w:rPr>
          <w:rFonts w:hint="eastAsia"/>
        </w:rPr>
        <w:t>，Spring实现了这个接口并将配置工作再次转交给实现了</w:t>
      </w:r>
      <w:r w:rsidRPr="00AC3D1B">
        <w:t>WebApplicationInitializer</w:t>
      </w:r>
      <w:r>
        <w:rPr>
          <w:rFonts w:hint="eastAsia"/>
        </w:rPr>
        <w:t>的类来处理配置，Spring同时提供了一个基础实现</w:t>
      </w:r>
      <w:r w:rsidRPr="00B12DFF">
        <w:t>AbstractAnnotationConfigDispatcherServletInitializer</w:t>
      </w:r>
      <w:r>
        <w:rPr>
          <w:rFonts w:hint="eastAsia"/>
        </w:rPr>
        <w:t>类。</w:t>
      </w:r>
    </w:p>
    <w:p w:rsidR="009C76C8" w:rsidRDefault="00C85411" w:rsidP="002656E0">
      <w:pPr>
        <w:ind w:firstLine="480"/>
      </w:pPr>
      <w:r>
        <w:rPr>
          <w:rFonts w:hint="eastAsia"/>
        </w:rPr>
        <w:t>因此在Spring中我们不需要实现Servlet规范接口，可以</w:t>
      </w:r>
      <w:r w:rsidR="00C51ACA">
        <w:rPr>
          <w:rFonts w:hint="eastAsia"/>
        </w:rPr>
        <w:t>继承</w:t>
      </w:r>
      <w:r w:rsidR="004638A2" w:rsidRPr="00B12DFF">
        <w:t>AbstractAnnotationConfigDispatcherServletInitializer</w:t>
      </w:r>
      <w:r>
        <w:rPr>
          <w:rFonts w:hint="eastAsia"/>
        </w:rPr>
        <w:t>来配置程序</w:t>
      </w:r>
      <w:r w:rsidR="009C76C8">
        <w:rPr>
          <w:rFonts w:hint="eastAsia"/>
        </w:rPr>
        <w:t>，主要需要实现三个方法：</w:t>
      </w:r>
    </w:p>
    <w:p w:rsidR="009C76C8" w:rsidRDefault="009C76C8" w:rsidP="001614B6">
      <w:pPr>
        <w:ind w:firstLine="480"/>
      </w:pPr>
      <w:r w:rsidRPr="00CB27E6">
        <w:t>getServletMappings()</w:t>
      </w:r>
      <w:r>
        <w:t xml:space="preserve"> </w:t>
      </w:r>
      <w:r>
        <w:rPr>
          <w:rFonts w:hint="eastAsia"/>
        </w:rPr>
        <w:t>： 用于配置哪些请求会映射到Dispatch</w:t>
      </w:r>
      <w:r>
        <w:t>Servlet</w:t>
      </w:r>
    </w:p>
    <w:p w:rsidR="009C76C8" w:rsidRDefault="009C76C8" w:rsidP="001614B6">
      <w:pPr>
        <w:ind w:firstLine="480"/>
      </w:pPr>
      <w:r w:rsidRPr="008D5F96">
        <w:lastRenderedPageBreak/>
        <w:t>getServletConfigClasses()</w:t>
      </w:r>
      <w:r>
        <w:rPr>
          <w:rFonts w:hint="eastAsia"/>
        </w:rPr>
        <w:t>：用于配置web组件的配置、如视图解析器、控制器、处理器映射等。</w:t>
      </w:r>
    </w:p>
    <w:p w:rsidR="009C76C8" w:rsidRDefault="009C76C8" w:rsidP="001614B6">
      <w:pPr>
        <w:ind w:firstLine="480"/>
      </w:pPr>
      <w:r w:rsidRPr="001A438A">
        <w:t>getRootConfigClasses()</w:t>
      </w:r>
      <w:r>
        <w:rPr>
          <w:rFonts w:hint="eastAsia"/>
        </w:rPr>
        <w:t>：用于配置其他Bean，如一些服务对象、数据层组件等</w:t>
      </w:r>
    </w:p>
    <w:p w:rsidR="009C76C8" w:rsidRDefault="009C76C8" w:rsidP="001614B6">
      <w:pPr>
        <w:ind w:firstLine="480"/>
      </w:pPr>
      <w:r>
        <w:rPr>
          <w:rFonts w:hint="eastAsia"/>
        </w:rPr>
        <w:t>一个配置类的例子如下：</w:t>
      </w:r>
    </w:p>
    <w:p w:rsidR="000257C3" w:rsidRDefault="009C76C8" w:rsidP="000257C3">
      <w:pPr>
        <w:pStyle w:val="aff0"/>
        <w:framePr w:wrap="around"/>
      </w:pPr>
      <w:r w:rsidRPr="00F8461A">
        <w:t>public class WebAppInitializer</w:t>
      </w:r>
    </w:p>
    <w:p w:rsidR="009C76C8" w:rsidRPr="00F8461A" w:rsidRDefault="000257C3" w:rsidP="000257C3">
      <w:pPr>
        <w:pStyle w:val="aff0"/>
        <w:framePr w:wrap="around"/>
      </w:pPr>
      <w:r>
        <w:tab/>
      </w:r>
      <w:r w:rsidR="009C76C8" w:rsidRPr="00F8461A">
        <w:t>extends AbstractAnnotationConfigDispatcherServletInitializer {</w:t>
      </w:r>
    </w:p>
    <w:p w:rsidR="009C76C8" w:rsidRPr="00F8461A" w:rsidRDefault="009C76C8" w:rsidP="000257C3">
      <w:pPr>
        <w:pStyle w:val="aff0"/>
        <w:framePr w:wrap="around"/>
      </w:pPr>
    </w:p>
    <w:p w:rsidR="006D650E" w:rsidRPr="006D650E" w:rsidRDefault="0091551B" w:rsidP="003B2A1C">
      <w:pPr>
        <w:pStyle w:val="aff0"/>
        <w:framePr w:wrap="around"/>
        <w:rPr>
          <w:rFonts w:hint="eastAsia"/>
        </w:rPr>
      </w:pPr>
      <w:r>
        <w:tab/>
      </w:r>
      <w:r w:rsidR="009C76C8" w:rsidRPr="00F8461A">
        <w:t>@Override</w:t>
      </w:r>
      <w:r w:rsidR="003B2A1C" w:rsidRPr="006D650E">
        <w:rPr>
          <w:rFonts w:hint="eastAsia"/>
        </w:rPr>
        <w:t xml:space="preserve"> </w:t>
      </w:r>
    </w:p>
    <w:p w:rsidR="009C76C8" w:rsidRPr="00F8461A" w:rsidRDefault="0091551B" w:rsidP="000257C3">
      <w:pPr>
        <w:pStyle w:val="aff0"/>
        <w:framePr w:wrap="around"/>
      </w:pPr>
      <w:r>
        <w:tab/>
      </w:r>
      <w:r w:rsidR="009C76C8" w:rsidRPr="00F8461A">
        <w:t>protected Class&lt;?&gt;[] getRootConfigClasses() {</w:t>
      </w:r>
    </w:p>
    <w:p w:rsidR="009C76C8" w:rsidRPr="00F8461A" w:rsidRDefault="0091551B" w:rsidP="000257C3">
      <w:pPr>
        <w:pStyle w:val="aff0"/>
        <w:framePr w:wrap="around"/>
      </w:pPr>
      <w:r>
        <w:tab/>
      </w:r>
      <w:r>
        <w:tab/>
      </w:r>
      <w:r w:rsidR="009C76C8" w:rsidRPr="00F8461A">
        <w:t>return new Class&lt;?&gt;[] {RootConfig.class};</w:t>
      </w:r>
    </w:p>
    <w:p w:rsidR="009C76C8" w:rsidRPr="00F8461A" w:rsidRDefault="0091551B" w:rsidP="000257C3">
      <w:pPr>
        <w:pStyle w:val="aff0"/>
        <w:framePr w:wrap="around"/>
      </w:pPr>
      <w:r>
        <w:tab/>
      </w:r>
      <w:r w:rsidR="009C76C8" w:rsidRPr="00F8461A">
        <w:t>}</w:t>
      </w:r>
    </w:p>
    <w:p w:rsidR="009C76C8" w:rsidRPr="00F8461A" w:rsidRDefault="009C76C8" w:rsidP="000257C3">
      <w:pPr>
        <w:pStyle w:val="aff0"/>
        <w:framePr w:wrap="around"/>
      </w:pPr>
    </w:p>
    <w:p w:rsidR="00535E3D" w:rsidRPr="00535E3D" w:rsidRDefault="00241E73" w:rsidP="00154841">
      <w:pPr>
        <w:pStyle w:val="aff0"/>
        <w:framePr w:wrap="around"/>
        <w:rPr>
          <w:rFonts w:hint="eastAsia"/>
        </w:rPr>
      </w:pPr>
      <w:r>
        <w:tab/>
      </w:r>
      <w:r w:rsidR="009C76C8" w:rsidRPr="00F8461A">
        <w:t>@Override</w:t>
      </w:r>
      <w:r w:rsidR="00154841" w:rsidRPr="00535E3D">
        <w:rPr>
          <w:rFonts w:hint="eastAsia"/>
        </w:rPr>
        <w:t xml:space="preserve"> </w:t>
      </w:r>
    </w:p>
    <w:p w:rsidR="0091551B" w:rsidRDefault="00241E73" w:rsidP="00CC09A3">
      <w:pPr>
        <w:pStyle w:val="aff0"/>
        <w:framePr w:wrap="around"/>
      </w:pPr>
      <w:r>
        <w:tab/>
      </w:r>
      <w:r w:rsidR="009C76C8" w:rsidRPr="00F8461A">
        <w:t>protected Class&lt;?&gt;[] getServletConfigClasses() {</w:t>
      </w:r>
    </w:p>
    <w:p w:rsidR="009C76C8" w:rsidRPr="00F8461A" w:rsidRDefault="00241E73" w:rsidP="00CC09A3">
      <w:pPr>
        <w:pStyle w:val="aff0"/>
        <w:framePr w:wrap="around"/>
      </w:pPr>
      <w:r>
        <w:tab/>
      </w:r>
      <w:r>
        <w:tab/>
      </w:r>
      <w:r w:rsidR="009C76C8" w:rsidRPr="00F8461A">
        <w:t>return new Class&lt;?&gt;[] {WebConfig.class};</w:t>
      </w:r>
    </w:p>
    <w:p w:rsidR="009C76C8" w:rsidRPr="00F8461A" w:rsidRDefault="00241E73" w:rsidP="00CC09A3">
      <w:pPr>
        <w:pStyle w:val="aff0"/>
        <w:framePr w:wrap="around"/>
      </w:pPr>
      <w:r>
        <w:tab/>
      </w:r>
      <w:r w:rsidR="009C76C8" w:rsidRPr="00F8461A">
        <w:t>}</w:t>
      </w:r>
    </w:p>
    <w:p w:rsidR="009C76C8" w:rsidRPr="00F8461A" w:rsidRDefault="009C76C8" w:rsidP="000257C3">
      <w:pPr>
        <w:pStyle w:val="aff0"/>
        <w:framePr w:wrap="around"/>
      </w:pPr>
    </w:p>
    <w:p w:rsidR="0092374B" w:rsidRPr="0092374B" w:rsidRDefault="00C315DD" w:rsidP="00154841">
      <w:pPr>
        <w:pStyle w:val="aff0"/>
        <w:framePr w:wrap="around"/>
        <w:rPr>
          <w:rFonts w:hint="eastAsia"/>
        </w:rPr>
      </w:pPr>
      <w:r>
        <w:tab/>
      </w:r>
      <w:r w:rsidR="009C76C8" w:rsidRPr="00F8461A">
        <w:t>@Override</w:t>
      </w:r>
    </w:p>
    <w:p w:rsidR="009C76C8" w:rsidRPr="00F8461A" w:rsidRDefault="00C315DD" w:rsidP="000257C3">
      <w:pPr>
        <w:pStyle w:val="aff0"/>
        <w:framePr w:wrap="around"/>
      </w:pPr>
      <w:r>
        <w:tab/>
      </w:r>
      <w:r w:rsidR="009C76C8" w:rsidRPr="00F8461A">
        <w:t>protected String[] getServletMappings() {</w:t>
      </w:r>
    </w:p>
    <w:p w:rsidR="009C76C8" w:rsidRPr="00F8461A" w:rsidRDefault="00C315DD" w:rsidP="000257C3">
      <w:pPr>
        <w:pStyle w:val="aff0"/>
        <w:framePr w:wrap="around"/>
      </w:pPr>
      <w:r>
        <w:tab/>
      </w:r>
      <w:r>
        <w:tab/>
      </w:r>
      <w:r w:rsidR="009C76C8" w:rsidRPr="00F8461A">
        <w:t>return new String[] {"/"};</w:t>
      </w:r>
    </w:p>
    <w:p w:rsidR="009C76C8" w:rsidRPr="00F8461A" w:rsidRDefault="00C315DD" w:rsidP="000257C3">
      <w:pPr>
        <w:pStyle w:val="aff0"/>
        <w:framePr w:wrap="around"/>
      </w:pPr>
      <w:r>
        <w:tab/>
      </w:r>
      <w:r w:rsidR="009C76C8" w:rsidRPr="00F8461A">
        <w:t>}</w:t>
      </w:r>
    </w:p>
    <w:p w:rsidR="009C76C8" w:rsidRPr="00F8461A" w:rsidRDefault="009C76C8" w:rsidP="000257C3">
      <w:pPr>
        <w:pStyle w:val="aff0"/>
        <w:framePr w:wrap="around"/>
      </w:pPr>
    </w:p>
    <w:p w:rsidR="009C76C8" w:rsidRDefault="009C76C8" w:rsidP="000257C3">
      <w:pPr>
        <w:pStyle w:val="aff0"/>
        <w:framePr w:wrap="around"/>
      </w:pPr>
      <w:r w:rsidRPr="00F8461A">
        <w:t>}</w:t>
      </w:r>
    </w:p>
    <w:p w:rsidR="00B63E1D" w:rsidRDefault="00EB49E5" w:rsidP="00B63E1D">
      <w:pPr>
        <w:ind w:firstLine="480"/>
      </w:pPr>
      <w:r>
        <w:rPr>
          <w:rFonts w:hint="eastAsia"/>
        </w:rPr>
        <w:t>在以前的程序中会使用web</w:t>
      </w:r>
      <w:r>
        <w:t>.xml</w:t>
      </w:r>
      <w:r>
        <w:rPr>
          <w:rFonts w:hint="eastAsia"/>
        </w:rPr>
        <w:t>来配置</w:t>
      </w:r>
      <w:r w:rsidR="00B970E1">
        <w:rPr>
          <w:rFonts w:hint="eastAsia"/>
        </w:rPr>
        <w:t>应用，</w:t>
      </w:r>
      <w:r w:rsidR="00422673">
        <w:rPr>
          <w:rFonts w:hint="eastAsia"/>
        </w:rPr>
        <w:t>这样的应用一般会有两个上下文</w:t>
      </w:r>
      <w:r w:rsidR="00B63E1D">
        <w:rPr>
          <w:rFonts w:hint="eastAsia"/>
        </w:rPr>
        <w:t>：app</w:t>
      </w:r>
      <w:r w:rsidR="00B63E1D">
        <w:t>Name-servlet.xml</w:t>
      </w:r>
      <w:r w:rsidR="002C7067">
        <w:rPr>
          <w:rFonts w:hint="eastAsia"/>
        </w:rPr>
        <w:t>文件定义的</w:t>
      </w:r>
      <w:r w:rsidR="00A85747">
        <w:rPr>
          <w:rFonts w:hint="eastAsia"/>
        </w:rPr>
        <w:t>servlet</w:t>
      </w:r>
      <w:r w:rsidR="002C7067">
        <w:rPr>
          <w:rFonts w:hint="eastAsia"/>
        </w:rPr>
        <w:t>上下文和</w:t>
      </w:r>
      <w:r w:rsidR="00253C9C">
        <w:rPr>
          <w:rFonts w:hint="eastAsia"/>
        </w:rPr>
        <w:t>w</w:t>
      </w:r>
      <w:r w:rsidR="00253C9C">
        <w:t>eb</w:t>
      </w:r>
      <w:r w:rsidR="00253C9C">
        <w:rPr>
          <w:rFonts w:hint="eastAsia"/>
        </w:rPr>
        <w:t>.</w:t>
      </w:r>
      <w:r w:rsidR="00253C9C">
        <w:t>xml</w:t>
      </w:r>
      <w:r w:rsidR="00253C9C">
        <w:rPr>
          <w:rFonts w:hint="eastAsia"/>
        </w:rPr>
        <w:t>中配置的</w:t>
      </w:r>
      <w:r w:rsidR="00253C9C" w:rsidRPr="00151907">
        <w:t>ContextLoaderListener</w:t>
      </w:r>
      <w:r w:rsidR="00FE79AE">
        <w:rPr>
          <w:rFonts w:hint="eastAsia"/>
        </w:rPr>
        <w:t>加载</w:t>
      </w:r>
      <w:r w:rsidR="00FC0EC9" w:rsidRPr="00151907">
        <w:rPr>
          <w:rFonts w:hint="eastAsia"/>
        </w:rPr>
        <w:t>的</w:t>
      </w:r>
      <w:r w:rsidR="00115D89">
        <w:rPr>
          <w:rFonts w:hint="eastAsia"/>
        </w:rPr>
        <w:t>应用</w:t>
      </w:r>
      <w:r w:rsidR="00FC0EC9" w:rsidRPr="00151907">
        <w:rPr>
          <w:rFonts w:hint="eastAsia"/>
        </w:rPr>
        <w:t>上下文</w:t>
      </w:r>
      <w:r w:rsidR="00632DF9">
        <w:rPr>
          <w:rFonts w:hint="eastAsia"/>
        </w:rPr>
        <w:t>。</w:t>
      </w:r>
      <w:r w:rsidR="00B951BA">
        <w:rPr>
          <w:rFonts w:hint="eastAsia"/>
        </w:rPr>
        <w:t>在servlet</w:t>
      </w:r>
      <w:r w:rsidR="00F03B32">
        <w:rPr>
          <w:rFonts w:hint="eastAsia"/>
        </w:rPr>
        <w:t>上下文中</w:t>
      </w:r>
      <w:r w:rsidR="00096777">
        <w:rPr>
          <w:rFonts w:hint="eastAsia"/>
        </w:rPr>
        <w:t>，一般配置前端控制器</w:t>
      </w:r>
      <w:r w:rsidR="00693AFA">
        <w:rPr>
          <w:rFonts w:hint="eastAsia"/>
        </w:rPr>
        <w:t>、试图解析器等bean</w:t>
      </w:r>
      <w:r w:rsidR="00384CB8">
        <w:rPr>
          <w:rFonts w:hint="eastAsia"/>
        </w:rPr>
        <w:t>，在</w:t>
      </w:r>
      <w:r w:rsidR="002E721E">
        <w:rPr>
          <w:rFonts w:hint="eastAsia"/>
        </w:rPr>
        <w:t>应用上下文中</w:t>
      </w:r>
      <w:r w:rsidR="00F75260">
        <w:rPr>
          <w:rFonts w:hint="eastAsia"/>
        </w:rPr>
        <w:t>一般配置了服务层和持久层的对象。</w:t>
      </w:r>
    </w:p>
    <w:p w:rsidR="00B63E1D" w:rsidRPr="00F23B41" w:rsidRDefault="00A82DC2" w:rsidP="00532242">
      <w:pPr>
        <w:ind w:firstLine="480"/>
        <w:rPr>
          <w:rFonts w:hint="eastAsia"/>
        </w:rPr>
      </w:pPr>
      <w:r>
        <w:rPr>
          <w:rFonts w:hint="eastAsia"/>
        </w:rPr>
        <w:t>在代码的配置中</w:t>
      </w:r>
      <w:r w:rsidR="00497F05">
        <w:rPr>
          <w:rFonts w:hint="eastAsia"/>
        </w:rPr>
        <w:t>，我们</w:t>
      </w:r>
      <w:r w:rsidR="00682A92">
        <w:rPr>
          <w:rFonts w:hint="eastAsia"/>
        </w:rPr>
        <w:t>使用</w:t>
      </w:r>
      <w:r w:rsidR="00821D74">
        <w:t>WebConfig</w:t>
      </w:r>
      <w:r w:rsidR="00821D74">
        <w:rPr>
          <w:rFonts w:hint="eastAsia"/>
        </w:rPr>
        <w:t>配置</w:t>
      </w:r>
      <w:r w:rsidR="00E350CF">
        <w:rPr>
          <w:rFonts w:hint="eastAsia"/>
        </w:rPr>
        <w:t>servlet上下文，而RootConfig则定义应用上下文。</w:t>
      </w:r>
    </w:p>
    <w:p w:rsidR="00D856C6" w:rsidRDefault="00D856C6" w:rsidP="00F510B2">
      <w:pPr>
        <w:pStyle w:val="30"/>
      </w:pPr>
      <w:bookmarkStart w:id="41" w:name="_Toc16459563"/>
      <w:r>
        <w:rPr>
          <w:rFonts w:hint="eastAsia"/>
        </w:rPr>
        <w:t>启用</w:t>
      </w:r>
      <w:r w:rsidR="00863958">
        <w:rPr>
          <w:rFonts w:hint="eastAsia"/>
        </w:rPr>
        <w:t>SpringMVC</w:t>
      </w:r>
      <w:bookmarkEnd w:id="41"/>
    </w:p>
    <w:p w:rsidR="00957C27" w:rsidRDefault="00532242" w:rsidP="00957C27">
      <w:pPr>
        <w:ind w:firstLine="480"/>
      </w:pPr>
      <w:r>
        <w:rPr>
          <w:rFonts w:hint="eastAsia"/>
        </w:rPr>
        <w:t>在</w:t>
      </w:r>
      <w:r w:rsidR="002955A0">
        <w:rPr>
          <w:rFonts w:hint="eastAsia"/>
        </w:rPr>
        <w:t>W</w:t>
      </w:r>
      <w:r>
        <w:rPr>
          <w:rFonts w:hint="eastAsia"/>
        </w:rPr>
        <w:t>ebConfig</w:t>
      </w:r>
      <w:r w:rsidR="00875838">
        <w:rPr>
          <w:rFonts w:hint="eastAsia"/>
        </w:rPr>
        <w:t>配置</w:t>
      </w:r>
      <w:r w:rsidR="00EF05BF">
        <w:rPr>
          <w:rFonts w:hint="eastAsia"/>
        </w:rPr>
        <w:t>一个简单的mvc如下：</w:t>
      </w:r>
    </w:p>
    <w:p w:rsidR="008C6F5B" w:rsidRDefault="008C6F5B" w:rsidP="0018098F">
      <w:pPr>
        <w:pStyle w:val="aff0"/>
        <w:framePr w:wrap="around"/>
      </w:pPr>
      <w:r>
        <w:lastRenderedPageBreak/>
        <w:t>@Configuration</w:t>
      </w:r>
    </w:p>
    <w:p w:rsidR="008C6F5B" w:rsidRDefault="008C6F5B" w:rsidP="0018098F">
      <w:pPr>
        <w:pStyle w:val="aff0"/>
        <w:framePr w:wrap="around"/>
      </w:pPr>
      <w:r>
        <w:t xml:space="preserve">@EnableWebMvc // </w:t>
      </w:r>
      <w:r>
        <w:t>启用</w:t>
      </w:r>
      <w:r>
        <w:t>Spring MVC</w:t>
      </w:r>
    </w:p>
    <w:p w:rsidR="008C6F5B" w:rsidRDefault="008C6F5B" w:rsidP="0018098F">
      <w:pPr>
        <w:pStyle w:val="aff0"/>
        <w:framePr w:wrap="around"/>
      </w:pPr>
      <w:r>
        <w:t>@ComponentScan(basePackageClasses= {com.rays.controller.PackageInfo.class})</w:t>
      </w:r>
      <w:r w:rsidR="0018098F">
        <w:t xml:space="preserve"> // </w:t>
      </w:r>
      <w:r w:rsidR="0018098F">
        <w:rPr>
          <w:rFonts w:hint="eastAsia"/>
        </w:rPr>
        <w:t>组件扫描</w:t>
      </w:r>
    </w:p>
    <w:p w:rsidR="008C6F5B" w:rsidRDefault="008C6F5B" w:rsidP="0018098F">
      <w:pPr>
        <w:pStyle w:val="aff0"/>
        <w:framePr w:wrap="around"/>
      </w:pPr>
      <w:r>
        <w:t>public class WebConfig extends WebMvcConfigurerAdapter {</w:t>
      </w:r>
    </w:p>
    <w:p w:rsidR="008C6F5B" w:rsidRDefault="008C6F5B" w:rsidP="0018098F">
      <w:pPr>
        <w:pStyle w:val="aff0"/>
        <w:framePr w:wrap="around"/>
      </w:pPr>
      <w:r>
        <w:t xml:space="preserve">    </w:t>
      </w:r>
    </w:p>
    <w:p w:rsidR="008C6F5B" w:rsidRDefault="008C6F5B" w:rsidP="0018098F">
      <w:pPr>
        <w:pStyle w:val="aff0"/>
        <w:framePr w:wrap="around"/>
      </w:pPr>
      <w:r>
        <w:t xml:space="preserve">    @Override</w:t>
      </w:r>
    </w:p>
    <w:p w:rsidR="00110A86" w:rsidRDefault="008C6F5B" w:rsidP="0018098F">
      <w:pPr>
        <w:pStyle w:val="aff0"/>
        <w:framePr w:wrap="around"/>
      </w:pPr>
      <w:r>
        <w:t xml:space="preserve">    public void configureDefaultServletHandling(</w:t>
      </w:r>
    </w:p>
    <w:p w:rsidR="008C6F5B" w:rsidRDefault="00110A86" w:rsidP="0018098F">
      <w:pPr>
        <w:pStyle w:val="aff0"/>
        <w:framePr w:wrap="around"/>
      </w:pPr>
      <w:r>
        <w:tab/>
      </w:r>
      <w:r>
        <w:tab/>
      </w:r>
      <w:r>
        <w:tab/>
      </w:r>
      <w:r>
        <w:tab/>
      </w:r>
      <w:r>
        <w:tab/>
      </w:r>
      <w:r w:rsidR="008C6F5B">
        <w:t>DefaultServletHandlerConfigurer configurer) {</w:t>
      </w:r>
    </w:p>
    <w:p w:rsidR="008C6F5B" w:rsidRDefault="008C6F5B" w:rsidP="0018098F">
      <w:pPr>
        <w:pStyle w:val="aff0"/>
        <w:framePr w:wrap="around"/>
      </w:pPr>
      <w:r>
        <w:t xml:space="preserve">        // </w:t>
      </w:r>
      <w:r>
        <w:t>将静态资源的请求转发到其他的</w:t>
      </w:r>
      <w:r>
        <w:t>Servlet</w:t>
      </w:r>
      <w:r>
        <w:t>来处理</w:t>
      </w:r>
    </w:p>
    <w:p w:rsidR="008C6F5B" w:rsidRDefault="008C6F5B" w:rsidP="0018098F">
      <w:pPr>
        <w:pStyle w:val="aff0"/>
        <w:framePr w:wrap="around"/>
      </w:pPr>
      <w:r>
        <w:t xml:space="preserve">        configurer.enable();</w:t>
      </w:r>
    </w:p>
    <w:p w:rsidR="008C6F5B" w:rsidRDefault="008C6F5B" w:rsidP="0018098F">
      <w:pPr>
        <w:pStyle w:val="aff0"/>
        <w:framePr w:wrap="around"/>
      </w:pPr>
      <w:r>
        <w:t xml:space="preserve">    }</w:t>
      </w:r>
    </w:p>
    <w:p w:rsidR="008C6F5B" w:rsidRDefault="008C6F5B" w:rsidP="0018098F">
      <w:pPr>
        <w:pStyle w:val="aff0"/>
        <w:framePr w:wrap="around"/>
      </w:pPr>
      <w:r>
        <w:t xml:space="preserve">    </w:t>
      </w:r>
    </w:p>
    <w:p w:rsidR="008C6F5B" w:rsidRDefault="008C6F5B" w:rsidP="0018098F">
      <w:pPr>
        <w:pStyle w:val="aff0"/>
        <w:framePr w:wrap="around"/>
      </w:pPr>
      <w:r>
        <w:t xml:space="preserve">    @Bean</w:t>
      </w:r>
    </w:p>
    <w:p w:rsidR="008C6F5B" w:rsidRDefault="008C6F5B" w:rsidP="0018098F">
      <w:pPr>
        <w:pStyle w:val="aff0"/>
        <w:framePr w:wrap="around"/>
      </w:pPr>
      <w:r>
        <w:t xml:space="preserve">    public InternalResourceViewResolver internalResourceViewResolver() { // JSP </w:t>
      </w:r>
      <w:r>
        <w:t>视图解析器</w:t>
      </w:r>
    </w:p>
    <w:p w:rsidR="008C6F5B" w:rsidRDefault="008C6F5B" w:rsidP="0018098F">
      <w:pPr>
        <w:pStyle w:val="aff0"/>
        <w:framePr w:wrap="around"/>
      </w:pPr>
      <w:r>
        <w:t xml:space="preserve">        Log.p("</w:t>
      </w:r>
      <w:r>
        <w:t>加载</w:t>
      </w:r>
      <w:r>
        <w:t xml:space="preserve"> JSP </w:t>
      </w:r>
      <w:r>
        <w:t>视图解析器</w:t>
      </w:r>
      <w:r>
        <w:t>");</w:t>
      </w:r>
    </w:p>
    <w:p w:rsidR="008C6F5B" w:rsidRDefault="008C6F5B" w:rsidP="0018098F">
      <w:pPr>
        <w:pStyle w:val="aff0"/>
        <w:framePr w:wrap="around"/>
      </w:pPr>
      <w:r>
        <w:t xml:space="preserve">        InternalResourceViewResolver res = new InternalResourceViewResolver();</w:t>
      </w:r>
    </w:p>
    <w:p w:rsidR="008C6F5B" w:rsidRDefault="008C6F5B" w:rsidP="0018098F">
      <w:pPr>
        <w:pStyle w:val="aff0"/>
        <w:framePr w:wrap="around"/>
      </w:pPr>
      <w:r>
        <w:t xml:space="preserve">        res.setPrefix("/views/");</w:t>
      </w:r>
    </w:p>
    <w:p w:rsidR="008C6F5B" w:rsidRDefault="008C6F5B" w:rsidP="0018098F">
      <w:pPr>
        <w:pStyle w:val="aff0"/>
        <w:framePr w:wrap="around"/>
      </w:pPr>
      <w:r>
        <w:t xml:space="preserve">        res.setSuffix(".jsp");</w:t>
      </w:r>
    </w:p>
    <w:p w:rsidR="008C6F5B" w:rsidRDefault="008C6F5B" w:rsidP="0018098F">
      <w:pPr>
        <w:pStyle w:val="aff0"/>
        <w:framePr w:wrap="around"/>
      </w:pPr>
      <w:r>
        <w:t xml:space="preserve">        res.setExposeContextBeansAsAttributes(true);</w:t>
      </w:r>
    </w:p>
    <w:p w:rsidR="008C6F5B" w:rsidRDefault="008C6F5B" w:rsidP="0018098F">
      <w:pPr>
        <w:pStyle w:val="aff0"/>
        <w:framePr w:wrap="around"/>
      </w:pPr>
      <w:r>
        <w:t xml:space="preserve">        return res;</w:t>
      </w:r>
    </w:p>
    <w:p w:rsidR="008C6F5B" w:rsidRDefault="008C6F5B" w:rsidP="0018098F">
      <w:pPr>
        <w:pStyle w:val="aff0"/>
        <w:framePr w:wrap="around"/>
      </w:pPr>
      <w:r>
        <w:t xml:space="preserve">    }</w:t>
      </w:r>
    </w:p>
    <w:p w:rsidR="008C6F5B" w:rsidRPr="00957C27" w:rsidRDefault="008C6F5B" w:rsidP="0018098F">
      <w:pPr>
        <w:pStyle w:val="aff0"/>
        <w:framePr w:wrap="around"/>
        <w:rPr>
          <w:rFonts w:hint="eastAsia"/>
        </w:rPr>
      </w:pPr>
      <w:r>
        <w:rPr>
          <w:rFonts w:hint="eastAsia"/>
        </w:rPr>
        <w:t>}</w:t>
      </w:r>
    </w:p>
    <w:p w:rsidR="00CD5808" w:rsidRPr="00CD5808" w:rsidRDefault="00586618" w:rsidP="00586618">
      <w:pPr>
        <w:pStyle w:val="afa"/>
        <w:ind w:firstLine="480"/>
        <w:jc w:val="both"/>
        <w:rPr>
          <w:rFonts w:hint="eastAsia"/>
        </w:rPr>
      </w:pPr>
      <w:r>
        <w:rPr>
          <w:rFonts w:hint="eastAsia"/>
        </w:rPr>
        <w:t>这个简单的配置中包含了前端控制器</w:t>
      </w:r>
      <w:r w:rsidR="00A13CAE">
        <w:rPr>
          <w:rFonts w:hint="eastAsia"/>
        </w:rPr>
        <w:t>扫描</w:t>
      </w:r>
      <w:r w:rsidR="00A2157D">
        <w:rPr>
          <w:rFonts w:hint="eastAsia"/>
        </w:rPr>
        <w:t>、jsp</w:t>
      </w:r>
      <w:r w:rsidR="00136A2D">
        <w:rPr>
          <w:rFonts w:hint="eastAsia"/>
        </w:rPr>
        <w:t>视图</w:t>
      </w:r>
      <w:r w:rsidR="00A2157D">
        <w:rPr>
          <w:rFonts w:hint="eastAsia"/>
        </w:rPr>
        <w:t>解析器和静态资源映射。</w:t>
      </w:r>
    </w:p>
    <w:p w:rsidR="00847D2C" w:rsidRDefault="005E634C" w:rsidP="00CD113B">
      <w:pPr>
        <w:pStyle w:val="20"/>
      </w:pPr>
      <w:bookmarkStart w:id="42" w:name="_Toc16459564"/>
      <w:r>
        <w:rPr>
          <w:rFonts w:hint="eastAsia"/>
        </w:rPr>
        <w:t>前端</w:t>
      </w:r>
      <w:r w:rsidR="00847D2C">
        <w:rPr>
          <w:rFonts w:hint="eastAsia"/>
        </w:rPr>
        <w:t>控制器</w:t>
      </w:r>
      <w:bookmarkEnd w:id="42"/>
      <w:r w:rsidR="00D9418C">
        <w:rPr>
          <w:rFonts w:hint="eastAsia"/>
        </w:rPr>
        <w:t>Controller</w:t>
      </w:r>
      <w:bookmarkStart w:id="43" w:name="_GoBack"/>
      <w:bookmarkEnd w:id="43"/>
    </w:p>
    <w:p w:rsidR="008F080F" w:rsidRDefault="00AB5BB3" w:rsidP="00F90E62">
      <w:pPr>
        <w:ind w:firstLine="480"/>
      </w:pPr>
      <w:r>
        <w:rPr>
          <w:rFonts w:hint="eastAsia"/>
        </w:rPr>
        <w:t>容器接收的请求被转发给了</w:t>
      </w:r>
      <w:r w:rsidR="00F45C4E">
        <w:rPr>
          <w:rFonts w:hint="eastAsia"/>
        </w:rPr>
        <w:t>Dispatc</w:t>
      </w:r>
      <w:r w:rsidR="00D1139E">
        <w:rPr>
          <w:rFonts w:hint="eastAsia"/>
        </w:rPr>
        <w:t>h</w:t>
      </w:r>
      <w:r w:rsidR="00F45C4E">
        <w:rPr>
          <w:rFonts w:hint="eastAsia"/>
        </w:rPr>
        <w:t>er</w:t>
      </w:r>
      <w:r>
        <w:rPr>
          <w:rFonts w:hint="eastAsia"/>
        </w:rPr>
        <w:t>Servlet</w:t>
      </w:r>
      <w:r w:rsidR="00F31630">
        <w:rPr>
          <w:rFonts w:hint="eastAsia"/>
        </w:rPr>
        <w:t>，</w:t>
      </w:r>
      <w:r w:rsidR="005B304C">
        <w:rPr>
          <w:rFonts w:hint="eastAsia"/>
        </w:rPr>
        <w:t>这个servlet会进一步的</w:t>
      </w:r>
      <w:r w:rsidR="00540245">
        <w:rPr>
          <w:rFonts w:hint="eastAsia"/>
        </w:rPr>
        <w:t>将请求转发给前端控制器</w:t>
      </w:r>
      <w:r w:rsidR="000201E8">
        <w:rPr>
          <w:rFonts w:hint="eastAsia"/>
        </w:rPr>
        <w:t>。</w:t>
      </w:r>
      <w:r w:rsidR="007C31F0">
        <w:rPr>
          <w:rFonts w:hint="eastAsia"/>
        </w:rPr>
        <w:t>前端控制器就是一个普通的java类</w:t>
      </w:r>
      <w:r w:rsidR="004705F6">
        <w:rPr>
          <w:rFonts w:hint="eastAsia"/>
        </w:rPr>
        <w:t>，其内部的方法将请求再委托给其他的服务对象来处理。</w:t>
      </w:r>
    </w:p>
    <w:p w:rsidR="008F080F" w:rsidRDefault="00557587" w:rsidP="001614B6">
      <w:pPr>
        <w:pStyle w:val="afb"/>
        <w:numPr>
          <w:ilvl w:val="0"/>
          <w:numId w:val="15"/>
        </w:numPr>
        <w:ind w:firstLineChars="0"/>
      </w:pPr>
      <w:r>
        <w:rPr>
          <w:rFonts w:hint="eastAsia"/>
        </w:rPr>
        <w:t>@Controller注解</w:t>
      </w:r>
      <w:r w:rsidR="00166ED5">
        <w:rPr>
          <w:rFonts w:hint="eastAsia"/>
        </w:rPr>
        <w:t>标注其</w:t>
      </w:r>
      <w:r w:rsidR="00E500B1">
        <w:rPr>
          <w:rFonts w:hint="eastAsia"/>
        </w:rPr>
        <w:t>一个类</w:t>
      </w:r>
      <w:r w:rsidR="00757B29">
        <w:rPr>
          <w:rFonts w:hint="eastAsia"/>
        </w:rPr>
        <w:t>为</w:t>
      </w:r>
      <w:r w:rsidR="00166ED5">
        <w:rPr>
          <w:rFonts w:hint="eastAsia"/>
        </w:rPr>
        <w:t>控制器</w:t>
      </w:r>
    </w:p>
    <w:p w:rsidR="00BF45B3" w:rsidRDefault="00C412A1" w:rsidP="001614B6">
      <w:pPr>
        <w:pStyle w:val="afb"/>
        <w:numPr>
          <w:ilvl w:val="0"/>
          <w:numId w:val="15"/>
        </w:numPr>
        <w:ind w:firstLineChars="0"/>
      </w:pPr>
      <w:r>
        <w:rPr>
          <w:rFonts w:hint="eastAsia"/>
        </w:rPr>
        <w:t>@</w:t>
      </w:r>
      <w:r>
        <w:t>RequestMapping</w:t>
      </w:r>
      <w:r w:rsidR="001D15F4">
        <w:rPr>
          <w:rFonts w:hint="eastAsia"/>
        </w:rPr>
        <w:t>注解标注其处理何种请求</w:t>
      </w:r>
      <w:r w:rsidR="008F080F">
        <w:rPr>
          <w:rFonts w:hint="eastAsia"/>
        </w:rPr>
        <w:t>，</w:t>
      </w:r>
      <w:r w:rsidR="00E309D7">
        <w:rPr>
          <w:rFonts w:hint="eastAsia"/>
        </w:rPr>
        <w:t>和请求的url</w:t>
      </w:r>
      <w:r w:rsidR="00D41038">
        <w:rPr>
          <w:rFonts w:hint="eastAsia"/>
        </w:rPr>
        <w:t>，</w:t>
      </w:r>
      <w:r w:rsidR="00E33216">
        <w:rPr>
          <w:rFonts w:hint="eastAsia"/>
        </w:rPr>
        <w:t>@RequestMapping可以用于类，也可以用于控制器的具体方法。</w:t>
      </w:r>
    </w:p>
    <w:p w:rsidR="003346F7" w:rsidRDefault="00510F15" w:rsidP="001614B6">
      <w:pPr>
        <w:pStyle w:val="afb"/>
        <w:numPr>
          <w:ilvl w:val="0"/>
          <w:numId w:val="15"/>
        </w:numPr>
        <w:ind w:firstLineChars="0"/>
      </w:pPr>
      <w:r>
        <w:t>控制器方法处理完毕后，一般需要</w:t>
      </w:r>
      <w:r w:rsidR="00726257">
        <w:t>返回</w:t>
      </w:r>
      <w:r w:rsidR="003D78C6">
        <w:t>视图</w:t>
      </w:r>
      <w:r w:rsidR="009B39FF">
        <w:t>的</w:t>
      </w:r>
      <w:r w:rsidR="009B39FF">
        <w:rPr>
          <w:rFonts w:hint="eastAsia"/>
        </w:rPr>
        <w:t>逻辑</w:t>
      </w:r>
      <w:r>
        <w:t>名称</w:t>
      </w:r>
      <w:r w:rsidR="003D78C6">
        <w:t>。</w:t>
      </w:r>
    </w:p>
    <w:p w:rsidR="0083285A" w:rsidRDefault="004C3BFC" w:rsidP="001614B6">
      <w:pPr>
        <w:ind w:firstLine="480"/>
      </w:pPr>
      <w:r>
        <w:rPr>
          <w:rFonts w:hint="eastAsia"/>
        </w:rPr>
        <w:t>一个简单的控制器配置如下：</w:t>
      </w:r>
    </w:p>
    <w:p w:rsidR="00FC6A47" w:rsidRPr="00F8461A" w:rsidRDefault="00FC6A47" w:rsidP="00EF65E5">
      <w:pPr>
        <w:pStyle w:val="aff0"/>
        <w:framePr w:wrap="around"/>
      </w:pPr>
      <w:r w:rsidRPr="00F8461A">
        <w:lastRenderedPageBreak/>
        <w:t xml:space="preserve">@Controller // </w:t>
      </w:r>
      <w:r w:rsidRPr="00F8461A">
        <w:t>声明为一个控制器</w:t>
      </w:r>
    </w:p>
    <w:p w:rsidR="00FC6A47" w:rsidRPr="00F8461A" w:rsidRDefault="00FC6A47" w:rsidP="00EF65E5">
      <w:pPr>
        <w:pStyle w:val="aff0"/>
        <w:framePr w:wrap="around"/>
      </w:pPr>
      <w:r w:rsidRPr="00F8461A">
        <w:t xml:space="preserve">@RequestMapping(value="/")  // </w:t>
      </w:r>
      <w:r w:rsidRPr="00F8461A">
        <w:t>声明处理对</w:t>
      </w:r>
      <w:r w:rsidRPr="00F8461A">
        <w:t xml:space="preserve"> "/" </w:t>
      </w:r>
      <w:r w:rsidRPr="00F8461A">
        <w:t>的请求</w:t>
      </w:r>
    </w:p>
    <w:p w:rsidR="00FC6A47" w:rsidRPr="00F8461A" w:rsidRDefault="00FC6A47" w:rsidP="00EF65E5">
      <w:pPr>
        <w:pStyle w:val="aff0"/>
        <w:framePr w:wrap="around"/>
      </w:pPr>
      <w:r w:rsidRPr="00F8461A">
        <w:t>public class HomeController {</w:t>
      </w:r>
    </w:p>
    <w:p w:rsidR="00FC6A47" w:rsidRPr="00F8461A" w:rsidRDefault="00FC6A47" w:rsidP="00EF65E5">
      <w:pPr>
        <w:pStyle w:val="aff0"/>
        <w:framePr w:wrap="around"/>
      </w:pPr>
      <w:r w:rsidRPr="00F8461A">
        <w:t xml:space="preserve">    @RequestMapping(method=RequestMethod.GET) // </w:t>
      </w:r>
      <w:r w:rsidRPr="00F8461A">
        <w:t>声明处理</w:t>
      </w:r>
      <w:r w:rsidRPr="00F8461A">
        <w:t xml:space="preserve"> GET </w:t>
      </w:r>
      <w:r w:rsidRPr="00F8461A">
        <w:t>方法</w:t>
      </w:r>
    </w:p>
    <w:p w:rsidR="00FC6A47" w:rsidRPr="00F8461A" w:rsidRDefault="00FC6A47" w:rsidP="00EF65E5">
      <w:pPr>
        <w:pStyle w:val="aff0"/>
        <w:framePr w:wrap="around"/>
      </w:pPr>
      <w:r w:rsidRPr="00F8461A">
        <w:t xml:space="preserve">    public String homePage() {</w:t>
      </w:r>
    </w:p>
    <w:p w:rsidR="00FC6A47" w:rsidRPr="00F8461A" w:rsidRDefault="00FC6A47" w:rsidP="00EF65E5">
      <w:pPr>
        <w:pStyle w:val="aff0"/>
        <w:framePr w:wrap="around"/>
      </w:pPr>
      <w:r w:rsidRPr="00F8461A">
        <w:t xml:space="preserve">        return "home";  // </w:t>
      </w:r>
      <w:r w:rsidRPr="00F8461A">
        <w:t>返回逻辑视图名称</w:t>
      </w:r>
    </w:p>
    <w:p w:rsidR="00FC6A47" w:rsidRPr="00F8461A" w:rsidRDefault="00FC6A47" w:rsidP="00EF65E5">
      <w:pPr>
        <w:pStyle w:val="aff0"/>
        <w:framePr w:wrap="around"/>
      </w:pPr>
      <w:r w:rsidRPr="00F8461A">
        <w:t xml:space="preserve">    }</w:t>
      </w:r>
    </w:p>
    <w:p w:rsidR="005563AB" w:rsidRDefault="00FC6A47" w:rsidP="00EF65E5">
      <w:pPr>
        <w:pStyle w:val="aff0"/>
        <w:framePr w:wrap="around"/>
      </w:pPr>
      <w:r w:rsidRPr="00F8461A">
        <w:t>}</w:t>
      </w:r>
    </w:p>
    <w:p w:rsidR="0083285A" w:rsidRPr="00C45E19" w:rsidRDefault="00D7636F" w:rsidP="001614B6">
      <w:pPr>
        <w:ind w:firstLine="480"/>
      </w:pPr>
      <w:r>
        <w:rPr>
          <w:rFonts w:hint="eastAsia"/>
        </w:rPr>
        <w:t>这样配置的</w:t>
      </w:r>
      <w:r w:rsidR="00A37133">
        <w:rPr>
          <w:rFonts w:hint="eastAsia"/>
        </w:rPr>
        <w:t>控制器，会处理</w:t>
      </w:r>
      <w:r w:rsidR="00011EEC">
        <w:rPr>
          <w:rFonts w:hint="eastAsia"/>
        </w:rPr>
        <w:t>对</w:t>
      </w:r>
      <w:r w:rsidR="009B5FDF">
        <w:t>"/"</w:t>
      </w:r>
      <w:r w:rsidR="009B5FDF">
        <w:rPr>
          <w:rFonts w:hint="eastAsia"/>
        </w:rPr>
        <w:t>的GET请求</w:t>
      </w:r>
      <w:r w:rsidR="00547962">
        <w:rPr>
          <w:rFonts w:hint="eastAsia"/>
        </w:rPr>
        <w:t>，然后返回"</w:t>
      </w:r>
      <w:r w:rsidR="00547962">
        <w:t>home"</w:t>
      </w:r>
      <w:r w:rsidR="00547962">
        <w:rPr>
          <w:rFonts w:hint="eastAsia"/>
        </w:rPr>
        <w:t>。</w:t>
      </w:r>
      <w:r w:rsidR="00D25000">
        <w:rPr>
          <w:rFonts w:hint="eastAsia"/>
        </w:rPr>
        <w:t>经过视图解析器</w:t>
      </w:r>
      <w:r w:rsidR="00AF5818" w:rsidRPr="00AF5818">
        <w:t>InternalResourceViewResolver</w:t>
      </w:r>
      <w:r w:rsidR="00086A0F">
        <w:rPr>
          <w:rFonts w:hint="eastAsia"/>
        </w:rPr>
        <w:t>处理</w:t>
      </w:r>
      <w:r w:rsidR="00C64D01">
        <w:rPr>
          <w:rFonts w:hint="eastAsia"/>
        </w:rPr>
        <w:t>后会处理为"</w:t>
      </w:r>
      <w:r w:rsidR="00C64D01">
        <w:t>views/home.jsp"</w:t>
      </w:r>
      <w:r w:rsidR="00DE473C">
        <w:rPr>
          <w:rFonts w:hint="eastAsia"/>
        </w:rPr>
        <w:t>。</w:t>
      </w:r>
    </w:p>
    <w:p w:rsidR="00DA0969" w:rsidRDefault="00DA0969" w:rsidP="00F510B2">
      <w:pPr>
        <w:pStyle w:val="30"/>
      </w:pPr>
      <w:bookmarkStart w:id="44" w:name="_Toc16459565"/>
      <w:r>
        <w:rPr>
          <w:rFonts w:hint="eastAsia"/>
        </w:rPr>
        <w:t>传递</w:t>
      </w:r>
      <w:r w:rsidR="00720D66">
        <w:rPr>
          <w:rFonts w:hint="eastAsia"/>
        </w:rPr>
        <w:t>模型数据到视图</w:t>
      </w:r>
      <w:bookmarkEnd w:id="44"/>
    </w:p>
    <w:p w:rsidR="00D161E8" w:rsidRDefault="00532F49" w:rsidP="001614B6">
      <w:pPr>
        <w:ind w:firstLine="480"/>
      </w:pPr>
      <w:r>
        <w:rPr>
          <w:rFonts w:hint="eastAsia"/>
        </w:rPr>
        <w:t>一般视图都需要具体的</w:t>
      </w:r>
      <w:r w:rsidR="008F7346">
        <w:rPr>
          <w:rFonts w:hint="eastAsia"/>
        </w:rPr>
        <w:t>数据来渲染</w:t>
      </w:r>
      <w:r w:rsidR="000C3809">
        <w:rPr>
          <w:rFonts w:hint="eastAsia"/>
        </w:rPr>
        <w:t>具体的页面</w:t>
      </w:r>
      <w:r w:rsidR="00334E40">
        <w:rPr>
          <w:rFonts w:hint="eastAsia"/>
        </w:rPr>
        <w:t>，</w:t>
      </w:r>
      <w:r w:rsidR="000004FD">
        <w:rPr>
          <w:rFonts w:hint="eastAsia"/>
        </w:rPr>
        <w:t>控制器</w:t>
      </w:r>
      <w:r w:rsidR="00CB3EEE">
        <w:rPr>
          <w:rFonts w:hint="eastAsia"/>
        </w:rPr>
        <w:t>方法</w:t>
      </w:r>
      <w:r w:rsidR="0015405E">
        <w:rPr>
          <w:rFonts w:hint="eastAsia"/>
        </w:rPr>
        <w:t>调用其他服务对象能够获取到一些数据，这些数据</w:t>
      </w:r>
      <w:r w:rsidR="00CE3412">
        <w:rPr>
          <w:rFonts w:hint="eastAsia"/>
        </w:rPr>
        <w:t>一般都</w:t>
      </w:r>
      <w:r w:rsidR="0015405E">
        <w:rPr>
          <w:rFonts w:hint="eastAsia"/>
        </w:rPr>
        <w:t>需要传递给视图</w:t>
      </w:r>
      <w:r w:rsidR="005C3DFE">
        <w:rPr>
          <w:rFonts w:hint="eastAsia"/>
        </w:rPr>
        <w:t>。在S</w:t>
      </w:r>
      <w:r w:rsidR="005C3DFE">
        <w:t>pring</w:t>
      </w:r>
      <w:r w:rsidR="005C3DFE">
        <w:rPr>
          <w:rFonts w:hint="eastAsia"/>
        </w:rPr>
        <w:t>中可以用</w:t>
      </w:r>
      <w:r w:rsidR="00F56081">
        <w:rPr>
          <w:rFonts w:hint="eastAsia"/>
        </w:rPr>
        <w:t>控制器方法接受一个Model类型的</w:t>
      </w:r>
      <w:r w:rsidR="002E4AAD">
        <w:rPr>
          <w:rFonts w:hint="eastAsia"/>
        </w:rPr>
        <w:t>参数</w:t>
      </w:r>
      <w:r w:rsidR="00B736E7">
        <w:rPr>
          <w:rFonts w:hint="eastAsia"/>
        </w:rPr>
        <w:t>，Model实际上是一个map</w:t>
      </w:r>
      <w:r w:rsidR="00630469">
        <w:rPr>
          <w:rFonts w:hint="eastAsia"/>
        </w:rPr>
        <w:t>。</w:t>
      </w:r>
      <w:r w:rsidR="0027367E">
        <w:rPr>
          <w:rFonts w:hint="eastAsia"/>
        </w:rPr>
        <w:t>然后</w:t>
      </w:r>
      <w:r w:rsidR="0012708E">
        <w:rPr>
          <w:rFonts w:hint="eastAsia"/>
        </w:rPr>
        <w:t>像Model中添加属性</w:t>
      </w:r>
      <w:r w:rsidR="006833AC">
        <w:rPr>
          <w:rFonts w:hint="eastAsia"/>
        </w:rPr>
        <w:t>，Spring会将Model对象传递给视图</w:t>
      </w:r>
      <w:r w:rsidR="006E4528">
        <w:rPr>
          <w:rFonts w:hint="eastAsia"/>
        </w:rPr>
        <w:t>。</w:t>
      </w:r>
      <w:r w:rsidR="00E04943">
        <w:rPr>
          <w:rFonts w:hint="eastAsia"/>
        </w:rPr>
        <w:t>在控制器方法中如下:</w:t>
      </w:r>
    </w:p>
    <w:p w:rsidR="001757B9" w:rsidRDefault="001757B9" w:rsidP="001614B6">
      <w:pPr>
        <w:ind w:firstLine="480"/>
      </w:pPr>
      <w:r>
        <w:rPr>
          <w:rFonts w:hint="eastAsia"/>
        </w:rPr>
        <w:t xml:space="preserve">public </w:t>
      </w:r>
      <w:r>
        <w:t>void getSomething(</w:t>
      </w:r>
      <w:r w:rsidR="008D68B0">
        <w:t>Model model</w:t>
      </w:r>
      <w:r>
        <w:t>)</w:t>
      </w:r>
      <w:r w:rsidR="008D68B0">
        <w:t xml:space="preserve"> {model.addAttribute("thing", something);}</w:t>
      </w:r>
    </w:p>
    <w:p w:rsidR="007D37FC" w:rsidRPr="00D161E8" w:rsidRDefault="00003F2D" w:rsidP="001614B6">
      <w:pPr>
        <w:ind w:firstLine="480"/>
      </w:pPr>
      <w:r>
        <w:t xml:space="preserve">    </w:t>
      </w:r>
      <w:r w:rsidR="00C81B64">
        <w:rPr>
          <w:rFonts w:hint="eastAsia"/>
        </w:rPr>
        <w:t>这些属性会被放入requ</w:t>
      </w:r>
      <w:r w:rsidR="000C6F6F">
        <w:rPr>
          <w:rFonts w:hint="eastAsia"/>
        </w:rPr>
        <w:t>e</w:t>
      </w:r>
      <w:r w:rsidR="00C81B64">
        <w:rPr>
          <w:rFonts w:hint="eastAsia"/>
        </w:rPr>
        <w:t>st</w:t>
      </w:r>
      <w:r w:rsidR="000C6F6F">
        <w:rPr>
          <w:rFonts w:hint="eastAsia"/>
        </w:rPr>
        <w:t>作用域</w:t>
      </w:r>
      <w:r w:rsidR="00204C91">
        <w:rPr>
          <w:rFonts w:hint="eastAsia"/>
        </w:rPr>
        <w:t>，在J</w:t>
      </w:r>
      <w:r w:rsidR="00204C91">
        <w:t>SP</w:t>
      </w:r>
      <w:r w:rsidR="00204C91">
        <w:rPr>
          <w:rFonts w:hint="eastAsia"/>
        </w:rPr>
        <w:t>使用$</w:t>
      </w:r>
      <w:r w:rsidR="00204C91">
        <w:t>{thing}</w:t>
      </w:r>
      <w:r w:rsidR="00204C91">
        <w:rPr>
          <w:rFonts w:hint="eastAsia"/>
        </w:rPr>
        <w:t>就可以获取到</w:t>
      </w:r>
      <w:r w:rsidR="009D4F81">
        <w:rPr>
          <w:rFonts w:hint="eastAsia"/>
        </w:rPr>
        <w:t>属性。</w:t>
      </w:r>
    </w:p>
    <w:p w:rsidR="00831655" w:rsidRDefault="00056DA1" w:rsidP="00F510B2">
      <w:pPr>
        <w:pStyle w:val="30"/>
      </w:pPr>
      <w:bookmarkStart w:id="45" w:name="_Toc16459566"/>
      <w:r>
        <w:rPr>
          <w:rFonts w:hint="eastAsia"/>
        </w:rPr>
        <w:t>接受</w:t>
      </w:r>
      <w:r w:rsidR="00986FC6">
        <w:rPr>
          <w:rFonts w:hint="eastAsia"/>
        </w:rPr>
        <w:t>请求参数</w:t>
      </w:r>
      <w:bookmarkEnd w:id="45"/>
    </w:p>
    <w:p w:rsidR="009611CB" w:rsidRDefault="007E79FC" w:rsidP="001614B6">
      <w:pPr>
        <w:ind w:firstLine="480"/>
      </w:pPr>
      <w:r>
        <w:rPr>
          <w:rFonts w:hint="eastAsia"/>
        </w:rPr>
        <w:t>Spring</w:t>
      </w:r>
      <w:r w:rsidR="009B3308">
        <w:rPr>
          <w:rFonts w:hint="eastAsia"/>
        </w:rPr>
        <w:t>可以处理以下类型的请求参数</w:t>
      </w:r>
      <w:r w:rsidR="00730534">
        <w:rPr>
          <w:rFonts w:hint="eastAsia"/>
        </w:rPr>
        <w:t>：</w:t>
      </w:r>
    </w:p>
    <w:p w:rsidR="00A27C1F" w:rsidRDefault="0020590B" w:rsidP="001614B6">
      <w:pPr>
        <w:ind w:firstLine="480"/>
      </w:pPr>
      <w:r>
        <w:rPr>
          <w:rFonts w:hint="eastAsia"/>
        </w:rPr>
        <w:t>1</w:t>
      </w:r>
      <w:r>
        <w:t>.</w:t>
      </w:r>
      <w:r w:rsidR="00A27C1F">
        <w:rPr>
          <w:rFonts w:hint="eastAsia"/>
        </w:rPr>
        <w:t>查询参数</w:t>
      </w:r>
      <w:r w:rsidR="00F33934">
        <w:rPr>
          <w:rFonts w:hint="eastAsia"/>
        </w:rPr>
        <w:t>(</w:t>
      </w:r>
      <w:r w:rsidR="00F33934">
        <w:t>Query Parameter)</w:t>
      </w:r>
    </w:p>
    <w:p w:rsidR="003C0336" w:rsidRDefault="00AA4B47" w:rsidP="001614B6">
      <w:pPr>
        <w:ind w:firstLine="480"/>
      </w:pPr>
      <w:r>
        <w:rPr>
          <w:rFonts w:hint="eastAsia"/>
        </w:rPr>
        <w:t>查询参数的</w:t>
      </w:r>
      <w:r w:rsidR="002C7EA8">
        <w:rPr>
          <w:rFonts w:hint="eastAsia"/>
        </w:rPr>
        <w:t>请求</w:t>
      </w:r>
      <w:r>
        <w:rPr>
          <w:rFonts w:hint="eastAsia"/>
        </w:rPr>
        <w:t>形式为</w:t>
      </w:r>
      <w:r w:rsidR="00FF0AEE">
        <w:rPr>
          <w:rFonts w:hint="eastAsia"/>
        </w:rPr>
        <w:t>h</w:t>
      </w:r>
      <w:r w:rsidR="00FF0AEE">
        <w:t>ttp:/xxxx/App</w:t>
      </w:r>
      <w:r w:rsidR="00EC3C06">
        <w:t>?</w:t>
      </w:r>
      <w:r w:rsidR="00BF4F19">
        <w:t>id=123&amp;&amp;</w:t>
      </w:r>
      <w:r w:rsidR="00270A52">
        <w:t>name=abc</w:t>
      </w:r>
      <w:r w:rsidR="007F6E46">
        <w:rPr>
          <w:rFonts w:hint="eastAsia"/>
        </w:rPr>
        <w:t>，</w:t>
      </w:r>
      <w:r w:rsidR="00473108">
        <w:rPr>
          <w:rFonts w:hint="eastAsia"/>
        </w:rPr>
        <w:t>在controller中可以使用</w:t>
      </w:r>
      <w:r w:rsidR="0050005C">
        <w:rPr>
          <w:rFonts w:hint="eastAsia"/>
        </w:rPr>
        <w:t>@Request</w:t>
      </w:r>
      <w:r w:rsidR="0050005C">
        <w:t>Param</w:t>
      </w:r>
      <w:r w:rsidR="0050005C">
        <w:rPr>
          <w:rFonts w:hint="eastAsia"/>
        </w:rPr>
        <w:t>标注入参</w:t>
      </w:r>
      <w:r w:rsidR="000C38A5">
        <w:rPr>
          <w:rFonts w:hint="eastAsia"/>
        </w:rPr>
        <w:t>，Spring则</w:t>
      </w:r>
      <w:r w:rsidR="00BC6D46">
        <w:rPr>
          <w:rFonts w:hint="eastAsia"/>
        </w:rPr>
        <w:t>会将请求参数</w:t>
      </w:r>
      <w:r w:rsidR="00F70EE7">
        <w:rPr>
          <w:rFonts w:hint="eastAsia"/>
        </w:rPr>
        <w:t>作为入参传入。</w:t>
      </w:r>
    </w:p>
    <w:p w:rsidR="00C23026" w:rsidRPr="00022E31" w:rsidRDefault="00C23026" w:rsidP="001614B6">
      <w:pPr>
        <w:ind w:firstLine="480"/>
      </w:pPr>
      <w:r w:rsidRPr="00022E31">
        <w:rPr>
          <w:rFonts w:hint="eastAsia"/>
        </w:rPr>
        <w:t>public</w:t>
      </w:r>
      <w:r w:rsidRPr="00022E31">
        <w:t xml:space="preserve"> String get(</w:t>
      </w:r>
    </w:p>
    <w:p w:rsidR="00C23026" w:rsidRPr="00022E31" w:rsidRDefault="00C23026" w:rsidP="001614B6">
      <w:pPr>
        <w:ind w:firstLine="480"/>
      </w:pPr>
      <w:r w:rsidRPr="00022E31">
        <w:t>@RequestParam("id") int id,</w:t>
      </w:r>
    </w:p>
    <w:p w:rsidR="00C23026" w:rsidRPr="00022E31" w:rsidRDefault="009E2BC5" w:rsidP="001614B6">
      <w:pPr>
        <w:ind w:firstLine="480"/>
      </w:pPr>
      <w:r w:rsidRPr="00022E31">
        <w:t>@RequestParam("</w:t>
      </w:r>
      <w:r w:rsidR="0076149C" w:rsidRPr="00022E31">
        <w:t>name</w:t>
      </w:r>
      <w:r w:rsidRPr="00022E31">
        <w:t xml:space="preserve">") </w:t>
      </w:r>
      <w:r w:rsidR="00C23026" w:rsidRPr="00022E31">
        <w:t>String name)</w:t>
      </w:r>
      <w:r w:rsidR="00F17333" w:rsidRPr="00022E31">
        <w:t xml:space="preserve"> {</w:t>
      </w:r>
      <w:r w:rsidR="00CF3D52" w:rsidRPr="00022E31">
        <w:t>..</w:t>
      </w:r>
      <w:r w:rsidR="00F17333" w:rsidRPr="00022E31">
        <w:t>}</w:t>
      </w:r>
    </w:p>
    <w:p w:rsidR="00C3005E" w:rsidRDefault="00503141" w:rsidP="001614B6">
      <w:pPr>
        <w:ind w:firstLine="480"/>
      </w:pPr>
      <w:r>
        <w:rPr>
          <w:rFonts w:hint="eastAsia"/>
        </w:rPr>
        <w:t>2</w:t>
      </w:r>
      <w:r w:rsidR="00F8494A">
        <w:t>.</w:t>
      </w:r>
      <w:r w:rsidR="00C3005E">
        <w:rPr>
          <w:rFonts w:hint="eastAsia"/>
        </w:rPr>
        <w:t>路径变量</w:t>
      </w:r>
      <w:r w:rsidR="00085CCC">
        <w:rPr>
          <w:rFonts w:hint="eastAsia"/>
        </w:rPr>
        <w:t>(</w:t>
      </w:r>
      <w:r w:rsidR="00AB63D3">
        <w:t>Path Parameter</w:t>
      </w:r>
      <w:r w:rsidR="00085CCC">
        <w:t>)</w:t>
      </w:r>
    </w:p>
    <w:p w:rsidR="0001083E" w:rsidRDefault="00D60230" w:rsidP="001614B6">
      <w:pPr>
        <w:ind w:firstLine="480"/>
      </w:pPr>
      <w:r>
        <w:rPr>
          <w:rFonts w:hint="eastAsia"/>
        </w:rPr>
        <w:t>查询参数的</w:t>
      </w:r>
      <w:r w:rsidR="000F13DF">
        <w:rPr>
          <w:rFonts w:hint="eastAsia"/>
        </w:rPr>
        <w:t>请求</w:t>
      </w:r>
      <w:r>
        <w:rPr>
          <w:rFonts w:hint="eastAsia"/>
        </w:rPr>
        <w:t>形式为</w:t>
      </w:r>
      <w:r w:rsidR="002C7EA8">
        <w:rPr>
          <w:rFonts w:hint="eastAsia"/>
        </w:rPr>
        <w:t>h</w:t>
      </w:r>
      <w:r w:rsidR="002C7EA8">
        <w:t>ttp:/xxx</w:t>
      </w:r>
      <w:r w:rsidR="00540006">
        <w:rPr>
          <w:rFonts w:hint="eastAsia"/>
        </w:rPr>
        <w:t>x</w:t>
      </w:r>
      <w:r w:rsidR="00540006">
        <w:t>/App/user/1234</w:t>
      </w:r>
      <w:r w:rsidR="00A117D7">
        <w:rPr>
          <w:rFonts w:hint="eastAsia"/>
        </w:rPr>
        <w:t>，其中1234为参数</w:t>
      </w:r>
      <w:r w:rsidR="00956FDA">
        <w:rPr>
          <w:rFonts w:hint="eastAsia"/>
        </w:rPr>
        <w:t>，在controller中可以使用@</w:t>
      </w:r>
      <w:r w:rsidR="00181548">
        <w:t>RequestMapping</w:t>
      </w:r>
      <w:r w:rsidR="00181548">
        <w:rPr>
          <w:rFonts w:hint="eastAsia"/>
        </w:rPr>
        <w:t>中在</w:t>
      </w:r>
      <w:r w:rsidR="00DD3974">
        <w:rPr>
          <w:rFonts w:hint="eastAsia"/>
        </w:rPr>
        <w:t>请求Url中的</w:t>
      </w:r>
      <w:r w:rsidR="00181548">
        <w:rPr>
          <w:rFonts w:hint="eastAsia"/>
        </w:rPr>
        <w:t>参数的位置使用{</w:t>
      </w:r>
      <w:r w:rsidR="009447BD">
        <w:t>paramName</w:t>
      </w:r>
      <w:r w:rsidR="00181548">
        <w:t>}</w:t>
      </w:r>
      <w:r w:rsidR="00ED13E8">
        <w:rPr>
          <w:rFonts w:hint="eastAsia"/>
        </w:rPr>
        <w:t>占位符</w:t>
      </w:r>
      <w:r w:rsidR="00352C02">
        <w:rPr>
          <w:rFonts w:hint="eastAsia"/>
        </w:rPr>
        <w:t>替代</w:t>
      </w:r>
      <w:r w:rsidR="00797DE7">
        <w:rPr>
          <w:rFonts w:hint="eastAsia"/>
        </w:rPr>
        <w:t>参数</w:t>
      </w:r>
      <w:r w:rsidR="00255556">
        <w:rPr>
          <w:rFonts w:hint="eastAsia"/>
        </w:rPr>
        <w:t>，然后使用@</w:t>
      </w:r>
      <w:r w:rsidR="00255556">
        <w:t>PathVariable</w:t>
      </w:r>
      <w:r w:rsidR="00152158">
        <w:rPr>
          <w:rFonts w:hint="eastAsia"/>
        </w:rPr>
        <w:t>标注</w:t>
      </w:r>
      <w:r w:rsidR="00CC1A99">
        <w:rPr>
          <w:rFonts w:hint="eastAsia"/>
        </w:rPr>
        <w:t>方法入参</w:t>
      </w:r>
      <w:r w:rsidR="00152158">
        <w:rPr>
          <w:rFonts w:hint="eastAsia"/>
        </w:rPr>
        <w:t>对应的占位符</w:t>
      </w:r>
      <w:r w:rsidR="00D22D20">
        <w:rPr>
          <w:rFonts w:hint="eastAsia"/>
        </w:rPr>
        <w:t>。</w:t>
      </w:r>
    </w:p>
    <w:p w:rsidR="00D22D20" w:rsidRPr="00022E31" w:rsidRDefault="0003458B" w:rsidP="001614B6">
      <w:pPr>
        <w:ind w:firstLine="480"/>
      </w:pPr>
      <w:r w:rsidRPr="00022E31">
        <w:rPr>
          <w:rFonts w:hint="eastAsia"/>
        </w:rPr>
        <w:t>@</w:t>
      </w:r>
      <w:r w:rsidRPr="00022E31">
        <w:t>RequestMapping(</w:t>
      </w:r>
      <w:r w:rsidR="00324E1A" w:rsidRPr="00022E31">
        <w:t>url="</w:t>
      </w:r>
      <w:r w:rsidR="00D953AA" w:rsidRPr="00022E31">
        <w:t>/user/{</w:t>
      </w:r>
      <w:r w:rsidR="00A50F9B" w:rsidRPr="00022E31">
        <w:t>user_id</w:t>
      </w:r>
      <w:r w:rsidR="00D953AA" w:rsidRPr="00022E31">
        <w:t>}</w:t>
      </w:r>
      <w:r w:rsidR="00324E1A" w:rsidRPr="00022E31">
        <w:t>"</w:t>
      </w:r>
      <w:r w:rsidR="000738AF" w:rsidRPr="00022E31">
        <w:t xml:space="preserve"> ..</w:t>
      </w:r>
      <w:r w:rsidRPr="00022E31">
        <w:t>)</w:t>
      </w:r>
    </w:p>
    <w:p w:rsidR="00FC0FFD" w:rsidRPr="00022E31" w:rsidRDefault="00D22D20" w:rsidP="001614B6">
      <w:pPr>
        <w:ind w:firstLine="480"/>
      </w:pPr>
      <w:r w:rsidRPr="00022E31">
        <w:rPr>
          <w:rFonts w:hint="eastAsia"/>
        </w:rPr>
        <w:t>public</w:t>
      </w:r>
      <w:r w:rsidRPr="00022E31">
        <w:t xml:space="preserve"> String get(</w:t>
      </w:r>
    </w:p>
    <w:p w:rsidR="00D22D20" w:rsidRPr="00022E31" w:rsidRDefault="00FC0FFD" w:rsidP="001614B6">
      <w:pPr>
        <w:ind w:firstLine="480"/>
      </w:pPr>
      <w:r w:rsidRPr="00022E31">
        <w:t>@PathVariable("userId")</w:t>
      </w:r>
      <w:r w:rsidR="00D10F32" w:rsidRPr="00022E31">
        <w:t xml:space="preserve"> int userId</w:t>
      </w:r>
      <w:r w:rsidR="00D22D20" w:rsidRPr="00022E31">
        <w:t>)</w:t>
      </w:r>
      <w:r w:rsidR="00022CB6" w:rsidRPr="00022E31">
        <w:t xml:space="preserve"> {..}</w:t>
      </w:r>
    </w:p>
    <w:p w:rsidR="00503141" w:rsidRDefault="00503141" w:rsidP="001614B6">
      <w:pPr>
        <w:ind w:firstLine="480"/>
      </w:pPr>
      <w:r>
        <w:rPr>
          <w:rFonts w:hint="eastAsia"/>
        </w:rPr>
        <w:t>3</w:t>
      </w:r>
      <w:r>
        <w:t>.</w:t>
      </w:r>
      <w:r>
        <w:rPr>
          <w:rFonts w:hint="eastAsia"/>
        </w:rPr>
        <w:t>表单参数(</w:t>
      </w:r>
      <w:r>
        <w:t>Form Parameter)</w:t>
      </w:r>
    </w:p>
    <w:p w:rsidR="00503141" w:rsidRPr="009611CB" w:rsidRDefault="00843F2E" w:rsidP="001614B6">
      <w:pPr>
        <w:ind w:firstLine="480"/>
      </w:pPr>
      <w:r>
        <w:tab/>
      </w:r>
    </w:p>
    <w:p w:rsidR="009146C5" w:rsidRDefault="009146C5" w:rsidP="00F510B2">
      <w:pPr>
        <w:pStyle w:val="30"/>
      </w:pPr>
      <w:bookmarkStart w:id="46" w:name="_Toc16459567"/>
      <w:r>
        <w:rPr>
          <w:rFonts w:hint="eastAsia"/>
        </w:rPr>
        <w:lastRenderedPageBreak/>
        <w:t>处理表单</w:t>
      </w:r>
      <w:bookmarkEnd w:id="46"/>
    </w:p>
    <w:p w:rsidR="00C41BD6" w:rsidRDefault="00C41BD6" w:rsidP="001614B6">
      <w:pPr>
        <w:ind w:firstLine="480"/>
      </w:pPr>
      <w:r>
        <w:rPr>
          <w:rFonts w:hint="eastAsia"/>
        </w:rPr>
        <w:t>S</w:t>
      </w:r>
      <w:r>
        <w:t>pring</w:t>
      </w:r>
      <w:r>
        <w:rPr>
          <w:rFonts w:hint="eastAsia"/>
        </w:rPr>
        <w:t>可以自动处理表单和POJO之间的关系，只要表单的参数名称和java的实体名称</w:t>
      </w:r>
      <w:r w:rsidR="009A6138">
        <w:rPr>
          <w:rFonts w:hint="eastAsia"/>
        </w:rPr>
        <w:t>一致，Spring就能自动将</w:t>
      </w:r>
      <w:r w:rsidR="009A2C17">
        <w:rPr>
          <w:rFonts w:hint="eastAsia"/>
        </w:rPr>
        <w:t>表单参数设置到java实体中。</w:t>
      </w:r>
    </w:p>
    <w:p w:rsidR="00FC1D6F" w:rsidRDefault="00FC1D6F" w:rsidP="001614B6">
      <w:pPr>
        <w:ind w:firstLine="480"/>
      </w:pPr>
      <w:r>
        <w:rPr>
          <w:rFonts w:hint="eastAsia"/>
        </w:rPr>
        <w:t>如一个</w:t>
      </w:r>
      <w:r w:rsidR="00800F5A">
        <w:rPr>
          <w:rFonts w:hint="eastAsia"/>
        </w:rPr>
        <w:t>表单如下：</w:t>
      </w:r>
    </w:p>
    <w:p w:rsidR="00F87665" w:rsidRPr="00022E31" w:rsidRDefault="00F87665" w:rsidP="001614B6">
      <w:pPr>
        <w:ind w:firstLine="480"/>
      </w:pPr>
      <w:r w:rsidRPr="00022E31">
        <w:t>&lt;form action="create" method="POST"&gt;</w:t>
      </w:r>
    </w:p>
    <w:p w:rsidR="00F87665" w:rsidRPr="00022E31" w:rsidRDefault="00F87665" w:rsidP="001614B6">
      <w:pPr>
        <w:ind w:firstLine="480"/>
      </w:pPr>
      <w:r w:rsidRPr="00022E31">
        <w:t xml:space="preserve">   </w:t>
      </w:r>
      <w:r w:rsidR="00213239" w:rsidRPr="00022E31">
        <w:t xml:space="preserve">     </w:t>
      </w:r>
      <w:r w:rsidRPr="00022E31">
        <w:t>标题 &lt;input type="text" name="title"/&gt;&lt;br/&gt;&lt;br/&gt;</w:t>
      </w:r>
    </w:p>
    <w:p w:rsidR="00F87665" w:rsidRPr="00022E31" w:rsidRDefault="00F87665" w:rsidP="001614B6">
      <w:pPr>
        <w:ind w:firstLine="480"/>
      </w:pPr>
      <w:r w:rsidRPr="00022E31">
        <w:t xml:space="preserve">    </w:t>
      </w:r>
      <w:r w:rsidR="00213239" w:rsidRPr="00022E31">
        <w:t xml:space="preserve">    </w:t>
      </w:r>
      <w:r w:rsidRPr="00022E31">
        <w:t>内容 &lt;textarea rows="5" cols="20" name="describle"&gt;&lt;/textarea&gt;</w:t>
      </w:r>
    </w:p>
    <w:p w:rsidR="00F87665" w:rsidRPr="00022E31" w:rsidRDefault="00F87665" w:rsidP="001614B6">
      <w:pPr>
        <w:ind w:firstLine="480"/>
      </w:pPr>
      <w:r w:rsidRPr="00022E31">
        <w:t xml:space="preserve">         </w:t>
      </w:r>
      <w:r w:rsidR="00726A24" w:rsidRPr="00022E31">
        <w:t xml:space="preserve">    </w:t>
      </w:r>
      <w:r w:rsidRPr="00022E31">
        <w:t>&lt;input type="submit"&gt;</w:t>
      </w:r>
    </w:p>
    <w:p w:rsidR="00685C97" w:rsidRPr="00022E31" w:rsidRDefault="00F87665" w:rsidP="001614B6">
      <w:pPr>
        <w:pStyle w:val="21"/>
      </w:pPr>
      <w:r w:rsidRPr="00022E31">
        <w:t>&lt;/form&gt;</w:t>
      </w:r>
    </w:p>
    <w:p w:rsidR="00C864EA" w:rsidRDefault="00C864EA" w:rsidP="001614B6">
      <w:pPr>
        <w:pStyle w:val="21"/>
      </w:pPr>
      <w:r>
        <w:rPr>
          <w:rFonts w:hint="eastAsia"/>
        </w:rPr>
        <w:t>在Spring中</w:t>
      </w:r>
      <w:r w:rsidR="003D637F">
        <w:rPr>
          <w:rFonts w:hint="eastAsia"/>
        </w:rPr>
        <w:t>使用如下Controller方法就能实现</w:t>
      </w:r>
      <w:r w:rsidR="00A84D49">
        <w:rPr>
          <w:rFonts w:hint="eastAsia"/>
        </w:rPr>
        <w:t>参数</w:t>
      </w:r>
      <w:r w:rsidR="003D637F">
        <w:rPr>
          <w:rFonts w:hint="eastAsia"/>
        </w:rPr>
        <w:t>绑定</w:t>
      </w:r>
    </w:p>
    <w:p w:rsidR="00491E4C" w:rsidRPr="00022E31" w:rsidRDefault="00491E4C" w:rsidP="001614B6">
      <w:pPr>
        <w:ind w:firstLine="480"/>
      </w:pPr>
      <w:r w:rsidRPr="00022E31">
        <w:t xml:space="preserve">    @RequestMapping(method=RequestMethod.POST, value={"/create"})</w:t>
      </w:r>
    </w:p>
    <w:p w:rsidR="00491E4C" w:rsidRDefault="00491E4C" w:rsidP="001614B6">
      <w:pPr>
        <w:ind w:firstLine="480"/>
      </w:pPr>
      <w:r w:rsidRPr="00022E31">
        <w:t xml:space="preserve">    public String createForm(Question question) { </w:t>
      </w:r>
      <w:r w:rsidR="00F20AF5" w:rsidRPr="00022E31">
        <w:t>…</w:t>
      </w:r>
      <w:r w:rsidR="00392E68" w:rsidRPr="00022E31">
        <w:t xml:space="preserve"> </w:t>
      </w:r>
      <w:r w:rsidRPr="00022E31">
        <w:t>}</w:t>
      </w:r>
    </w:p>
    <w:p w:rsidR="0018452B" w:rsidRPr="00C41BD6" w:rsidRDefault="0018452B" w:rsidP="001614B6">
      <w:pPr>
        <w:ind w:firstLine="480"/>
      </w:pPr>
      <w:r>
        <w:rPr>
          <w:rFonts w:hint="eastAsia"/>
        </w:rPr>
        <w:t xml:space="preserve"> </w:t>
      </w:r>
      <w:r>
        <w:t xml:space="preserve">   </w:t>
      </w:r>
      <w:r>
        <w:rPr>
          <w:rFonts w:hint="eastAsia"/>
        </w:rPr>
        <w:t>其中Question</w:t>
      </w:r>
      <w:r w:rsidR="004937DB">
        <w:rPr>
          <w:rFonts w:hint="eastAsia"/>
        </w:rPr>
        <w:t>包含</w:t>
      </w:r>
      <w:r w:rsidR="00CF1B20">
        <w:rPr>
          <w:rFonts w:hint="eastAsia"/>
        </w:rPr>
        <w:t>title和describle</w:t>
      </w:r>
      <w:r w:rsidR="006133F3">
        <w:rPr>
          <w:rFonts w:hint="eastAsia"/>
        </w:rPr>
        <w:t>属性。</w:t>
      </w:r>
    </w:p>
    <w:p w:rsidR="00ED5D72" w:rsidRDefault="00ED5D72" w:rsidP="00F510B2">
      <w:pPr>
        <w:pStyle w:val="30"/>
      </w:pPr>
      <w:bookmarkStart w:id="47" w:name="_Toc16459568"/>
      <w:r>
        <w:rPr>
          <w:rFonts w:hint="eastAsia"/>
        </w:rPr>
        <w:t>表单验证</w:t>
      </w:r>
      <w:bookmarkEnd w:id="47"/>
    </w:p>
    <w:p w:rsidR="00BE3223" w:rsidRDefault="00426B39" w:rsidP="001614B6">
      <w:pPr>
        <w:ind w:firstLine="480"/>
      </w:pPr>
      <w:r>
        <w:rPr>
          <w:rFonts w:hint="eastAsia"/>
        </w:rPr>
        <w:t>Spring支持</w:t>
      </w:r>
      <w:r>
        <w:t>Java Validation</w:t>
      </w:r>
      <w:r w:rsidR="00401F33">
        <w:rPr>
          <w:rFonts w:hint="eastAsia"/>
        </w:rPr>
        <w:t xml:space="preserve"> </w:t>
      </w:r>
      <w:r>
        <w:t>API</w:t>
      </w:r>
      <w:r w:rsidR="00AC6963">
        <w:rPr>
          <w:rFonts w:hint="eastAsia"/>
        </w:rPr>
        <w:t>，</w:t>
      </w:r>
      <w:r w:rsidR="00EB2D0E">
        <w:rPr>
          <w:rFonts w:hint="eastAsia"/>
        </w:rPr>
        <w:t>只要</w:t>
      </w:r>
      <w:r w:rsidR="008C7111">
        <w:rPr>
          <w:rFonts w:hint="eastAsia"/>
        </w:rPr>
        <w:t>在</w:t>
      </w:r>
      <w:r w:rsidR="00EB2D0E">
        <w:rPr>
          <w:rFonts w:hint="eastAsia"/>
        </w:rPr>
        <w:t>类路径下包含</w:t>
      </w:r>
      <w:r w:rsidR="008C7111">
        <w:rPr>
          <w:rFonts w:hint="eastAsia"/>
        </w:rPr>
        <w:t>实现了java验证API的类即可</w:t>
      </w:r>
      <w:r w:rsidR="00E242AF">
        <w:rPr>
          <w:rFonts w:hint="eastAsia"/>
        </w:rPr>
        <w:t>（如Hibernate</w:t>
      </w:r>
      <w:r w:rsidR="00E242AF">
        <w:t xml:space="preserve"> </w:t>
      </w:r>
      <w:r w:rsidR="00E242AF">
        <w:rPr>
          <w:rFonts w:hint="eastAsia"/>
        </w:rPr>
        <w:t>Vali</w:t>
      </w:r>
      <w:r w:rsidR="001D20FD">
        <w:rPr>
          <w:rFonts w:hint="eastAsia"/>
        </w:rPr>
        <w:t>dator</w:t>
      </w:r>
      <w:r w:rsidR="00E242AF">
        <w:rPr>
          <w:rFonts w:hint="eastAsia"/>
        </w:rPr>
        <w:t>）</w:t>
      </w:r>
      <w:r w:rsidR="00125132">
        <w:rPr>
          <w:rFonts w:hint="eastAsia"/>
        </w:rPr>
        <w:t>。</w:t>
      </w:r>
      <w:r w:rsidR="002714A9">
        <w:rPr>
          <w:rFonts w:hint="eastAsia"/>
        </w:rPr>
        <w:t>java</w:t>
      </w:r>
      <w:r w:rsidR="002E10DA">
        <w:rPr>
          <w:rFonts w:hint="eastAsia"/>
        </w:rPr>
        <w:t>校验API</w:t>
      </w:r>
      <w:r w:rsidR="00967FE5">
        <w:rPr>
          <w:rFonts w:hint="eastAsia"/>
        </w:rPr>
        <w:t>包含多个注解，可以用于属性以限制属性的值</w:t>
      </w:r>
      <w:r w:rsidR="005A494C">
        <w:rPr>
          <w:rFonts w:hint="eastAsia"/>
        </w:rPr>
        <w:t>，这里不一一列举。</w:t>
      </w:r>
    </w:p>
    <w:p w:rsidR="00E92A57" w:rsidRPr="00832086" w:rsidRDefault="00E92A57" w:rsidP="001614B6">
      <w:pPr>
        <w:ind w:firstLine="480"/>
      </w:pPr>
      <w:r>
        <w:rPr>
          <w:rFonts w:hint="eastAsia"/>
        </w:rPr>
        <w:t>在Contr</w:t>
      </w:r>
      <w:r w:rsidR="007C31CE">
        <w:rPr>
          <w:rFonts w:hint="eastAsia"/>
        </w:rPr>
        <w:t>oller</w:t>
      </w:r>
      <w:r w:rsidR="00081059">
        <w:rPr>
          <w:rFonts w:hint="eastAsia"/>
        </w:rPr>
        <w:t>的方法中</w:t>
      </w:r>
      <w:r w:rsidR="00822473">
        <w:rPr>
          <w:rFonts w:hint="eastAsia"/>
        </w:rPr>
        <w:t>可以使用Error类型的参数来</w:t>
      </w:r>
      <w:r w:rsidR="009E5B98">
        <w:rPr>
          <w:rFonts w:hint="eastAsia"/>
        </w:rPr>
        <w:t>接受校验结果。</w:t>
      </w:r>
    </w:p>
    <w:p w:rsidR="00282617" w:rsidRDefault="00FF0440" w:rsidP="00CD113B">
      <w:pPr>
        <w:pStyle w:val="10"/>
      </w:pPr>
      <w:bookmarkStart w:id="48" w:name="_Toc16459569"/>
      <w:r>
        <w:rPr>
          <w:rFonts w:hint="eastAsia"/>
        </w:rPr>
        <w:lastRenderedPageBreak/>
        <w:t>视图</w:t>
      </w:r>
      <w:bookmarkEnd w:id="48"/>
    </w:p>
    <w:p w:rsidR="0002018D" w:rsidRDefault="0002018D" w:rsidP="00CD113B">
      <w:pPr>
        <w:pStyle w:val="20"/>
      </w:pPr>
      <w:bookmarkStart w:id="49" w:name="_Toc16459570"/>
      <w:r>
        <w:rPr>
          <w:rFonts w:hint="eastAsia"/>
        </w:rPr>
        <w:t>视图解析</w:t>
      </w:r>
      <w:bookmarkEnd w:id="49"/>
    </w:p>
    <w:p w:rsidR="00297FE9" w:rsidRDefault="00736660" w:rsidP="001614B6">
      <w:pPr>
        <w:ind w:firstLine="480"/>
      </w:pPr>
      <w:r>
        <w:rPr>
          <w:rFonts w:hint="eastAsia"/>
        </w:rPr>
        <w:t>Spring</w:t>
      </w:r>
      <w:r w:rsidR="003B3F25">
        <w:rPr>
          <w:rFonts w:hint="eastAsia"/>
        </w:rPr>
        <w:t>视图解析接受</w:t>
      </w:r>
      <w:r w:rsidR="004267EE">
        <w:rPr>
          <w:rFonts w:hint="eastAsia"/>
        </w:rPr>
        <w:t>来自控制器的逻辑视图名称和模型</w:t>
      </w:r>
      <w:r w:rsidR="008B237E">
        <w:rPr>
          <w:rFonts w:hint="eastAsia"/>
        </w:rPr>
        <w:t>，将其渲染输出</w:t>
      </w:r>
      <w:r w:rsidR="00F571B5">
        <w:rPr>
          <w:rFonts w:hint="eastAsia"/>
        </w:rPr>
        <w:t>到响应报文</w:t>
      </w:r>
      <w:r w:rsidR="00F15FC6">
        <w:rPr>
          <w:rFonts w:hint="eastAsia"/>
        </w:rPr>
        <w:t>中</w:t>
      </w:r>
      <w:r w:rsidR="00394518">
        <w:rPr>
          <w:rFonts w:hint="eastAsia"/>
        </w:rPr>
        <w:t>。</w:t>
      </w:r>
      <w:r w:rsidR="00BB0A3D">
        <w:rPr>
          <w:rFonts w:hint="eastAsia"/>
        </w:rPr>
        <w:t>Spring定义了</w:t>
      </w:r>
      <w:r w:rsidR="00DB3B87">
        <w:rPr>
          <w:rFonts w:hint="eastAsia"/>
        </w:rPr>
        <w:t>ViewResolver</w:t>
      </w:r>
      <w:r w:rsidR="00EE6223">
        <w:rPr>
          <w:rFonts w:hint="eastAsia"/>
        </w:rPr>
        <w:t>接口</w:t>
      </w:r>
      <w:r w:rsidR="00585282">
        <w:rPr>
          <w:rFonts w:hint="eastAsia"/>
        </w:rPr>
        <w:t>来抽象视图解析工作</w:t>
      </w:r>
      <w:r w:rsidR="00DD73CE">
        <w:rPr>
          <w:rFonts w:hint="eastAsia"/>
        </w:rPr>
        <w:t>，大致如下</w:t>
      </w:r>
      <w:r w:rsidR="00E26FC7">
        <w:rPr>
          <w:rFonts w:hint="eastAsia"/>
        </w:rPr>
        <w:t>：</w:t>
      </w:r>
    </w:p>
    <w:p w:rsidR="000C6ABC" w:rsidRPr="00022E31" w:rsidRDefault="000C6ABC" w:rsidP="001614B6">
      <w:pPr>
        <w:ind w:firstLine="480"/>
      </w:pPr>
      <w:r w:rsidRPr="00022E31">
        <w:t>public interface ViewResolver {</w:t>
      </w:r>
    </w:p>
    <w:p w:rsidR="000C6ABC" w:rsidRPr="00022E31" w:rsidRDefault="000C6ABC" w:rsidP="001614B6">
      <w:pPr>
        <w:ind w:firstLine="480"/>
      </w:pPr>
      <w:r w:rsidRPr="00022E31">
        <w:tab/>
      </w:r>
      <w:r w:rsidR="00401E59" w:rsidRPr="00022E31">
        <w:t xml:space="preserve">    </w:t>
      </w:r>
      <w:r w:rsidRPr="00022E31">
        <w:t>View resolveViewName(String viewName, Locale locale) throws Exception;</w:t>
      </w:r>
    </w:p>
    <w:p w:rsidR="000C6ABC" w:rsidRDefault="000C6ABC" w:rsidP="001614B6">
      <w:pPr>
        <w:ind w:firstLine="480"/>
      </w:pPr>
      <w:r w:rsidRPr="00022E31">
        <w:t>}</w:t>
      </w:r>
    </w:p>
    <w:p w:rsidR="008D5C29" w:rsidRDefault="00A01331" w:rsidP="001614B6">
      <w:pPr>
        <w:ind w:firstLine="480"/>
      </w:pPr>
      <w:r>
        <w:tab/>
      </w:r>
      <w:r w:rsidR="00034B4F">
        <w:rPr>
          <w:rFonts w:hint="eastAsia"/>
        </w:rPr>
        <w:t>视图解析器返回View对象，View接口定义如下：</w:t>
      </w:r>
    </w:p>
    <w:p w:rsidR="00142A0E" w:rsidRPr="00022E31" w:rsidRDefault="00142A0E" w:rsidP="001614B6">
      <w:pPr>
        <w:ind w:firstLine="480"/>
      </w:pPr>
      <w:r w:rsidRPr="00022E31">
        <w:t>public interface View {</w:t>
      </w:r>
    </w:p>
    <w:p w:rsidR="00CB5171" w:rsidRPr="00022E31" w:rsidRDefault="00142A0E" w:rsidP="001614B6">
      <w:pPr>
        <w:ind w:firstLine="480"/>
      </w:pPr>
      <w:r w:rsidRPr="00022E31">
        <w:tab/>
        <w:t xml:space="preserve">void render(Map&lt;String, ?&gt; model, </w:t>
      </w:r>
    </w:p>
    <w:p w:rsidR="00CB5171" w:rsidRPr="00022E31" w:rsidRDefault="00142A0E" w:rsidP="001614B6">
      <w:pPr>
        <w:ind w:firstLine="480"/>
      </w:pPr>
      <w:r w:rsidRPr="00022E31">
        <w:t>HttpServletRequest request,</w:t>
      </w:r>
    </w:p>
    <w:p w:rsidR="00142A0E" w:rsidRPr="00022E31" w:rsidRDefault="00142A0E" w:rsidP="001614B6">
      <w:pPr>
        <w:ind w:firstLine="480"/>
      </w:pPr>
      <w:r w:rsidRPr="00022E31">
        <w:t>HttpServletResponse response) throws Exception;</w:t>
      </w:r>
    </w:p>
    <w:p w:rsidR="00142A0E" w:rsidRDefault="00142A0E" w:rsidP="001614B6">
      <w:pPr>
        <w:ind w:firstLine="480"/>
      </w:pPr>
      <w:r w:rsidRPr="00022E31">
        <w:t>}</w:t>
      </w:r>
    </w:p>
    <w:p w:rsidR="007B1245" w:rsidRPr="00297FE9" w:rsidRDefault="002F09AC" w:rsidP="001614B6">
      <w:pPr>
        <w:ind w:firstLine="480"/>
      </w:pPr>
      <w:r>
        <w:rPr>
          <w:rFonts w:hint="eastAsia"/>
        </w:rPr>
        <w:t>总结而言</w:t>
      </w:r>
      <w:r w:rsidR="00826532">
        <w:rPr>
          <w:rFonts w:hint="eastAsia"/>
        </w:rPr>
        <w:t>视图解析器</w:t>
      </w:r>
      <w:r w:rsidR="00034088">
        <w:rPr>
          <w:rFonts w:hint="eastAsia"/>
        </w:rPr>
        <w:t>负责</w:t>
      </w:r>
      <w:r w:rsidR="00657A22">
        <w:rPr>
          <w:rFonts w:hint="eastAsia"/>
        </w:rPr>
        <w:t>根据逻辑名称</w:t>
      </w:r>
      <w:r w:rsidR="00E53A2C">
        <w:rPr>
          <w:rFonts w:hint="eastAsia"/>
        </w:rPr>
        <w:t>将模型传递到</w:t>
      </w:r>
      <w:r w:rsidR="00307FC4">
        <w:rPr>
          <w:rFonts w:hint="eastAsia"/>
        </w:rPr>
        <w:t>指定</w:t>
      </w:r>
      <w:r w:rsidR="00E53A2C">
        <w:rPr>
          <w:rFonts w:hint="eastAsia"/>
        </w:rPr>
        <w:t>视图对象</w:t>
      </w:r>
      <w:r w:rsidR="00464F16">
        <w:rPr>
          <w:rFonts w:hint="eastAsia"/>
        </w:rPr>
        <w:t>，视图对象将</w:t>
      </w:r>
      <w:r w:rsidR="00EF3E29">
        <w:rPr>
          <w:rFonts w:hint="eastAsia"/>
        </w:rPr>
        <w:t>模型</w:t>
      </w:r>
      <w:r w:rsidR="00CC78C0">
        <w:rPr>
          <w:rFonts w:hint="eastAsia"/>
        </w:rPr>
        <w:t>渲染为</w:t>
      </w:r>
      <w:r w:rsidR="00805E39">
        <w:rPr>
          <w:rFonts w:hint="eastAsia"/>
        </w:rPr>
        <w:t>页面</w:t>
      </w:r>
      <w:r w:rsidR="00EE2A3E">
        <w:rPr>
          <w:rFonts w:hint="eastAsia"/>
        </w:rPr>
        <w:t>输出到</w:t>
      </w:r>
      <w:r w:rsidR="007A6EB1">
        <w:rPr>
          <w:rFonts w:hint="eastAsia"/>
        </w:rPr>
        <w:t>响应报文</w:t>
      </w:r>
      <w:r w:rsidR="00E950E2">
        <w:rPr>
          <w:rFonts w:hint="eastAsia"/>
        </w:rPr>
        <w:t>。</w:t>
      </w:r>
      <w:r w:rsidR="00AA606C">
        <w:rPr>
          <w:rFonts w:hint="eastAsia"/>
        </w:rPr>
        <w:t>Spring内置的视图解析器和视图实现已经</w:t>
      </w:r>
      <w:r w:rsidR="001E79DB">
        <w:rPr>
          <w:rFonts w:hint="eastAsia"/>
        </w:rPr>
        <w:t>可以</w:t>
      </w:r>
      <w:r w:rsidR="00AA606C">
        <w:rPr>
          <w:rFonts w:hint="eastAsia"/>
        </w:rPr>
        <w:t>满足</w:t>
      </w:r>
      <w:r w:rsidR="001E79DB">
        <w:rPr>
          <w:rFonts w:hint="eastAsia"/>
        </w:rPr>
        <w:t>绝大部分的</w:t>
      </w:r>
      <w:r w:rsidR="000C5DF1">
        <w:rPr>
          <w:rFonts w:hint="eastAsia"/>
        </w:rPr>
        <w:t>需求</w:t>
      </w:r>
      <w:r w:rsidR="00D25614">
        <w:rPr>
          <w:rFonts w:hint="eastAsia"/>
        </w:rPr>
        <w:t>，一般而言不需要自己编写</w:t>
      </w:r>
      <w:r w:rsidR="00C660B5">
        <w:rPr>
          <w:rFonts w:hint="eastAsia"/>
        </w:rPr>
        <w:t>实现</w:t>
      </w:r>
      <w:r w:rsidR="005C6EBA">
        <w:rPr>
          <w:rFonts w:hint="eastAsia"/>
        </w:rPr>
        <w:t>。</w:t>
      </w:r>
      <w:r w:rsidR="00DB07B0">
        <w:rPr>
          <w:rFonts w:hint="eastAsia"/>
        </w:rPr>
        <w:t>大部分的视图解析器都对应Web应用</w:t>
      </w:r>
      <w:r w:rsidR="003D2B31">
        <w:rPr>
          <w:rFonts w:hint="eastAsia"/>
        </w:rPr>
        <w:t>中</w:t>
      </w:r>
      <w:r w:rsidR="00DB07B0">
        <w:rPr>
          <w:rFonts w:hint="eastAsia"/>
        </w:rPr>
        <w:t>特定的视图</w:t>
      </w:r>
      <w:r w:rsidR="002C7471">
        <w:rPr>
          <w:rFonts w:hint="eastAsia"/>
        </w:rPr>
        <w:t>技术</w:t>
      </w:r>
      <w:r w:rsidR="00D3113A">
        <w:rPr>
          <w:rFonts w:hint="eastAsia"/>
        </w:rPr>
        <w:t>。</w:t>
      </w:r>
    </w:p>
    <w:p w:rsidR="003E74AC" w:rsidRPr="003E74AC" w:rsidRDefault="00D67CE5" w:rsidP="00CD113B">
      <w:pPr>
        <w:pStyle w:val="20"/>
      </w:pPr>
      <w:bookmarkStart w:id="50" w:name="_Toc16459571"/>
      <w:r>
        <w:rPr>
          <w:rFonts w:hint="eastAsia"/>
        </w:rPr>
        <w:t>JSP</w:t>
      </w:r>
      <w:r w:rsidR="00A05EFD">
        <w:rPr>
          <w:rFonts w:hint="eastAsia"/>
        </w:rPr>
        <w:t>视图创建</w:t>
      </w:r>
      <w:bookmarkEnd w:id="50"/>
    </w:p>
    <w:p w:rsidR="003E74AC" w:rsidRDefault="00BC4622" w:rsidP="00F510B2">
      <w:pPr>
        <w:pStyle w:val="30"/>
      </w:pPr>
      <w:bookmarkStart w:id="51" w:name="_Toc16459572"/>
      <w:r>
        <w:rPr>
          <w:rFonts w:hint="eastAsia"/>
        </w:rPr>
        <w:t>配置JSP视图解析</w:t>
      </w:r>
      <w:bookmarkEnd w:id="51"/>
    </w:p>
    <w:p w:rsidR="00086E64" w:rsidRPr="00086E64" w:rsidRDefault="00AB0C5B" w:rsidP="001614B6">
      <w:pPr>
        <w:ind w:firstLine="480"/>
      </w:pPr>
      <w:r w:rsidRPr="00AB0C5B">
        <w:t>InternalResourceViewResolver</w:t>
      </w:r>
      <w:r w:rsidR="00525847">
        <w:rPr>
          <w:rFonts w:hint="eastAsia"/>
        </w:rPr>
        <w:t>的约定是在逻辑视图的前后添加前缀和</w:t>
      </w:r>
      <w:r w:rsidR="00F125BF">
        <w:rPr>
          <w:rFonts w:hint="eastAsia"/>
        </w:rPr>
        <w:t>后缀，这样</w:t>
      </w:r>
      <w:r w:rsidR="001B71EE">
        <w:rPr>
          <w:rFonts w:hint="eastAsia"/>
        </w:rPr>
        <w:t>就能够确定JSP文件在应用中的物理位置</w:t>
      </w:r>
      <w:r w:rsidR="00250CE1">
        <w:rPr>
          <w:rFonts w:hint="eastAsia"/>
        </w:rPr>
        <w:t>。</w:t>
      </w:r>
      <w:r w:rsidR="0039118D">
        <w:rPr>
          <w:rFonts w:hint="eastAsia"/>
        </w:rPr>
        <w:t>因此在配置</w:t>
      </w:r>
      <w:r w:rsidR="00C92DFA" w:rsidRPr="00AB0C5B">
        <w:t>InternalResourceViewResolver</w:t>
      </w:r>
      <w:r w:rsidR="00C92DFA">
        <w:rPr>
          <w:rFonts w:hint="eastAsia"/>
        </w:rPr>
        <w:t>时，需要同时配置其</w:t>
      </w:r>
      <w:r w:rsidR="00E47A49">
        <w:rPr>
          <w:rFonts w:hint="eastAsia"/>
        </w:rPr>
        <w:t>prefix和suffix属性</w:t>
      </w:r>
      <w:r w:rsidR="005C5951">
        <w:rPr>
          <w:rFonts w:hint="eastAsia"/>
        </w:rPr>
        <w:t>。</w:t>
      </w:r>
    </w:p>
    <w:p w:rsidR="00B6732A" w:rsidRPr="00B6732A" w:rsidRDefault="00452DC7" w:rsidP="00F510B2">
      <w:pPr>
        <w:pStyle w:val="30"/>
      </w:pPr>
      <w:bookmarkStart w:id="52" w:name="_Toc16459573"/>
      <w:r>
        <w:rPr>
          <w:rFonts w:hint="eastAsia"/>
        </w:rPr>
        <w:t>Spring</w:t>
      </w:r>
      <w:r>
        <w:t xml:space="preserve"> </w:t>
      </w:r>
      <w:r>
        <w:rPr>
          <w:rFonts w:hint="eastAsia"/>
        </w:rPr>
        <w:t>JSP</w:t>
      </w:r>
      <w:r w:rsidR="00B80FC7">
        <w:rPr>
          <w:rFonts w:hint="eastAsia"/>
        </w:rPr>
        <w:t>库</w:t>
      </w:r>
      <w:bookmarkEnd w:id="52"/>
    </w:p>
    <w:p w:rsidR="005C580F" w:rsidRDefault="005C580F" w:rsidP="001614B6">
      <w:pPr>
        <w:pStyle w:val="4"/>
        <w:ind w:firstLine="562"/>
      </w:pPr>
      <w:bookmarkStart w:id="53" w:name="_Toc16459574"/>
      <w:r>
        <w:rPr>
          <w:rFonts w:hint="eastAsia"/>
        </w:rPr>
        <w:t>表单绑定</w:t>
      </w:r>
      <w:r w:rsidR="009A0245">
        <w:rPr>
          <w:rFonts w:hint="eastAsia"/>
        </w:rPr>
        <w:t>模型</w:t>
      </w:r>
      <w:bookmarkEnd w:id="53"/>
    </w:p>
    <w:p w:rsidR="00D738D2" w:rsidRDefault="00D738D2" w:rsidP="001614B6">
      <w:pPr>
        <w:ind w:firstLine="480"/>
      </w:pPr>
      <w:r>
        <w:rPr>
          <w:rFonts w:hint="eastAsia"/>
        </w:rPr>
        <w:t>使用Spring表单库</w:t>
      </w:r>
      <w:r w:rsidR="00BB6D2A">
        <w:rPr>
          <w:rFonts w:hint="eastAsia"/>
        </w:rPr>
        <w:t>需要</w:t>
      </w:r>
      <w:r w:rsidR="00B12433">
        <w:rPr>
          <w:rFonts w:hint="eastAsia"/>
        </w:rPr>
        <w:t>声明</w:t>
      </w:r>
      <w:r w:rsidR="001C22D8">
        <w:rPr>
          <w:rFonts w:hint="eastAsia"/>
        </w:rPr>
        <w:t>：</w:t>
      </w:r>
    </w:p>
    <w:p w:rsidR="003C5286" w:rsidRDefault="003C5286" w:rsidP="001614B6">
      <w:pPr>
        <w:ind w:firstLine="480"/>
      </w:pPr>
      <w:r>
        <w:t>&lt;%@ taglib uri="</w:t>
      </w:r>
      <w:r w:rsidR="002D3CCE">
        <w:t>http://www</w:t>
      </w:r>
      <w:r w:rsidR="00F36D7E">
        <w:t>.</w:t>
      </w:r>
      <w:r w:rsidR="002D3CCE">
        <w:t>springframewor</w:t>
      </w:r>
      <w:r w:rsidR="00F36D7E">
        <w:t>k</w:t>
      </w:r>
      <w:r w:rsidR="002D3CCE">
        <w:t>.org/tags/form</w:t>
      </w:r>
      <w:r>
        <w:t>"</w:t>
      </w:r>
      <w:r w:rsidR="0038035A">
        <w:t xml:space="preserve"> prefix="sf"</w:t>
      </w:r>
      <w:r w:rsidR="00137AE5">
        <w:t xml:space="preserve"> %</w:t>
      </w:r>
      <w:r>
        <w:t>&gt;</w:t>
      </w:r>
    </w:p>
    <w:p w:rsidR="002A62AF" w:rsidRDefault="002942FE" w:rsidP="001614B6">
      <w:pPr>
        <w:ind w:firstLine="480"/>
      </w:pPr>
      <w:r>
        <w:rPr>
          <w:rFonts w:hint="eastAsia"/>
        </w:rPr>
        <w:t>标签</w:t>
      </w:r>
      <w:r w:rsidR="009C7188">
        <w:t>&lt;sf:form&gt;</w:t>
      </w:r>
      <w:r w:rsidR="00E83192">
        <w:rPr>
          <w:rFonts w:hint="eastAsia"/>
        </w:rPr>
        <w:t>对应html的form</w:t>
      </w:r>
      <w:r w:rsidR="00EF3DA6">
        <w:rPr>
          <w:rFonts w:hint="eastAsia"/>
        </w:rPr>
        <w:t>标签</w:t>
      </w:r>
      <w:r w:rsidR="00F958C0">
        <w:rPr>
          <w:rFonts w:hint="eastAsia"/>
        </w:rPr>
        <w:t>，</w:t>
      </w:r>
      <w:r w:rsidR="00913190">
        <w:rPr>
          <w:rFonts w:hint="eastAsia"/>
        </w:rPr>
        <w:t>s</w:t>
      </w:r>
      <w:r w:rsidR="00913190">
        <w:t>f:form</w:t>
      </w:r>
      <w:r w:rsidR="007E5DE5">
        <w:rPr>
          <w:rFonts w:hint="eastAsia"/>
        </w:rPr>
        <w:t>有一个</w:t>
      </w:r>
      <w:r w:rsidR="00B075C9">
        <w:rPr>
          <w:rFonts w:hint="eastAsia"/>
        </w:rPr>
        <w:t xml:space="preserve"> </w:t>
      </w:r>
      <w:r w:rsidR="007464C6">
        <w:rPr>
          <w:rFonts w:hint="eastAsia"/>
        </w:rPr>
        <w:t>command</w:t>
      </w:r>
      <w:r w:rsidR="007464C6">
        <w:t>Name</w:t>
      </w:r>
      <w:r w:rsidR="007464C6">
        <w:rPr>
          <w:rFonts w:hint="eastAsia"/>
        </w:rPr>
        <w:t>属性</w:t>
      </w:r>
      <w:r w:rsidR="007D0AFA">
        <w:rPr>
          <w:rFonts w:hint="eastAsia"/>
        </w:rPr>
        <w:t>，用来绑定表单和Model中的属性对象</w:t>
      </w:r>
      <w:r w:rsidR="005916CA">
        <w:rPr>
          <w:rFonts w:hint="eastAsia"/>
        </w:rPr>
        <w:t>。</w:t>
      </w:r>
      <w:r w:rsidR="00002E5D">
        <w:rPr>
          <w:rFonts w:hint="eastAsia"/>
        </w:rPr>
        <w:t>当某个</w:t>
      </w:r>
      <w:r w:rsidR="007A406C">
        <w:rPr>
          <w:rFonts w:hint="eastAsia"/>
        </w:rPr>
        <w:t>控制器方法向用户返回</w:t>
      </w:r>
      <w:r w:rsidR="0004562E">
        <w:rPr>
          <w:rFonts w:hint="eastAsia"/>
        </w:rPr>
        <w:t>表单视图的时候，需要在模型中放置一个</w:t>
      </w:r>
      <w:r w:rsidR="00DF4375">
        <w:rPr>
          <w:rFonts w:hint="eastAsia"/>
        </w:rPr>
        <w:t>用来和表单绑定的对象。</w:t>
      </w:r>
      <w:r w:rsidR="0062573D">
        <w:rPr>
          <w:rFonts w:hint="eastAsia"/>
        </w:rPr>
        <w:t>视图解析器会</w:t>
      </w:r>
      <w:r w:rsidR="0048598F">
        <w:rPr>
          <w:rFonts w:hint="eastAsia"/>
        </w:rPr>
        <w:t>结合</w:t>
      </w:r>
      <w:r w:rsidR="0062573D">
        <w:rPr>
          <w:rFonts w:hint="eastAsia"/>
        </w:rPr>
        <w:t>这个对象来渲染</w:t>
      </w:r>
      <w:r w:rsidR="00796649">
        <w:rPr>
          <w:rFonts w:hint="eastAsia"/>
        </w:rPr>
        <w:t>表单</w:t>
      </w:r>
      <w:r w:rsidR="00545793">
        <w:rPr>
          <w:rFonts w:hint="eastAsia"/>
        </w:rPr>
        <w:t>视图</w:t>
      </w:r>
      <w:r w:rsidR="00B05031">
        <w:rPr>
          <w:rFonts w:hint="eastAsia"/>
        </w:rPr>
        <w:t>，</w:t>
      </w:r>
      <w:r w:rsidR="000D7E64">
        <w:rPr>
          <w:rFonts w:hint="eastAsia"/>
        </w:rPr>
        <w:t>渲染后这个对象会被丢弃而渲染后的视图将会</w:t>
      </w:r>
      <w:r w:rsidR="004275AA">
        <w:rPr>
          <w:rFonts w:hint="eastAsia"/>
        </w:rPr>
        <w:t>被</w:t>
      </w:r>
      <w:r w:rsidR="00CF6B4D">
        <w:rPr>
          <w:rFonts w:hint="eastAsia"/>
        </w:rPr>
        <w:t>写入报文发送给客户端</w:t>
      </w:r>
      <w:r w:rsidR="00291481">
        <w:rPr>
          <w:rFonts w:hint="eastAsia"/>
        </w:rPr>
        <w:t>。</w:t>
      </w:r>
      <w:r w:rsidR="0030378F">
        <w:rPr>
          <w:rFonts w:hint="eastAsia"/>
        </w:rPr>
        <w:t>像</w:t>
      </w:r>
      <w:r w:rsidR="002A62AF">
        <w:t>&lt;sf:input&gt;&lt;sf:password&gt;&lt;sf:textarea&gt;</w:t>
      </w:r>
      <w:r w:rsidR="0030378F">
        <w:rPr>
          <w:rFonts w:hint="eastAsia"/>
        </w:rPr>
        <w:t>会被解析为</w:t>
      </w:r>
      <w:r w:rsidR="002A62AF">
        <w:rPr>
          <w:rFonts w:hint="eastAsia"/>
        </w:rPr>
        <w:t>对应html的文本、密码和文本</w:t>
      </w:r>
      <w:r w:rsidR="002A62AF">
        <w:rPr>
          <w:rFonts w:hint="eastAsia"/>
        </w:rPr>
        <w:lastRenderedPageBreak/>
        <w:t>区域标签。</w:t>
      </w:r>
      <w:r w:rsidR="00B34CAB">
        <w:rPr>
          <w:rFonts w:hint="eastAsia"/>
        </w:rPr>
        <w:t>表单是结合着实体对象渲染而来，</w:t>
      </w:r>
      <w:r w:rsidR="00640244">
        <w:rPr>
          <w:rFonts w:hint="eastAsia"/>
        </w:rPr>
        <w:t>当</w:t>
      </w:r>
      <w:r w:rsidR="00467EC1">
        <w:rPr>
          <w:rFonts w:hint="eastAsia"/>
        </w:rPr>
        <w:t>客户端填写相关内容后</w:t>
      </w:r>
      <w:r w:rsidR="001B2716">
        <w:rPr>
          <w:rFonts w:hint="eastAsia"/>
        </w:rPr>
        <w:t>，</w:t>
      </w:r>
      <w:r w:rsidR="00DF6536">
        <w:rPr>
          <w:rFonts w:hint="eastAsia"/>
        </w:rPr>
        <w:t>Spring</w:t>
      </w:r>
      <w:r w:rsidR="00270BD4">
        <w:rPr>
          <w:rFonts w:hint="eastAsia"/>
        </w:rPr>
        <w:t>负责</w:t>
      </w:r>
      <w:r w:rsidR="00476F8E">
        <w:rPr>
          <w:rFonts w:hint="eastAsia"/>
        </w:rPr>
        <w:t>将</w:t>
      </w:r>
      <w:r w:rsidR="007C677C">
        <w:rPr>
          <w:rFonts w:hint="eastAsia"/>
        </w:rPr>
        <w:t>表单参数</w:t>
      </w:r>
      <w:r w:rsidR="0043365C">
        <w:rPr>
          <w:rFonts w:hint="eastAsia"/>
        </w:rPr>
        <w:t>解析为实体对象的属性</w:t>
      </w:r>
      <w:r w:rsidR="00BA5B4A">
        <w:rPr>
          <w:rFonts w:hint="eastAsia"/>
        </w:rPr>
        <w:t>。</w:t>
      </w:r>
      <w:r w:rsidR="00864D92">
        <w:rPr>
          <w:rFonts w:hint="eastAsia"/>
        </w:rPr>
        <w:t>在渲染</w:t>
      </w:r>
      <w:r w:rsidR="00772F45">
        <w:rPr>
          <w:rFonts w:hint="eastAsia"/>
        </w:rPr>
        <w:t>视图</w:t>
      </w:r>
      <w:r w:rsidR="00973D75">
        <w:rPr>
          <w:rFonts w:hint="eastAsia"/>
        </w:rPr>
        <w:t>时</w:t>
      </w:r>
      <w:r w:rsidR="00194D61">
        <w:rPr>
          <w:rFonts w:hint="eastAsia"/>
        </w:rPr>
        <w:t>，结合</w:t>
      </w:r>
      <w:r w:rsidR="004333E5">
        <w:rPr>
          <w:rFonts w:hint="eastAsia"/>
        </w:rPr>
        <w:t>表单验证AP</w:t>
      </w:r>
      <w:r w:rsidR="00A7298F">
        <w:rPr>
          <w:rFonts w:hint="eastAsia"/>
        </w:rPr>
        <w:t>I</w:t>
      </w:r>
      <w:r w:rsidR="0019707E">
        <w:rPr>
          <w:rFonts w:hint="eastAsia"/>
        </w:rPr>
        <w:t>。Spring会</w:t>
      </w:r>
      <w:r w:rsidR="003D1744">
        <w:rPr>
          <w:rFonts w:hint="eastAsia"/>
        </w:rPr>
        <w:t>有选择的渲染</w:t>
      </w:r>
      <w:r w:rsidR="006B334C">
        <w:rPr>
          <w:rFonts w:hint="eastAsia"/>
        </w:rPr>
        <w:t>错误显示相关的标签</w:t>
      </w:r>
      <w:r w:rsidR="008851DF">
        <w:rPr>
          <w:rFonts w:hint="eastAsia"/>
        </w:rPr>
        <w:t>，如</w:t>
      </w:r>
      <w:r w:rsidR="00943F47">
        <w:rPr>
          <w:rFonts w:hint="eastAsia"/>
        </w:rPr>
        <w:t>在验证失败的时候</w:t>
      </w:r>
      <w:r w:rsidR="008851DF">
        <w:rPr>
          <w:rFonts w:hint="eastAsia"/>
        </w:rPr>
        <w:t>&lt;</w:t>
      </w:r>
      <w:r w:rsidR="008851DF">
        <w:t>sf:errors&gt;</w:t>
      </w:r>
      <w:r w:rsidR="002C1546">
        <w:rPr>
          <w:rFonts w:hint="eastAsia"/>
        </w:rPr>
        <w:t>会被渲染到最终html</w:t>
      </w:r>
      <w:r w:rsidR="007916C7">
        <w:rPr>
          <w:rFonts w:hint="eastAsia"/>
        </w:rPr>
        <w:t>和标签</w:t>
      </w:r>
      <w:r w:rsidR="00943F47">
        <w:rPr>
          <w:rFonts w:hint="eastAsia"/>
        </w:rPr>
        <w:t>的</w:t>
      </w:r>
      <w:r w:rsidR="00B71411">
        <w:rPr>
          <w:rFonts w:hint="eastAsia"/>
        </w:rPr>
        <w:t>class属性会被设置成sf标签的</w:t>
      </w:r>
      <w:r w:rsidR="007916C7">
        <w:rPr>
          <w:rFonts w:hint="eastAsia"/>
        </w:rPr>
        <w:t>c</w:t>
      </w:r>
      <w:r w:rsidR="007916C7">
        <w:t>ssErrorClass</w:t>
      </w:r>
      <w:r w:rsidR="00943F47">
        <w:rPr>
          <w:rFonts w:hint="eastAsia"/>
        </w:rPr>
        <w:t>属性</w:t>
      </w:r>
      <w:r w:rsidR="00651B2F">
        <w:rPr>
          <w:rFonts w:hint="eastAsia"/>
        </w:rPr>
        <w:t>。</w:t>
      </w:r>
    </w:p>
    <w:p w:rsidR="001B0B1A" w:rsidRDefault="00583E18" w:rsidP="001614B6">
      <w:pPr>
        <w:ind w:firstLine="480"/>
      </w:pPr>
      <w:r>
        <w:rPr>
          <w:rFonts w:hint="eastAsia"/>
        </w:rPr>
        <w:t>s</w:t>
      </w:r>
      <w:r>
        <w:t>f:error标签</w:t>
      </w:r>
      <w:r w:rsidR="00292C2C">
        <w:t>的path属性指定当哪一个属性校验失败时，需要渲染该标签</w:t>
      </w:r>
      <w:r w:rsidR="00A865B9">
        <w:t>。</w:t>
      </w:r>
      <w:r w:rsidR="0092255E">
        <w:t>如果path被设置为</w:t>
      </w:r>
      <w:r w:rsidR="0092255E">
        <w:rPr>
          <w:rFonts w:hint="eastAsia"/>
        </w:rPr>
        <w:t>*</w:t>
      </w:r>
      <w:r w:rsidR="0092255E">
        <w:t>则该标签会显示所有校验失败的属性的验证消息</w:t>
      </w:r>
      <w:r w:rsidR="00865907">
        <w:t>。</w:t>
      </w:r>
      <w:r w:rsidR="00671EC0">
        <w:t>属性验证消息可以自行定义</w:t>
      </w:r>
      <w:r w:rsidR="00495154">
        <w:t>，在</w:t>
      </w:r>
      <w:r w:rsidR="0056714A">
        <w:t>类路径的根目录下添加</w:t>
      </w:r>
      <w:r w:rsidR="00F7054F">
        <w:t>文件</w:t>
      </w:r>
      <w:r w:rsidR="00F7054F" w:rsidRPr="00F7054F">
        <w:t>ValidationMessages.properties</w:t>
      </w:r>
      <w:r w:rsidR="002A36CE">
        <w:t>，在需要校验的属性上</w:t>
      </w:r>
      <w:r w:rsidR="00E047DC">
        <w:t>使用</w:t>
      </w:r>
      <w:r w:rsidR="00DC5903">
        <w:t>注解的message</w:t>
      </w:r>
      <w:r w:rsidR="00121A69">
        <w:t>属性</w:t>
      </w:r>
      <w:r w:rsidR="0018327C">
        <w:t>，可以通过属性文件映射来定义该属性的验证消息</w:t>
      </w:r>
      <w:r w:rsidR="00232513">
        <w:t>。</w:t>
      </w:r>
      <w:r w:rsidR="00ED23E5">
        <w:t>如</w:t>
      </w:r>
      <w:r w:rsidR="00A035A6">
        <w:t>：</w:t>
      </w:r>
    </w:p>
    <w:p w:rsidR="00514372" w:rsidRPr="00043BD3" w:rsidRDefault="00514372" w:rsidP="001614B6">
      <w:pPr>
        <w:ind w:firstLine="480"/>
      </w:pPr>
      <w:r w:rsidRPr="00043BD3">
        <w:t xml:space="preserve">    @Size(min=4,message="{question.describle.size}")</w:t>
      </w:r>
    </w:p>
    <w:p w:rsidR="0012198C" w:rsidRDefault="00514372" w:rsidP="001614B6">
      <w:pPr>
        <w:ind w:firstLine="480"/>
      </w:pPr>
      <w:r w:rsidRPr="00043BD3">
        <w:t>String describle;</w:t>
      </w:r>
    </w:p>
    <w:p w:rsidR="009A0245" w:rsidRPr="009A0245" w:rsidRDefault="00173D45" w:rsidP="001614B6">
      <w:pPr>
        <w:ind w:firstLine="480"/>
      </w:pPr>
      <w:r>
        <w:t>当该属性验证失败时，</w:t>
      </w:r>
      <w:r w:rsidR="00732E8B">
        <w:t>Spring</w:t>
      </w:r>
      <w:r w:rsidR="00D86575">
        <w:t>会</w:t>
      </w:r>
      <w:r w:rsidR="00752554">
        <w:t>去属性文件中查找</w:t>
      </w:r>
      <w:r w:rsidR="003643E3">
        <w:t>question.describle.size对应的消息</w:t>
      </w:r>
      <w:r w:rsidR="00903D17">
        <w:t>，然后渲染到html页面中。</w:t>
      </w:r>
    </w:p>
    <w:p w:rsidR="001B1C69" w:rsidRDefault="001B1C69" w:rsidP="001614B6">
      <w:pPr>
        <w:pStyle w:val="4"/>
        <w:ind w:firstLine="562"/>
      </w:pPr>
      <w:bookmarkStart w:id="54" w:name="_Toc16459575"/>
      <w:r>
        <w:t>Spring</w:t>
      </w:r>
      <w:r>
        <w:t>通用标签库</w:t>
      </w:r>
      <w:bookmarkEnd w:id="54"/>
    </w:p>
    <w:p w:rsidR="00202EB9" w:rsidRDefault="00451FB4" w:rsidP="001614B6">
      <w:pPr>
        <w:ind w:firstLine="480"/>
      </w:pPr>
      <w:r>
        <w:t>使用通用标签库需要如下声明</w:t>
      </w:r>
    </w:p>
    <w:p w:rsidR="00297853" w:rsidRDefault="00202EB9" w:rsidP="001614B6">
      <w:pPr>
        <w:ind w:firstLine="480"/>
      </w:pPr>
      <w:r>
        <w:t>&lt;%@ taglib uri="http://www.springframework.org/tags</w:t>
      </w:r>
      <w:r w:rsidR="00BF749E">
        <w:t>"</w:t>
      </w:r>
      <w:r w:rsidR="002D0683">
        <w:t xml:space="preserve"> prefix="s"</w:t>
      </w:r>
      <w:r w:rsidR="001E2AFD">
        <w:t xml:space="preserve"> %&gt;</w:t>
      </w:r>
    </w:p>
    <w:p w:rsidR="00345F34" w:rsidRDefault="00D61C7C" w:rsidP="001614B6">
      <w:pPr>
        <w:ind w:firstLine="480"/>
      </w:pPr>
      <w:r>
        <w:rPr>
          <w:rFonts w:hint="eastAsia"/>
        </w:rPr>
        <w:t>简要介绍一些通用标签</w:t>
      </w:r>
      <w:r w:rsidR="009E44A7">
        <w:rPr>
          <w:rFonts w:hint="eastAsia"/>
        </w:rPr>
        <w:t>：</w:t>
      </w:r>
    </w:p>
    <w:p w:rsidR="00B23CEB" w:rsidRDefault="00330503" w:rsidP="001614B6">
      <w:pPr>
        <w:ind w:firstLine="480"/>
      </w:pPr>
      <w:r>
        <w:rPr>
          <w:rFonts w:hint="eastAsia"/>
        </w:rPr>
        <w:t>1</w:t>
      </w:r>
      <w:r>
        <w:t xml:space="preserve">. </w:t>
      </w:r>
      <w:r w:rsidR="000A32BE">
        <w:t>&lt;s:message&gt;</w:t>
      </w:r>
    </w:p>
    <w:p w:rsidR="0084113E" w:rsidRDefault="009F437C" w:rsidP="001614B6">
      <w:pPr>
        <w:pStyle w:val="22"/>
      </w:pPr>
      <w:r>
        <w:rPr>
          <w:rFonts w:hint="eastAsia"/>
        </w:rPr>
        <w:t>用以</w:t>
      </w:r>
      <w:r w:rsidR="00A46E16">
        <w:rPr>
          <w:rFonts w:hint="eastAsia"/>
        </w:rPr>
        <w:t>提供</w:t>
      </w:r>
      <w:r w:rsidR="00A6730A">
        <w:rPr>
          <w:rFonts w:hint="eastAsia"/>
        </w:rPr>
        <w:t>消息支持</w:t>
      </w:r>
      <w:r w:rsidR="001B280A">
        <w:rPr>
          <w:rFonts w:hint="eastAsia"/>
        </w:rPr>
        <w:t>，</w:t>
      </w:r>
      <w:r w:rsidR="009E4F12">
        <w:rPr>
          <w:rFonts w:hint="eastAsia"/>
        </w:rPr>
        <w:t>例如在国际化环境中，需要在不同环境下显示不同的文本</w:t>
      </w:r>
      <w:r w:rsidR="005B07D5">
        <w:rPr>
          <w:rFonts w:hint="eastAsia"/>
        </w:rPr>
        <w:t>就可以使用</w:t>
      </w:r>
      <w:r w:rsidR="000C2298">
        <w:t>&lt;s:message</w:t>
      </w:r>
      <w:r w:rsidR="008462C0">
        <w:t xml:space="preserve"> code="</w:t>
      </w:r>
      <w:r w:rsidR="00886A0B">
        <w:rPr>
          <w:rFonts w:hint="eastAsia"/>
        </w:rPr>
        <w:t>prop</w:t>
      </w:r>
      <w:r w:rsidR="00886A0B">
        <w:t>.name</w:t>
      </w:r>
      <w:r w:rsidR="008462C0">
        <w:t>"</w:t>
      </w:r>
      <w:r w:rsidR="000C2298">
        <w:t>&gt;</w:t>
      </w:r>
      <w:r w:rsidR="00106DB6">
        <w:rPr>
          <w:rFonts w:hint="eastAsia"/>
        </w:rPr>
        <w:t>嵌入消息</w:t>
      </w:r>
      <w:r w:rsidR="00E14A2E">
        <w:rPr>
          <w:rFonts w:hint="eastAsia"/>
        </w:rPr>
        <w:t>。</w:t>
      </w:r>
      <w:r w:rsidR="00760511">
        <w:rPr>
          <w:rFonts w:hint="eastAsia"/>
        </w:rPr>
        <w:t>Spring</w:t>
      </w:r>
      <w:r w:rsidR="00C3172E">
        <w:rPr>
          <w:rFonts w:hint="eastAsia"/>
        </w:rPr>
        <w:t>在渲染文本时</w:t>
      </w:r>
      <w:r w:rsidR="00760511">
        <w:rPr>
          <w:rFonts w:hint="eastAsia"/>
        </w:rPr>
        <w:t>会使用</w:t>
      </w:r>
      <w:r w:rsidR="00BD53B1">
        <w:rPr>
          <w:rFonts w:hint="eastAsia"/>
        </w:rPr>
        <w:t>Message</w:t>
      </w:r>
      <w:r w:rsidR="00BD53B1">
        <w:t>Source</w:t>
      </w:r>
      <w:r w:rsidR="00BD53B1">
        <w:rPr>
          <w:rFonts w:hint="eastAsia"/>
        </w:rPr>
        <w:t>来</w:t>
      </w:r>
      <w:r w:rsidR="001C29BE">
        <w:rPr>
          <w:rFonts w:hint="eastAsia"/>
        </w:rPr>
        <w:t>获取</w:t>
      </w:r>
      <w:r w:rsidR="00C3172E">
        <w:rPr>
          <w:rFonts w:hint="eastAsia"/>
        </w:rPr>
        <w:t>pr</w:t>
      </w:r>
      <w:r w:rsidR="00F1323C">
        <w:rPr>
          <w:rFonts w:hint="eastAsia"/>
        </w:rPr>
        <w:t>op</w:t>
      </w:r>
      <w:r w:rsidR="00F1323C">
        <w:t>.name</w:t>
      </w:r>
      <w:r w:rsidR="00F1323C">
        <w:rPr>
          <w:rFonts w:hint="eastAsia"/>
        </w:rPr>
        <w:t>对应的消息</w:t>
      </w:r>
      <w:r w:rsidR="007E174D">
        <w:rPr>
          <w:rFonts w:hint="eastAsia"/>
        </w:rPr>
        <w:t>。</w:t>
      </w:r>
      <w:r w:rsidR="00F95912">
        <w:rPr>
          <w:rFonts w:hint="eastAsia"/>
        </w:rPr>
        <w:t>MessageSource主要包含两个实现，</w:t>
      </w:r>
      <w:r w:rsidR="00992C10">
        <w:rPr>
          <w:rFonts w:hint="eastAsia"/>
        </w:rPr>
        <w:t>ReloadableResourceBundleMessageSource</w:t>
      </w:r>
      <w:r w:rsidR="008A26FD">
        <w:rPr>
          <w:rFonts w:hint="eastAsia"/>
        </w:rPr>
        <w:t>与ResourceBundleMessageSource</w:t>
      </w:r>
      <w:r w:rsidR="00E70158">
        <w:rPr>
          <w:rFonts w:hint="eastAsia"/>
        </w:rPr>
        <w:t>，</w:t>
      </w:r>
      <w:r w:rsidR="00DA5D62">
        <w:rPr>
          <w:rFonts w:hint="eastAsia"/>
        </w:rPr>
        <w:t>二者</w:t>
      </w:r>
      <w:r w:rsidR="00E70158">
        <w:rPr>
          <w:rFonts w:hint="eastAsia"/>
        </w:rPr>
        <w:t>的工作方式有区别</w:t>
      </w:r>
      <w:r w:rsidR="00B87A1E">
        <w:rPr>
          <w:rFonts w:hint="eastAsia"/>
        </w:rPr>
        <w:t>，</w:t>
      </w:r>
      <w:r w:rsidR="00992C10">
        <w:rPr>
          <w:rFonts w:hint="eastAsia"/>
        </w:rPr>
        <w:t>ReloadableResourceBundleMessageSource</w:t>
      </w:r>
      <w:r w:rsidR="003B6ED4">
        <w:rPr>
          <w:rFonts w:hint="eastAsia"/>
        </w:rPr>
        <w:t>能够重新读取属性文件而不重启应用</w:t>
      </w:r>
      <w:r w:rsidR="00766D3D">
        <w:rPr>
          <w:rFonts w:hint="eastAsia"/>
        </w:rPr>
        <w:t>。</w:t>
      </w:r>
      <w:r w:rsidR="00D64B98">
        <w:rPr>
          <w:rFonts w:hint="eastAsia"/>
        </w:rPr>
        <w:t>同时在配置baseName时，</w:t>
      </w:r>
      <w:r w:rsidR="00BB2703">
        <w:rPr>
          <w:rFonts w:hint="eastAsia"/>
        </w:rPr>
        <w:t>ReloadableResourceBundleMessageSource</w:t>
      </w:r>
      <w:r w:rsidR="00FF6BD3">
        <w:rPr>
          <w:rFonts w:hint="eastAsia"/>
        </w:rPr>
        <w:t>可以</w:t>
      </w:r>
      <w:r w:rsidR="001946F2">
        <w:rPr>
          <w:rFonts w:hint="eastAsia"/>
        </w:rPr>
        <w:t>配置应用外的目录</w:t>
      </w:r>
      <w:r w:rsidR="00B56AAE">
        <w:rPr>
          <w:rFonts w:hint="eastAsia"/>
        </w:rPr>
        <w:t>（用f</w:t>
      </w:r>
      <w:r w:rsidR="00B56AAE">
        <w:t>ile</w:t>
      </w:r>
      <w:r w:rsidR="00B56AAE">
        <w:rPr>
          <w:rFonts w:hint="eastAsia"/>
        </w:rPr>
        <w:t>前缀指定）</w:t>
      </w:r>
      <w:r w:rsidR="009A23E0">
        <w:rPr>
          <w:rFonts w:hint="eastAsia"/>
        </w:rPr>
        <w:t>，也可以配置类路径下（用c</w:t>
      </w:r>
      <w:r w:rsidR="009A23E0">
        <w:t>lass</w:t>
      </w:r>
      <w:r w:rsidR="009A23E0">
        <w:rPr>
          <w:rFonts w:hint="eastAsia"/>
        </w:rPr>
        <w:t>path前缀指定）</w:t>
      </w:r>
      <w:r w:rsidR="00247E15">
        <w:rPr>
          <w:rFonts w:hint="eastAsia"/>
        </w:rPr>
        <w:t>。创建不同后缀的属性文件</w:t>
      </w:r>
      <w:r w:rsidR="00F26DF1">
        <w:rPr>
          <w:rFonts w:hint="eastAsia"/>
        </w:rPr>
        <w:t>，这样在不同的语言环境，</w:t>
      </w:r>
      <w:r w:rsidR="00D55319">
        <w:rPr>
          <w:rFonts w:hint="eastAsia"/>
        </w:rPr>
        <w:t>MessageSource会使用不同的属性文件来</w:t>
      </w:r>
      <w:r w:rsidR="005A2059">
        <w:rPr>
          <w:rFonts w:hint="eastAsia"/>
        </w:rPr>
        <w:t>获取文本。</w:t>
      </w:r>
    </w:p>
    <w:p w:rsidR="006812FA" w:rsidRDefault="006812FA" w:rsidP="001614B6">
      <w:pPr>
        <w:pStyle w:val="22"/>
      </w:pPr>
      <w:r>
        <w:rPr>
          <w:rFonts w:hint="eastAsia"/>
        </w:rPr>
        <w:t>2.</w:t>
      </w:r>
      <w:r w:rsidR="00335404">
        <w:rPr>
          <w:rFonts w:hint="eastAsia"/>
        </w:rPr>
        <w:t>创建URL</w:t>
      </w:r>
    </w:p>
    <w:p w:rsidR="006A7A29" w:rsidRDefault="008E7752" w:rsidP="001614B6">
      <w:pPr>
        <w:pStyle w:val="22"/>
      </w:pPr>
      <w:r>
        <w:rPr>
          <w:rFonts w:hint="eastAsia"/>
        </w:rPr>
        <w:t>&lt;</w:t>
      </w:r>
      <w:r>
        <w:t xml:space="preserve">s:url </w:t>
      </w:r>
      <w:r>
        <w:rPr>
          <w:rFonts w:hint="eastAsia"/>
        </w:rPr>
        <w:t>value</w:t>
      </w:r>
      <w:r>
        <w:t>=""&gt;</w:t>
      </w:r>
      <w:r w:rsidR="00FF0794">
        <w:rPr>
          <w:rFonts w:hint="eastAsia"/>
        </w:rPr>
        <w:t>用于创建</w:t>
      </w:r>
      <w:r w:rsidR="003F2944">
        <w:rPr>
          <w:rFonts w:hint="eastAsia"/>
        </w:rPr>
        <w:t>url</w:t>
      </w:r>
      <w:r w:rsidR="00872ECE">
        <w:rPr>
          <w:rFonts w:hint="eastAsia"/>
        </w:rPr>
        <w:t>，</w:t>
      </w:r>
      <w:r w:rsidR="007751E9">
        <w:rPr>
          <w:rFonts w:hint="eastAsia"/>
        </w:rPr>
        <w:t>如</w:t>
      </w:r>
      <w:r w:rsidR="006A7A29">
        <w:rPr>
          <w:rFonts w:hint="eastAsia"/>
        </w:rPr>
        <w:t>：</w:t>
      </w:r>
    </w:p>
    <w:p w:rsidR="00C84B5E" w:rsidRDefault="007751E9" w:rsidP="001614B6">
      <w:pPr>
        <w:pStyle w:val="22"/>
      </w:pPr>
      <w:r w:rsidRPr="003D7202">
        <w:t>&lt;a href="&lt;s:url value="/question/123"/&gt;"&gt;123&lt;/a&gt;</w:t>
      </w:r>
    </w:p>
    <w:p w:rsidR="00AF3D5D" w:rsidRDefault="00AF3D5D" w:rsidP="001614B6">
      <w:pPr>
        <w:pStyle w:val="22"/>
      </w:pPr>
      <w:r>
        <w:rPr>
          <w:rFonts w:hint="eastAsia"/>
        </w:rPr>
        <w:t>会被渲染</w:t>
      </w:r>
      <w:r w:rsidR="00B0084D">
        <w:rPr>
          <w:rFonts w:hint="eastAsia"/>
        </w:rPr>
        <w:t>为</w:t>
      </w:r>
    </w:p>
    <w:p w:rsidR="006812FA" w:rsidRDefault="0073391A" w:rsidP="001614B6">
      <w:pPr>
        <w:pStyle w:val="22"/>
      </w:pPr>
      <w:r>
        <w:tab/>
      </w:r>
      <w:r w:rsidR="000773E7" w:rsidRPr="000773E7">
        <w:t>&lt;a href="/RaysSpring/question/123"&gt;123&lt;/a&gt;</w:t>
      </w:r>
    </w:p>
    <w:p w:rsidR="002F469D" w:rsidRDefault="004E29C5" w:rsidP="001614B6">
      <w:pPr>
        <w:pStyle w:val="22"/>
      </w:pPr>
      <w:r>
        <w:rPr>
          <w:rFonts w:hint="eastAsia"/>
        </w:rPr>
        <w:t>S</w:t>
      </w:r>
      <w:r>
        <w:t>p</w:t>
      </w:r>
      <w:r>
        <w:rPr>
          <w:rFonts w:hint="eastAsia"/>
        </w:rPr>
        <w:t>ring标签处理</w:t>
      </w:r>
      <w:r w:rsidR="00DD4041">
        <w:rPr>
          <w:rFonts w:hint="eastAsia"/>
        </w:rPr>
        <w:t>会自动的添加</w:t>
      </w:r>
      <w:r w:rsidR="00F47C17">
        <w:rPr>
          <w:rFonts w:hint="eastAsia"/>
        </w:rPr>
        <w:t>上Servlet上下文</w:t>
      </w:r>
      <w:r w:rsidR="00137ABB">
        <w:rPr>
          <w:rFonts w:hint="eastAsia"/>
        </w:rPr>
        <w:t>到Url</w:t>
      </w:r>
      <w:r w:rsidR="009D6D53">
        <w:rPr>
          <w:rFonts w:hint="eastAsia"/>
        </w:rPr>
        <w:t>中</w:t>
      </w:r>
      <w:r w:rsidR="00790BEB">
        <w:rPr>
          <w:rFonts w:hint="eastAsia"/>
        </w:rPr>
        <w:t>。</w:t>
      </w:r>
      <w:r w:rsidR="004A5FB6">
        <w:rPr>
          <w:rFonts w:hint="eastAsia"/>
        </w:rPr>
        <w:t>使用&lt;</w:t>
      </w:r>
      <w:r w:rsidR="004A5FB6">
        <w:t>s:param</w:t>
      </w:r>
      <w:r w:rsidR="006049F3">
        <w:t>&gt;</w:t>
      </w:r>
      <w:r w:rsidR="004A5FB6">
        <w:rPr>
          <w:rFonts w:hint="eastAsia"/>
        </w:rPr>
        <w:t>可以为生成url添加参数</w:t>
      </w:r>
      <w:r w:rsidR="00DD5368">
        <w:rPr>
          <w:rFonts w:hint="eastAsia"/>
        </w:rPr>
        <w:t>，同时支持</w:t>
      </w:r>
      <w:r w:rsidR="0045577C">
        <w:rPr>
          <w:rFonts w:hint="eastAsia"/>
        </w:rPr>
        <w:t>用</w:t>
      </w:r>
      <w:r w:rsidR="00DD5368">
        <w:rPr>
          <w:rFonts w:hint="eastAsia"/>
        </w:rPr>
        <w:t>占位符替换的路径参数</w:t>
      </w:r>
      <w:r w:rsidR="000D4DF7">
        <w:rPr>
          <w:rFonts w:hint="eastAsia"/>
        </w:rPr>
        <w:t>。</w:t>
      </w:r>
      <w:r w:rsidR="00ED512B">
        <w:rPr>
          <w:rFonts w:hint="eastAsia"/>
        </w:rPr>
        <w:t>使用</w:t>
      </w:r>
      <w:r w:rsidR="0029392F">
        <w:rPr>
          <w:rFonts w:hint="eastAsia"/>
        </w:rPr>
        <w:t>&lt;</w:t>
      </w:r>
      <w:r w:rsidR="0029392F">
        <w:t>s:url&gt;</w:t>
      </w:r>
      <w:r w:rsidR="00303510">
        <w:rPr>
          <w:rFonts w:hint="eastAsia"/>
        </w:rPr>
        <w:t>的</w:t>
      </w:r>
      <w:r w:rsidR="005D51CF">
        <w:rPr>
          <w:rFonts w:hint="eastAsia"/>
        </w:rPr>
        <w:t>html</w:t>
      </w:r>
      <w:r w:rsidR="005D51CF">
        <w:t>Escape</w:t>
      </w:r>
      <w:r w:rsidR="005D51CF">
        <w:rPr>
          <w:rFonts w:hint="eastAsia"/>
        </w:rPr>
        <w:t>可以将生成的url做转义处理</w:t>
      </w:r>
      <w:r w:rsidR="00DE4125">
        <w:rPr>
          <w:rFonts w:hint="eastAsia"/>
        </w:rPr>
        <w:t>。</w:t>
      </w:r>
    </w:p>
    <w:p w:rsidR="00207552" w:rsidRDefault="00207552" w:rsidP="001614B6">
      <w:pPr>
        <w:pStyle w:val="22"/>
      </w:pPr>
      <w:r>
        <w:rPr>
          <w:rFonts w:hint="eastAsia"/>
        </w:rPr>
        <w:t>3.</w:t>
      </w:r>
      <w:r w:rsidRPr="00207552">
        <w:t xml:space="preserve"> &lt;s:escapeBody&gt;</w:t>
      </w:r>
    </w:p>
    <w:p w:rsidR="004E29C5" w:rsidRPr="00B05115" w:rsidRDefault="00944466" w:rsidP="001614B6">
      <w:pPr>
        <w:pStyle w:val="22"/>
      </w:pPr>
      <w:r>
        <w:tab/>
      </w:r>
      <w:r>
        <w:rPr>
          <w:rFonts w:hint="eastAsia"/>
        </w:rPr>
        <w:t>用以对html内容做转义处理</w:t>
      </w:r>
      <w:r w:rsidR="00F81C23">
        <w:rPr>
          <w:rFonts w:hint="eastAsia"/>
        </w:rPr>
        <w:t>。</w:t>
      </w:r>
    </w:p>
    <w:p w:rsidR="00623F10" w:rsidRDefault="00623F10" w:rsidP="00CD113B">
      <w:pPr>
        <w:pStyle w:val="20"/>
      </w:pPr>
      <w:bookmarkStart w:id="55" w:name="_Toc16459576"/>
      <w:r>
        <w:rPr>
          <w:rFonts w:hint="eastAsia"/>
        </w:rPr>
        <w:lastRenderedPageBreak/>
        <w:t>A</w:t>
      </w:r>
      <w:r>
        <w:t>pache Tiles</w:t>
      </w:r>
      <w:bookmarkEnd w:id="55"/>
    </w:p>
    <w:p w:rsidR="007C6DEB" w:rsidRDefault="007C6DEB" w:rsidP="00CD113B">
      <w:pPr>
        <w:pStyle w:val="20"/>
      </w:pPr>
      <w:bookmarkStart w:id="56" w:name="_Toc16459577"/>
      <w:r>
        <w:rPr>
          <w:rFonts w:hint="eastAsia"/>
        </w:rPr>
        <w:t>T</w:t>
      </w:r>
      <w:r>
        <w:t>hymeleaf</w:t>
      </w:r>
      <w:bookmarkEnd w:id="56"/>
    </w:p>
    <w:p w:rsidR="007A3520" w:rsidRDefault="007A3520" w:rsidP="00CD113B">
      <w:pPr>
        <w:pStyle w:val="10"/>
      </w:pPr>
      <w:bookmarkStart w:id="57" w:name="_Toc16459578"/>
      <w:r>
        <w:rPr>
          <w:rFonts w:hint="eastAsia"/>
        </w:rPr>
        <w:lastRenderedPageBreak/>
        <w:t>Spring</w:t>
      </w:r>
      <w:r>
        <w:t>MVC</w:t>
      </w:r>
      <w:r w:rsidR="00600E5E">
        <w:t xml:space="preserve"> </w:t>
      </w:r>
      <w:r w:rsidR="00600E5E">
        <w:rPr>
          <w:rFonts w:hint="eastAsia"/>
        </w:rPr>
        <w:t>高级技术</w:t>
      </w:r>
      <w:bookmarkEnd w:id="57"/>
    </w:p>
    <w:p w:rsidR="00D50518" w:rsidRDefault="009123EB" w:rsidP="00CD113B">
      <w:pPr>
        <w:pStyle w:val="20"/>
      </w:pPr>
      <w:bookmarkStart w:id="58" w:name="_Toc16459579"/>
      <w:r>
        <w:rPr>
          <w:rFonts w:hint="eastAsia"/>
        </w:rPr>
        <w:t>配置其他Servlet、Filter等</w:t>
      </w:r>
      <w:bookmarkEnd w:id="58"/>
    </w:p>
    <w:p w:rsidR="0052185E" w:rsidRDefault="00C03388" w:rsidP="001614B6">
      <w:pPr>
        <w:ind w:firstLine="480"/>
      </w:pPr>
      <w:r>
        <w:rPr>
          <w:rFonts w:hint="eastAsia"/>
        </w:rPr>
        <w:t>使用Spring代码配置，可以配置任意数量的初始化器</w:t>
      </w:r>
      <w:r w:rsidR="0030471D">
        <w:rPr>
          <w:rFonts w:hint="eastAsia"/>
        </w:rPr>
        <w:t>，</w:t>
      </w:r>
      <w:r w:rsidR="00C97F0D">
        <w:rPr>
          <w:rFonts w:hint="eastAsia"/>
        </w:rPr>
        <w:t>添加新的类实现</w:t>
      </w:r>
      <w:r w:rsidR="00AE5070" w:rsidRPr="00AE5070">
        <w:t>WebApplicationInitializer</w:t>
      </w:r>
      <w:r w:rsidR="00C31417">
        <w:rPr>
          <w:rFonts w:hint="eastAsia"/>
        </w:rPr>
        <w:t>接口</w:t>
      </w:r>
      <w:r w:rsidR="00C801B5">
        <w:rPr>
          <w:rFonts w:hint="eastAsia"/>
        </w:rPr>
        <w:t>。</w:t>
      </w:r>
    </w:p>
    <w:p w:rsidR="00416B88" w:rsidRPr="004A0798" w:rsidRDefault="00416B88" w:rsidP="001614B6">
      <w:pPr>
        <w:ind w:firstLine="480"/>
      </w:pPr>
      <w:r w:rsidRPr="004A0798">
        <w:t>public class OtherServletConfig implements WebApplicationInitializer {</w:t>
      </w:r>
    </w:p>
    <w:p w:rsidR="004A0798" w:rsidRDefault="00416B88" w:rsidP="001614B6">
      <w:pPr>
        <w:ind w:firstLine="480"/>
      </w:pPr>
      <w:r w:rsidRPr="004A0798">
        <w:t>@Override</w:t>
      </w:r>
    </w:p>
    <w:p w:rsidR="00416B88" w:rsidRPr="004A0798" w:rsidRDefault="00416B88" w:rsidP="001614B6">
      <w:pPr>
        <w:ind w:firstLine="480"/>
      </w:pPr>
      <w:r w:rsidRPr="004A0798">
        <w:t>public void onStartup(ServletContext servletContext) throws ServletException {}</w:t>
      </w:r>
    </w:p>
    <w:p w:rsidR="00CD38E1" w:rsidRDefault="00416B88" w:rsidP="001614B6">
      <w:pPr>
        <w:ind w:firstLine="480"/>
      </w:pPr>
      <w:r w:rsidRPr="004A0798">
        <w:t>}</w:t>
      </w:r>
    </w:p>
    <w:p w:rsidR="002E1ADA" w:rsidRPr="0052185E" w:rsidRDefault="00DB76E2" w:rsidP="001614B6">
      <w:pPr>
        <w:ind w:firstLine="480"/>
      </w:pPr>
      <w:r>
        <w:rPr>
          <w:rFonts w:hint="eastAsia"/>
        </w:rPr>
        <w:t>使用入参</w:t>
      </w:r>
      <w:r w:rsidR="00486843">
        <w:rPr>
          <w:rFonts w:hint="eastAsia"/>
        </w:rPr>
        <w:t>servletContext可以</w:t>
      </w:r>
      <w:r w:rsidR="00F71760">
        <w:rPr>
          <w:rFonts w:hint="eastAsia"/>
        </w:rPr>
        <w:t>实现添加servlet、添加Filter、添加Listener和添加init</w:t>
      </w:r>
      <w:r w:rsidR="00F71760">
        <w:t>-param</w:t>
      </w:r>
      <w:r w:rsidR="00F71760">
        <w:rPr>
          <w:rFonts w:hint="eastAsia"/>
        </w:rPr>
        <w:t>等功能。</w:t>
      </w:r>
    </w:p>
    <w:p w:rsidR="00EF0BA3" w:rsidRPr="00EF0BA3" w:rsidRDefault="000E6A6A" w:rsidP="00CD113B">
      <w:pPr>
        <w:pStyle w:val="20"/>
      </w:pPr>
      <w:bookmarkStart w:id="59" w:name="_Toc16459580"/>
      <w:r>
        <w:rPr>
          <w:rFonts w:hint="eastAsia"/>
        </w:rPr>
        <w:t>文件上传</w:t>
      </w:r>
      <w:bookmarkEnd w:id="59"/>
    </w:p>
    <w:p w:rsidR="00D819F4" w:rsidRDefault="00061532" w:rsidP="00F510B2">
      <w:pPr>
        <w:pStyle w:val="30"/>
      </w:pPr>
      <w:bookmarkStart w:id="60" w:name="_Toc16459581"/>
      <w:r>
        <w:rPr>
          <w:rFonts w:hint="eastAsia"/>
        </w:rPr>
        <w:t>H</w:t>
      </w:r>
      <w:r>
        <w:t xml:space="preserve">TTP </w:t>
      </w:r>
      <w:r w:rsidR="00D819F4">
        <w:rPr>
          <w:rFonts w:hint="eastAsia"/>
        </w:rPr>
        <w:t>muti</w:t>
      </w:r>
      <w:r w:rsidR="00D819F4">
        <w:t>-part</w:t>
      </w:r>
      <w:r w:rsidR="00286D64">
        <w:rPr>
          <w:rFonts w:hint="eastAsia"/>
        </w:rPr>
        <w:t>简介</w:t>
      </w:r>
      <w:bookmarkEnd w:id="60"/>
    </w:p>
    <w:p w:rsidR="00565CDF" w:rsidRDefault="00427381" w:rsidP="001614B6">
      <w:pPr>
        <w:ind w:firstLine="480"/>
      </w:pPr>
      <w:r>
        <w:rPr>
          <w:rFonts w:hint="eastAsia"/>
        </w:rPr>
        <w:t>HTTP的文件上传是使用</w:t>
      </w:r>
      <w:r w:rsidR="00565CDF" w:rsidRPr="00E5025B">
        <w:t>Content-Type</w:t>
      </w:r>
      <w:r w:rsidR="00E5025B">
        <w:rPr>
          <w:rFonts w:hint="eastAsia"/>
        </w:rPr>
        <w:t>为</w:t>
      </w:r>
      <w:r w:rsidR="00565CDF" w:rsidRPr="00565CDF">
        <w:t>multipart/form-data</w:t>
      </w:r>
      <w:r w:rsidR="00841006">
        <w:rPr>
          <w:rFonts w:hint="eastAsia"/>
        </w:rPr>
        <w:t>类型</w:t>
      </w:r>
      <w:r w:rsidR="002812F5">
        <w:rPr>
          <w:rFonts w:hint="eastAsia"/>
        </w:rPr>
        <w:t>的POST报文</w:t>
      </w:r>
      <w:r w:rsidR="0062603B">
        <w:rPr>
          <w:rFonts w:hint="eastAsia"/>
        </w:rPr>
        <w:t>，</w:t>
      </w:r>
      <w:r w:rsidR="009E02D1">
        <w:rPr>
          <w:rFonts w:hint="eastAsia"/>
        </w:rPr>
        <w:t>使用</w:t>
      </w:r>
      <w:r w:rsidR="00C50190">
        <w:rPr>
          <w:rFonts w:hint="eastAsia"/>
        </w:rPr>
        <w:t>mutipart的一些要素如下</w:t>
      </w:r>
      <w:r w:rsidR="00907991">
        <w:rPr>
          <w:rFonts w:hint="eastAsia"/>
        </w:rPr>
        <w:t>：</w:t>
      </w:r>
    </w:p>
    <w:p w:rsidR="005F4360" w:rsidRDefault="005F4360" w:rsidP="001614B6">
      <w:pPr>
        <w:ind w:firstLine="480"/>
      </w:pPr>
      <w:r>
        <w:rPr>
          <w:rFonts w:hint="eastAsia"/>
        </w:rPr>
        <w:t>1.表单</w:t>
      </w:r>
    </w:p>
    <w:p w:rsidR="005F4360" w:rsidRDefault="005F4360" w:rsidP="001614B6">
      <w:pPr>
        <w:ind w:firstLine="480"/>
      </w:pPr>
      <w:r>
        <w:rPr>
          <w:rFonts w:hint="eastAsia"/>
        </w:rPr>
        <w:t>HTML可以使用form来生成mutipart报文，使用form的</w:t>
      </w:r>
      <w:r w:rsidRPr="006924B7">
        <w:t>enctype</w:t>
      </w:r>
      <w:r>
        <w:rPr>
          <w:rFonts w:hint="eastAsia"/>
        </w:rPr>
        <w:t>属性，指定表单的类型为</w:t>
      </w:r>
      <w:r w:rsidRPr="008C48E6">
        <w:t>multipart/form-data</w:t>
      </w:r>
      <w:r>
        <w:rPr>
          <w:rFonts w:hint="eastAsia"/>
        </w:rPr>
        <w:t>。在表单域中使用input</w:t>
      </w:r>
      <w:r>
        <w:t xml:space="preserve"> </w:t>
      </w:r>
      <w:r>
        <w:rPr>
          <w:rFonts w:hint="eastAsia"/>
        </w:rPr>
        <w:t>type=file可以创建文本上传组件。</w:t>
      </w:r>
    </w:p>
    <w:p w:rsidR="00A00B60" w:rsidRDefault="005F4360" w:rsidP="001614B6">
      <w:pPr>
        <w:ind w:firstLine="480"/>
      </w:pPr>
      <w:r>
        <w:rPr>
          <w:rFonts w:hint="eastAsia"/>
        </w:rPr>
        <w:t>2</w:t>
      </w:r>
      <w:r w:rsidR="001217BC">
        <w:rPr>
          <w:rFonts w:hint="eastAsia"/>
        </w:rPr>
        <w:t>.</w:t>
      </w:r>
      <w:r w:rsidR="001217BC">
        <w:t xml:space="preserve"> </w:t>
      </w:r>
      <w:r w:rsidR="00A00B60" w:rsidRPr="003A0C06">
        <w:t xml:space="preserve">Content-Type: </w:t>
      </w:r>
      <w:r w:rsidR="00A00B60" w:rsidRPr="00A00B60">
        <w:t>multipart/form-data; boundary=---</w:t>
      </w:r>
      <w:r w:rsidR="003A0C06">
        <w:t>-xxxx</w:t>
      </w:r>
    </w:p>
    <w:p w:rsidR="00AD0738" w:rsidRDefault="00590802" w:rsidP="001614B6">
      <w:pPr>
        <w:ind w:firstLine="480"/>
      </w:pPr>
      <w:r>
        <w:tab/>
      </w:r>
      <w:r>
        <w:rPr>
          <w:rFonts w:hint="eastAsia"/>
        </w:rPr>
        <w:t>内容类型</w:t>
      </w:r>
      <w:r w:rsidR="00E20EA7">
        <w:rPr>
          <w:rFonts w:hint="eastAsia"/>
        </w:rPr>
        <w:t>中还有一个</w:t>
      </w:r>
      <w:r w:rsidR="008E649B" w:rsidRPr="00A00B60">
        <w:t>boundary</w:t>
      </w:r>
      <w:r w:rsidR="008E649B">
        <w:rPr>
          <w:rFonts w:hint="eastAsia"/>
        </w:rPr>
        <w:t>属性</w:t>
      </w:r>
      <w:r w:rsidR="003B1105">
        <w:rPr>
          <w:rFonts w:hint="eastAsia"/>
        </w:rPr>
        <w:t>，</w:t>
      </w:r>
      <w:r w:rsidR="001E0B7E">
        <w:rPr>
          <w:rFonts w:hint="eastAsia"/>
        </w:rPr>
        <w:t>一般是随机生成的一串</w:t>
      </w:r>
      <w:r w:rsidR="00D47A14">
        <w:rPr>
          <w:rFonts w:hint="eastAsia"/>
        </w:rPr>
        <w:t>字符串，</w:t>
      </w:r>
      <w:r w:rsidR="00187675">
        <w:rPr>
          <w:rFonts w:hint="eastAsia"/>
        </w:rPr>
        <w:t>因为</w:t>
      </w:r>
      <w:r w:rsidR="00A22C67">
        <w:rPr>
          <w:rFonts w:hint="eastAsia"/>
        </w:rPr>
        <w:t>mutipart的报文是将</w:t>
      </w:r>
      <w:r w:rsidR="00E5007B">
        <w:rPr>
          <w:rFonts w:hint="eastAsia"/>
        </w:rPr>
        <w:t>HTTP报文分为了多个部分，boundary中的字符串就是</w:t>
      </w:r>
      <w:r w:rsidR="00DA5222">
        <w:rPr>
          <w:rFonts w:hint="eastAsia"/>
        </w:rPr>
        <w:t>用来</w:t>
      </w:r>
      <w:r w:rsidR="006440CA">
        <w:rPr>
          <w:rFonts w:hint="eastAsia"/>
        </w:rPr>
        <w:t>分割这些部分的边界字符串</w:t>
      </w:r>
      <w:r w:rsidR="00F94C93">
        <w:rPr>
          <w:rFonts w:hint="eastAsia"/>
        </w:rPr>
        <w:t>，自然的这个字符串和报文每部分内容都不能存在重复</w:t>
      </w:r>
      <w:r w:rsidR="006537FC">
        <w:rPr>
          <w:rFonts w:hint="eastAsia"/>
        </w:rPr>
        <w:t>。</w:t>
      </w:r>
    </w:p>
    <w:p w:rsidR="005B5C6A" w:rsidRDefault="005F4360" w:rsidP="001614B6">
      <w:pPr>
        <w:ind w:firstLine="480"/>
      </w:pPr>
      <w:r>
        <w:rPr>
          <w:rFonts w:hint="eastAsia"/>
        </w:rPr>
        <w:t>3</w:t>
      </w:r>
      <w:r w:rsidR="00E65DB1">
        <w:rPr>
          <w:rFonts w:hint="eastAsia"/>
        </w:rPr>
        <w:t>.</w:t>
      </w:r>
      <w:r w:rsidR="0074171E">
        <w:rPr>
          <w:rFonts w:hint="eastAsia"/>
        </w:rPr>
        <w:t>请求</w:t>
      </w:r>
      <w:r w:rsidR="00FC5004">
        <w:rPr>
          <w:rFonts w:hint="eastAsia"/>
        </w:rPr>
        <w:t>体</w:t>
      </w:r>
    </w:p>
    <w:p w:rsidR="009C457A" w:rsidRDefault="006C24C1" w:rsidP="001614B6">
      <w:pPr>
        <w:ind w:firstLine="480"/>
      </w:pPr>
      <w:r>
        <w:rPr>
          <w:rFonts w:hint="eastAsia"/>
        </w:rPr>
        <w:t>请求体则是报文的实际内容，</w:t>
      </w:r>
      <w:r w:rsidR="006A5C85">
        <w:rPr>
          <w:rFonts w:hint="eastAsia"/>
        </w:rPr>
        <w:t>其中可以包含普通的表单属性</w:t>
      </w:r>
      <w:r w:rsidR="00EA3F7A">
        <w:rPr>
          <w:rFonts w:hint="eastAsia"/>
        </w:rPr>
        <w:t>，最主要的是可以包含</w:t>
      </w:r>
      <w:r w:rsidR="00B85525">
        <w:rPr>
          <w:rFonts w:hint="eastAsia"/>
        </w:rPr>
        <w:t>二进制的</w:t>
      </w:r>
      <w:r w:rsidR="008B70D6">
        <w:rPr>
          <w:rFonts w:hint="eastAsia"/>
        </w:rPr>
        <w:t>文件编码</w:t>
      </w:r>
      <w:r w:rsidR="00971234">
        <w:rPr>
          <w:rFonts w:hint="eastAsia"/>
        </w:rPr>
        <w:t>。</w:t>
      </w:r>
      <w:r w:rsidR="0089352D">
        <w:rPr>
          <w:rFonts w:hint="eastAsia"/>
        </w:rPr>
        <w:t>每个部分由boundary分割开来</w:t>
      </w:r>
      <w:r w:rsidR="00535364">
        <w:rPr>
          <w:rFonts w:hint="eastAsia"/>
        </w:rPr>
        <w:t>，每个部分可以包含独立的Content</w:t>
      </w:r>
      <w:r w:rsidR="00535364">
        <w:t>-type</w:t>
      </w:r>
      <w:r w:rsidR="00F70EDF">
        <w:rPr>
          <w:rFonts w:hint="eastAsia"/>
        </w:rPr>
        <w:t>和其他的一些属性。</w:t>
      </w:r>
    </w:p>
    <w:p w:rsidR="00061532" w:rsidRDefault="008846E4" w:rsidP="00F510B2">
      <w:pPr>
        <w:pStyle w:val="30"/>
      </w:pPr>
      <w:bookmarkStart w:id="61" w:name="_Toc16459582"/>
      <w:r>
        <w:rPr>
          <w:rFonts w:hint="eastAsia"/>
        </w:rPr>
        <w:t>配置mutipart解析器</w:t>
      </w:r>
      <w:bookmarkEnd w:id="61"/>
    </w:p>
    <w:p w:rsidR="008D2487" w:rsidRDefault="000859BA" w:rsidP="001614B6">
      <w:pPr>
        <w:ind w:firstLine="480"/>
      </w:pPr>
      <w:r>
        <w:rPr>
          <w:rFonts w:hint="eastAsia"/>
        </w:rPr>
        <w:t>现在我们知道mutipart类型的报文和普通的form报文</w:t>
      </w:r>
      <w:r w:rsidR="00FC77BB">
        <w:rPr>
          <w:rFonts w:hint="eastAsia"/>
        </w:rPr>
        <w:t>的区别，因此</w:t>
      </w:r>
      <w:r w:rsidR="00901479">
        <w:rPr>
          <w:rFonts w:hint="eastAsia"/>
        </w:rPr>
        <w:t>为了处理mutipart的请求，需要</w:t>
      </w:r>
      <w:r w:rsidR="00A144F9">
        <w:rPr>
          <w:rFonts w:hint="eastAsia"/>
        </w:rPr>
        <w:t>一些不同的处理</w:t>
      </w:r>
      <w:r w:rsidR="003E0A3F">
        <w:rPr>
          <w:rFonts w:hint="eastAsia"/>
        </w:rPr>
        <w:t>方式</w:t>
      </w:r>
      <w:r w:rsidR="00A144F9">
        <w:rPr>
          <w:rFonts w:hint="eastAsia"/>
        </w:rPr>
        <w:t>。</w:t>
      </w:r>
      <w:r w:rsidR="00A121F0">
        <w:rPr>
          <w:rFonts w:hint="eastAsia"/>
        </w:rPr>
        <w:t>Spring提供</w:t>
      </w:r>
      <w:r w:rsidR="00DE726F">
        <w:rPr>
          <w:rFonts w:hint="eastAsia"/>
        </w:rPr>
        <w:t>了</w:t>
      </w:r>
      <w:r w:rsidR="00DE726F" w:rsidRPr="00DE726F">
        <w:t>MultipartResolver</w:t>
      </w:r>
      <w:r w:rsidR="00DE726F">
        <w:rPr>
          <w:rFonts w:hint="eastAsia"/>
        </w:rPr>
        <w:t>接口处理该类请求并</w:t>
      </w:r>
      <w:r w:rsidR="006630B5">
        <w:rPr>
          <w:rFonts w:hint="eastAsia"/>
        </w:rPr>
        <w:t>提供了</w:t>
      </w:r>
      <w:r w:rsidR="00DE726F">
        <w:rPr>
          <w:rFonts w:hint="eastAsia"/>
        </w:rPr>
        <w:t>两类实现</w:t>
      </w:r>
      <w:r w:rsidR="00A84399">
        <w:rPr>
          <w:rFonts w:hint="eastAsia"/>
        </w:rPr>
        <w:t>：</w:t>
      </w:r>
    </w:p>
    <w:p w:rsidR="0006551C" w:rsidRDefault="0006551C" w:rsidP="001614B6">
      <w:pPr>
        <w:ind w:firstLine="480"/>
      </w:pPr>
      <w:r>
        <w:rPr>
          <w:rFonts w:hint="eastAsia"/>
        </w:rPr>
        <w:t>1.</w:t>
      </w:r>
      <w:r w:rsidRPr="0006551C">
        <w:t xml:space="preserve"> CommonsMultipartResolver</w:t>
      </w:r>
    </w:p>
    <w:p w:rsidR="009545FD" w:rsidRDefault="009545FD" w:rsidP="001614B6">
      <w:pPr>
        <w:ind w:firstLine="480"/>
      </w:pPr>
      <w:r>
        <w:rPr>
          <w:rFonts w:hint="eastAsia"/>
        </w:rPr>
        <w:t>容器不支持Servlet</w:t>
      </w:r>
      <w:r>
        <w:t xml:space="preserve"> </w:t>
      </w:r>
      <w:r>
        <w:rPr>
          <w:rFonts w:hint="eastAsia"/>
        </w:rPr>
        <w:t>3.0或者Spring的版本在3.0以下</w:t>
      </w:r>
      <w:r w:rsidR="003808E1">
        <w:rPr>
          <w:rFonts w:hint="eastAsia"/>
        </w:rPr>
        <w:t>时的选择。</w:t>
      </w:r>
    </w:p>
    <w:p w:rsidR="0006551C" w:rsidRDefault="0006551C" w:rsidP="001614B6">
      <w:pPr>
        <w:ind w:firstLine="480"/>
      </w:pPr>
      <w:r>
        <w:rPr>
          <w:rFonts w:hint="eastAsia"/>
        </w:rPr>
        <w:t>2.</w:t>
      </w:r>
      <w:r w:rsidRPr="0006551C">
        <w:t xml:space="preserve"> StandardServletMultipartResolver</w:t>
      </w:r>
    </w:p>
    <w:p w:rsidR="009E7DF7" w:rsidRDefault="00892437" w:rsidP="001614B6">
      <w:pPr>
        <w:ind w:firstLine="480"/>
      </w:pPr>
      <w:r>
        <w:rPr>
          <w:rFonts w:hint="eastAsia"/>
        </w:rPr>
        <w:lastRenderedPageBreak/>
        <w:t>如果</w:t>
      </w:r>
      <w:r w:rsidR="00E83515">
        <w:rPr>
          <w:rFonts w:hint="eastAsia"/>
        </w:rPr>
        <w:t>环境具备，则</w:t>
      </w:r>
      <w:r w:rsidR="00EC0149">
        <w:rPr>
          <w:rFonts w:hint="eastAsia"/>
        </w:rPr>
        <w:t>优先选择</w:t>
      </w:r>
      <w:r w:rsidR="00170AB3">
        <w:rPr>
          <w:rFonts w:hint="eastAsia"/>
        </w:rPr>
        <w:t>使用</w:t>
      </w:r>
      <w:r w:rsidR="00C20330" w:rsidRPr="0006551C">
        <w:t>StandardServletMultipartResolver</w:t>
      </w:r>
      <w:r w:rsidR="000D2CA9">
        <w:rPr>
          <w:rFonts w:hint="eastAsia"/>
        </w:rPr>
        <w:t>。</w:t>
      </w:r>
      <w:r w:rsidR="00AB1734">
        <w:rPr>
          <w:rFonts w:hint="eastAsia"/>
        </w:rPr>
        <w:t>将其配置为一个Bean</w:t>
      </w:r>
      <w:r w:rsidR="008A1872">
        <w:rPr>
          <w:rFonts w:hint="eastAsia"/>
        </w:rPr>
        <w:t>，</w:t>
      </w:r>
      <w:r w:rsidR="0023727B">
        <w:rPr>
          <w:rFonts w:hint="eastAsia"/>
        </w:rPr>
        <w:t>该类没有额外的参数配置。</w:t>
      </w:r>
      <w:r w:rsidR="00503FE6">
        <w:rPr>
          <w:rFonts w:hint="eastAsia"/>
        </w:rPr>
        <w:t>在</w:t>
      </w:r>
      <w:r w:rsidR="00125007">
        <w:rPr>
          <w:rFonts w:hint="eastAsia"/>
        </w:rPr>
        <w:t>自定义</w:t>
      </w:r>
      <w:r w:rsidR="00446E66">
        <w:rPr>
          <w:rFonts w:hint="eastAsia"/>
        </w:rPr>
        <w:t>的</w:t>
      </w:r>
      <w:r w:rsidR="00EF7573">
        <w:rPr>
          <w:rFonts w:hint="eastAsia"/>
        </w:rPr>
        <w:t>初始化类中，可以定制mutipart的一些细节参数</w:t>
      </w:r>
      <w:r w:rsidR="00205BE6">
        <w:rPr>
          <w:rFonts w:hint="eastAsia"/>
        </w:rPr>
        <w:t>，</w:t>
      </w:r>
      <w:r w:rsidR="00316C0F">
        <w:rPr>
          <w:rFonts w:hint="eastAsia"/>
        </w:rPr>
        <w:t>如下：</w:t>
      </w:r>
    </w:p>
    <w:p w:rsidR="00980333" w:rsidRPr="00A93D81" w:rsidRDefault="00980333" w:rsidP="001614B6">
      <w:pPr>
        <w:ind w:firstLine="480"/>
      </w:pPr>
      <w:r w:rsidRPr="00A93D81">
        <w:t>@Override</w:t>
      </w:r>
    </w:p>
    <w:p w:rsidR="00980333" w:rsidRPr="00A93D81" w:rsidRDefault="00980333" w:rsidP="001614B6">
      <w:pPr>
        <w:ind w:firstLine="480"/>
      </w:pPr>
      <w:r w:rsidRPr="00A93D81">
        <w:t>protected void customizeRegistration(ServletRegistration.Dynamic registration) {</w:t>
      </w:r>
    </w:p>
    <w:p w:rsidR="00980333" w:rsidRPr="00A93D81" w:rsidRDefault="00980333" w:rsidP="001614B6">
      <w:pPr>
        <w:ind w:firstLine="480"/>
      </w:pPr>
      <w:r w:rsidRPr="00A93D81">
        <w:t xml:space="preserve">     // 配置 mutipart 的上传路径</w:t>
      </w:r>
    </w:p>
    <w:p w:rsidR="00980333" w:rsidRPr="00A93D81" w:rsidRDefault="00980333" w:rsidP="001614B6">
      <w:pPr>
        <w:ind w:firstLine="480"/>
      </w:pPr>
      <w:r w:rsidRPr="00A93D81">
        <w:t xml:space="preserve">     registration.setMultipartConfig(</w:t>
      </w:r>
    </w:p>
    <w:p w:rsidR="00980333" w:rsidRPr="00A93D81" w:rsidRDefault="00980333" w:rsidP="001614B6">
      <w:pPr>
        <w:ind w:firstLine="480"/>
      </w:pPr>
      <w:r w:rsidRPr="00A93D81">
        <w:t>new MultipartConfigElement(</w:t>
      </w:r>
      <w:r w:rsidR="00224022" w:rsidRPr="00A93D81">
        <w:t>"/x/x</w:t>
      </w:r>
      <w:r w:rsidRPr="00A93D81">
        <w:t>", 2097152, 4194304, 0));</w:t>
      </w:r>
    </w:p>
    <w:p w:rsidR="00980333" w:rsidRDefault="00980333" w:rsidP="001614B6">
      <w:pPr>
        <w:ind w:firstLine="480"/>
      </w:pPr>
      <w:r w:rsidRPr="00A93D81">
        <w:t>}</w:t>
      </w:r>
    </w:p>
    <w:p w:rsidR="00984056" w:rsidRPr="008D2487" w:rsidRDefault="00984056" w:rsidP="001614B6">
      <w:pPr>
        <w:ind w:firstLine="480"/>
      </w:pPr>
      <w:r>
        <w:rPr>
          <w:rFonts w:hint="eastAsia"/>
        </w:rPr>
        <w:t>方法中配置了</w:t>
      </w:r>
      <w:r w:rsidR="00993266">
        <w:rPr>
          <w:rFonts w:hint="eastAsia"/>
        </w:rPr>
        <w:t>mutipart文件上传到服务器的</w:t>
      </w:r>
      <w:r w:rsidR="009842B7">
        <w:rPr>
          <w:rFonts w:hint="eastAsia"/>
        </w:rPr>
        <w:t>临时</w:t>
      </w:r>
      <w:r w:rsidR="00993266">
        <w:rPr>
          <w:rFonts w:hint="eastAsia"/>
        </w:rPr>
        <w:t>路径，同时限制了其大小</w:t>
      </w:r>
      <w:r w:rsidR="0055056C">
        <w:rPr>
          <w:rFonts w:hint="eastAsia"/>
        </w:rPr>
        <w:t>。</w:t>
      </w:r>
    </w:p>
    <w:p w:rsidR="00570B4C" w:rsidRDefault="00570B4C" w:rsidP="00F510B2">
      <w:pPr>
        <w:pStyle w:val="30"/>
      </w:pPr>
      <w:bookmarkStart w:id="62" w:name="_Toc16459583"/>
      <w:r>
        <w:rPr>
          <w:rFonts w:hint="eastAsia"/>
        </w:rPr>
        <w:t>处理m</w:t>
      </w:r>
      <w:r>
        <w:t>uti-part</w:t>
      </w:r>
      <w:r>
        <w:rPr>
          <w:rFonts w:hint="eastAsia"/>
        </w:rPr>
        <w:t>请求</w:t>
      </w:r>
      <w:bookmarkEnd w:id="62"/>
    </w:p>
    <w:p w:rsidR="00EF6517" w:rsidRDefault="00622017" w:rsidP="001614B6">
      <w:pPr>
        <w:ind w:firstLine="480"/>
      </w:pPr>
      <w:r>
        <w:rPr>
          <w:rFonts w:hint="eastAsia"/>
        </w:rPr>
        <w:t>请求</w:t>
      </w:r>
      <w:r w:rsidR="005511B7">
        <w:rPr>
          <w:rFonts w:hint="eastAsia"/>
        </w:rPr>
        <w:t>会经过</w:t>
      </w:r>
      <w:r w:rsidR="00A043A6">
        <w:rPr>
          <w:rFonts w:hint="eastAsia"/>
        </w:rPr>
        <w:t>Mutipart解析器的处理，但最终还是会转交给</w:t>
      </w:r>
      <w:r w:rsidR="00C111D9">
        <w:rPr>
          <w:rFonts w:hint="eastAsia"/>
        </w:rPr>
        <w:t>控制器</w:t>
      </w:r>
      <w:r w:rsidR="003C18F0">
        <w:rPr>
          <w:rFonts w:hint="eastAsia"/>
        </w:rPr>
        <w:t>来处理</w:t>
      </w:r>
      <w:r w:rsidR="00F913F6">
        <w:rPr>
          <w:rFonts w:hint="eastAsia"/>
        </w:rPr>
        <w:t>，</w:t>
      </w:r>
      <w:r w:rsidR="00442AEA">
        <w:rPr>
          <w:rFonts w:hint="eastAsia"/>
        </w:rPr>
        <w:t>控制器中</w:t>
      </w:r>
      <w:r w:rsidR="00844DED">
        <w:rPr>
          <w:rFonts w:hint="eastAsia"/>
        </w:rPr>
        <w:t>在接受</w:t>
      </w:r>
      <w:r w:rsidR="00354807">
        <w:rPr>
          <w:rFonts w:hint="eastAsia"/>
        </w:rPr>
        <w:t>文件类型时，需要</w:t>
      </w:r>
      <w:r w:rsidR="008C531F">
        <w:rPr>
          <w:rFonts w:hint="eastAsia"/>
        </w:rPr>
        <w:t>一些</w:t>
      </w:r>
      <w:r w:rsidR="003474DF">
        <w:rPr>
          <w:rFonts w:hint="eastAsia"/>
        </w:rPr>
        <w:t>不同于普通表单参数的</w:t>
      </w:r>
      <w:r w:rsidR="00654C26">
        <w:rPr>
          <w:rFonts w:hint="eastAsia"/>
        </w:rPr>
        <w:t>处理方式</w:t>
      </w:r>
      <w:r w:rsidR="000C6357">
        <w:rPr>
          <w:rFonts w:hint="eastAsia"/>
        </w:rPr>
        <w:t>。</w:t>
      </w:r>
    </w:p>
    <w:p w:rsidR="000F10A7" w:rsidRDefault="00D42634" w:rsidP="001614B6">
      <w:pPr>
        <w:ind w:firstLine="480"/>
      </w:pPr>
      <w:r>
        <w:rPr>
          <w:rFonts w:hint="eastAsia"/>
        </w:rPr>
        <w:t>在控制器方法中</w:t>
      </w:r>
      <w:r w:rsidR="00F26D58">
        <w:rPr>
          <w:rFonts w:hint="eastAsia"/>
        </w:rPr>
        <w:t>可以</w:t>
      </w:r>
      <w:r>
        <w:rPr>
          <w:rFonts w:hint="eastAsia"/>
        </w:rPr>
        <w:t>使用</w:t>
      </w:r>
      <w:r w:rsidR="002A2F47">
        <w:rPr>
          <w:rFonts w:hint="eastAsia"/>
        </w:rPr>
        <w:t>@</w:t>
      </w:r>
      <w:r w:rsidRPr="00D42634">
        <w:t>RequestPart</w:t>
      </w:r>
      <w:r w:rsidR="004223E3">
        <w:rPr>
          <w:rFonts w:hint="eastAsia"/>
        </w:rPr>
        <w:t>标注一个byte[</w:t>
      </w:r>
      <w:r w:rsidR="004223E3">
        <w:t>]</w:t>
      </w:r>
      <w:r w:rsidR="004223E3">
        <w:rPr>
          <w:rFonts w:hint="eastAsia"/>
        </w:rPr>
        <w:t>类型的参数</w:t>
      </w:r>
      <w:r w:rsidR="005D2190">
        <w:rPr>
          <w:rFonts w:hint="eastAsia"/>
        </w:rPr>
        <w:t>，然后这个参数在方法调用时会传入</w:t>
      </w:r>
      <w:r w:rsidR="007979B6">
        <w:rPr>
          <w:rFonts w:hint="eastAsia"/>
        </w:rPr>
        <w:t>文件的</w:t>
      </w:r>
      <w:r w:rsidR="008C5A4C">
        <w:rPr>
          <w:rFonts w:hint="eastAsia"/>
        </w:rPr>
        <w:t>字节流。</w:t>
      </w:r>
      <w:r w:rsidR="006B784A">
        <w:rPr>
          <w:rFonts w:hint="eastAsia"/>
        </w:rPr>
        <w:t>除此之外，还可以用</w:t>
      </w:r>
      <w:r w:rsidR="00070C25" w:rsidRPr="00070C25">
        <w:t>MultipartFile</w:t>
      </w:r>
      <w:r w:rsidR="00070C25">
        <w:rPr>
          <w:rFonts w:hint="eastAsia"/>
        </w:rPr>
        <w:t>类型的参数来接受</w:t>
      </w:r>
      <w:r w:rsidR="007C1C04">
        <w:rPr>
          <w:rFonts w:hint="eastAsia"/>
        </w:rPr>
        <w:t>mutipart类型的参数</w:t>
      </w:r>
      <w:r w:rsidR="00DE2EAD">
        <w:rPr>
          <w:rFonts w:hint="eastAsia"/>
        </w:rPr>
        <w:t>，</w:t>
      </w:r>
      <w:r w:rsidR="00523BCA">
        <w:rPr>
          <w:rFonts w:hint="eastAsia"/>
        </w:rPr>
        <w:t>使用接口提供的方法可以实现将文件写入本地或者写入其他服务器的操作</w:t>
      </w:r>
      <w:r w:rsidR="0092177E">
        <w:rPr>
          <w:rFonts w:hint="eastAsia"/>
        </w:rPr>
        <w:t>。</w:t>
      </w:r>
    </w:p>
    <w:p w:rsidR="00F56CAD" w:rsidRDefault="00F56CAD" w:rsidP="001614B6">
      <w:pPr>
        <w:ind w:firstLine="480"/>
      </w:pPr>
      <w:r>
        <w:drawing>
          <wp:inline distT="0" distB="0" distL="0" distR="0" wp14:anchorId="0444F2EA" wp14:editId="6427B214">
            <wp:extent cx="3699712" cy="2194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749" cy="2201700"/>
                    </a:xfrm>
                    <a:prstGeom prst="rect">
                      <a:avLst/>
                    </a:prstGeom>
                  </pic:spPr>
                </pic:pic>
              </a:graphicData>
            </a:graphic>
          </wp:inline>
        </w:drawing>
      </w:r>
    </w:p>
    <w:p w:rsidR="008D0FD1" w:rsidRPr="008D0FD1" w:rsidRDefault="00B03D78" w:rsidP="001614B6">
      <w:pPr>
        <w:ind w:firstLine="480"/>
      </w:pPr>
      <w:r>
        <w:rPr>
          <w:rFonts w:hint="eastAsia"/>
        </w:rPr>
        <w:t>一个</w:t>
      </w:r>
      <w:r w:rsidR="009C35E3">
        <w:rPr>
          <w:rFonts w:hint="eastAsia"/>
        </w:rPr>
        <w:t>controller的方法如下</w:t>
      </w:r>
      <w:r w:rsidR="009F7D28">
        <w:rPr>
          <w:rFonts w:hint="eastAsia"/>
        </w:rPr>
        <w:t>：</w:t>
      </w:r>
    </w:p>
    <w:p w:rsidR="008D0FD1" w:rsidRPr="009C13DA" w:rsidRDefault="008D0FD1" w:rsidP="001614B6">
      <w:pPr>
        <w:ind w:firstLine="480"/>
      </w:pPr>
      <w:r w:rsidRPr="009C13DA">
        <w:t>public String userRegPost(@RequestPart("profilePic") MultipartFile profilePic) {</w:t>
      </w:r>
    </w:p>
    <w:p w:rsidR="008D0FD1" w:rsidRPr="009C13DA" w:rsidRDefault="008D0FD1" w:rsidP="001614B6">
      <w:pPr>
        <w:ind w:firstLine="480"/>
      </w:pPr>
      <w:r w:rsidRPr="009C13DA">
        <w:t>profilePic.transferTo(new File("</w:t>
      </w:r>
      <w:r w:rsidR="00BD3630" w:rsidRPr="009C13DA">
        <w:rPr>
          <w:rFonts w:hint="eastAsia"/>
        </w:rPr>
        <w:t>/root</w:t>
      </w:r>
      <w:r w:rsidR="007E17DF" w:rsidRPr="009C13DA">
        <w:rPr>
          <w:rFonts w:hint="eastAsia"/>
        </w:rPr>
        <w:t>/</w:t>
      </w:r>
      <w:r w:rsidRPr="009C13DA">
        <w:t>" + profilePic.getOriginalFilename()));</w:t>
      </w:r>
    </w:p>
    <w:p w:rsidR="008D0FD1" w:rsidRPr="009C13DA" w:rsidRDefault="008D0FD1" w:rsidP="001614B6">
      <w:pPr>
        <w:ind w:firstLine="480"/>
      </w:pPr>
      <w:r w:rsidRPr="009C13DA">
        <w:t xml:space="preserve">        return "user_main_page";</w:t>
      </w:r>
    </w:p>
    <w:p w:rsidR="005373B7" w:rsidRDefault="008D0FD1" w:rsidP="001614B6">
      <w:pPr>
        <w:ind w:firstLine="480"/>
      </w:pPr>
      <w:r w:rsidRPr="009C13DA">
        <w:t xml:space="preserve">    }</w:t>
      </w:r>
    </w:p>
    <w:p w:rsidR="00101912" w:rsidRPr="008D0FD1" w:rsidRDefault="00341D6C" w:rsidP="001614B6">
      <w:pPr>
        <w:ind w:firstLine="480"/>
      </w:pPr>
      <w:r>
        <w:rPr>
          <w:rFonts w:hint="eastAsia"/>
        </w:rPr>
        <w:t>该方法可以实现将</w:t>
      </w:r>
      <w:r w:rsidR="007E17DF">
        <w:rPr>
          <w:rFonts w:hint="eastAsia"/>
        </w:rPr>
        <w:t>接受的文件写到本地的功能。</w:t>
      </w:r>
    </w:p>
    <w:p w:rsidR="00371015" w:rsidRDefault="00371015" w:rsidP="00CD113B">
      <w:pPr>
        <w:pStyle w:val="20"/>
      </w:pPr>
      <w:bookmarkStart w:id="63" w:name="_Toc16459584"/>
      <w:r>
        <w:rPr>
          <w:rFonts w:hint="eastAsia"/>
        </w:rPr>
        <w:lastRenderedPageBreak/>
        <w:t>异常处理</w:t>
      </w:r>
      <w:bookmarkEnd w:id="63"/>
    </w:p>
    <w:p w:rsidR="00B0501E" w:rsidRDefault="00661A35" w:rsidP="001614B6">
      <w:pPr>
        <w:ind w:firstLine="480"/>
      </w:pPr>
      <w:r>
        <w:rPr>
          <w:rFonts w:hint="eastAsia"/>
        </w:rPr>
        <w:t>无论程序处理的结果如何，最终程序都会对请求生成一个响应，异常控制的目的是在程序发生异常时，能够实现特定</w:t>
      </w:r>
      <w:r w:rsidR="004F462F">
        <w:rPr>
          <w:rFonts w:hint="eastAsia"/>
        </w:rPr>
        <w:t>功能</w:t>
      </w:r>
      <w:r w:rsidR="0067378D">
        <w:rPr>
          <w:rFonts w:hint="eastAsia"/>
        </w:rPr>
        <w:t>，然后返回合适的响应。</w:t>
      </w:r>
      <w:r w:rsidR="00E108EC">
        <w:rPr>
          <w:rFonts w:hint="eastAsia"/>
        </w:rPr>
        <w:t>例如如果数据库</w:t>
      </w:r>
      <w:r w:rsidR="00824B04">
        <w:rPr>
          <w:rFonts w:hint="eastAsia"/>
        </w:rPr>
        <w:t>没有</w:t>
      </w:r>
      <w:r w:rsidR="00E108EC">
        <w:rPr>
          <w:rFonts w:hint="eastAsia"/>
        </w:rPr>
        <w:t>查询</w:t>
      </w:r>
      <w:r w:rsidR="00824B04">
        <w:rPr>
          <w:rFonts w:hint="eastAsia"/>
        </w:rPr>
        <w:t>数据，并不需要给用户返回具体的数据库异常，而是返回更易明白的提示信息更为合适。</w:t>
      </w:r>
    </w:p>
    <w:p w:rsidR="00DF43B1" w:rsidRDefault="00DF43B1" w:rsidP="001614B6">
      <w:pPr>
        <w:ind w:firstLine="480"/>
      </w:pPr>
      <w:r>
        <w:rPr>
          <w:rFonts w:hint="eastAsia"/>
        </w:rPr>
        <w:t>Spring提供</w:t>
      </w:r>
      <w:r w:rsidR="009C4551">
        <w:rPr>
          <w:rFonts w:hint="eastAsia"/>
        </w:rPr>
        <w:t>了</w:t>
      </w:r>
      <w:r>
        <w:rPr>
          <w:rFonts w:hint="eastAsia"/>
        </w:rPr>
        <w:t>以下方式来将异常转换为响应</w:t>
      </w:r>
      <w:r w:rsidR="00EE44CC">
        <w:rPr>
          <w:rFonts w:hint="eastAsia"/>
        </w:rPr>
        <w:t>：</w:t>
      </w:r>
    </w:p>
    <w:p w:rsidR="00EE44CC" w:rsidRDefault="0086532D" w:rsidP="001614B6">
      <w:pPr>
        <w:ind w:firstLine="480"/>
      </w:pPr>
      <w:r>
        <w:rPr>
          <w:rFonts w:hint="eastAsia"/>
        </w:rPr>
        <w:t>1.将特定的异常转换为响应</w:t>
      </w:r>
    </w:p>
    <w:p w:rsidR="00190AB0" w:rsidRDefault="0031487C" w:rsidP="001614B6">
      <w:pPr>
        <w:ind w:firstLine="480"/>
      </w:pPr>
      <w:r>
        <w:rPr>
          <w:rFonts w:hint="eastAsia"/>
        </w:rPr>
        <w:t>Spring</w:t>
      </w:r>
      <w:r w:rsidR="008B7CAA">
        <w:rPr>
          <w:rFonts w:hint="eastAsia"/>
        </w:rPr>
        <w:t>对一些</w:t>
      </w:r>
      <w:r w:rsidR="00501F22">
        <w:rPr>
          <w:rFonts w:hint="eastAsia"/>
        </w:rPr>
        <w:t>自身的异常提供了一套转换逻辑</w:t>
      </w:r>
      <w:r w:rsidR="00901E1C">
        <w:rPr>
          <w:rFonts w:hint="eastAsia"/>
        </w:rPr>
        <w:t>。</w:t>
      </w:r>
    </w:p>
    <w:p w:rsidR="00901E1C" w:rsidRDefault="00901E1C" w:rsidP="001614B6">
      <w:pPr>
        <w:ind w:firstLine="480"/>
      </w:pPr>
      <w:r>
        <w:rPr>
          <w:rFonts w:hint="eastAsia"/>
        </w:rPr>
        <w:t>2.在异常上添加</w:t>
      </w:r>
      <w:r w:rsidR="00DB4F28">
        <w:rPr>
          <w:rFonts w:hint="eastAsia"/>
        </w:rPr>
        <w:t>@</w:t>
      </w:r>
      <w:r w:rsidR="00DB4F28" w:rsidRPr="00DB4F28">
        <w:t>ResponseStatus</w:t>
      </w:r>
      <w:r w:rsidR="00DB4F28">
        <w:rPr>
          <w:rFonts w:hint="eastAsia"/>
        </w:rPr>
        <w:t>注解</w:t>
      </w:r>
    </w:p>
    <w:p w:rsidR="00685888" w:rsidRDefault="00685888" w:rsidP="001614B6">
      <w:pPr>
        <w:ind w:firstLine="480"/>
      </w:pPr>
      <w:r>
        <w:rPr>
          <w:rFonts w:hint="eastAsia"/>
        </w:rPr>
        <w:t>如下所示</w:t>
      </w:r>
    </w:p>
    <w:p w:rsidR="0049588F" w:rsidRPr="0046194D" w:rsidRDefault="0049588F" w:rsidP="001614B6">
      <w:pPr>
        <w:ind w:firstLine="480"/>
      </w:pPr>
      <w:r w:rsidRPr="0046194D">
        <w:t>@ResponseStatus(value=HttpStatus.NOT_FOUND, reason="User not found")</w:t>
      </w:r>
    </w:p>
    <w:p w:rsidR="0049588F" w:rsidRPr="0046194D" w:rsidRDefault="0049588F" w:rsidP="001614B6">
      <w:pPr>
        <w:ind w:firstLine="480"/>
      </w:pPr>
      <w:r w:rsidRPr="0046194D">
        <w:t>public class UserNotFoundException extends RuntimeException {</w:t>
      </w:r>
    </w:p>
    <w:p w:rsidR="0049588F" w:rsidRDefault="0049588F" w:rsidP="001614B6">
      <w:pPr>
        <w:ind w:firstLine="480"/>
      </w:pPr>
      <w:r w:rsidRPr="0046194D">
        <w:t>}</w:t>
      </w:r>
    </w:p>
    <w:p w:rsidR="00685888" w:rsidRDefault="00685888" w:rsidP="001614B6">
      <w:pPr>
        <w:ind w:firstLine="480"/>
      </w:pPr>
      <w:r>
        <w:rPr>
          <w:rFonts w:hint="eastAsia"/>
        </w:rPr>
        <w:t>当程序抛出</w:t>
      </w:r>
      <w:r w:rsidR="00F575F6">
        <w:rPr>
          <w:rFonts w:hint="eastAsia"/>
        </w:rPr>
        <w:t>User</w:t>
      </w:r>
      <w:r w:rsidR="00F575F6">
        <w:t>NotFoundException</w:t>
      </w:r>
      <w:r w:rsidR="00F575F6">
        <w:rPr>
          <w:rFonts w:hint="eastAsia"/>
        </w:rPr>
        <w:t>时</w:t>
      </w:r>
      <w:r w:rsidR="00E50DCE">
        <w:rPr>
          <w:rFonts w:hint="eastAsia"/>
        </w:rPr>
        <w:t>则会</w:t>
      </w:r>
      <w:r w:rsidR="003B6CCC">
        <w:rPr>
          <w:rFonts w:hint="eastAsia"/>
        </w:rPr>
        <w:t>生成404错误报文。</w:t>
      </w:r>
    </w:p>
    <w:p w:rsidR="00DA2205" w:rsidRPr="00685888" w:rsidRDefault="00DA2205" w:rsidP="001614B6">
      <w:pPr>
        <w:ind w:firstLine="480"/>
      </w:pPr>
      <w:r>
        <w:rPr>
          <w:rFonts w:hint="eastAsia"/>
        </w:rPr>
        <w:t>3.</w:t>
      </w:r>
      <w:r w:rsidR="008F3EA5">
        <w:rPr>
          <w:rFonts w:hint="eastAsia"/>
        </w:rPr>
        <w:t>在方法上添加</w:t>
      </w:r>
      <w:r w:rsidR="008F3EA5" w:rsidRPr="008F3EA5">
        <w:t>@ExceptionHandler</w:t>
      </w:r>
      <w:r w:rsidR="0076390B">
        <w:rPr>
          <w:rFonts w:hint="eastAsia"/>
        </w:rPr>
        <w:t>使其用来处理异常</w:t>
      </w:r>
    </w:p>
    <w:p w:rsidR="005E6B5B" w:rsidRPr="0046194D" w:rsidRDefault="005E6B5B" w:rsidP="001614B6">
      <w:pPr>
        <w:ind w:firstLine="480"/>
      </w:pPr>
      <w:r w:rsidRPr="0046194D">
        <w:t>@ExceptionHandler(UserNotFoundException.class)</w:t>
      </w:r>
    </w:p>
    <w:p w:rsidR="00DE79CE" w:rsidRDefault="005E6B5B" w:rsidP="001614B6">
      <w:pPr>
        <w:ind w:firstLine="480"/>
      </w:pPr>
      <w:r w:rsidRPr="0046194D">
        <w:t>public String exceptionHandler()</w:t>
      </w:r>
      <w:r w:rsidRPr="0046194D">
        <w:rPr>
          <w:rFonts w:hint="eastAsia"/>
        </w:rPr>
        <w:t>{}</w:t>
      </w:r>
    </w:p>
    <w:p w:rsidR="00DE79CE" w:rsidRDefault="002A6410" w:rsidP="001614B6">
      <w:pPr>
        <w:ind w:firstLine="480"/>
      </w:pPr>
      <w:r>
        <w:rPr>
          <w:rFonts w:hint="eastAsia"/>
        </w:rPr>
        <w:t>这样的方法会处理该控制器中</w:t>
      </w:r>
      <w:r w:rsidR="007A48A5">
        <w:rPr>
          <w:rFonts w:hint="eastAsia"/>
        </w:rPr>
        <w:t>所有</w:t>
      </w:r>
      <w:r>
        <w:rPr>
          <w:rFonts w:hint="eastAsia"/>
        </w:rPr>
        <w:t>方法</w:t>
      </w:r>
      <w:r w:rsidR="007A48A5">
        <w:rPr>
          <w:rFonts w:hint="eastAsia"/>
        </w:rPr>
        <w:t>抛出该异常后进行处理</w:t>
      </w:r>
      <w:r w:rsidR="00D8790A">
        <w:rPr>
          <w:rFonts w:hint="eastAsia"/>
        </w:rPr>
        <w:t>。</w:t>
      </w:r>
    </w:p>
    <w:p w:rsidR="00063C4D" w:rsidRDefault="00063C4D" w:rsidP="001614B6">
      <w:pPr>
        <w:ind w:firstLine="480"/>
      </w:pPr>
      <w:r>
        <w:rPr>
          <w:rFonts w:hint="eastAsia"/>
        </w:rPr>
        <w:t>4.控制器通知</w:t>
      </w:r>
    </w:p>
    <w:p w:rsidR="008F3886" w:rsidRPr="00063C4D" w:rsidRDefault="008F3886" w:rsidP="001614B6">
      <w:pPr>
        <w:ind w:firstLine="480"/>
      </w:pPr>
      <w:r>
        <w:rPr>
          <w:rFonts w:hint="eastAsia"/>
        </w:rPr>
        <w:t>使用</w:t>
      </w:r>
      <w:r w:rsidR="004A3536" w:rsidRPr="004A3536">
        <w:t>@ControllerAdvice</w:t>
      </w:r>
      <w:r w:rsidR="00837356">
        <w:rPr>
          <w:rFonts w:hint="eastAsia"/>
        </w:rPr>
        <w:t>标注的类也会成为一个Bean，该Bean内可以编写</w:t>
      </w:r>
      <w:r w:rsidR="003E1D03">
        <w:rPr>
          <w:rFonts w:hint="eastAsia"/>
        </w:rPr>
        <w:t>@Exception</w:t>
      </w:r>
      <w:r w:rsidR="003E1D03">
        <w:t>Handler</w:t>
      </w:r>
      <w:r w:rsidR="003E1D03">
        <w:rPr>
          <w:rFonts w:hint="eastAsia"/>
        </w:rPr>
        <w:t>标注的方法</w:t>
      </w:r>
      <w:r w:rsidR="00E75F46">
        <w:rPr>
          <w:rFonts w:hint="eastAsia"/>
        </w:rPr>
        <w:t>，</w:t>
      </w:r>
      <w:r w:rsidR="00665175">
        <w:rPr>
          <w:rFonts w:hint="eastAsia"/>
        </w:rPr>
        <w:t>这样任意控制器的异常都会被该方法处理。</w:t>
      </w:r>
    </w:p>
    <w:p w:rsidR="00A90515" w:rsidRDefault="00593584" w:rsidP="00CD113B">
      <w:pPr>
        <w:pStyle w:val="20"/>
      </w:pPr>
      <w:bookmarkStart w:id="64" w:name="_Toc16459585"/>
      <w:r>
        <w:rPr>
          <w:rFonts w:hint="eastAsia"/>
        </w:rPr>
        <w:t>Flash属性</w:t>
      </w:r>
      <w:bookmarkEnd w:id="64"/>
    </w:p>
    <w:p w:rsidR="00697DD1" w:rsidRDefault="0035452B" w:rsidP="001614B6">
      <w:pPr>
        <w:ind w:firstLine="480"/>
      </w:pPr>
      <w:r>
        <w:rPr>
          <w:rFonts w:hint="eastAsia"/>
        </w:rPr>
        <w:t>使用</w:t>
      </w:r>
      <w:r w:rsidR="008158CB">
        <w:rPr>
          <w:rFonts w:hint="eastAsia"/>
        </w:rPr>
        <w:t>redirect</w:t>
      </w:r>
      <w:r w:rsidR="009B465C">
        <w:rPr>
          <w:rFonts w:hint="eastAsia"/>
        </w:rPr>
        <w:t>前缀的</w:t>
      </w:r>
      <w:r w:rsidR="008D1317">
        <w:rPr>
          <w:rFonts w:hint="eastAsia"/>
        </w:rPr>
        <w:t>逻辑视图名</w:t>
      </w:r>
      <w:r w:rsidR="00E238A8">
        <w:rPr>
          <w:rFonts w:hint="eastAsia"/>
        </w:rPr>
        <w:t>会使得客户端发生重定向</w:t>
      </w:r>
      <w:r w:rsidR="00AB2264">
        <w:rPr>
          <w:rFonts w:hint="eastAsia"/>
        </w:rPr>
        <w:t>，重定向的请求到达服务器时，</w:t>
      </w:r>
      <w:r w:rsidR="00692D53">
        <w:rPr>
          <w:rFonts w:hint="eastAsia"/>
        </w:rPr>
        <w:t>之前保留的模型并不能</w:t>
      </w:r>
      <w:r w:rsidR="00E0582A">
        <w:rPr>
          <w:rFonts w:hint="eastAsia"/>
        </w:rPr>
        <w:t>传递到本次请求</w:t>
      </w:r>
      <w:r w:rsidR="0067524D">
        <w:rPr>
          <w:rFonts w:hint="eastAsia"/>
        </w:rPr>
        <w:t>，使用Session上下文可以使得模型在请求之间传递</w:t>
      </w:r>
      <w:r w:rsidR="00E966F3">
        <w:rPr>
          <w:rFonts w:hint="eastAsia"/>
        </w:rPr>
        <w:t>。Spring</w:t>
      </w:r>
      <w:r w:rsidR="00830D14">
        <w:rPr>
          <w:rFonts w:hint="eastAsia"/>
        </w:rPr>
        <w:t>中</w:t>
      </w:r>
      <w:r w:rsidR="005B1468">
        <w:rPr>
          <w:rFonts w:hint="eastAsia"/>
        </w:rPr>
        <w:t>使用</w:t>
      </w:r>
      <w:r w:rsidR="002E3919" w:rsidRPr="00830D14">
        <w:t>RedirectAttributes</w:t>
      </w:r>
      <w:r w:rsidR="00830D14">
        <w:rPr>
          <w:rFonts w:hint="eastAsia"/>
        </w:rPr>
        <w:t>可以简洁的使用Session上下文</w:t>
      </w:r>
      <w:r w:rsidR="00902794">
        <w:rPr>
          <w:rFonts w:hint="eastAsia"/>
        </w:rPr>
        <w:t>，使用</w:t>
      </w:r>
      <w:r w:rsidR="00336928" w:rsidRPr="00336928">
        <w:t>addFlashAttribute()</w:t>
      </w:r>
      <w:r w:rsidR="00336928">
        <w:rPr>
          <w:rFonts w:hint="eastAsia"/>
        </w:rPr>
        <w:t>可以添加属性到Session上下文，然后</w:t>
      </w:r>
      <w:r w:rsidR="00240335">
        <w:rPr>
          <w:rFonts w:hint="eastAsia"/>
        </w:rPr>
        <w:t>重定向的请求到达时从Session上下文</w:t>
      </w:r>
      <w:r w:rsidR="000657E9">
        <w:rPr>
          <w:rFonts w:hint="eastAsia"/>
        </w:rPr>
        <w:t>取出模型。</w:t>
      </w:r>
    </w:p>
    <w:p w:rsidR="00071DD1" w:rsidRDefault="00071DD1" w:rsidP="001614B6">
      <w:pPr>
        <w:ind w:firstLine="480"/>
      </w:pPr>
      <w:r>
        <w:drawing>
          <wp:inline distT="0" distB="0" distL="0" distR="0" wp14:anchorId="6A319533" wp14:editId="0B35BF11">
            <wp:extent cx="2752845" cy="1118382"/>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8755" cy="1132971"/>
                    </a:xfrm>
                    <a:prstGeom prst="rect">
                      <a:avLst/>
                    </a:prstGeom>
                  </pic:spPr>
                </pic:pic>
              </a:graphicData>
            </a:graphic>
          </wp:inline>
        </w:drawing>
      </w:r>
    </w:p>
    <w:p w:rsidR="00071DD1" w:rsidRDefault="00071DD1" w:rsidP="001614B6">
      <w:pPr>
        <w:ind w:firstLine="480"/>
      </w:pPr>
    </w:p>
    <w:p w:rsidR="00071DD1" w:rsidRPr="00697DD1" w:rsidRDefault="00071DD1" w:rsidP="001614B6">
      <w:pPr>
        <w:ind w:firstLine="480"/>
      </w:pPr>
    </w:p>
    <w:p w:rsidR="00B337BC" w:rsidRDefault="00B337BC" w:rsidP="00CD113B">
      <w:pPr>
        <w:pStyle w:val="10"/>
      </w:pPr>
      <w:bookmarkStart w:id="65" w:name="_Toc16459586"/>
      <w:r>
        <w:rPr>
          <w:rFonts w:hint="eastAsia"/>
        </w:rPr>
        <w:lastRenderedPageBreak/>
        <w:t>Spring</w:t>
      </w:r>
      <w:r>
        <w:t xml:space="preserve"> </w:t>
      </w:r>
      <w:r>
        <w:rPr>
          <w:rFonts w:hint="eastAsia"/>
        </w:rPr>
        <w:t>Security</w:t>
      </w:r>
      <w:bookmarkEnd w:id="65"/>
    </w:p>
    <w:p w:rsidR="00304EB8" w:rsidRDefault="00260E3E" w:rsidP="001614B6">
      <w:pPr>
        <w:ind w:firstLine="480"/>
      </w:pPr>
      <w:r>
        <w:rPr>
          <w:rFonts w:hint="eastAsia"/>
        </w:rPr>
        <w:t>Spring</w:t>
      </w:r>
      <w:r>
        <w:t xml:space="preserve"> </w:t>
      </w:r>
      <w:r>
        <w:rPr>
          <w:rFonts w:hint="eastAsia"/>
        </w:rPr>
        <w:t>Security</w:t>
      </w:r>
      <w:r w:rsidR="00260065">
        <w:rPr>
          <w:rFonts w:hint="eastAsia"/>
        </w:rPr>
        <w:t>的安全防护主要</w:t>
      </w:r>
      <w:r w:rsidR="00B72EED">
        <w:rPr>
          <w:rFonts w:hint="eastAsia"/>
        </w:rPr>
        <w:t>有两个手段</w:t>
      </w:r>
      <w:r w:rsidR="00D4279E">
        <w:rPr>
          <w:rFonts w:hint="eastAsia"/>
        </w:rPr>
        <w:t>：</w:t>
      </w:r>
    </w:p>
    <w:p w:rsidR="00D4279E" w:rsidRDefault="0084054D" w:rsidP="001614B6">
      <w:pPr>
        <w:ind w:firstLine="480"/>
      </w:pPr>
      <w:r>
        <w:rPr>
          <w:rFonts w:hint="eastAsia"/>
        </w:rPr>
        <w:t>1.使用Servlet规范的Filter</w:t>
      </w:r>
      <w:r w:rsidR="009B050A">
        <w:rPr>
          <w:rFonts w:hint="eastAsia"/>
        </w:rPr>
        <w:t>对请求做安全处理。</w:t>
      </w:r>
    </w:p>
    <w:p w:rsidR="009F5B02" w:rsidRPr="009F5B02" w:rsidRDefault="00A87DF4" w:rsidP="001614B6">
      <w:pPr>
        <w:ind w:firstLine="480"/>
      </w:pPr>
      <w:r>
        <w:rPr>
          <w:rFonts w:hint="eastAsia"/>
        </w:rPr>
        <w:t>2.</w:t>
      </w:r>
      <w:r w:rsidR="00AC6DEF">
        <w:rPr>
          <w:rFonts w:hint="eastAsia"/>
        </w:rPr>
        <w:t>使用Spring</w:t>
      </w:r>
      <w:r w:rsidR="00AC6DEF">
        <w:t>AOP</w:t>
      </w:r>
      <w:r w:rsidR="009746E3">
        <w:rPr>
          <w:rFonts w:hint="eastAsia"/>
        </w:rPr>
        <w:t>对方法调用做安全性的处理。</w:t>
      </w:r>
    </w:p>
    <w:p w:rsidR="00192DBA" w:rsidRDefault="004F09A1" w:rsidP="00CD113B">
      <w:pPr>
        <w:pStyle w:val="20"/>
      </w:pPr>
      <w:bookmarkStart w:id="66" w:name="_Toc16459587"/>
      <w:r>
        <w:rPr>
          <w:rFonts w:hint="eastAsia"/>
        </w:rPr>
        <w:t>Spring</w:t>
      </w:r>
      <w:r>
        <w:t xml:space="preserve"> </w:t>
      </w:r>
      <w:r>
        <w:rPr>
          <w:rFonts w:hint="eastAsia"/>
        </w:rPr>
        <w:t>Security的模块</w:t>
      </w:r>
      <w:bookmarkEnd w:id="66"/>
    </w:p>
    <w:p w:rsidR="00A863FD" w:rsidRDefault="007069FB" w:rsidP="001614B6">
      <w:pPr>
        <w:ind w:firstLine="480"/>
      </w:pPr>
      <w:r>
        <w:rPr>
          <w:rFonts w:hint="eastAsia"/>
        </w:rPr>
        <w:t>SpringSecurity共有11个模块</w:t>
      </w:r>
      <w:r w:rsidR="00101C47">
        <w:rPr>
          <w:rFonts w:hint="eastAsia"/>
        </w:rPr>
        <w:t>，使用结合SpringMVC的WEB应用需要至少以下几个模块</w:t>
      </w:r>
      <w:r w:rsidR="000F710C">
        <w:rPr>
          <w:rFonts w:hint="eastAsia"/>
        </w:rPr>
        <w:t>：</w:t>
      </w:r>
    </w:p>
    <w:p w:rsidR="00CB793F" w:rsidRDefault="00CB793F" w:rsidP="001614B6">
      <w:pPr>
        <w:ind w:firstLine="480"/>
      </w:pPr>
      <w:r>
        <w:rPr>
          <w:rFonts w:hint="eastAsia"/>
        </w:rPr>
        <w:t>1.Core</w:t>
      </w:r>
      <w:r w:rsidR="00325928">
        <w:rPr>
          <w:rFonts w:hint="eastAsia"/>
        </w:rPr>
        <w:t>：核心基本库</w:t>
      </w:r>
    </w:p>
    <w:p w:rsidR="00C235EF" w:rsidRDefault="00C235EF" w:rsidP="001614B6">
      <w:pPr>
        <w:ind w:firstLine="480"/>
      </w:pPr>
      <w:r>
        <w:rPr>
          <w:rFonts w:hint="eastAsia"/>
        </w:rPr>
        <w:t>2.Configuration</w:t>
      </w:r>
      <w:r w:rsidR="00FB1DF3">
        <w:rPr>
          <w:rFonts w:hint="eastAsia"/>
        </w:rPr>
        <w:t>：</w:t>
      </w:r>
      <w:r w:rsidR="007A692B">
        <w:rPr>
          <w:rFonts w:hint="eastAsia"/>
        </w:rPr>
        <w:t>解析</w:t>
      </w:r>
      <w:r w:rsidR="00FB1DF3">
        <w:rPr>
          <w:rFonts w:hint="eastAsia"/>
        </w:rPr>
        <w:t>XML和Java</w:t>
      </w:r>
      <w:r w:rsidR="00F87482">
        <w:rPr>
          <w:rFonts w:hint="eastAsia"/>
        </w:rPr>
        <w:t>形式</w:t>
      </w:r>
      <w:r w:rsidR="00594984">
        <w:rPr>
          <w:rFonts w:hint="eastAsia"/>
        </w:rPr>
        <w:t>的</w:t>
      </w:r>
      <w:r w:rsidR="000520C1">
        <w:rPr>
          <w:rFonts w:hint="eastAsia"/>
        </w:rPr>
        <w:t>SpringSecurity配置。</w:t>
      </w:r>
    </w:p>
    <w:p w:rsidR="00712CEE" w:rsidRDefault="00712CEE" w:rsidP="001614B6">
      <w:pPr>
        <w:ind w:firstLine="480"/>
      </w:pPr>
      <w:r>
        <w:rPr>
          <w:rFonts w:hint="eastAsia"/>
        </w:rPr>
        <w:t>3.Web</w:t>
      </w:r>
      <w:r w:rsidR="008E517A">
        <w:rPr>
          <w:rFonts w:hint="eastAsia"/>
        </w:rPr>
        <w:t>：</w:t>
      </w:r>
      <w:r w:rsidR="003B33F6">
        <w:rPr>
          <w:rFonts w:hint="eastAsia"/>
        </w:rPr>
        <w:t>提供基于Filter的安全配置</w:t>
      </w:r>
    </w:p>
    <w:p w:rsidR="001535D1" w:rsidRPr="00A863FD" w:rsidRDefault="00F53C45" w:rsidP="001614B6">
      <w:pPr>
        <w:ind w:firstLine="480"/>
      </w:pPr>
      <w:r>
        <w:rPr>
          <w:rFonts w:hint="eastAsia"/>
        </w:rPr>
        <w:t>4.</w:t>
      </w:r>
      <w:r w:rsidR="00E52508">
        <w:rPr>
          <w:rFonts w:hint="eastAsia"/>
        </w:rPr>
        <w:t>Tag</w:t>
      </w:r>
      <w:r w:rsidR="00E52508">
        <w:t xml:space="preserve"> Library</w:t>
      </w:r>
      <w:r w:rsidR="00184124">
        <w:rPr>
          <w:rFonts w:hint="eastAsia"/>
        </w:rPr>
        <w:t>：标签库</w:t>
      </w:r>
      <w:r w:rsidR="00D60FDD">
        <w:rPr>
          <w:rFonts w:hint="eastAsia"/>
        </w:rPr>
        <w:t>，提供</w:t>
      </w:r>
      <w:r w:rsidR="00071436">
        <w:rPr>
          <w:rFonts w:hint="eastAsia"/>
        </w:rPr>
        <w:t>一些额外</w:t>
      </w:r>
      <w:r w:rsidR="00D60FDD">
        <w:rPr>
          <w:rFonts w:hint="eastAsia"/>
        </w:rPr>
        <w:t>的JSP</w:t>
      </w:r>
      <w:r w:rsidR="00071436">
        <w:rPr>
          <w:rFonts w:hint="eastAsia"/>
        </w:rPr>
        <w:t>标签</w:t>
      </w:r>
    </w:p>
    <w:p w:rsidR="000064A8" w:rsidRDefault="00466B1A" w:rsidP="00CD113B">
      <w:pPr>
        <w:pStyle w:val="20"/>
      </w:pPr>
      <w:bookmarkStart w:id="67" w:name="_Toc16459588"/>
      <w:r>
        <w:rPr>
          <w:rFonts w:hint="eastAsia"/>
        </w:rPr>
        <w:t>配置</w:t>
      </w:r>
      <w:bookmarkEnd w:id="67"/>
    </w:p>
    <w:p w:rsidR="00B804F3" w:rsidRDefault="00405DCC" w:rsidP="001614B6">
      <w:pPr>
        <w:ind w:firstLine="480"/>
      </w:pPr>
      <w:r>
        <w:rPr>
          <w:rFonts w:hint="eastAsia"/>
        </w:rPr>
        <w:t>Spring</w:t>
      </w:r>
      <w:r w:rsidR="00AE2F2B">
        <w:rPr>
          <w:rFonts w:hint="eastAsia"/>
        </w:rPr>
        <w:t>Security</w:t>
      </w:r>
      <w:r w:rsidR="00330236">
        <w:rPr>
          <w:rFonts w:hint="eastAsia"/>
        </w:rPr>
        <w:t>使用一系列的Filter</w:t>
      </w:r>
      <w:r w:rsidR="006F6701">
        <w:rPr>
          <w:rFonts w:hint="eastAsia"/>
        </w:rPr>
        <w:t>实现安全功能</w:t>
      </w:r>
      <w:r w:rsidR="00927BD4">
        <w:rPr>
          <w:rFonts w:hint="eastAsia"/>
        </w:rPr>
        <w:t>，在配置时只需要配置</w:t>
      </w:r>
      <w:r w:rsidR="00806026" w:rsidRPr="00806026">
        <w:t>DelegatingFilterProxy</w:t>
      </w:r>
      <w:r w:rsidR="00681FF5">
        <w:rPr>
          <w:rFonts w:hint="eastAsia"/>
        </w:rPr>
        <w:t>，</w:t>
      </w:r>
      <w:r w:rsidR="00C94E06">
        <w:rPr>
          <w:rFonts w:hint="eastAsia"/>
        </w:rPr>
        <w:t>该类会将过滤工作</w:t>
      </w:r>
      <w:r w:rsidR="00024FDB">
        <w:rPr>
          <w:rFonts w:hint="eastAsia"/>
        </w:rPr>
        <w:t>委托给</w:t>
      </w:r>
      <w:r w:rsidR="00830186">
        <w:rPr>
          <w:rFonts w:hint="eastAsia"/>
        </w:rPr>
        <w:t>注册在Spring应用上下问中的名为</w:t>
      </w:r>
      <w:r w:rsidR="006C0774" w:rsidRPr="006C0774">
        <w:t>springSecurityFilterChain</w:t>
      </w:r>
      <w:r w:rsidR="00F813EA">
        <w:rPr>
          <w:rFonts w:hint="eastAsia"/>
        </w:rPr>
        <w:t>的</w:t>
      </w:r>
      <w:r w:rsidR="00F44381">
        <w:rPr>
          <w:rFonts w:hint="eastAsia"/>
        </w:rPr>
        <w:t>过滤器。</w:t>
      </w:r>
      <w:r w:rsidR="00E23288">
        <w:rPr>
          <w:rFonts w:hint="eastAsia"/>
        </w:rPr>
        <w:t>配置</w:t>
      </w:r>
      <w:r w:rsidR="00E23288" w:rsidRPr="00806026">
        <w:t>DelegatingFilterProxy</w:t>
      </w:r>
      <w:r w:rsidR="00C728D1">
        <w:rPr>
          <w:rFonts w:hint="eastAsia"/>
        </w:rPr>
        <w:t>的方式有两种：</w:t>
      </w:r>
    </w:p>
    <w:p w:rsidR="003D029C" w:rsidRDefault="003D029C" w:rsidP="001614B6">
      <w:pPr>
        <w:ind w:firstLine="480"/>
      </w:pPr>
      <w:r>
        <w:rPr>
          <w:rFonts w:hint="eastAsia"/>
        </w:rPr>
        <w:t>1.</w:t>
      </w:r>
      <w:r w:rsidR="002D4F70">
        <w:rPr>
          <w:rFonts w:hint="eastAsia"/>
        </w:rPr>
        <w:t>xml配置</w:t>
      </w:r>
    </w:p>
    <w:p w:rsidR="002A71F0" w:rsidRDefault="00DC59F2" w:rsidP="001614B6">
      <w:pPr>
        <w:ind w:firstLine="480"/>
      </w:pPr>
      <w:r>
        <w:drawing>
          <wp:inline distT="0" distB="0" distL="0" distR="0" wp14:anchorId="1177FD7C" wp14:editId="4E68571B">
            <wp:extent cx="4940438" cy="115355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3213" cy="1158869"/>
                    </a:xfrm>
                    <a:prstGeom prst="rect">
                      <a:avLst/>
                    </a:prstGeom>
                  </pic:spPr>
                </pic:pic>
              </a:graphicData>
            </a:graphic>
          </wp:inline>
        </w:drawing>
      </w:r>
    </w:p>
    <w:p w:rsidR="00DC59F2" w:rsidRDefault="009748A4" w:rsidP="001614B6">
      <w:pPr>
        <w:pStyle w:val="21"/>
      </w:pPr>
      <w:r>
        <w:rPr>
          <w:rFonts w:hint="eastAsia"/>
        </w:rPr>
        <w:t>2</w:t>
      </w:r>
      <w:r>
        <w:t>.</w:t>
      </w:r>
      <w:r w:rsidR="00DC4F53">
        <w:t>java</w:t>
      </w:r>
      <w:r w:rsidR="00DC4F53">
        <w:rPr>
          <w:rFonts w:hint="eastAsia"/>
        </w:rPr>
        <w:t>配置</w:t>
      </w:r>
    </w:p>
    <w:p w:rsidR="00FB1810" w:rsidRDefault="00F92972" w:rsidP="001614B6">
      <w:pPr>
        <w:pStyle w:val="21"/>
      </w:pPr>
      <w:r>
        <w:rPr>
          <w:rFonts w:hint="eastAsia"/>
        </w:rPr>
        <w:t>编写初始化类，实现</w:t>
      </w:r>
      <w:r w:rsidR="00E92C1C" w:rsidRPr="00E92C1C">
        <w:t>AbstractSecurityWebApplicationInitializer</w:t>
      </w:r>
      <w:r w:rsidR="00A141D7">
        <w:rPr>
          <w:rFonts w:hint="eastAsia"/>
        </w:rPr>
        <w:t>，该类实现了接口</w:t>
      </w:r>
      <w:r w:rsidR="00A141D7" w:rsidRPr="00A141D7">
        <w:t>WebApplicationInitializer</w:t>
      </w:r>
      <w:r w:rsidR="000738ED">
        <w:rPr>
          <w:rFonts w:hint="eastAsia"/>
        </w:rPr>
        <w:t>，</w:t>
      </w:r>
      <w:r w:rsidR="009776BE">
        <w:rPr>
          <w:rFonts w:hint="eastAsia"/>
        </w:rPr>
        <w:t>其初始化</w:t>
      </w:r>
      <w:r w:rsidR="00893E9A">
        <w:rPr>
          <w:rFonts w:hint="eastAsia"/>
        </w:rPr>
        <w:t>方法</w:t>
      </w:r>
      <w:r w:rsidR="009776BE">
        <w:rPr>
          <w:rFonts w:hint="eastAsia"/>
        </w:rPr>
        <w:t>中注册了</w:t>
      </w:r>
      <w:r w:rsidR="009255D5">
        <w:rPr>
          <w:rFonts w:hint="eastAsia"/>
        </w:rPr>
        <w:t>Delegating</w:t>
      </w:r>
      <w:r w:rsidR="009255D5">
        <w:t>F</w:t>
      </w:r>
      <w:r w:rsidR="00D7202D">
        <w:t>il</w:t>
      </w:r>
      <w:r w:rsidR="009255D5">
        <w:t>terProxy</w:t>
      </w:r>
      <w:r w:rsidR="00D7202D">
        <w:rPr>
          <w:rFonts w:hint="eastAsia"/>
        </w:rPr>
        <w:t>过滤器</w:t>
      </w:r>
      <w:r w:rsidR="00C024F2">
        <w:rPr>
          <w:rFonts w:hint="eastAsia"/>
        </w:rPr>
        <w:t>。</w:t>
      </w:r>
    </w:p>
    <w:p w:rsidR="00962336" w:rsidRDefault="00962336" w:rsidP="001614B6">
      <w:pPr>
        <w:pStyle w:val="21"/>
      </w:pPr>
    </w:p>
    <w:p w:rsidR="00F9770D" w:rsidRDefault="00410F8A" w:rsidP="001614B6">
      <w:pPr>
        <w:pStyle w:val="21"/>
      </w:pPr>
      <w:r>
        <w:tab/>
      </w:r>
      <w:r w:rsidR="00EB7086">
        <w:rPr>
          <w:rFonts w:hint="eastAsia"/>
        </w:rPr>
        <w:t>以上</w:t>
      </w:r>
      <w:r w:rsidR="00D14D96">
        <w:rPr>
          <w:rFonts w:hint="eastAsia"/>
        </w:rPr>
        <w:t>这些工作配置了过滤调用的</w:t>
      </w:r>
      <w:r w:rsidR="00EB7086">
        <w:rPr>
          <w:rFonts w:hint="eastAsia"/>
        </w:rPr>
        <w:t>入口或者说框架，</w:t>
      </w:r>
      <w:r w:rsidR="006A6279">
        <w:rPr>
          <w:rFonts w:hint="eastAsia"/>
        </w:rPr>
        <w:t>初次之外还要配置具有实际功能的</w:t>
      </w:r>
      <w:r w:rsidR="00123D54">
        <w:rPr>
          <w:rFonts w:hint="eastAsia"/>
        </w:rPr>
        <w:t>过滤器</w:t>
      </w:r>
      <w:r w:rsidR="00170738">
        <w:rPr>
          <w:rFonts w:hint="eastAsia"/>
        </w:rPr>
        <w:t>。</w:t>
      </w:r>
      <w:r w:rsidR="0052259D">
        <w:rPr>
          <w:rFonts w:hint="eastAsia"/>
        </w:rPr>
        <w:t>这些过滤器</w:t>
      </w:r>
      <w:r w:rsidR="00C9689E">
        <w:rPr>
          <w:rFonts w:hint="eastAsia"/>
        </w:rPr>
        <w:t>不需要显示的配置，而是通过</w:t>
      </w:r>
      <w:r w:rsidR="0093113E">
        <w:rPr>
          <w:rFonts w:hint="eastAsia"/>
        </w:rPr>
        <w:t>一些声明</w:t>
      </w:r>
      <w:r w:rsidR="00321004">
        <w:rPr>
          <w:rFonts w:hint="eastAsia"/>
        </w:rPr>
        <w:t>安全性的</w:t>
      </w:r>
      <w:r w:rsidR="0093113E">
        <w:rPr>
          <w:rFonts w:hint="eastAsia"/>
        </w:rPr>
        <w:t>方法调用</w:t>
      </w:r>
      <w:r w:rsidR="00321004">
        <w:rPr>
          <w:rFonts w:hint="eastAsia"/>
        </w:rPr>
        <w:t>来实现。</w:t>
      </w:r>
    </w:p>
    <w:p w:rsidR="00282BCE" w:rsidRDefault="002305AD" w:rsidP="001614B6">
      <w:pPr>
        <w:pStyle w:val="21"/>
      </w:pPr>
      <w:r>
        <w:t xml:space="preserve">    </w:t>
      </w:r>
      <w:r w:rsidR="00671A8D" w:rsidRPr="00671A8D">
        <w:rPr>
          <w:rFonts w:hint="eastAsia"/>
        </w:rPr>
        <w:t>Spring Security必须配置在一个实现了WebSecurityConfigurer的bean</w:t>
      </w:r>
      <w:r w:rsidR="00F46D81">
        <w:rPr>
          <w:rFonts w:hint="eastAsia"/>
        </w:rPr>
        <w:t>中，或者</w:t>
      </w:r>
      <w:r w:rsidR="00AB634C">
        <w:rPr>
          <w:rFonts w:hint="eastAsia"/>
        </w:rPr>
        <w:t>扩展</w:t>
      </w:r>
      <w:r w:rsidR="007F58C4">
        <w:rPr>
          <w:rFonts w:hint="eastAsia"/>
        </w:rPr>
        <w:t>类</w:t>
      </w:r>
      <w:r w:rsidR="00D5686D" w:rsidRPr="00D5686D">
        <w:t>WebSecurityConfigurerAdapter</w:t>
      </w:r>
      <w:r w:rsidR="0049649A">
        <w:rPr>
          <w:rFonts w:hint="eastAsia"/>
        </w:rPr>
        <w:t>。</w:t>
      </w:r>
      <w:r w:rsidR="005D5582" w:rsidRPr="005D5582">
        <w:t>@EnableWebSecurity</w:t>
      </w:r>
      <w:r w:rsidR="005C0ECE">
        <w:rPr>
          <w:rFonts w:hint="eastAsia"/>
        </w:rPr>
        <w:t>可以启用WEB安全性功能。</w:t>
      </w:r>
      <w:r w:rsidR="000B3C3A">
        <w:rPr>
          <w:rFonts w:hint="eastAsia"/>
        </w:rPr>
        <w:t>一个配置类格式如下：</w:t>
      </w:r>
    </w:p>
    <w:p w:rsidR="008A67A6" w:rsidRPr="00864446" w:rsidRDefault="008A67A6" w:rsidP="001614B6">
      <w:pPr>
        <w:ind w:firstLine="480"/>
      </w:pPr>
      <w:r w:rsidRPr="00864446">
        <w:t>@Configuration</w:t>
      </w:r>
    </w:p>
    <w:p w:rsidR="008A67A6" w:rsidRPr="00864446" w:rsidRDefault="008A67A6" w:rsidP="001614B6">
      <w:pPr>
        <w:ind w:firstLine="480"/>
      </w:pPr>
      <w:r w:rsidRPr="00864446">
        <w:t>@EnableWebSecurity</w:t>
      </w:r>
    </w:p>
    <w:p w:rsidR="00410F8A" w:rsidRDefault="008A67A6" w:rsidP="001614B6">
      <w:pPr>
        <w:ind w:firstLine="480"/>
      </w:pPr>
      <w:r w:rsidRPr="00864446">
        <w:lastRenderedPageBreak/>
        <w:t>public class SecurityConfig extends WebSecurityConfigurerAdapter {</w:t>
      </w:r>
      <w:r w:rsidRPr="00864446">
        <w:rPr>
          <w:rFonts w:hint="eastAsia"/>
        </w:rPr>
        <w:t>}</w:t>
      </w:r>
      <w:r w:rsidR="003F2383" w:rsidRPr="00864446">
        <w:rPr>
          <w:rFonts w:hint="eastAsia"/>
        </w:rPr>
        <w:t xml:space="preserve"> </w:t>
      </w:r>
    </w:p>
    <w:p w:rsidR="00DC59F2" w:rsidRDefault="00B55A7D" w:rsidP="001614B6">
      <w:pPr>
        <w:ind w:firstLine="480"/>
      </w:pPr>
      <w:r>
        <w:rPr>
          <w:rFonts w:hint="eastAsia"/>
        </w:rPr>
        <w:t>如果</w:t>
      </w:r>
      <w:r w:rsidR="00642F56">
        <w:rPr>
          <w:rFonts w:hint="eastAsia"/>
        </w:rPr>
        <w:t>扩展了</w:t>
      </w:r>
      <w:r w:rsidR="00503965" w:rsidRPr="00D5686D">
        <w:t>WebSecurityConfigurerAdapter</w:t>
      </w:r>
      <w:r w:rsidR="00C0590B">
        <w:rPr>
          <w:rFonts w:hint="eastAsia"/>
        </w:rPr>
        <w:t>，可以通过重载器三个方法来配置安全性功能</w:t>
      </w:r>
      <w:r w:rsidR="004C482B">
        <w:rPr>
          <w:rFonts w:hint="eastAsia"/>
        </w:rPr>
        <w:t>，方法如下：</w:t>
      </w:r>
    </w:p>
    <w:p w:rsidR="00A43A6A" w:rsidRDefault="00A24726" w:rsidP="001614B6">
      <w:pPr>
        <w:ind w:firstLine="480"/>
      </w:pPr>
      <w:r>
        <w:t xml:space="preserve">    </w:t>
      </w:r>
      <w:r>
        <w:rPr>
          <w:rFonts w:hint="eastAsia"/>
        </w:rPr>
        <w:t>1.</w:t>
      </w:r>
      <w:r w:rsidR="00587BC7" w:rsidRPr="00587BC7">
        <w:t xml:space="preserve"> configure(WebSecurity)</w:t>
      </w:r>
      <w:r w:rsidR="00383E09">
        <w:rPr>
          <w:rFonts w:hint="eastAsia"/>
        </w:rPr>
        <w:t>：</w:t>
      </w:r>
      <w:r w:rsidR="00D05B94">
        <w:rPr>
          <w:rFonts w:hint="eastAsia"/>
        </w:rPr>
        <w:t>配置</w:t>
      </w:r>
      <w:r w:rsidR="00D2438D">
        <w:rPr>
          <w:rFonts w:hint="eastAsia"/>
        </w:rPr>
        <w:t>Filter链</w:t>
      </w:r>
    </w:p>
    <w:p w:rsidR="00146619" w:rsidRDefault="00146619" w:rsidP="001614B6">
      <w:pPr>
        <w:ind w:firstLine="480"/>
      </w:pPr>
      <w:r>
        <w:rPr>
          <w:rFonts w:hint="eastAsia"/>
        </w:rPr>
        <w:t>2.</w:t>
      </w:r>
      <w:r w:rsidR="009B3B85" w:rsidRPr="009B3B85">
        <w:t xml:space="preserve"> configure(HttpSecurity)</w:t>
      </w:r>
      <w:r w:rsidR="004502A8">
        <w:rPr>
          <w:rFonts w:hint="eastAsia"/>
        </w:rPr>
        <w:t>：配置如何通过</w:t>
      </w:r>
      <w:r w:rsidR="0067534D">
        <w:rPr>
          <w:rFonts w:hint="eastAsia"/>
        </w:rPr>
        <w:t>拦截器保护请求。</w:t>
      </w:r>
    </w:p>
    <w:p w:rsidR="009F05C8" w:rsidRPr="00B804F3" w:rsidRDefault="00857152" w:rsidP="001614B6">
      <w:pPr>
        <w:ind w:firstLine="480"/>
      </w:pPr>
      <w:r>
        <w:rPr>
          <w:rFonts w:hint="eastAsia"/>
        </w:rPr>
        <w:t>3.</w:t>
      </w:r>
      <w:r w:rsidRPr="00857152">
        <w:t xml:space="preserve"> configure(AuthenticationManagerBuilder)</w:t>
      </w:r>
      <w:r w:rsidR="00396C94">
        <w:rPr>
          <w:rFonts w:hint="eastAsia"/>
        </w:rPr>
        <w:t>：</w:t>
      </w:r>
      <w:r w:rsidR="00495114">
        <w:rPr>
          <w:rFonts w:hint="eastAsia"/>
        </w:rPr>
        <w:t>配置user-detail服务</w:t>
      </w:r>
    </w:p>
    <w:p w:rsidR="00072EBE" w:rsidRDefault="00072EBE" w:rsidP="00CD113B">
      <w:pPr>
        <w:pStyle w:val="20"/>
      </w:pPr>
      <w:bookmarkStart w:id="68" w:name="_Toc16459589"/>
      <w:r>
        <w:rPr>
          <w:rFonts w:hint="eastAsia"/>
        </w:rPr>
        <w:t>其他</w:t>
      </w:r>
      <w:bookmarkEnd w:id="68"/>
    </w:p>
    <w:p w:rsidR="006F3558" w:rsidRPr="006F3558" w:rsidRDefault="006F3558" w:rsidP="001614B6">
      <w:pPr>
        <w:ind w:firstLine="480"/>
      </w:pPr>
      <w:r>
        <w:rPr>
          <w:rFonts w:hint="eastAsia"/>
        </w:rPr>
        <w:t>SpringSecurity属于</w:t>
      </w:r>
      <w:r w:rsidR="00D01674">
        <w:rPr>
          <w:rFonts w:hint="eastAsia"/>
        </w:rPr>
        <w:t>Spring提供的安全功能，其他的功能性配置以后</w:t>
      </w:r>
      <w:r w:rsidR="005C29AC">
        <w:rPr>
          <w:rFonts w:hint="eastAsia"/>
        </w:rPr>
        <w:t>再</w:t>
      </w:r>
      <w:r w:rsidR="00D01674">
        <w:rPr>
          <w:rFonts w:hint="eastAsia"/>
        </w:rPr>
        <w:t>做学习。</w:t>
      </w:r>
    </w:p>
    <w:p w:rsidR="006927B4" w:rsidRDefault="006927B4" w:rsidP="00CD113B">
      <w:pPr>
        <w:pStyle w:val="10"/>
      </w:pPr>
      <w:bookmarkStart w:id="69" w:name="_Toc16459590"/>
      <w:r>
        <w:rPr>
          <w:rFonts w:hint="eastAsia"/>
        </w:rPr>
        <w:lastRenderedPageBreak/>
        <w:t>Spring</w:t>
      </w:r>
      <w:r>
        <w:t xml:space="preserve"> JDBC</w:t>
      </w:r>
      <w:bookmarkEnd w:id="69"/>
    </w:p>
    <w:p w:rsidR="00C36B69" w:rsidRDefault="00C36B69" w:rsidP="00CD113B">
      <w:pPr>
        <w:pStyle w:val="20"/>
      </w:pPr>
      <w:bookmarkStart w:id="70" w:name="_Toc16459591"/>
      <w:r>
        <w:rPr>
          <w:rFonts w:hint="eastAsia"/>
        </w:rPr>
        <w:t>Spring数据访问设计</w:t>
      </w:r>
      <w:bookmarkEnd w:id="70"/>
    </w:p>
    <w:p w:rsidR="00A03821" w:rsidRDefault="00F20146" w:rsidP="001614B6">
      <w:pPr>
        <w:ind w:firstLine="480"/>
      </w:pPr>
      <w:r>
        <w:object w:dxaOrig="4461" w:dyaOrig="2161">
          <v:shape id="_x0000_i1028" type="#_x0000_t75" style="width:223.5pt;height:108pt" o:ole="">
            <v:imagedata r:id="rId19" o:title=""/>
          </v:shape>
          <o:OLEObject Type="Embed" ProgID="Visio.Drawing.15" ShapeID="_x0000_i1028" DrawAspect="Content" ObjectID="_1627073710" r:id="rId20"/>
        </w:object>
      </w:r>
    </w:p>
    <w:p w:rsidR="00F20146" w:rsidRDefault="0082299A" w:rsidP="001614B6">
      <w:pPr>
        <w:ind w:firstLine="480"/>
      </w:pPr>
      <w:r>
        <w:rPr>
          <w:rFonts w:hint="eastAsia"/>
        </w:rPr>
        <w:t>Spring访问数据库的</w:t>
      </w:r>
      <w:r w:rsidR="008F1741">
        <w:rPr>
          <w:rFonts w:hint="eastAsia"/>
        </w:rPr>
        <w:t>设计遵循面向对象原则中的针对接口编程，来实现松耦合。</w:t>
      </w:r>
      <w:r w:rsidR="00991DF7">
        <w:rPr>
          <w:rFonts w:hint="eastAsia"/>
        </w:rPr>
        <w:t>具体实现是在服务对象中</w:t>
      </w:r>
      <w:r w:rsidR="00E81C79">
        <w:rPr>
          <w:rFonts w:hint="eastAsia"/>
        </w:rPr>
        <w:t>持有DAO接口，运行时注入DAO实现。</w:t>
      </w:r>
      <w:r w:rsidR="00EC260B">
        <w:rPr>
          <w:rFonts w:hint="eastAsia"/>
        </w:rPr>
        <w:t>这不是强制，实际使用时也可以</w:t>
      </w:r>
      <w:r w:rsidR="00810E5C">
        <w:rPr>
          <w:rFonts w:hint="eastAsia"/>
        </w:rPr>
        <w:t>不使用接口注入。</w:t>
      </w:r>
    </w:p>
    <w:p w:rsidR="00C748FD" w:rsidRDefault="00C748FD" w:rsidP="001614B6">
      <w:pPr>
        <w:ind w:firstLine="480"/>
      </w:pPr>
      <w:r>
        <w:rPr>
          <w:rFonts w:hint="eastAsia"/>
        </w:rPr>
        <w:t>Spring为数据库访问提供的大量的异常设计，</w:t>
      </w:r>
      <w:r w:rsidR="00E352EA">
        <w:rPr>
          <w:rFonts w:hint="eastAsia"/>
        </w:rPr>
        <w:t>这里不一一介绍</w:t>
      </w:r>
      <w:r w:rsidR="00BE545D">
        <w:rPr>
          <w:rFonts w:hint="eastAsia"/>
        </w:rPr>
        <w:t>。</w:t>
      </w:r>
    </w:p>
    <w:p w:rsidR="00044627" w:rsidRPr="00A03821" w:rsidRDefault="001A20E1" w:rsidP="001614B6">
      <w:pPr>
        <w:ind w:firstLine="480"/>
      </w:pPr>
      <w:r>
        <w:rPr>
          <w:rFonts w:hint="eastAsia"/>
        </w:rPr>
        <w:t>具体到数据访问，Spring将数据库访问中</w:t>
      </w:r>
      <w:r w:rsidR="00A63D29">
        <w:rPr>
          <w:rFonts w:hint="eastAsia"/>
        </w:rPr>
        <w:t>的固定的操作</w:t>
      </w:r>
      <w:r w:rsidR="003338D8">
        <w:rPr>
          <w:rFonts w:hint="eastAsia"/>
        </w:rPr>
        <w:t>抽象</w:t>
      </w:r>
      <w:r w:rsidR="00A63D29">
        <w:rPr>
          <w:rFonts w:hint="eastAsia"/>
        </w:rPr>
        <w:t>为模板</w:t>
      </w:r>
      <w:r w:rsidR="00D93288">
        <w:rPr>
          <w:rFonts w:hint="eastAsia"/>
        </w:rPr>
        <w:t>类</w:t>
      </w:r>
      <w:r w:rsidR="00A63D29">
        <w:rPr>
          <w:rFonts w:hint="eastAsia"/>
        </w:rPr>
        <w:t>，将其中可变的部分</w:t>
      </w:r>
      <w:r w:rsidR="00AC5119">
        <w:rPr>
          <w:rFonts w:hint="eastAsia"/>
        </w:rPr>
        <w:t>抽象</w:t>
      </w:r>
      <w:r w:rsidR="00A63D29">
        <w:rPr>
          <w:rFonts w:hint="eastAsia"/>
        </w:rPr>
        <w:t>为</w:t>
      </w:r>
      <w:r w:rsidR="00DC63CB">
        <w:rPr>
          <w:rFonts w:hint="eastAsia"/>
        </w:rPr>
        <w:t>回调类</w:t>
      </w:r>
      <w:r w:rsidR="00E070E3">
        <w:rPr>
          <w:rFonts w:hint="eastAsia"/>
        </w:rPr>
        <w:t>。模板中一般处理事务控制、资源管理、异常处理等固定的操作</w:t>
      </w:r>
      <w:r w:rsidR="00331D92">
        <w:rPr>
          <w:rFonts w:hint="eastAsia"/>
        </w:rPr>
        <w:t>，在回调中则主要负责数据访问，如准备语句、绑定参数、整理结果等。</w:t>
      </w:r>
    </w:p>
    <w:p w:rsidR="00116C0D" w:rsidRDefault="00633DD9" w:rsidP="00CD113B">
      <w:pPr>
        <w:pStyle w:val="20"/>
      </w:pPr>
      <w:bookmarkStart w:id="71" w:name="_Toc16459592"/>
      <w:r>
        <w:rPr>
          <w:rFonts w:hint="eastAsia"/>
        </w:rPr>
        <w:t>使用</w:t>
      </w:r>
      <w:r w:rsidR="009157DF">
        <w:rPr>
          <w:rFonts w:hint="eastAsia"/>
        </w:rPr>
        <w:t>SpringJDBC</w:t>
      </w:r>
      <w:bookmarkEnd w:id="71"/>
    </w:p>
    <w:p w:rsidR="005A7CEF" w:rsidRDefault="00005337" w:rsidP="001614B6">
      <w:pPr>
        <w:ind w:firstLine="480"/>
      </w:pPr>
      <w:r>
        <w:rPr>
          <w:rFonts w:hint="eastAsia"/>
        </w:rPr>
        <w:t>Spring</w:t>
      </w:r>
      <w:r w:rsidR="00C22E22">
        <w:rPr>
          <w:rFonts w:hint="eastAsia"/>
        </w:rPr>
        <w:t>为J</w:t>
      </w:r>
      <w:r w:rsidR="00C22E22">
        <w:t>DBC</w:t>
      </w:r>
      <w:r w:rsidR="00C22E22">
        <w:rPr>
          <w:rFonts w:hint="eastAsia"/>
        </w:rPr>
        <w:t>准备模板由三个，由于版本更迭，</w:t>
      </w:r>
      <w:r w:rsidR="00282E36">
        <w:rPr>
          <w:rFonts w:hint="eastAsia"/>
        </w:rPr>
        <w:t>3.1以后</w:t>
      </w:r>
      <w:r w:rsidR="00C22E22">
        <w:rPr>
          <w:rFonts w:hint="eastAsia"/>
        </w:rPr>
        <w:t>常用的</w:t>
      </w:r>
      <w:r w:rsidR="0094268B">
        <w:rPr>
          <w:rFonts w:hint="eastAsia"/>
        </w:rPr>
        <w:t>模板有两个：</w:t>
      </w:r>
    </w:p>
    <w:p w:rsidR="002632A9" w:rsidRDefault="00BC427D" w:rsidP="001614B6">
      <w:pPr>
        <w:pStyle w:val="afb"/>
        <w:numPr>
          <w:ilvl w:val="0"/>
          <w:numId w:val="17"/>
        </w:numPr>
        <w:ind w:firstLineChars="0"/>
      </w:pPr>
      <w:r>
        <w:rPr>
          <w:rFonts w:hint="eastAsia"/>
        </w:rPr>
        <w:t>Jdbc</w:t>
      </w:r>
      <w:r>
        <w:t>Template</w:t>
      </w:r>
      <w:r w:rsidR="00C543CC">
        <w:rPr>
          <w:rFonts w:hint="eastAsia"/>
        </w:rPr>
        <w:t>：基本的模板，支持索引参数的查询</w:t>
      </w:r>
      <w:r w:rsidR="00D736A1">
        <w:rPr>
          <w:rFonts w:hint="eastAsia"/>
        </w:rPr>
        <w:t>。</w:t>
      </w:r>
    </w:p>
    <w:p w:rsidR="00B2680C" w:rsidRDefault="004310CB" w:rsidP="001614B6">
      <w:pPr>
        <w:pStyle w:val="afb"/>
        <w:numPr>
          <w:ilvl w:val="0"/>
          <w:numId w:val="17"/>
        </w:numPr>
        <w:ind w:firstLineChars="0"/>
      </w:pPr>
      <w:r>
        <w:rPr>
          <w:rFonts w:hint="eastAsia"/>
        </w:rPr>
        <w:t>N</w:t>
      </w:r>
      <w:r>
        <w:t>amedParameterJdbcTemplate</w:t>
      </w:r>
      <w:r w:rsidR="00BC1162">
        <w:t>:</w:t>
      </w:r>
      <w:r w:rsidR="00D736A1">
        <w:rPr>
          <w:rFonts w:hint="eastAsia"/>
        </w:rPr>
        <w:t>：可以用命名参数来绑定SQL来查询。</w:t>
      </w:r>
    </w:p>
    <w:p w:rsidR="00787D5C" w:rsidRDefault="00E622F7" w:rsidP="001614B6">
      <w:pPr>
        <w:ind w:firstLine="480"/>
      </w:pPr>
      <w:r>
        <w:rPr>
          <w:rFonts w:hint="eastAsia"/>
        </w:rPr>
        <w:t>使用JdbcTemplate的方式是将其配置为Bean，并为其注入数据源，然后将模板注入</w:t>
      </w:r>
      <w:r w:rsidR="00674DDE">
        <w:rPr>
          <w:rFonts w:hint="eastAsia"/>
        </w:rPr>
        <w:t>到Dao</w:t>
      </w:r>
      <w:r w:rsidR="00D9492E">
        <w:rPr>
          <w:rFonts w:hint="eastAsia"/>
        </w:rPr>
        <w:t>层</w:t>
      </w:r>
      <w:r>
        <w:rPr>
          <w:rFonts w:hint="eastAsia"/>
        </w:rPr>
        <w:t>中</w:t>
      </w:r>
      <w:r w:rsidR="006303D0">
        <w:rPr>
          <w:rFonts w:hint="eastAsia"/>
        </w:rPr>
        <w:t>去</w:t>
      </w:r>
      <w:r>
        <w:rPr>
          <w:rFonts w:hint="eastAsia"/>
        </w:rPr>
        <w:t>。</w:t>
      </w:r>
      <w:r w:rsidR="00575C85">
        <w:rPr>
          <w:rFonts w:hint="eastAsia"/>
        </w:rPr>
        <w:t>Jdbc</w:t>
      </w:r>
      <w:r w:rsidR="00575C85">
        <w:t>Template</w:t>
      </w:r>
      <w:r w:rsidR="00575C85">
        <w:rPr>
          <w:rFonts w:hint="eastAsia"/>
        </w:rPr>
        <w:t>是</w:t>
      </w:r>
      <w:r w:rsidR="00575C85" w:rsidRPr="00575C85">
        <w:t>JdbcOperations</w:t>
      </w:r>
      <w:r w:rsidR="00575C85">
        <w:rPr>
          <w:rFonts w:hint="eastAsia"/>
        </w:rPr>
        <w:t>接口的实现，在注入时一般基于接口来注入。</w:t>
      </w:r>
    </w:p>
    <w:p w:rsidR="0052744F" w:rsidRDefault="00C67927" w:rsidP="001614B6">
      <w:pPr>
        <w:ind w:firstLine="480"/>
      </w:pPr>
      <w:r>
        <w:rPr>
          <w:rFonts w:hint="eastAsia"/>
        </w:rPr>
        <w:t>1.</w:t>
      </w:r>
      <w:r w:rsidR="005B11EE">
        <w:rPr>
          <w:rFonts w:hint="eastAsia"/>
        </w:rPr>
        <w:t>模板插入</w:t>
      </w:r>
    </w:p>
    <w:p w:rsidR="00137933" w:rsidRDefault="009D5F75" w:rsidP="001614B6">
      <w:pPr>
        <w:ind w:firstLine="480"/>
      </w:pPr>
      <w:r>
        <w:rPr>
          <w:rFonts w:hint="eastAsia"/>
        </w:rPr>
        <w:t>在Dao中引用jdbc</w:t>
      </w:r>
      <w:r>
        <w:t>Opt</w:t>
      </w:r>
      <w:r>
        <w:rPr>
          <w:rFonts w:hint="eastAsia"/>
        </w:rPr>
        <w:t>在运行时被注入Jdbc</w:t>
      </w:r>
      <w:r>
        <w:t>Template</w:t>
      </w:r>
      <w:r w:rsidR="006D72AC">
        <w:rPr>
          <w:rFonts w:hint="eastAsia"/>
        </w:rPr>
        <w:t>，那么如果要插入数据在模板中可以使用如下方式：</w:t>
      </w:r>
    </w:p>
    <w:p w:rsidR="002D71FF" w:rsidRDefault="002D71FF" w:rsidP="001614B6">
      <w:pPr>
        <w:ind w:firstLine="480"/>
        <w:rPr>
          <w:color w:val="FFFFFF"/>
        </w:rPr>
      </w:pPr>
      <w:r>
        <w:tab/>
      </w:r>
      <w:r>
        <w:rPr>
          <w:color w:val="C38705"/>
          <w:highlight w:val="black"/>
        </w:rPr>
        <w:t>jdbcOpt</w:t>
      </w:r>
      <w:r>
        <w:rPr>
          <w:color w:val="FFFFFF"/>
          <w:highlight w:val="black"/>
        </w:rPr>
        <w:t>.</w:t>
      </w:r>
      <w:r>
        <w:rPr>
          <w:color w:val="F1C436"/>
          <w:highlight w:val="black"/>
        </w:rPr>
        <w:t>update</w:t>
      </w:r>
      <w:r>
        <w:rPr>
          <w:color w:val="FFFFFF"/>
          <w:highlight w:val="black"/>
        </w:rPr>
        <w:t>(</w:t>
      </w:r>
      <w:r>
        <w:rPr>
          <w:highlight w:val="black"/>
        </w:rPr>
        <w:t>"inster into user (username, password) values (?, ?)"</w:t>
      </w:r>
      <w:r>
        <w:rPr>
          <w:color w:val="FFFFFF"/>
          <w:highlight w:val="black"/>
        </w:rPr>
        <w:t xml:space="preserve">, </w:t>
      </w:r>
      <w:r>
        <w:rPr>
          <w:highlight w:val="black"/>
        </w:rPr>
        <w:t>"abc"</w:t>
      </w:r>
      <w:r>
        <w:rPr>
          <w:color w:val="FFFFFF"/>
          <w:highlight w:val="black"/>
        </w:rPr>
        <w:t xml:space="preserve">, </w:t>
      </w:r>
      <w:r>
        <w:rPr>
          <w:highlight w:val="black"/>
        </w:rPr>
        <w:t>"1234"</w:t>
      </w:r>
      <w:r>
        <w:rPr>
          <w:color w:val="FFFFFF"/>
          <w:highlight w:val="black"/>
        </w:rPr>
        <w:t>);</w:t>
      </w:r>
    </w:p>
    <w:p w:rsidR="00422D77" w:rsidRDefault="00FE4559" w:rsidP="001614B6">
      <w:pPr>
        <w:ind w:firstLine="480"/>
      </w:pPr>
      <w:r>
        <w:rPr>
          <w:rFonts w:hint="eastAsia"/>
        </w:rPr>
        <w:t>2.模板</w:t>
      </w:r>
      <w:r w:rsidR="0055065F">
        <w:rPr>
          <w:rFonts w:hint="eastAsia"/>
        </w:rPr>
        <w:t>查询</w:t>
      </w:r>
    </w:p>
    <w:p w:rsidR="005B223E" w:rsidRDefault="005B223E" w:rsidP="001614B6">
      <w:pPr>
        <w:ind w:firstLine="480"/>
      </w:pPr>
      <w:r>
        <w:rPr>
          <w:rFonts w:hint="eastAsia"/>
        </w:rPr>
        <w:t xml:space="preserve"> </w:t>
      </w:r>
      <w:r>
        <w:t xml:space="preserve">   </w:t>
      </w:r>
      <w:r>
        <w:rPr>
          <w:rFonts w:hint="eastAsia"/>
        </w:rPr>
        <w:t>模板查询相对插入需要增加从结果集</w:t>
      </w:r>
      <w:r w:rsidR="0009705F">
        <w:rPr>
          <w:rFonts w:hint="eastAsia"/>
        </w:rPr>
        <w:t>到实体的映射</w:t>
      </w:r>
      <w:r w:rsidR="00B217A7">
        <w:rPr>
          <w:rFonts w:hint="eastAsia"/>
        </w:rPr>
        <w:t>，Sp</w:t>
      </w:r>
      <w:r w:rsidR="00B217A7">
        <w:t>ringJDBC</w:t>
      </w:r>
      <w:r w:rsidR="00B217A7">
        <w:rPr>
          <w:rFonts w:hint="eastAsia"/>
        </w:rPr>
        <w:t>使用</w:t>
      </w:r>
      <w:r w:rsidR="00F93EF8">
        <w:rPr>
          <w:rFonts w:hint="eastAsia"/>
        </w:rPr>
        <w:t>RowMapper这一接口抽象</w:t>
      </w:r>
      <w:r w:rsidR="00423DD0">
        <w:rPr>
          <w:rFonts w:hint="eastAsia"/>
        </w:rPr>
        <w:t>这一过程。</w:t>
      </w:r>
    </w:p>
    <w:p w:rsidR="0072275C" w:rsidRDefault="0072275C" w:rsidP="001614B6">
      <w:pPr>
        <w:ind w:firstLine="480"/>
      </w:pPr>
    </w:p>
    <w:p w:rsidR="0072275C" w:rsidRPr="0038040E" w:rsidRDefault="0072275C" w:rsidP="001614B6">
      <w:pPr>
        <w:ind w:firstLine="480"/>
      </w:pPr>
      <w:r w:rsidRPr="0038040E">
        <w:t>public interface RowMapper&lt;T&gt; {</w:t>
      </w:r>
    </w:p>
    <w:p w:rsidR="0072275C" w:rsidRPr="0038040E" w:rsidRDefault="0072275C" w:rsidP="001614B6">
      <w:pPr>
        <w:ind w:firstLine="480"/>
      </w:pPr>
      <w:r w:rsidRPr="0038040E">
        <w:t xml:space="preserve">    T mapRow(ResultSet rs, int rowNum) throws SQLException;</w:t>
      </w:r>
    </w:p>
    <w:p w:rsidR="0072275C" w:rsidRDefault="0072275C" w:rsidP="001614B6">
      <w:pPr>
        <w:ind w:firstLine="480"/>
      </w:pPr>
      <w:r w:rsidRPr="0038040E">
        <w:t>}</w:t>
      </w:r>
    </w:p>
    <w:p w:rsidR="0072275C" w:rsidRDefault="002515DF" w:rsidP="001614B6">
      <w:pPr>
        <w:ind w:firstLine="480"/>
      </w:pPr>
      <w:r>
        <w:rPr>
          <w:rFonts w:hint="eastAsia"/>
        </w:rPr>
        <w:t>如果映射User可以编写如下实现：</w:t>
      </w:r>
    </w:p>
    <w:p w:rsidR="002515DF" w:rsidRPr="00D1064D" w:rsidRDefault="002515DF" w:rsidP="001614B6">
      <w:pPr>
        <w:ind w:firstLine="480"/>
      </w:pPr>
      <w:r w:rsidRPr="00D1064D">
        <w:lastRenderedPageBreak/>
        <w:t>class UserRowMapper implements RowMapper&lt;User&gt; {</w:t>
      </w:r>
    </w:p>
    <w:p w:rsidR="002515DF" w:rsidRPr="00D1064D" w:rsidRDefault="002515DF" w:rsidP="001614B6">
      <w:pPr>
        <w:ind w:firstLine="480"/>
      </w:pPr>
      <w:r w:rsidRPr="00D1064D">
        <w:t xml:space="preserve">    User mapRow(ResultSet rs, int rowNum) throws SQLException {</w:t>
      </w:r>
    </w:p>
    <w:p w:rsidR="002515DF" w:rsidRPr="00D1064D" w:rsidRDefault="002515DF" w:rsidP="001614B6">
      <w:pPr>
        <w:ind w:firstLine="480"/>
      </w:pPr>
      <w:r w:rsidRPr="00D1064D">
        <w:t xml:space="preserve">        User user = new User();</w:t>
      </w:r>
    </w:p>
    <w:p w:rsidR="002515DF" w:rsidRPr="00D1064D" w:rsidRDefault="002515DF" w:rsidP="001614B6">
      <w:pPr>
        <w:ind w:firstLine="480"/>
      </w:pPr>
      <w:r w:rsidRPr="00D1064D">
        <w:t xml:space="preserve">        user.setUsername(rs.getString("username"));</w:t>
      </w:r>
    </w:p>
    <w:p w:rsidR="002515DF" w:rsidRPr="00D1064D" w:rsidRDefault="002515DF" w:rsidP="001614B6">
      <w:pPr>
        <w:ind w:firstLine="480"/>
      </w:pPr>
      <w:r w:rsidRPr="00D1064D">
        <w:t xml:space="preserve">        user.setPassword(rs.getString("password"));</w:t>
      </w:r>
    </w:p>
    <w:p w:rsidR="002515DF" w:rsidRPr="00D1064D" w:rsidRDefault="002515DF" w:rsidP="001614B6">
      <w:pPr>
        <w:ind w:firstLine="480"/>
      </w:pPr>
      <w:r w:rsidRPr="00D1064D">
        <w:t xml:space="preserve">        return user;</w:t>
      </w:r>
    </w:p>
    <w:p w:rsidR="002515DF" w:rsidRPr="00D1064D" w:rsidRDefault="002515DF" w:rsidP="001614B6">
      <w:pPr>
        <w:ind w:firstLine="480"/>
      </w:pPr>
      <w:r w:rsidRPr="00D1064D">
        <w:t xml:space="preserve">    }</w:t>
      </w:r>
    </w:p>
    <w:p w:rsidR="002515DF" w:rsidRDefault="002515DF" w:rsidP="001614B6">
      <w:pPr>
        <w:ind w:firstLine="480"/>
      </w:pPr>
      <w:r w:rsidRPr="00D1064D">
        <w:t>}</w:t>
      </w:r>
    </w:p>
    <w:p w:rsidR="004079F6" w:rsidRDefault="004079F6" w:rsidP="001614B6">
      <w:pPr>
        <w:ind w:firstLine="480"/>
      </w:pPr>
      <w:r>
        <w:rPr>
          <w:rFonts w:hint="eastAsia"/>
        </w:rPr>
        <w:t>然后查询方法如下：</w:t>
      </w:r>
    </w:p>
    <w:p w:rsidR="000D5DAD" w:rsidRDefault="000D5DAD" w:rsidP="001614B6">
      <w:pPr>
        <w:ind w:firstLine="480"/>
        <w:rPr>
          <w:color w:val="FFFFFF"/>
        </w:rPr>
      </w:pPr>
      <w:r>
        <w:tab/>
      </w:r>
      <w:r w:rsidR="00F102A4">
        <w:rPr>
          <w:highlight w:val="black"/>
        </w:rPr>
        <w:t>jdbcOpt</w:t>
      </w:r>
      <w:r w:rsidR="00F102A4">
        <w:rPr>
          <w:color w:val="FFFFFF"/>
          <w:highlight w:val="black"/>
        </w:rPr>
        <w:t>.</w:t>
      </w:r>
      <w:r w:rsidR="00F102A4">
        <w:rPr>
          <w:color w:val="F1C436"/>
          <w:highlight w:val="black"/>
        </w:rPr>
        <w:t>queryForObject</w:t>
      </w:r>
      <w:r w:rsidR="00F102A4">
        <w:rPr>
          <w:color w:val="FFFFFF"/>
          <w:highlight w:val="black"/>
        </w:rPr>
        <w:t>(</w:t>
      </w:r>
      <w:r w:rsidR="00F102A4">
        <w:rPr>
          <w:highlight w:val="black"/>
        </w:rPr>
        <w:t>QUERY_</w:t>
      </w:r>
      <w:r w:rsidR="00F102A4">
        <w:rPr>
          <w:rFonts w:hint="eastAsia"/>
          <w:highlight w:val="black"/>
        </w:rPr>
        <w:t>USER</w:t>
      </w:r>
      <w:r w:rsidR="00F102A4">
        <w:rPr>
          <w:highlight w:val="black"/>
        </w:rPr>
        <w:t>_BY_ID</w:t>
      </w:r>
      <w:r w:rsidR="00F102A4">
        <w:rPr>
          <w:color w:val="FFFFFF"/>
          <w:highlight w:val="black"/>
        </w:rPr>
        <w:t xml:space="preserve">, </w:t>
      </w:r>
      <w:r w:rsidR="00F102A4">
        <w:rPr>
          <w:rFonts w:hint="eastAsia"/>
          <w:b/>
          <w:bCs/>
          <w:color w:val="999999"/>
          <w:highlight w:val="black"/>
        </w:rPr>
        <w:t>new</w:t>
      </w:r>
      <w:r w:rsidR="00F102A4">
        <w:rPr>
          <w:b/>
          <w:bCs/>
          <w:color w:val="999999"/>
          <w:highlight w:val="black"/>
        </w:rPr>
        <w:t xml:space="preserve"> UserRowMapper()</w:t>
      </w:r>
      <w:r w:rsidR="00F102A4">
        <w:rPr>
          <w:color w:val="FFFFFF"/>
          <w:highlight w:val="black"/>
        </w:rPr>
        <w:t xml:space="preserve">, </w:t>
      </w:r>
      <w:r w:rsidR="00F102A4">
        <w:rPr>
          <w:color w:val="069609"/>
          <w:highlight w:val="black"/>
        </w:rPr>
        <w:t>id</w:t>
      </w:r>
      <w:r w:rsidR="00F102A4">
        <w:rPr>
          <w:color w:val="FFFFFF"/>
          <w:highlight w:val="black"/>
        </w:rPr>
        <w:t>);</w:t>
      </w:r>
    </w:p>
    <w:p w:rsidR="00036FBB" w:rsidRPr="00137933" w:rsidRDefault="00036FBB" w:rsidP="001614B6">
      <w:pPr>
        <w:ind w:firstLine="480"/>
      </w:pPr>
    </w:p>
    <w:p w:rsidR="00565BCF" w:rsidRDefault="00565BCF" w:rsidP="00CD113B">
      <w:pPr>
        <w:pStyle w:val="10"/>
      </w:pPr>
      <w:bookmarkStart w:id="72" w:name="_Toc16459593"/>
      <w:r>
        <w:rPr>
          <w:rFonts w:hint="eastAsia"/>
        </w:rPr>
        <w:lastRenderedPageBreak/>
        <w:t>Spring事务管理</w:t>
      </w:r>
      <w:bookmarkEnd w:id="72"/>
    </w:p>
    <w:p w:rsidR="00C62E14" w:rsidRDefault="00C62E14" w:rsidP="00CD113B">
      <w:pPr>
        <w:pStyle w:val="20"/>
      </w:pPr>
      <w:bookmarkStart w:id="73" w:name="_Toc16459594"/>
      <w:r>
        <w:rPr>
          <w:rFonts w:hint="eastAsia"/>
        </w:rPr>
        <w:t>Spring事务设计</w:t>
      </w:r>
      <w:bookmarkEnd w:id="73"/>
    </w:p>
    <w:p w:rsidR="00CC03EA" w:rsidRDefault="00DE75E5" w:rsidP="001614B6">
      <w:pPr>
        <w:ind w:firstLine="480"/>
      </w:pPr>
      <w:r>
        <w:rPr>
          <w:rFonts w:hint="eastAsia"/>
        </w:rPr>
        <w:t>Spring将事务的管理抽象为</w:t>
      </w:r>
      <w:r>
        <w:t>PlatformTransactionManager</w:t>
      </w:r>
      <w:r>
        <w:rPr>
          <w:rFonts w:hint="eastAsia"/>
        </w:rPr>
        <w:t>接口</w:t>
      </w:r>
      <w:r w:rsidR="00F51EF5">
        <w:rPr>
          <w:rFonts w:hint="eastAsia"/>
        </w:rPr>
        <w:t>：</w:t>
      </w:r>
    </w:p>
    <w:p w:rsidR="00CC03EA" w:rsidRPr="001C362A" w:rsidRDefault="00CC03EA" w:rsidP="001614B6">
      <w:pPr>
        <w:ind w:firstLine="480"/>
      </w:pPr>
      <w:r w:rsidRPr="001C362A">
        <w:t>public interface PlatformTransactionManager {</w:t>
      </w:r>
    </w:p>
    <w:p w:rsidR="00CC03EA" w:rsidRPr="001C362A" w:rsidRDefault="00CC03EA" w:rsidP="001614B6">
      <w:pPr>
        <w:ind w:firstLine="480"/>
      </w:pPr>
      <w:r w:rsidRPr="001C362A">
        <w:t>TransactionStatus getTransaction(</w:t>
      </w:r>
    </w:p>
    <w:p w:rsidR="00CC03EA" w:rsidRPr="001C362A" w:rsidRDefault="00CC03EA" w:rsidP="001614B6">
      <w:pPr>
        <w:ind w:firstLine="480"/>
      </w:pPr>
      <w:r w:rsidRPr="001C362A">
        <w:t>TransactionDefinition definition) throws TransactionException;</w:t>
      </w:r>
    </w:p>
    <w:p w:rsidR="00CC03EA" w:rsidRPr="001C362A" w:rsidRDefault="00CC03EA" w:rsidP="001614B6">
      <w:pPr>
        <w:ind w:firstLine="480"/>
      </w:pPr>
      <w:r w:rsidRPr="001C362A">
        <w:t>void commit(TransactionStatus status) throws TransactionException;</w:t>
      </w:r>
    </w:p>
    <w:p w:rsidR="00CC03EA" w:rsidRPr="001C362A" w:rsidRDefault="00CC03EA" w:rsidP="001614B6">
      <w:pPr>
        <w:ind w:firstLine="480"/>
      </w:pPr>
      <w:r w:rsidRPr="001C362A">
        <w:t>void rollback(TransactionStatus status) throws TransactionException;</w:t>
      </w:r>
    </w:p>
    <w:p w:rsidR="004513E1" w:rsidRPr="00006E49" w:rsidRDefault="00CC03EA" w:rsidP="001614B6">
      <w:pPr>
        <w:ind w:firstLine="480"/>
      </w:pPr>
      <w:r w:rsidRPr="001C362A">
        <w:t>}</w:t>
      </w:r>
    </w:p>
    <w:p w:rsidR="0081133F" w:rsidRDefault="00344981" w:rsidP="001614B6">
      <w:pPr>
        <w:ind w:firstLine="480"/>
      </w:pPr>
      <w:r>
        <w:rPr>
          <w:rFonts w:hint="eastAsia"/>
        </w:rPr>
        <w:t xml:space="preserve"> </w:t>
      </w:r>
      <w:r>
        <w:t xml:space="preserve">   </w:t>
      </w:r>
      <w:r w:rsidR="004A7D1F">
        <w:rPr>
          <w:rFonts w:hint="eastAsia"/>
        </w:rPr>
        <w:t>get</w:t>
      </w:r>
      <w:r w:rsidR="004A7D1F">
        <w:t>Transaction(..)</w:t>
      </w:r>
      <w:r w:rsidR="004A7D1F">
        <w:rPr>
          <w:rFonts w:hint="eastAsia"/>
        </w:rPr>
        <w:t>方法返回一个事务状态（Trans</w:t>
      </w:r>
      <w:r w:rsidR="004A7D1F">
        <w:t>actionStatus</w:t>
      </w:r>
      <w:r w:rsidR="004A7D1F">
        <w:rPr>
          <w:rFonts w:hint="eastAsia"/>
        </w:rPr>
        <w:t>）对象，</w:t>
      </w:r>
      <w:r w:rsidR="002868BD">
        <w:rPr>
          <w:rFonts w:hint="eastAsia"/>
        </w:rPr>
        <w:t>具体的对象由T</w:t>
      </w:r>
      <w:r w:rsidR="002868BD">
        <w:t>ransactionDefinition</w:t>
      </w:r>
      <w:r w:rsidR="002868BD">
        <w:rPr>
          <w:rFonts w:hint="eastAsia"/>
        </w:rPr>
        <w:t>参数决定。</w:t>
      </w:r>
      <w:r w:rsidR="00727E5A">
        <w:rPr>
          <w:rFonts w:hint="eastAsia"/>
        </w:rPr>
        <w:t>返回的事务状态对象可能表示一个新的事务</w:t>
      </w:r>
      <w:r w:rsidR="0081133F">
        <w:rPr>
          <w:rFonts w:hint="eastAsia"/>
        </w:rPr>
        <w:t>，如果是JavaEE的事务上下文，</w:t>
      </w:r>
      <w:r w:rsidR="00727E5A">
        <w:rPr>
          <w:rFonts w:hint="eastAsia"/>
        </w:rPr>
        <w:t>也可能表示一个</w:t>
      </w:r>
      <w:r w:rsidR="00747C07">
        <w:rPr>
          <w:rFonts w:hint="eastAsia"/>
        </w:rPr>
        <w:t>在</w:t>
      </w:r>
      <w:r w:rsidR="007714EF">
        <w:rPr>
          <w:rFonts w:hint="eastAsia"/>
        </w:rPr>
        <w:t>当前调用栈中</w:t>
      </w:r>
      <w:r w:rsidR="00727E5A">
        <w:rPr>
          <w:rFonts w:hint="eastAsia"/>
        </w:rPr>
        <w:t>已经存在的事务。</w:t>
      </w:r>
    </w:p>
    <w:p w:rsidR="00CC03EA" w:rsidRDefault="00B15261" w:rsidP="001614B6">
      <w:pPr>
        <w:ind w:firstLine="480"/>
      </w:pPr>
      <w:r>
        <w:rPr>
          <w:rFonts w:hint="eastAsia"/>
        </w:rPr>
        <w:t>T</w:t>
      </w:r>
      <w:r>
        <w:t>ransactionDefinition</w:t>
      </w:r>
      <w:r>
        <w:rPr>
          <w:rFonts w:hint="eastAsia"/>
        </w:rPr>
        <w:t>接口</w:t>
      </w:r>
      <w:r w:rsidR="00C37A9B">
        <w:rPr>
          <w:rFonts w:hint="eastAsia"/>
        </w:rPr>
        <w:t>可以</w:t>
      </w:r>
      <w:r w:rsidR="001802A5">
        <w:rPr>
          <w:rFonts w:hint="eastAsia"/>
        </w:rPr>
        <w:t>配置</w:t>
      </w:r>
      <w:r w:rsidR="00D51F3A">
        <w:rPr>
          <w:rFonts w:hint="eastAsia"/>
        </w:rPr>
        <w:t>事务</w:t>
      </w:r>
      <w:r w:rsidR="0048153F">
        <w:rPr>
          <w:rFonts w:hint="eastAsia"/>
        </w:rPr>
        <w:t>的一些特征</w:t>
      </w:r>
      <w:r>
        <w:rPr>
          <w:rFonts w:hint="eastAsia"/>
        </w:rPr>
        <w:t>：</w:t>
      </w:r>
    </w:p>
    <w:p w:rsidR="00A62C07" w:rsidRDefault="001265C1" w:rsidP="001614B6">
      <w:pPr>
        <w:ind w:firstLine="480"/>
      </w:pPr>
      <w:r>
        <w:rPr>
          <w:rFonts w:hint="eastAsia"/>
        </w:rPr>
        <w:t>隔离</w:t>
      </w:r>
      <w:r w:rsidR="006555F6">
        <w:rPr>
          <w:rFonts w:hint="eastAsia"/>
        </w:rPr>
        <w:t>(</w:t>
      </w:r>
      <w:r w:rsidR="006555F6">
        <w:t>Isolation)</w:t>
      </w:r>
      <w:r>
        <w:rPr>
          <w:rFonts w:hint="eastAsia"/>
        </w:rPr>
        <w:t>：</w:t>
      </w:r>
      <w:r w:rsidR="00D95943">
        <w:rPr>
          <w:rFonts w:hint="eastAsia"/>
        </w:rPr>
        <w:t>事务和其他的</w:t>
      </w:r>
      <w:r w:rsidR="007E28EB">
        <w:rPr>
          <w:rFonts w:hint="eastAsia"/>
        </w:rPr>
        <w:t>事务</w:t>
      </w:r>
      <w:r w:rsidR="00D95943">
        <w:rPr>
          <w:rFonts w:hint="eastAsia"/>
        </w:rPr>
        <w:t>的隔离程度。</w:t>
      </w:r>
      <w:r w:rsidR="009415FB">
        <w:rPr>
          <w:rFonts w:hint="eastAsia"/>
        </w:rPr>
        <w:t>如：</w:t>
      </w:r>
      <w:r w:rsidR="00D326C8">
        <w:rPr>
          <w:rFonts w:hint="eastAsia"/>
        </w:rPr>
        <w:t>该事务能</w:t>
      </w:r>
      <w:r w:rsidR="004F31A9">
        <w:rPr>
          <w:rFonts w:hint="eastAsia"/>
        </w:rPr>
        <w:t>否</w:t>
      </w:r>
      <w:r w:rsidR="00395474">
        <w:rPr>
          <w:rFonts w:hint="eastAsia"/>
        </w:rPr>
        <w:t>感知</w:t>
      </w:r>
      <w:r w:rsidR="00D326C8">
        <w:rPr>
          <w:rFonts w:hint="eastAsia"/>
        </w:rPr>
        <w:t>其他事务未提交的写操作。</w:t>
      </w:r>
    </w:p>
    <w:p w:rsidR="00CC03EA" w:rsidRDefault="00E475BB" w:rsidP="001614B6">
      <w:pPr>
        <w:ind w:firstLine="480"/>
      </w:pPr>
      <w:r>
        <w:t>传播</w:t>
      </w:r>
      <w:r>
        <w:rPr>
          <w:rFonts w:hint="eastAsia"/>
        </w:rPr>
        <w:t>(</w:t>
      </w:r>
      <w:r>
        <w:t>Propagation)</w:t>
      </w:r>
      <w:r w:rsidR="00A33E7F">
        <w:t>：</w:t>
      </w:r>
      <w:r w:rsidR="00162556">
        <w:rPr>
          <w:rFonts w:hint="eastAsia"/>
        </w:rPr>
        <w:t>定义事务的传播</w:t>
      </w:r>
      <w:r w:rsidR="002B26C0">
        <w:rPr>
          <w:rFonts w:hint="eastAsia"/>
        </w:rPr>
        <w:t>行为</w:t>
      </w:r>
      <w:r w:rsidR="002408DF">
        <w:t>。</w:t>
      </w:r>
      <w:r w:rsidR="00F230D7">
        <w:t>例如</w:t>
      </w:r>
      <w:r w:rsidR="00570DBE">
        <w:rPr>
          <w:rFonts w:hint="eastAsia"/>
        </w:rPr>
        <w:t>，代码</w:t>
      </w:r>
      <w:r w:rsidR="005C6734">
        <w:rPr>
          <w:rFonts w:hint="eastAsia"/>
        </w:rPr>
        <w:t>可</w:t>
      </w:r>
      <w:r w:rsidR="00570DBE">
        <w:rPr>
          <w:rFonts w:hint="eastAsia"/>
        </w:rPr>
        <w:t>以在已经存在的</w:t>
      </w:r>
      <w:r w:rsidR="005C6734">
        <w:rPr>
          <w:rFonts w:hint="eastAsia"/>
        </w:rPr>
        <w:t>事务</w:t>
      </w:r>
      <w:r w:rsidR="00570DBE">
        <w:rPr>
          <w:rFonts w:hint="eastAsia"/>
        </w:rPr>
        <w:t>上下文中继续运行</w:t>
      </w:r>
      <w:r w:rsidR="005C6734">
        <w:rPr>
          <w:rFonts w:hint="eastAsia"/>
        </w:rPr>
        <w:t>或者放弃当前事务重建一个新的事务</w:t>
      </w:r>
      <w:r w:rsidR="00570DBE">
        <w:rPr>
          <w:rFonts w:hint="eastAsia"/>
        </w:rPr>
        <w:t>。</w:t>
      </w:r>
    </w:p>
    <w:p w:rsidR="00442B05" w:rsidRDefault="00F9729F" w:rsidP="001614B6">
      <w:pPr>
        <w:ind w:firstLine="480"/>
      </w:pPr>
      <w:r>
        <w:rPr>
          <w:rFonts w:hint="eastAsia"/>
        </w:rPr>
        <w:t>超时(Timeout</w:t>
      </w:r>
      <w:r>
        <w:t>)</w:t>
      </w:r>
      <w:r>
        <w:rPr>
          <w:rFonts w:hint="eastAsia"/>
        </w:rPr>
        <w:t>：</w:t>
      </w:r>
      <w:r w:rsidR="00596905">
        <w:rPr>
          <w:rFonts w:hint="eastAsia"/>
        </w:rPr>
        <w:t>在底层的事务自动回退前，事务能够执行多久</w:t>
      </w:r>
      <w:r w:rsidR="004A46C1">
        <w:rPr>
          <w:rFonts w:hint="eastAsia"/>
        </w:rPr>
        <w:t>。</w:t>
      </w:r>
    </w:p>
    <w:p w:rsidR="00CC03EA" w:rsidRDefault="00C2047C" w:rsidP="001614B6">
      <w:pPr>
        <w:ind w:firstLine="480"/>
      </w:pPr>
      <w:r>
        <w:rPr>
          <w:rFonts w:hint="eastAsia"/>
        </w:rPr>
        <w:t xml:space="preserve"> </w:t>
      </w:r>
      <w:r>
        <w:t xml:space="preserve">   </w:t>
      </w:r>
      <w:r>
        <w:rPr>
          <w:rFonts w:hint="eastAsia"/>
        </w:rPr>
        <w:t>只读(</w:t>
      </w:r>
      <w:r>
        <w:t>Read-only)</w:t>
      </w:r>
      <w:r>
        <w:rPr>
          <w:rFonts w:hint="eastAsia"/>
        </w:rPr>
        <w:t>：</w:t>
      </w:r>
      <w:r w:rsidR="00ED45FE">
        <w:rPr>
          <w:rFonts w:hint="eastAsia"/>
        </w:rPr>
        <w:t>只读事务用于当代码只有读操作，没有写操作的场景。</w:t>
      </w:r>
    </w:p>
    <w:p w:rsidR="002B64BE" w:rsidRDefault="00590D61" w:rsidP="001614B6">
      <w:pPr>
        <w:ind w:firstLine="480"/>
      </w:pPr>
      <w:r>
        <w:rPr>
          <w:rFonts w:hint="eastAsia"/>
        </w:rPr>
        <w:t>这些配置是典型事务理论的反应。</w:t>
      </w:r>
      <w:r w:rsidR="004D1A8B">
        <w:rPr>
          <w:rFonts w:hint="eastAsia"/>
        </w:rPr>
        <w:t>如果必要，可以</w:t>
      </w:r>
      <w:r w:rsidR="006358A5">
        <w:rPr>
          <w:rFonts w:hint="eastAsia"/>
        </w:rPr>
        <w:t>查看关于事务隔离层级和其他一些核心的事务概念。理解这些概念是使用Spring框架事务解决方案的基础。</w:t>
      </w:r>
    </w:p>
    <w:p w:rsidR="00CC03EA" w:rsidRDefault="00163C37" w:rsidP="001614B6">
      <w:pPr>
        <w:ind w:firstLine="480"/>
      </w:pPr>
      <w:r>
        <w:rPr>
          <w:rFonts w:hint="eastAsia"/>
        </w:rPr>
        <w:t xml:space="preserve"> </w:t>
      </w:r>
      <w:r>
        <w:t xml:space="preserve">   </w:t>
      </w:r>
      <w:r w:rsidR="00557935">
        <w:rPr>
          <w:rFonts w:hint="eastAsia"/>
        </w:rPr>
        <w:t>TransactionStatus接口提供</w:t>
      </w:r>
      <w:r w:rsidR="009837A7">
        <w:rPr>
          <w:rFonts w:hint="eastAsia"/>
        </w:rPr>
        <w:t>一些简单的方式来控制事务执行和查询事务状态。</w:t>
      </w:r>
      <w:r w:rsidR="00734121">
        <w:rPr>
          <w:rFonts w:hint="eastAsia"/>
        </w:rPr>
        <w:t>这些概念和其他的一些常用的事务接口相似</w:t>
      </w:r>
      <w:r w:rsidR="002D51B3">
        <w:rPr>
          <w:rFonts w:hint="eastAsia"/>
        </w:rPr>
        <w:t>：</w:t>
      </w:r>
    </w:p>
    <w:p w:rsidR="00CC03EA" w:rsidRPr="00693A6D" w:rsidRDefault="00CC03EA" w:rsidP="001614B6">
      <w:pPr>
        <w:ind w:firstLine="480"/>
      </w:pPr>
      <w:r w:rsidRPr="00693A6D">
        <w:t>public interface TransactionStatus extends SavepointManager {</w:t>
      </w:r>
    </w:p>
    <w:p w:rsidR="00CC03EA" w:rsidRPr="00693A6D" w:rsidRDefault="00CC03EA" w:rsidP="001614B6">
      <w:pPr>
        <w:ind w:firstLine="480"/>
      </w:pPr>
      <w:r w:rsidRPr="00693A6D">
        <w:t>boolean isNewTransaction();</w:t>
      </w:r>
    </w:p>
    <w:p w:rsidR="00CC03EA" w:rsidRPr="00693A6D" w:rsidRDefault="00CC03EA" w:rsidP="001614B6">
      <w:pPr>
        <w:ind w:firstLine="480"/>
      </w:pPr>
      <w:r w:rsidRPr="00693A6D">
        <w:t>boolean hasSavepoint();</w:t>
      </w:r>
    </w:p>
    <w:p w:rsidR="00CC03EA" w:rsidRPr="00693A6D" w:rsidRDefault="00CC03EA" w:rsidP="001614B6">
      <w:pPr>
        <w:ind w:firstLine="480"/>
      </w:pPr>
      <w:r w:rsidRPr="00693A6D">
        <w:t>void setRollbackOnly();</w:t>
      </w:r>
    </w:p>
    <w:p w:rsidR="00CC03EA" w:rsidRPr="00693A6D" w:rsidRDefault="00CC03EA" w:rsidP="001614B6">
      <w:pPr>
        <w:ind w:firstLine="480"/>
      </w:pPr>
      <w:r w:rsidRPr="00693A6D">
        <w:t>boolean isRollbackOnly();</w:t>
      </w:r>
    </w:p>
    <w:p w:rsidR="00CC03EA" w:rsidRPr="00693A6D" w:rsidRDefault="00CC03EA" w:rsidP="001614B6">
      <w:pPr>
        <w:ind w:firstLine="480"/>
      </w:pPr>
      <w:r w:rsidRPr="00693A6D">
        <w:t>void flush();</w:t>
      </w:r>
    </w:p>
    <w:p w:rsidR="00CC03EA" w:rsidRPr="00693A6D" w:rsidRDefault="00CC03EA" w:rsidP="001614B6">
      <w:pPr>
        <w:ind w:firstLine="480"/>
      </w:pPr>
      <w:r w:rsidRPr="00693A6D">
        <w:t>boolean isCompleted();</w:t>
      </w:r>
    </w:p>
    <w:p w:rsidR="00CC03EA" w:rsidRPr="00693A6D" w:rsidRDefault="00CC03EA" w:rsidP="001614B6">
      <w:pPr>
        <w:ind w:firstLine="480"/>
      </w:pPr>
      <w:r w:rsidRPr="00693A6D">
        <w:t>}</w:t>
      </w:r>
    </w:p>
    <w:p w:rsidR="00176778" w:rsidRDefault="00C0204D" w:rsidP="001614B6">
      <w:pPr>
        <w:ind w:firstLine="480"/>
      </w:pPr>
      <w:r>
        <w:rPr>
          <w:rFonts w:hint="eastAsia"/>
        </w:rPr>
        <w:t>在Spring中使用事务管理的基础是配置正确的</w:t>
      </w:r>
      <w:r>
        <w:t>PlatformTransactionManager</w:t>
      </w:r>
      <w:r>
        <w:rPr>
          <w:rFonts w:hint="eastAsia"/>
        </w:rPr>
        <w:t>。</w:t>
      </w:r>
    </w:p>
    <w:p w:rsidR="00CC03EA" w:rsidRDefault="00791218" w:rsidP="001614B6">
      <w:pPr>
        <w:ind w:firstLine="480"/>
      </w:pPr>
      <w:r>
        <w:rPr>
          <w:rFonts w:hint="eastAsia"/>
        </w:rPr>
        <w:t>使用JDBC的事务管理器配置如下：</w:t>
      </w:r>
    </w:p>
    <w:p w:rsidR="00CC03EA" w:rsidRDefault="00937A06" w:rsidP="001614B6">
      <w:pPr>
        <w:ind w:firstLine="480"/>
      </w:pPr>
      <w:r>
        <w:rPr>
          <w:rFonts w:hint="eastAsia"/>
        </w:rPr>
        <w:t>首先配置数据源 datasource，然后将datasource注入给</w:t>
      </w:r>
      <w:r w:rsidR="00883DA0">
        <w:rPr>
          <w:rFonts w:hint="eastAsia"/>
        </w:rPr>
        <w:t>事务管理器。</w:t>
      </w:r>
    </w:p>
    <w:p w:rsidR="00CC03EA" w:rsidRPr="007D7340" w:rsidRDefault="00CC03EA" w:rsidP="001614B6">
      <w:pPr>
        <w:ind w:firstLine="480"/>
      </w:pPr>
      <w:r w:rsidRPr="007D7340">
        <w:t>&lt;bean id="txManager" class="</w:t>
      </w:r>
      <w:r w:rsidR="00937F0B">
        <w:t>..</w:t>
      </w:r>
      <w:r w:rsidRPr="007D7340">
        <w:t>DataSourceTransactionManager"&gt;</w:t>
      </w:r>
    </w:p>
    <w:p w:rsidR="00CC03EA" w:rsidRPr="007D7340" w:rsidRDefault="00CC03EA" w:rsidP="001614B6">
      <w:pPr>
        <w:ind w:firstLine="480"/>
      </w:pPr>
      <w:r w:rsidRPr="007D7340">
        <w:lastRenderedPageBreak/>
        <w:t>&lt;property name="dataSource" ref="dataSource"/&gt;</w:t>
      </w:r>
    </w:p>
    <w:p w:rsidR="00CC03EA" w:rsidRPr="007D7340" w:rsidRDefault="00CC03EA" w:rsidP="001614B6">
      <w:pPr>
        <w:ind w:firstLine="480"/>
      </w:pPr>
      <w:r w:rsidRPr="007D7340">
        <w:t>&lt;/bean&gt;</w:t>
      </w:r>
    </w:p>
    <w:p w:rsidR="00CC03EA" w:rsidRDefault="00415ACD" w:rsidP="001614B6">
      <w:pPr>
        <w:ind w:firstLine="480"/>
      </w:pPr>
      <w:r>
        <w:rPr>
          <w:rFonts w:hint="eastAsia"/>
        </w:rPr>
        <w:t>Hibernate</w:t>
      </w:r>
      <w:r w:rsidR="00FE4586">
        <w:rPr>
          <w:rFonts w:hint="eastAsia"/>
        </w:rPr>
        <w:t>中</w:t>
      </w:r>
      <w:r w:rsidR="00FF06AC">
        <w:rPr>
          <w:rFonts w:hint="eastAsia"/>
        </w:rPr>
        <w:t>需要</w:t>
      </w:r>
      <w:r w:rsidR="00113488">
        <w:rPr>
          <w:rFonts w:hint="eastAsia"/>
        </w:rPr>
        <w:t>先</w:t>
      </w:r>
      <w:r w:rsidR="00FF06AC">
        <w:rPr>
          <w:rFonts w:hint="eastAsia"/>
        </w:rPr>
        <w:t>定义Local</w:t>
      </w:r>
      <w:r w:rsidR="00FF06AC">
        <w:t>SessionFactoryBean</w:t>
      </w:r>
      <w:r w:rsidR="00ED0457">
        <w:rPr>
          <w:rFonts w:hint="eastAsia"/>
        </w:rPr>
        <w:t>（</w:t>
      </w:r>
      <w:r w:rsidR="005904B8">
        <w:rPr>
          <w:rFonts w:hint="eastAsia"/>
        </w:rPr>
        <w:t>程序代码</w:t>
      </w:r>
      <w:r w:rsidR="00ED0457">
        <w:rPr>
          <w:rFonts w:hint="eastAsia"/>
        </w:rPr>
        <w:t>用以</w:t>
      </w:r>
      <w:r w:rsidR="005904B8">
        <w:rPr>
          <w:rFonts w:hint="eastAsia"/>
        </w:rPr>
        <w:t>获得Hinernate</w:t>
      </w:r>
      <w:r w:rsidR="00FD78E6">
        <w:t xml:space="preserve"> </w:t>
      </w:r>
      <w:r w:rsidR="005904B8">
        <w:rPr>
          <w:rFonts w:hint="eastAsia"/>
        </w:rPr>
        <w:t>Session实例</w:t>
      </w:r>
      <w:r w:rsidR="00FD78E6">
        <w:rPr>
          <w:rFonts w:hint="eastAsia"/>
        </w:rPr>
        <w:t>）</w:t>
      </w:r>
      <w:r w:rsidR="00723C59">
        <w:rPr>
          <w:rFonts w:hint="eastAsia"/>
        </w:rPr>
        <w:t>，</w:t>
      </w:r>
      <w:r w:rsidR="00232BD6">
        <w:rPr>
          <w:rFonts w:hint="eastAsia"/>
        </w:rPr>
        <w:t>然后将</w:t>
      </w:r>
      <w:r w:rsidR="00232BD6" w:rsidRPr="00723C59">
        <w:t>sessionFactory</w:t>
      </w:r>
      <w:r w:rsidR="00232BD6">
        <w:t xml:space="preserve"> </w:t>
      </w:r>
      <w:r w:rsidR="00232BD6">
        <w:rPr>
          <w:rFonts w:hint="eastAsia"/>
        </w:rPr>
        <w:t>注入Hibernate的事务管理器。</w:t>
      </w:r>
    </w:p>
    <w:p w:rsidR="00CC03EA" w:rsidRPr="00937F0B" w:rsidRDefault="00CC03EA" w:rsidP="001614B6">
      <w:pPr>
        <w:ind w:firstLine="480"/>
      </w:pPr>
      <w:r w:rsidRPr="00C44B65">
        <w:t>&lt;</w:t>
      </w:r>
      <w:r w:rsidRPr="00937F0B">
        <w:t>bean id="sessionFactory" class="</w:t>
      </w:r>
      <w:r w:rsidR="00424B50">
        <w:t>..</w:t>
      </w:r>
      <w:r w:rsidRPr="00937F0B">
        <w:t>.LocalSessionFactoryBean"&gt;</w:t>
      </w:r>
      <w:r w:rsidR="00354B78">
        <w:rPr>
          <w:rFonts w:hint="eastAsia"/>
        </w:rPr>
        <w:t>.</w:t>
      </w:r>
      <w:r w:rsidR="00354B78">
        <w:t>..</w:t>
      </w:r>
      <w:r w:rsidRPr="00937F0B">
        <w:t>&lt;/bean&gt;</w:t>
      </w:r>
    </w:p>
    <w:p w:rsidR="00CC03EA" w:rsidRPr="00937F0B" w:rsidRDefault="00CC03EA" w:rsidP="001614B6">
      <w:pPr>
        <w:ind w:firstLine="480"/>
      </w:pPr>
      <w:r w:rsidRPr="00937F0B">
        <w:t>&lt;bean id="txManager" class="</w:t>
      </w:r>
      <w:r w:rsidR="006F08A1">
        <w:t>..</w:t>
      </w:r>
      <w:r w:rsidRPr="00937F0B">
        <w:t>.HibernateTransactionManager"&gt;</w:t>
      </w:r>
    </w:p>
    <w:p w:rsidR="00CC03EA" w:rsidRPr="00937F0B" w:rsidRDefault="00CC03EA" w:rsidP="001614B6">
      <w:pPr>
        <w:ind w:firstLine="480"/>
      </w:pPr>
      <w:r w:rsidRPr="00937F0B">
        <w:t>&lt;property name="sessionFactory" ref="sessionFactory"/&gt;</w:t>
      </w:r>
    </w:p>
    <w:p w:rsidR="00CC03EA" w:rsidRPr="00937F0B" w:rsidRDefault="00CC03EA" w:rsidP="001614B6">
      <w:pPr>
        <w:ind w:firstLine="480"/>
      </w:pPr>
      <w:r w:rsidRPr="00937F0B">
        <w:t>&lt;/bean&gt;</w:t>
      </w:r>
    </w:p>
    <w:p w:rsidR="00E64544" w:rsidRPr="00E64544" w:rsidRDefault="003063A1" w:rsidP="001614B6">
      <w:pPr>
        <w:ind w:firstLine="480"/>
      </w:pPr>
      <w:r>
        <w:rPr>
          <w:rFonts w:hint="eastAsia"/>
        </w:rPr>
        <w:t>只需要修改配置就能够为程序提供事务支持而不需要修改程序代码。</w:t>
      </w:r>
    </w:p>
    <w:p w:rsidR="00046E1E" w:rsidRDefault="002154BF" w:rsidP="00CD113B">
      <w:pPr>
        <w:pStyle w:val="20"/>
      </w:pPr>
      <w:bookmarkStart w:id="74" w:name="_Toc16459595"/>
      <w:r>
        <w:rPr>
          <w:rFonts w:hint="eastAsia"/>
        </w:rPr>
        <w:t>声明式</w:t>
      </w:r>
      <w:r w:rsidR="00046E1E">
        <w:rPr>
          <w:rFonts w:hint="eastAsia"/>
        </w:rPr>
        <w:t>事务</w:t>
      </w:r>
      <w:r>
        <w:rPr>
          <w:rFonts w:hint="eastAsia"/>
        </w:rPr>
        <w:t>管理</w:t>
      </w:r>
      <w:bookmarkEnd w:id="74"/>
    </w:p>
    <w:p w:rsidR="00B22FAD" w:rsidRPr="00B22FAD" w:rsidRDefault="00605C76" w:rsidP="001614B6">
      <w:pPr>
        <w:ind w:firstLine="480"/>
      </w:pPr>
      <w:r>
        <w:rPr>
          <w:rFonts w:hint="eastAsia"/>
        </w:rPr>
        <w:t>Spring框架</w:t>
      </w:r>
      <w:r w:rsidR="0087686A">
        <w:rPr>
          <w:rFonts w:hint="eastAsia"/>
        </w:rPr>
        <w:t>的声明</w:t>
      </w:r>
      <w:r w:rsidR="0089382C">
        <w:rPr>
          <w:rFonts w:hint="eastAsia"/>
        </w:rPr>
        <w:t>式事务管理通过AOP实现，</w:t>
      </w:r>
      <w:r w:rsidR="007B00A8">
        <w:rPr>
          <w:rFonts w:hint="eastAsia"/>
        </w:rPr>
        <w:t>但</w:t>
      </w:r>
      <w:r w:rsidR="006B478D">
        <w:rPr>
          <w:rFonts w:hint="eastAsia"/>
        </w:rPr>
        <w:t>事务的代码作为Spring框架的一部分</w:t>
      </w:r>
      <w:r w:rsidR="00D95B06">
        <w:rPr>
          <w:rFonts w:hint="eastAsia"/>
        </w:rPr>
        <w:t>，</w:t>
      </w:r>
      <w:r w:rsidR="006B478D">
        <w:rPr>
          <w:rFonts w:hint="eastAsia"/>
        </w:rPr>
        <w:t>以样板方式使用，</w:t>
      </w:r>
      <w:r w:rsidR="0054714C">
        <w:rPr>
          <w:rFonts w:hint="eastAsia"/>
        </w:rPr>
        <w:t>理解AOP</w:t>
      </w:r>
      <w:r w:rsidR="00E952A8">
        <w:rPr>
          <w:rFonts w:hint="eastAsia"/>
        </w:rPr>
        <w:t>并不是必须的。</w:t>
      </w:r>
    </w:p>
    <w:p w:rsidR="00162DE9" w:rsidRDefault="00F1416B" w:rsidP="00F510B2">
      <w:pPr>
        <w:pStyle w:val="30"/>
      </w:pPr>
      <w:bookmarkStart w:id="75" w:name="_Toc16459596"/>
      <w:r>
        <w:rPr>
          <w:rFonts w:hint="eastAsia"/>
        </w:rPr>
        <w:t>理解声明式事务</w:t>
      </w:r>
      <w:bookmarkEnd w:id="75"/>
    </w:p>
    <w:p w:rsidR="00C07D4F" w:rsidRDefault="00C64A96" w:rsidP="001614B6">
      <w:pPr>
        <w:ind w:firstLine="480"/>
      </w:pPr>
      <w:r>
        <w:rPr>
          <w:rFonts w:hint="eastAsia"/>
        </w:rPr>
        <w:t>Spring声明式事务管理</w:t>
      </w:r>
      <w:r w:rsidR="00E5546E">
        <w:rPr>
          <w:rFonts w:hint="eastAsia"/>
        </w:rPr>
        <w:t>式通过AOP代理实现的，</w:t>
      </w:r>
      <w:r w:rsidR="007E1109">
        <w:rPr>
          <w:rFonts w:hint="eastAsia"/>
        </w:rPr>
        <w:t>而声明则是由元数据实现（XML或</w:t>
      </w:r>
      <w:r w:rsidR="002F0FED">
        <w:rPr>
          <w:rFonts w:hint="eastAsia"/>
        </w:rPr>
        <w:t>注解</w:t>
      </w:r>
      <w:r w:rsidR="007E1109">
        <w:rPr>
          <w:rFonts w:hint="eastAsia"/>
        </w:rPr>
        <w:t>）</w:t>
      </w:r>
      <w:r w:rsidR="007A7286">
        <w:rPr>
          <w:rFonts w:hint="eastAsia"/>
        </w:rPr>
        <w:t>。</w:t>
      </w:r>
      <w:r w:rsidR="00B44D8F">
        <w:rPr>
          <w:rFonts w:hint="eastAsia"/>
        </w:rPr>
        <w:t>AOP</w:t>
      </w:r>
      <w:r w:rsidR="001E5836">
        <w:rPr>
          <w:rFonts w:hint="eastAsia"/>
        </w:rPr>
        <w:t>和事务声明</w:t>
      </w:r>
      <w:r w:rsidR="00CD3BCB">
        <w:rPr>
          <w:rFonts w:hint="eastAsia"/>
        </w:rPr>
        <w:t>组合生成AOP代理，</w:t>
      </w:r>
      <w:r w:rsidR="00A67714">
        <w:rPr>
          <w:rFonts w:hint="eastAsia"/>
        </w:rPr>
        <w:t>该代理</w:t>
      </w:r>
      <w:r w:rsidR="00F048C4">
        <w:rPr>
          <w:rFonts w:hint="eastAsia"/>
        </w:rPr>
        <w:t>使用Transaction</w:t>
      </w:r>
      <w:r w:rsidR="00F048C4">
        <w:t>Interceptor</w:t>
      </w:r>
      <w:r w:rsidR="00BA3E77">
        <w:rPr>
          <w:rFonts w:hint="eastAsia"/>
        </w:rPr>
        <w:t>结合</w:t>
      </w:r>
      <w:r w:rsidR="00F648B2">
        <w:rPr>
          <w:rFonts w:hint="eastAsia"/>
        </w:rPr>
        <w:t>Platform</w:t>
      </w:r>
      <w:r w:rsidR="00F648B2">
        <w:t>TransactionManager</w:t>
      </w:r>
      <w:r w:rsidR="00140B59">
        <w:rPr>
          <w:rFonts w:hint="eastAsia"/>
        </w:rPr>
        <w:t>围绕方法调用驱动事务。</w:t>
      </w:r>
    </w:p>
    <w:p w:rsidR="00275D72" w:rsidRPr="00275D72" w:rsidRDefault="0084384E" w:rsidP="001614B6">
      <w:pPr>
        <w:ind w:firstLine="480"/>
      </w:pPr>
      <w:r>
        <w:drawing>
          <wp:inline distT="0" distB="0" distL="0" distR="0" wp14:anchorId="454EAA52" wp14:editId="75E8F150">
            <wp:extent cx="4068658" cy="2454812"/>
            <wp:effectExtent l="0" t="0" r="825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689" cy="2478361"/>
                    </a:xfrm>
                    <a:prstGeom prst="rect">
                      <a:avLst/>
                    </a:prstGeom>
                  </pic:spPr>
                </pic:pic>
              </a:graphicData>
            </a:graphic>
          </wp:inline>
        </w:drawing>
      </w:r>
    </w:p>
    <w:p w:rsidR="00361F25" w:rsidRDefault="00075EFB" w:rsidP="00F510B2">
      <w:pPr>
        <w:pStyle w:val="30"/>
      </w:pPr>
      <w:bookmarkStart w:id="76" w:name="_Toc16459597"/>
      <w:r>
        <w:rPr>
          <w:rFonts w:hint="eastAsia"/>
        </w:rPr>
        <w:t>声明式事务</w:t>
      </w:r>
      <w:r w:rsidR="00274A03">
        <w:rPr>
          <w:rFonts w:hint="eastAsia"/>
        </w:rPr>
        <w:t>配置</w:t>
      </w:r>
      <w:bookmarkEnd w:id="76"/>
    </w:p>
    <w:p w:rsidR="00353FCA" w:rsidRDefault="00436D56" w:rsidP="001614B6">
      <w:pPr>
        <w:ind w:firstLine="480"/>
      </w:pPr>
      <w:r>
        <w:rPr>
          <w:rFonts w:hint="eastAsia"/>
        </w:rPr>
        <w:t>考虑一下接口和实现，</w:t>
      </w:r>
      <w:r w:rsidR="007F4EA6">
        <w:rPr>
          <w:rFonts w:hint="eastAsia"/>
        </w:rPr>
        <w:t>为这些实现添加声明式的事务支持</w:t>
      </w:r>
      <w:r w:rsidR="00372AFE">
        <w:rPr>
          <w:rFonts w:hint="eastAsia"/>
        </w:rPr>
        <w:t>。</w:t>
      </w:r>
    </w:p>
    <w:p w:rsidR="00151190" w:rsidRPr="00785B0D" w:rsidRDefault="00151190" w:rsidP="001614B6">
      <w:pPr>
        <w:ind w:firstLine="480"/>
      </w:pPr>
      <w:r w:rsidRPr="00785B0D">
        <w:t>public interface CatService {</w:t>
      </w:r>
    </w:p>
    <w:p w:rsidR="00CD25D0" w:rsidRPr="00785B0D" w:rsidRDefault="00CD25D0" w:rsidP="001614B6">
      <w:pPr>
        <w:ind w:firstLine="480"/>
      </w:pPr>
      <w:r w:rsidRPr="00785B0D">
        <w:t>Cat getCat();</w:t>
      </w:r>
    </w:p>
    <w:p w:rsidR="00CD25D0" w:rsidRPr="00785B0D" w:rsidRDefault="00394550" w:rsidP="001614B6">
      <w:pPr>
        <w:ind w:firstLine="480"/>
      </w:pPr>
      <w:r w:rsidRPr="00785B0D">
        <w:t>void updateCat();</w:t>
      </w:r>
    </w:p>
    <w:p w:rsidR="00237906" w:rsidRPr="00785B0D" w:rsidRDefault="00237906" w:rsidP="001614B6">
      <w:pPr>
        <w:ind w:firstLine="480"/>
      </w:pPr>
      <w:r w:rsidRPr="00785B0D">
        <w:t>void insertCat();</w:t>
      </w:r>
    </w:p>
    <w:p w:rsidR="006B6AC5" w:rsidRDefault="00151190" w:rsidP="001614B6">
      <w:pPr>
        <w:ind w:firstLine="480"/>
      </w:pPr>
      <w:r w:rsidRPr="00785B0D">
        <w:t>}</w:t>
      </w:r>
    </w:p>
    <w:p w:rsidR="005B607C" w:rsidRDefault="005B607C" w:rsidP="001614B6">
      <w:pPr>
        <w:ind w:firstLine="480"/>
      </w:pPr>
      <w:r>
        <w:rPr>
          <w:rFonts w:hint="eastAsia"/>
        </w:rPr>
        <w:t xml:space="preserve"> </w:t>
      </w:r>
      <w:r>
        <w:t xml:space="preserve">   </w:t>
      </w:r>
      <w:r w:rsidR="00D60038">
        <w:t xml:space="preserve">  </w:t>
      </w:r>
      <w:r>
        <w:t>public class CatServiceImpl implements CatService {…}</w:t>
      </w:r>
    </w:p>
    <w:p w:rsidR="006B6AC5" w:rsidRDefault="00C549A4" w:rsidP="001614B6">
      <w:pPr>
        <w:ind w:firstLine="480"/>
      </w:pPr>
      <w:r>
        <w:rPr>
          <w:rFonts w:hint="eastAsia"/>
        </w:rPr>
        <w:t>接口的get方法应该在只读语义的</w:t>
      </w:r>
      <w:r w:rsidR="005564BE">
        <w:rPr>
          <w:rFonts w:hint="eastAsia"/>
        </w:rPr>
        <w:t>事务</w:t>
      </w:r>
      <w:r>
        <w:rPr>
          <w:rFonts w:hint="eastAsia"/>
        </w:rPr>
        <w:t>上下文中执行，而insert和update方法</w:t>
      </w:r>
      <w:r>
        <w:rPr>
          <w:rFonts w:hint="eastAsia"/>
        </w:rPr>
        <w:lastRenderedPageBreak/>
        <w:t>应该在读写语义的上下文中执行。</w:t>
      </w:r>
      <w:r w:rsidR="00EE7921">
        <w:rPr>
          <w:rFonts w:hint="eastAsia"/>
        </w:rPr>
        <w:t>可以如下配置：</w:t>
      </w:r>
    </w:p>
    <w:p w:rsidR="00562B3A" w:rsidRPr="00CC6AF9" w:rsidRDefault="00562B3A" w:rsidP="001614B6">
      <w:pPr>
        <w:ind w:firstLine="480"/>
      </w:pPr>
      <w:r w:rsidRPr="00CC6AF9">
        <w:t>&lt;!-- from the file 'context.xml' --&gt;</w:t>
      </w:r>
    </w:p>
    <w:p w:rsidR="00562B3A" w:rsidRPr="00CC6AF9" w:rsidRDefault="00562B3A" w:rsidP="001614B6">
      <w:pPr>
        <w:ind w:firstLine="480"/>
      </w:pPr>
      <w:r w:rsidRPr="00CC6AF9">
        <w:t>&lt;?xml version="1.0" encoding="UTF-8"?&gt;</w:t>
      </w:r>
    </w:p>
    <w:p w:rsidR="00562B3A" w:rsidRPr="00CC6AF9" w:rsidRDefault="00562B3A" w:rsidP="001614B6">
      <w:pPr>
        <w:ind w:firstLine="480"/>
      </w:pPr>
      <w:r w:rsidRPr="00CC6AF9">
        <w:t xml:space="preserve">&lt;beans </w:t>
      </w:r>
      <w:r w:rsidR="0010260F" w:rsidRPr="00CC6AF9">
        <w:rPr>
          <w:rFonts w:hint="eastAsia"/>
        </w:rPr>
        <w:t>.</w:t>
      </w:r>
      <w:r w:rsidR="0010260F" w:rsidRPr="00CC6AF9">
        <w:t>.</w:t>
      </w:r>
      <w:r w:rsidRPr="00CC6AF9">
        <w:t>&gt;</w:t>
      </w:r>
    </w:p>
    <w:p w:rsidR="00CB39B7" w:rsidRPr="00CC6AF9" w:rsidRDefault="00CB39B7" w:rsidP="001614B6">
      <w:pPr>
        <w:ind w:firstLine="480"/>
      </w:pPr>
    </w:p>
    <w:p w:rsidR="00562B3A" w:rsidRPr="00CC6AF9" w:rsidRDefault="00562B3A" w:rsidP="001614B6">
      <w:pPr>
        <w:ind w:firstLine="480"/>
      </w:pPr>
      <w:r w:rsidRPr="00CC6AF9">
        <w:t xml:space="preserve">&lt;!-- </w:t>
      </w:r>
      <w:r w:rsidR="002935B2" w:rsidRPr="00CC6AF9">
        <w:rPr>
          <w:rFonts w:hint="eastAsia"/>
        </w:rPr>
        <w:t>事务建议</w:t>
      </w:r>
      <w:r w:rsidRPr="00CC6AF9">
        <w:t xml:space="preserve"> --&gt;</w:t>
      </w:r>
    </w:p>
    <w:p w:rsidR="00990BF4" w:rsidRPr="00CC6AF9" w:rsidRDefault="00562B3A" w:rsidP="001614B6">
      <w:pPr>
        <w:ind w:firstLine="480"/>
      </w:pPr>
      <w:r w:rsidRPr="00CC6AF9">
        <w:t>&lt;tx:advice id="txAdvice" transaction-manager="txManager"&gt;</w:t>
      </w:r>
    </w:p>
    <w:p w:rsidR="00562B3A" w:rsidRPr="00CC6AF9" w:rsidRDefault="00562B3A" w:rsidP="001614B6">
      <w:pPr>
        <w:ind w:firstLine="480"/>
      </w:pPr>
      <w:r w:rsidRPr="00CC6AF9">
        <w:t>&lt;!--</w:t>
      </w:r>
      <w:r w:rsidR="004B0799" w:rsidRPr="00CC6AF9">
        <w:t xml:space="preserve"> </w:t>
      </w:r>
      <w:r w:rsidR="004B0799" w:rsidRPr="00CC6AF9">
        <w:rPr>
          <w:rFonts w:hint="eastAsia"/>
        </w:rPr>
        <w:t>事务语义</w:t>
      </w:r>
      <w:r w:rsidRPr="00CC6AF9">
        <w:t xml:space="preserve"> --&gt;</w:t>
      </w:r>
    </w:p>
    <w:p w:rsidR="00562B3A" w:rsidRPr="00CC6AF9" w:rsidRDefault="00562B3A" w:rsidP="001614B6">
      <w:pPr>
        <w:ind w:firstLine="480"/>
      </w:pPr>
      <w:r w:rsidRPr="00CC6AF9">
        <w:t>&lt;tx:attributes&gt;</w:t>
      </w:r>
    </w:p>
    <w:p w:rsidR="00562B3A" w:rsidRPr="00CC6AF9" w:rsidRDefault="00562B3A" w:rsidP="001614B6">
      <w:pPr>
        <w:ind w:firstLine="480"/>
      </w:pPr>
      <w:r w:rsidRPr="00CC6AF9">
        <w:t xml:space="preserve">&lt;!-- </w:t>
      </w:r>
      <w:r w:rsidR="00B10A76" w:rsidRPr="00CC6AF9">
        <w:rPr>
          <w:rFonts w:hint="eastAsia"/>
        </w:rPr>
        <w:t>所有g</w:t>
      </w:r>
      <w:r w:rsidR="00B10A76" w:rsidRPr="00CC6AF9">
        <w:t>et*</w:t>
      </w:r>
      <w:r w:rsidR="00B10A76" w:rsidRPr="00CC6AF9">
        <w:rPr>
          <w:rFonts w:hint="eastAsia"/>
        </w:rPr>
        <w:t>方法为read-on</w:t>
      </w:r>
      <w:r w:rsidR="006508DA" w:rsidRPr="00CC6AF9">
        <w:rPr>
          <w:rFonts w:hint="eastAsia"/>
        </w:rPr>
        <w:t>ly</w:t>
      </w:r>
      <w:r w:rsidRPr="00CC6AF9">
        <w:t xml:space="preserve"> --&gt;</w:t>
      </w:r>
    </w:p>
    <w:p w:rsidR="00562B3A" w:rsidRPr="00CC6AF9" w:rsidRDefault="00562B3A" w:rsidP="001614B6">
      <w:pPr>
        <w:ind w:firstLine="480"/>
      </w:pPr>
      <w:r w:rsidRPr="00CC6AF9">
        <w:t>&lt;tx:method name="get*" read-only="true"/&gt;</w:t>
      </w:r>
    </w:p>
    <w:p w:rsidR="00562B3A" w:rsidRPr="00CC6AF9" w:rsidRDefault="00562B3A" w:rsidP="001614B6">
      <w:pPr>
        <w:ind w:firstLine="480"/>
      </w:pPr>
      <w:r w:rsidRPr="00CC6AF9">
        <w:t xml:space="preserve">&lt;!-- </w:t>
      </w:r>
      <w:r w:rsidR="002353FE" w:rsidRPr="00CC6AF9">
        <w:rPr>
          <w:rFonts w:hint="eastAsia"/>
        </w:rPr>
        <w:t>其他方法使用默认事务定义</w:t>
      </w:r>
      <w:r w:rsidRPr="00CC6AF9">
        <w:t xml:space="preserve"> --&gt;</w:t>
      </w:r>
    </w:p>
    <w:p w:rsidR="00562B3A" w:rsidRPr="00CC6AF9" w:rsidRDefault="00562B3A" w:rsidP="001614B6">
      <w:pPr>
        <w:ind w:firstLine="480"/>
      </w:pPr>
      <w:r w:rsidRPr="00CC6AF9">
        <w:t>&lt;tx:method name="*"/&gt;</w:t>
      </w:r>
    </w:p>
    <w:p w:rsidR="00562B3A" w:rsidRPr="00CC6AF9" w:rsidRDefault="00562B3A" w:rsidP="001614B6">
      <w:pPr>
        <w:ind w:firstLine="480"/>
      </w:pPr>
      <w:r w:rsidRPr="00CC6AF9">
        <w:t>&lt;/tx:attributes&gt;</w:t>
      </w:r>
    </w:p>
    <w:p w:rsidR="00D5144B" w:rsidRPr="00CC6AF9" w:rsidRDefault="00562B3A" w:rsidP="001614B6">
      <w:pPr>
        <w:ind w:firstLine="480"/>
      </w:pPr>
      <w:r w:rsidRPr="00CC6AF9">
        <w:t>&lt;/tx:advice&gt;</w:t>
      </w:r>
    </w:p>
    <w:p w:rsidR="00CB39B7" w:rsidRPr="00CC6AF9" w:rsidRDefault="00CB39B7" w:rsidP="001614B6">
      <w:pPr>
        <w:ind w:firstLine="480"/>
      </w:pPr>
    </w:p>
    <w:p w:rsidR="00562B3A" w:rsidRPr="00CC6AF9" w:rsidRDefault="00562B3A" w:rsidP="001614B6">
      <w:pPr>
        <w:ind w:firstLine="480"/>
      </w:pPr>
      <w:r w:rsidRPr="00CC6AF9">
        <w:t xml:space="preserve">&lt;!-- </w:t>
      </w:r>
      <w:r w:rsidR="00927893" w:rsidRPr="00CC6AF9">
        <w:rPr>
          <w:rFonts w:hint="eastAsia"/>
        </w:rPr>
        <w:t>应用</w:t>
      </w:r>
      <w:r w:rsidR="00513295" w:rsidRPr="00CC6AF9">
        <w:rPr>
          <w:rFonts w:hint="eastAsia"/>
        </w:rPr>
        <w:t>事务建议</w:t>
      </w:r>
      <w:r w:rsidRPr="00CC6AF9">
        <w:t>--&gt;</w:t>
      </w:r>
    </w:p>
    <w:p w:rsidR="00562B3A" w:rsidRPr="00CC6AF9" w:rsidRDefault="00562B3A" w:rsidP="001614B6">
      <w:pPr>
        <w:ind w:firstLine="480"/>
      </w:pPr>
      <w:r w:rsidRPr="00CC6AF9">
        <w:t>&lt;aop:config&gt;</w:t>
      </w:r>
    </w:p>
    <w:p w:rsidR="00562B3A" w:rsidRPr="00CC6AF9" w:rsidRDefault="00562B3A" w:rsidP="001614B6">
      <w:pPr>
        <w:ind w:firstLine="480"/>
      </w:pPr>
      <w:r w:rsidRPr="00CC6AF9">
        <w:t>&lt;aop:pointcut id="</w:t>
      </w:r>
      <w:r w:rsidR="00A616E1" w:rsidRPr="00CC6AF9">
        <w:rPr>
          <w:rFonts w:hint="eastAsia"/>
        </w:rPr>
        <w:t>cat</w:t>
      </w:r>
      <w:r w:rsidR="0044151A" w:rsidRPr="00CC6AF9">
        <w:rPr>
          <w:rFonts w:hint="eastAsia"/>
        </w:rPr>
        <w:t>Opt</w:t>
      </w:r>
      <w:r w:rsidRPr="00CC6AF9">
        <w:t xml:space="preserve">" expression="execution(* </w:t>
      </w:r>
      <w:r w:rsidR="0022318A" w:rsidRPr="00CC6AF9">
        <w:rPr>
          <w:rFonts w:hint="eastAsia"/>
        </w:rPr>
        <w:t>Cat</w:t>
      </w:r>
      <w:r w:rsidRPr="00CC6AF9">
        <w:t>Service.*(..))"/&gt;</w:t>
      </w:r>
    </w:p>
    <w:p w:rsidR="00562B3A" w:rsidRPr="00CC6AF9" w:rsidRDefault="00562B3A" w:rsidP="001614B6">
      <w:pPr>
        <w:ind w:firstLine="480"/>
      </w:pPr>
      <w:r w:rsidRPr="00CC6AF9">
        <w:t>&lt;aop:advisor advice-ref="txAdvice" pointcut-ref="</w:t>
      </w:r>
      <w:r w:rsidR="004460BF" w:rsidRPr="00CC6AF9">
        <w:rPr>
          <w:rFonts w:hint="eastAsia"/>
        </w:rPr>
        <w:t>catOpt</w:t>
      </w:r>
      <w:r w:rsidRPr="00CC6AF9">
        <w:t>"/&gt;</w:t>
      </w:r>
    </w:p>
    <w:p w:rsidR="00562B3A" w:rsidRPr="00CC6AF9" w:rsidRDefault="00562B3A" w:rsidP="001614B6">
      <w:pPr>
        <w:ind w:firstLine="480"/>
      </w:pPr>
      <w:r w:rsidRPr="00CC6AF9">
        <w:t>&lt;/aop:config&gt;</w:t>
      </w:r>
    </w:p>
    <w:p w:rsidR="00C61952" w:rsidRPr="00CC6AF9" w:rsidRDefault="00C61952" w:rsidP="001614B6">
      <w:pPr>
        <w:ind w:firstLine="480"/>
      </w:pPr>
    </w:p>
    <w:p w:rsidR="00562B3A" w:rsidRPr="00CC6AF9" w:rsidRDefault="00562B3A" w:rsidP="001614B6">
      <w:pPr>
        <w:ind w:firstLine="480"/>
      </w:pPr>
      <w:r w:rsidRPr="00CC6AF9">
        <w:t xml:space="preserve">&lt;!-- </w:t>
      </w:r>
      <w:r w:rsidR="00261946" w:rsidRPr="00CC6AF9">
        <w:rPr>
          <w:rFonts w:hint="eastAsia"/>
        </w:rPr>
        <w:t>数据源配置</w:t>
      </w:r>
      <w:r w:rsidRPr="00CC6AF9">
        <w:t xml:space="preserve"> --&gt;</w:t>
      </w:r>
    </w:p>
    <w:p w:rsidR="00A65D98" w:rsidRPr="00CC6AF9" w:rsidRDefault="00562B3A" w:rsidP="001614B6">
      <w:pPr>
        <w:ind w:firstLine="480"/>
      </w:pPr>
      <w:r w:rsidRPr="00CC6AF9">
        <w:t xml:space="preserve">&lt;bean id="dataSource" </w:t>
      </w:r>
      <w:r w:rsidR="00BC140B" w:rsidRPr="00CC6AF9">
        <w:t xml:space="preserve"> … /</w:t>
      </w:r>
      <w:r w:rsidRPr="00CC6AF9">
        <w:t>&gt;</w:t>
      </w:r>
    </w:p>
    <w:p w:rsidR="00562B3A" w:rsidRPr="00CC6AF9" w:rsidRDefault="00562B3A" w:rsidP="001614B6">
      <w:pPr>
        <w:ind w:firstLine="480"/>
      </w:pPr>
    </w:p>
    <w:p w:rsidR="00562B3A" w:rsidRPr="00CC6AF9" w:rsidRDefault="00562B3A" w:rsidP="001614B6">
      <w:pPr>
        <w:ind w:firstLine="480"/>
      </w:pPr>
      <w:r w:rsidRPr="00CC6AF9">
        <w:t xml:space="preserve">&lt;!-- </w:t>
      </w:r>
      <w:r w:rsidR="00BD060D" w:rsidRPr="00CC6AF9">
        <w:rPr>
          <w:rFonts w:hint="eastAsia"/>
        </w:rPr>
        <w:t>事务管理器</w:t>
      </w:r>
      <w:r w:rsidRPr="00CC6AF9">
        <w:t xml:space="preserve"> --&gt;</w:t>
      </w:r>
    </w:p>
    <w:p w:rsidR="00562B3A" w:rsidRPr="00CC6AF9" w:rsidRDefault="00562B3A" w:rsidP="001614B6">
      <w:pPr>
        <w:ind w:firstLine="480"/>
      </w:pPr>
      <w:r w:rsidRPr="00CC6AF9">
        <w:t>&lt;bean id="txManager" class="</w:t>
      </w:r>
      <w:r w:rsidR="001B64FF" w:rsidRPr="00CC6AF9">
        <w:rPr>
          <w:rFonts w:hint="eastAsia"/>
        </w:rPr>
        <w:t>.</w:t>
      </w:r>
      <w:r w:rsidR="001B64FF" w:rsidRPr="00CC6AF9">
        <w:t>.</w:t>
      </w:r>
      <w:r w:rsidRPr="00CC6AF9">
        <w:t>.DataSourceTransactionManager"&gt;</w:t>
      </w:r>
    </w:p>
    <w:p w:rsidR="00562B3A" w:rsidRPr="00CC6AF9" w:rsidRDefault="00562B3A" w:rsidP="001614B6">
      <w:pPr>
        <w:ind w:firstLine="480"/>
      </w:pPr>
      <w:r w:rsidRPr="00CC6AF9">
        <w:t>&lt;property name="dataSource" ref="dataSource"/&gt;</w:t>
      </w:r>
    </w:p>
    <w:p w:rsidR="00562B3A" w:rsidRPr="00CC6AF9" w:rsidRDefault="00562B3A" w:rsidP="001614B6">
      <w:pPr>
        <w:ind w:firstLine="480"/>
      </w:pPr>
      <w:r w:rsidRPr="00CC6AF9">
        <w:t>&lt;/bean&gt;</w:t>
      </w:r>
    </w:p>
    <w:p w:rsidR="004011FE" w:rsidRPr="00CC6AF9" w:rsidRDefault="00562B3A" w:rsidP="001614B6">
      <w:pPr>
        <w:ind w:firstLine="480"/>
        <w:rPr>
          <w:sz w:val="18"/>
        </w:rPr>
      </w:pPr>
      <w:r w:rsidRPr="00CC6AF9">
        <w:t>&lt;/beans&gt;</w:t>
      </w:r>
    </w:p>
    <w:p w:rsidR="009A3F39" w:rsidRDefault="00BC2593" w:rsidP="001614B6">
      <w:pPr>
        <w:ind w:firstLine="480"/>
      </w:pPr>
      <w:r>
        <w:rPr>
          <w:rFonts w:hint="eastAsia"/>
        </w:rPr>
        <w:t>在</w:t>
      </w:r>
      <w:r w:rsidR="0083517D">
        <w:rPr>
          <w:rFonts w:hint="eastAsia"/>
        </w:rPr>
        <w:t>&lt;</w:t>
      </w:r>
      <w:r w:rsidR="0083517D">
        <w:t>tx:advice&gt;</w:t>
      </w:r>
      <w:r w:rsidR="0083517D">
        <w:rPr>
          <w:rFonts w:hint="eastAsia"/>
        </w:rPr>
        <w:t>中</w:t>
      </w:r>
      <w:r w:rsidR="004C26DE">
        <w:rPr>
          <w:rFonts w:hint="eastAsia"/>
        </w:rPr>
        <w:t>配置了所使用的事务管理器</w:t>
      </w:r>
      <w:r w:rsidR="003150DB">
        <w:rPr>
          <w:rFonts w:hint="eastAsia"/>
        </w:rPr>
        <w:t>、事务语义和代理方法的模式。</w:t>
      </w:r>
    </w:p>
    <w:p w:rsidR="00274A03" w:rsidRDefault="00B734AE" w:rsidP="00F510B2">
      <w:pPr>
        <w:pStyle w:val="30"/>
      </w:pPr>
      <w:bookmarkStart w:id="77" w:name="_Toc16459598"/>
      <w:r>
        <w:rPr>
          <w:rFonts w:hint="eastAsia"/>
        </w:rPr>
        <w:t>回滚事务</w:t>
      </w:r>
      <w:bookmarkEnd w:id="77"/>
    </w:p>
    <w:p w:rsidR="00361C6A" w:rsidRDefault="00F15E35" w:rsidP="001614B6">
      <w:pPr>
        <w:ind w:firstLine="480"/>
      </w:pPr>
      <w:r>
        <w:rPr>
          <w:rFonts w:hint="eastAsia"/>
        </w:rPr>
        <w:t>推荐的方式</w:t>
      </w:r>
      <w:r w:rsidR="001C7940">
        <w:rPr>
          <w:rFonts w:hint="eastAsia"/>
        </w:rPr>
        <w:t>是</w:t>
      </w:r>
      <w:r w:rsidR="00D91AA3">
        <w:rPr>
          <w:rFonts w:hint="eastAsia"/>
        </w:rPr>
        <w:t>在事务中执行代码</w:t>
      </w:r>
      <w:r w:rsidR="001264C6">
        <w:rPr>
          <w:rFonts w:hint="eastAsia"/>
        </w:rPr>
        <w:t>时</w:t>
      </w:r>
      <w:r w:rsidR="00D91AA3">
        <w:rPr>
          <w:rFonts w:hint="eastAsia"/>
        </w:rPr>
        <w:t>抛出</w:t>
      </w:r>
      <w:r w:rsidR="001264C6">
        <w:rPr>
          <w:rFonts w:hint="eastAsia"/>
        </w:rPr>
        <w:t>异常，来告诉Spring框架需要回滚事务</w:t>
      </w:r>
      <w:r w:rsidR="00F6618B">
        <w:rPr>
          <w:rFonts w:hint="eastAsia"/>
        </w:rPr>
        <w:t>。</w:t>
      </w:r>
      <w:r w:rsidR="00643CC2">
        <w:rPr>
          <w:rFonts w:hint="eastAsia"/>
        </w:rPr>
        <w:t>Spring框架会捕获所有未处理的异常，并且</w:t>
      </w:r>
      <w:r w:rsidR="00D22F93">
        <w:rPr>
          <w:rFonts w:hint="eastAsia"/>
        </w:rPr>
        <w:t>根据异常</w:t>
      </w:r>
      <w:r w:rsidR="00643CC2">
        <w:rPr>
          <w:rFonts w:hint="eastAsia"/>
        </w:rPr>
        <w:t>决定是否</w:t>
      </w:r>
      <w:r w:rsidR="0096236C">
        <w:rPr>
          <w:rFonts w:hint="eastAsia"/>
        </w:rPr>
        <w:t>回滚</w:t>
      </w:r>
      <w:r w:rsidR="00643CC2">
        <w:rPr>
          <w:rFonts w:hint="eastAsia"/>
        </w:rPr>
        <w:t>事务。</w:t>
      </w:r>
      <w:r w:rsidR="00361C6A">
        <w:rPr>
          <w:rFonts w:hint="eastAsia"/>
        </w:rPr>
        <w:t>默认情况下。Spring框架</w:t>
      </w:r>
      <w:r w:rsidR="00693133">
        <w:rPr>
          <w:rFonts w:hint="eastAsia"/>
        </w:rPr>
        <w:t>只会在Runtime、Unchecked</w:t>
      </w:r>
      <w:r w:rsidR="00054845">
        <w:rPr>
          <w:rFonts w:hint="eastAsia"/>
        </w:rPr>
        <w:t>异常时回滚，</w:t>
      </w:r>
      <w:r w:rsidR="00D50788">
        <w:rPr>
          <w:rFonts w:hint="eastAsia"/>
        </w:rPr>
        <w:t>可以通过如下配置</w:t>
      </w:r>
      <w:r w:rsidR="006C35FC">
        <w:rPr>
          <w:rFonts w:hint="eastAsia"/>
        </w:rPr>
        <w:t>来指定某些异常发生时需要回滚</w:t>
      </w:r>
      <w:r w:rsidR="008831A0">
        <w:rPr>
          <w:rFonts w:hint="eastAsia"/>
        </w:rPr>
        <w:t>：</w:t>
      </w:r>
    </w:p>
    <w:p w:rsidR="0090156A" w:rsidRPr="00CC6AF9" w:rsidRDefault="0090156A" w:rsidP="001614B6">
      <w:pPr>
        <w:ind w:firstLine="480"/>
      </w:pPr>
      <w:r w:rsidRPr="00CC6AF9">
        <w:lastRenderedPageBreak/>
        <w:t>&lt;tx:advice id="txAdvice" transaction-manager="txManager"&gt;</w:t>
      </w:r>
    </w:p>
    <w:p w:rsidR="0090156A" w:rsidRPr="00CC6AF9" w:rsidRDefault="0090156A" w:rsidP="001614B6">
      <w:pPr>
        <w:ind w:firstLine="480"/>
      </w:pPr>
      <w:r w:rsidRPr="00CC6AF9">
        <w:t>&lt;tx:attributes&gt;</w:t>
      </w:r>
    </w:p>
    <w:p w:rsidR="00CC6AF9" w:rsidRDefault="0090156A" w:rsidP="001614B6">
      <w:pPr>
        <w:ind w:firstLine="480"/>
      </w:pPr>
      <w:r w:rsidRPr="00CC6AF9">
        <w:t>&lt;tx:method name="get*" read-only="true"</w:t>
      </w:r>
    </w:p>
    <w:p w:rsidR="0090156A" w:rsidRPr="00CC6AF9" w:rsidRDefault="0090156A" w:rsidP="001614B6">
      <w:pPr>
        <w:ind w:firstLine="480"/>
      </w:pPr>
      <w:r w:rsidRPr="00F31BAF">
        <w:t>rollback-for="NoProductInStockException"</w:t>
      </w:r>
      <w:r w:rsidRPr="00CC6AF9">
        <w:t>/&gt;</w:t>
      </w:r>
    </w:p>
    <w:p w:rsidR="0090156A" w:rsidRPr="00CC6AF9" w:rsidRDefault="0090156A" w:rsidP="001614B6">
      <w:pPr>
        <w:ind w:firstLine="480"/>
      </w:pPr>
      <w:r w:rsidRPr="00CC6AF9">
        <w:t>&lt;tx:method name="*"/&gt;</w:t>
      </w:r>
    </w:p>
    <w:p w:rsidR="0090156A" w:rsidRPr="00CC6AF9" w:rsidRDefault="0090156A" w:rsidP="001614B6">
      <w:pPr>
        <w:ind w:firstLine="480"/>
      </w:pPr>
      <w:r w:rsidRPr="00CC6AF9">
        <w:t>&lt;/tx:attributes&gt;</w:t>
      </w:r>
    </w:p>
    <w:p w:rsidR="0090156A" w:rsidRDefault="0090156A" w:rsidP="001614B6">
      <w:pPr>
        <w:ind w:firstLine="480"/>
      </w:pPr>
      <w:r w:rsidRPr="00CC6AF9">
        <w:t>&lt;/tx:advice&gt;</w:t>
      </w:r>
    </w:p>
    <w:p w:rsidR="009D7F97" w:rsidRDefault="00F31BAF" w:rsidP="001614B6">
      <w:pPr>
        <w:ind w:firstLine="480"/>
      </w:pPr>
      <w:r w:rsidRPr="00C75552">
        <w:rPr>
          <w:rFonts w:hint="eastAsia"/>
        </w:rPr>
        <w:t>也可以通过</w:t>
      </w:r>
      <w:r w:rsidRPr="00C75552">
        <w:t>no-rollback-for="InstrumentNotFoundException"</w:t>
      </w:r>
      <w:r w:rsidR="0008560E" w:rsidRPr="00C75552">
        <w:rPr>
          <w:rFonts w:hint="eastAsia"/>
        </w:rPr>
        <w:t>来指定一个例外。</w:t>
      </w:r>
      <w:r w:rsidR="00B35426">
        <w:rPr>
          <w:rFonts w:hint="eastAsia"/>
        </w:rPr>
        <w:t>初次之外也可以</w:t>
      </w:r>
      <w:r w:rsidR="008550CC">
        <w:rPr>
          <w:rFonts w:hint="eastAsia"/>
        </w:rPr>
        <w:t>在代码中直接使用Spring的代码来显示的回滚事务</w:t>
      </w:r>
      <w:r w:rsidR="009259B0">
        <w:rPr>
          <w:rFonts w:hint="eastAsia"/>
        </w:rPr>
        <w:t>：</w:t>
      </w:r>
    </w:p>
    <w:p w:rsidR="00B338DF" w:rsidRPr="00121B38" w:rsidRDefault="00B338DF" w:rsidP="001614B6">
      <w:pPr>
        <w:ind w:firstLine="480"/>
      </w:pPr>
      <w:r w:rsidRPr="00121B38">
        <w:t>try {</w:t>
      </w:r>
    </w:p>
    <w:p w:rsidR="00B338DF" w:rsidRPr="00121B38" w:rsidRDefault="00B338DF" w:rsidP="001614B6">
      <w:pPr>
        <w:ind w:firstLine="480"/>
      </w:pPr>
      <w:r w:rsidRPr="00121B38">
        <w:t xml:space="preserve">// </w:t>
      </w:r>
      <w:r w:rsidR="00121B38">
        <w:rPr>
          <w:rFonts w:hint="eastAsia"/>
        </w:rPr>
        <w:t>业务逻辑</w:t>
      </w:r>
    </w:p>
    <w:p w:rsidR="00B338DF" w:rsidRPr="00121B38" w:rsidRDefault="00B338DF" w:rsidP="001614B6">
      <w:pPr>
        <w:ind w:firstLine="480"/>
      </w:pPr>
      <w:r w:rsidRPr="00121B38">
        <w:t>} catch (NoProductInStockException ex) {</w:t>
      </w:r>
    </w:p>
    <w:p w:rsidR="00B338DF" w:rsidRPr="00121B38" w:rsidRDefault="00B338DF" w:rsidP="001614B6">
      <w:pPr>
        <w:ind w:firstLine="480"/>
      </w:pPr>
      <w:r w:rsidRPr="00121B38">
        <w:t xml:space="preserve">// </w:t>
      </w:r>
      <w:r w:rsidR="00672A42">
        <w:rPr>
          <w:rFonts w:hint="eastAsia"/>
        </w:rPr>
        <w:t>回滚</w:t>
      </w:r>
    </w:p>
    <w:p w:rsidR="00B338DF" w:rsidRPr="00121B38" w:rsidRDefault="00B338DF" w:rsidP="001614B6">
      <w:pPr>
        <w:ind w:firstLine="480"/>
      </w:pPr>
      <w:r w:rsidRPr="00121B38">
        <w:t>TransactionAspectSupport.currentTransactionStatus().setRollbackOnly();</w:t>
      </w:r>
    </w:p>
    <w:p w:rsidR="009D7F97" w:rsidRPr="00B75938" w:rsidRDefault="00B338DF" w:rsidP="001614B6">
      <w:pPr>
        <w:ind w:firstLine="480"/>
      </w:pPr>
      <w:r w:rsidRPr="00121B38">
        <w:t>}</w:t>
      </w:r>
    </w:p>
    <w:p w:rsidR="008F1772" w:rsidRDefault="008F1772" w:rsidP="00F510B2">
      <w:pPr>
        <w:pStyle w:val="30"/>
      </w:pPr>
      <w:bookmarkStart w:id="78" w:name="_Toc16459599"/>
      <w:r>
        <w:rPr>
          <w:rFonts w:hint="eastAsia"/>
        </w:rPr>
        <w:t>事务传播</w:t>
      </w:r>
      <w:bookmarkEnd w:id="78"/>
    </w:p>
    <w:p w:rsidR="009E4EE6" w:rsidRDefault="002D7F35" w:rsidP="001614B6">
      <w:pPr>
        <w:ind w:firstLine="480"/>
      </w:pPr>
      <w:r>
        <w:rPr>
          <w:rFonts w:hint="eastAsia"/>
        </w:rPr>
        <w:t>在Spring的事务管理中，需要注意物理事务和逻辑事务之间的区别，</w:t>
      </w:r>
      <w:r w:rsidR="00655FFF">
        <w:rPr>
          <w:rFonts w:hint="eastAsia"/>
        </w:rPr>
        <w:t>以及传播设置如何应用于此差异。</w:t>
      </w:r>
    </w:p>
    <w:p w:rsidR="000B6674" w:rsidRDefault="0084071E" w:rsidP="001614B6">
      <w:pPr>
        <w:ind w:firstLine="480"/>
      </w:pPr>
      <w:r>
        <w:rPr>
          <w:rFonts w:hint="eastAsia"/>
        </w:rPr>
        <w:t>1.</w:t>
      </w:r>
      <w:r>
        <w:t xml:space="preserve"> </w:t>
      </w:r>
      <w:r w:rsidR="001E346A" w:rsidRPr="001E346A">
        <w:t>PROPAGATION_REQUIRED</w:t>
      </w:r>
      <w:r w:rsidR="00B11075">
        <w:rPr>
          <w:rFonts w:hint="eastAsia"/>
        </w:rPr>
        <w:t>级别</w:t>
      </w:r>
    </w:p>
    <w:p w:rsidR="00841D4E" w:rsidRDefault="00D8183E" w:rsidP="001614B6">
      <w:pPr>
        <w:ind w:firstLine="480"/>
      </w:pPr>
      <w:r>
        <w:rPr>
          <w:rFonts w:hint="eastAsia"/>
        </w:rPr>
        <w:t>当传播级别设置为</w:t>
      </w:r>
      <w:r w:rsidR="00F951D2" w:rsidRPr="001E346A">
        <w:t>PROPAGATION_REQUIRED</w:t>
      </w:r>
      <w:r w:rsidR="003D2AEC">
        <w:rPr>
          <w:rFonts w:hint="eastAsia"/>
        </w:rPr>
        <w:t>时</w:t>
      </w:r>
      <w:r w:rsidR="009A1C48">
        <w:rPr>
          <w:rFonts w:hint="eastAsia"/>
        </w:rPr>
        <w:t>，</w:t>
      </w:r>
      <w:r w:rsidR="008B3EE7">
        <w:rPr>
          <w:rFonts w:hint="eastAsia"/>
        </w:rPr>
        <w:t>S</w:t>
      </w:r>
      <w:r w:rsidR="008B3EE7">
        <w:t>pring</w:t>
      </w:r>
      <w:r w:rsidR="008B3EE7">
        <w:rPr>
          <w:rFonts w:hint="eastAsia"/>
        </w:rPr>
        <w:t>会为</w:t>
      </w:r>
      <w:r w:rsidR="00BF1C9A">
        <w:rPr>
          <w:rFonts w:hint="eastAsia"/>
        </w:rPr>
        <w:t>每个方法创建一个逻辑事务作用域</w:t>
      </w:r>
      <w:r w:rsidR="005F13CF">
        <w:rPr>
          <w:rFonts w:hint="eastAsia"/>
        </w:rPr>
        <w:t>。</w:t>
      </w:r>
      <w:r w:rsidR="000C19BB">
        <w:rPr>
          <w:rFonts w:hint="eastAsia"/>
        </w:rPr>
        <w:t>每个逻辑事务作用域都可以单独确定仅回滚状态，外部事务作用域再逻辑上独立于内部事务作用域</w:t>
      </w:r>
      <w:r w:rsidR="00356AB2">
        <w:rPr>
          <w:rFonts w:hint="eastAsia"/>
        </w:rPr>
        <w:t>。</w:t>
      </w:r>
      <w:r w:rsidR="00B33642" w:rsidRPr="00B33642">
        <w:rPr>
          <w:rFonts w:hint="eastAsia"/>
        </w:rPr>
        <w:t>当然</w:t>
      </w:r>
      <w:r w:rsidR="00E310E8">
        <w:rPr>
          <w:rFonts w:hint="eastAsia"/>
        </w:rPr>
        <w:t>，</w:t>
      </w:r>
      <w:r w:rsidR="00B33642" w:rsidRPr="00B33642">
        <w:rPr>
          <w:rFonts w:hint="eastAsia"/>
        </w:rPr>
        <w:t>在标准</w:t>
      </w:r>
      <w:r w:rsidR="00E310E8">
        <w:rPr>
          <w:rFonts w:hint="eastAsia"/>
        </w:rPr>
        <w:t>REQUIRED</w:t>
      </w:r>
      <w:r w:rsidR="00E37AD6">
        <w:rPr>
          <w:rFonts w:hint="eastAsia"/>
        </w:rPr>
        <w:t>类型</w:t>
      </w:r>
      <w:r w:rsidR="00B33642" w:rsidRPr="00B33642">
        <w:rPr>
          <w:rFonts w:hint="eastAsia"/>
        </w:rPr>
        <w:t>的情况下</w:t>
      </w:r>
      <w:r w:rsidR="00E310E8">
        <w:rPr>
          <w:rFonts w:hint="eastAsia"/>
        </w:rPr>
        <w:t>，</w:t>
      </w:r>
      <w:r w:rsidR="00B33642" w:rsidRPr="00B33642">
        <w:rPr>
          <w:rFonts w:hint="eastAsia"/>
        </w:rPr>
        <w:t>所有这些作用域都将映射到同一物理事务。</w:t>
      </w:r>
      <w:r w:rsidR="00EB7F55">
        <w:rPr>
          <w:rFonts w:hint="eastAsia"/>
        </w:rPr>
        <w:t>所以内部</w:t>
      </w:r>
      <w:r w:rsidR="00C40DDC">
        <w:rPr>
          <w:rFonts w:hint="eastAsia"/>
        </w:rPr>
        <w:t>事务设置的</w:t>
      </w:r>
      <w:r w:rsidR="00CC18E6">
        <w:rPr>
          <w:rFonts w:hint="eastAsia"/>
        </w:rPr>
        <w:t>仅回滚状态确实会影响到外部事物的提交机会</w:t>
      </w:r>
      <w:r w:rsidR="00C447ED">
        <w:rPr>
          <w:rFonts w:hint="eastAsia"/>
        </w:rPr>
        <w:t>（这也是</w:t>
      </w:r>
      <w:r w:rsidR="00E93E02">
        <w:rPr>
          <w:rFonts w:hint="eastAsia"/>
        </w:rPr>
        <w:t>被期望的</w:t>
      </w:r>
      <w:r w:rsidR="00C447ED">
        <w:rPr>
          <w:rFonts w:hint="eastAsia"/>
        </w:rPr>
        <w:t>）</w:t>
      </w:r>
      <w:r w:rsidR="00CC18E6">
        <w:rPr>
          <w:rFonts w:hint="eastAsia"/>
        </w:rPr>
        <w:t>。</w:t>
      </w:r>
    </w:p>
    <w:p w:rsidR="00432E23" w:rsidRDefault="00AD7DCE" w:rsidP="001614B6">
      <w:pPr>
        <w:ind w:firstLine="480"/>
      </w:pPr>
      <w:r>
        <w:rPr>
          <w:rFonts w:hint="eastAsia"/>
        </w:rPr>
        <w:t xml:space="preserve"> </w:t>
      </w:r>
      <w:r>
        <w:t xml:space="preserve"> </w:t>
      </w:r>
      <w:r>
        <w:rPr>
          <w:rFonts w:hint="eastAsia"/>
        </w:rPr>
        <w:t>但是内部事务设置仅回滚时，外部事务并未决定回滚自身，因此回滚时意外的。</w:t>
      </w:r>
      <w:r w:rsidR="00BF0575">
        <w:rPr>
          <w:rFonts w:hint="eastAsia"/>
        </w:rPr>
        <w:t>此时会触发一个UnexpectedRollbackException</w:t>
      </w:r>
      <w:r w:rsidR="007B10BC">
        <w:rPr>
          <w:rFonts w:hint="eastAsia"/>
        </w:rPr>
        <w:t>。</w:t>
      </w:r>
    </w:p>
    <w:p w:rsidR="00037271" w:rsidRPr="000B6674" w:rsidRDefault="00037271" w:rsidP="001614B6">
      <w:pPr>
        <w:ind w:firstLine="480"/>
      </w:pPr>
      <w:r>
        <w:drawing>
          <wp:inline distT="0" distB="0" distL="0" distR="0" wp14:anchorId="1A45FA74" wp14:editId="6E55383F">
            <wp:extent cx="5615940" cy="23939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2393950"/>
                    </a:xfrm>
                    <a:prstGeom prst="rect">
                      <a:avLst/>
                    </a:prstGeom>
                  </pic:spPr>
                </pic:pic>
              </a:graphicData>
            </a:graphic>
          </wp:inline>
        </w:drawing>
      </w:r>
    </w:p>
    <w:p w:rsidR="006E1C7D" w:rsidRDefault="00900107" w:rsidP="001614B6">
      <w:pPr>
        <w:ind w:firstLine="480"/>
      </w:pPr>
      <w:r>
        <w:rPr>
          <w:rFonts w:hint="eastAsia"/>
        </w:rPr>
        <w:lastRenderedPageBreak/>
        <w:t>2.</w:t>
      </w:r>
      <w:r w:rsidR="00371360" w:rsidRPr="00371360">
        <w:t xml:space="preserve"> PROPAGATION_REQUIRES_NEW</w:t>
      </w:r>
    </w:p>
    <w:p w:rsidR="006E1C7D" w:rsidRDefault="00F77F1E" w:rsidP="001614B6">
      <w:pPr>
        <w:ind w:firstLine="480"/>
      </w:pPr>
      <w:r>
        <w:rPr>
          <w:rFonts w:hint="eastAsia"/>
        </w:rPr>
        <w:t>该</w:t>
      </w:r>
      <w:r w:rsidR="00FB3CDC">
        <w:rPr>
          <w:rFonts w:hint="eastAsia"/>
        </w:rPr>
        <w:t>模式下，会为每一个配置了事务的方法设置新的</w:t>
      </w:r>
      <w:r w:rsidR="002C0AFC">
        <w:rPr>
          <w:rFonts w:hint="eastAsia"/>
        </w:rPr>
        <w:t>事务</w:t>
      </w:r>
      <w:r w:rsidR="00E4520F">
        <w:rPr>
          <w:rFonts w:hint="eastAsia"/>
        </w:rPr>
        <w:t>，并且其物理事务也是独立的。</w:t>
      </w:r>
    </w:p>
    <w:p w:rsidR="006E1C7D" w:rsidRDefault="006E1C7D" w:rsidP="001614B6">
      <w:pPr>
        <w:ind w:firstLine="480"/>
      </w:pPr>
    </w:p>
    <w:p w:rsidR="00054779" w:rsidRPr="000B6674" w:rsidRDefault="00CA0DEA" w:rsidP="001614B6">
      <w:pPr>
        <w:ind w:firstLine="480"/>
      </w:pPr>
      <w:r>
        <w:drawing>
          <wp:inline distT="0" distB="0" distL="0" distR="0" wp14:anchorId="4E2D6057" wp14:editId="3DD5C46B">
            <wp:extent cx="5615940" cy="193738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5940" cy="1937385"/>
                    </a:xfrm>
                    <a:prstGeom prst="rect">
                      <a:avLst/>
                    </a:prstGeom>
                  </pic:spPr>
                </pic:pic>
              </a:graphicData>
            </a:graphic>
          </wp:inline>
        </w:drawing>
      </w:r>
    </w:p>
    <w:p w:rsidR="0020792D" w:rsidRDefault="00BA7719" w:rsidP="00CD113B">
      <w:pPr>
        <w:pStyle w:val="20"/>
      </w:pPr>
      <w:bookmarkStart w:id="79" w:name="_Toc16459600"/>
      <w:r>
        <w:rPr>
          <w:rFonts w:hint="eastAsia"/>
        </w:rPr>
        <w:t>编程事务管理</w:t>
      </w:r>
      <w:bookmarkEnd w:id="79"/>
    </w:p>
    <w:p w:rsidR="007B59B2" w:rsidRPr="007B59B2" w:rsidRDefault="007B59B2" w:rsidP="001614B6">
      <w:pPr>
        <w:ind w:firstLine="480"/>
      </w:pPr>
      <w:r>
        <w:rPr>
          <w:rFonts w:hint="eastAsia"/>
        </w:rPr>
        <w:t>略</w:t>
      </w:r>
    </w:p>
    <w:p w:rsidR="00A51325" w:rsidRPr="00A51325" w:rsidRDefault="00A51325" w:rsidP="001614B6">
      <w:pPr>
        <w:ind w:firstLine="480"/>
      </w:pPr>
    </w:p>
    <w:p w:rsidR="00EE52D1" w:rsidRDefault="00EE52D1" w:rsidP="00CD113B">
      <w:pPr>
        <w:pStyle w:val="10"/>
      </w:pPr>
      <w:bookmarkStart w:id="80" w:name="_Toc16459601"/>
      <w:r>
        <w:rPr>
          <w:rFonts w:hint="eastAsia"/>
        </w:rPr>
        <w:lastRenderedPageBreak/>
        <w:t>Spring缓存</w:t>
      </w:r>
      <w:bookmarkEnd w:id="80"/>
    </w:p>
    <w:p w:rsidR="00E2045D" w:rsidRDefault="00E2045D" w:rsidP="00CD113B">
      <w:pPr>
        <w:pStyle w:val="20"/>
      </w:pPr>
      <w:bookmarkStart w:id="81" w:name="_Toc16459602"/>
      <w:r>
        <w:rPr>
          <w:rFonts w:hint="eastAsia"/>
        </w:rPr>
        <w:t>启用缓存</w:t>
      </w:r>
      <w:bookmarkEnd w:id="81"/>
    </w:p>
    <w:p w:rsidR="005C30E6" w:rsidRDefault="00A70156" w:rsidP="001614B6">
      <w:pPr>
        <w:ind w:firstLine="480"/>
      </w:pPr>
      <w:r>
        <w:rPr>
          <w:rFonts w:hint="eastAsia"/>
        </w:rPr>
        <w:t>在配置类上使用注解@</w:t>
      </w:r>
      <w:r>
        <w:t>EnableCaching</w:t>
      </w:r>
      <w:r>
        <w:rPr>
          <w:rFonts w:hint="eastAsia"/>
        </w:rPr>
        <w:t>可以启用注解驱动的缓存。</w:t>
      </w:r>
      <w:r w:rsidR="00846C69">
        <w:rPr>
          <w:rFonts w:hint="eastAsia"/>
        </w:rPr>
        <w:t>XML中可以使用</w:t>
      </w:r>
      <w:r w:rsidR="00846C69" w:rsidRPr="00846C69">
        <w:t>&lt;cache:annotation-driven&gt;</w:t>
      </w:r>
      <w:r w:rsidR="005E406D">
        <w:rPr>
          <w:rFonts w:hint="eastAsia"/>
        </w:rPr>
        <w:t>元素启用注解驱动的</w:t>
      </w:r>
      <w:r w:rsidR="00F17D2B">
        <w:rPr>
          <w:rFonts w:hint="eastAsia"/>
        </w:rPr>
        <w:t>缓存。</w:t>
      </w:r>
      <w:r w:rsidR="00FE4B2B">
        <w:rPr>
          <w:rFonts w:hint="eastAsia"/>
        </w:rPr>
        <w:t>两种配置方式都会创建一个切面，</w:t>
      </w:r>
      <w:r w:rsidR="0034336B">
        <w:rPr>
          <w:rFonts w:hint="eastAsia"/>
        </w:rPr>
        <w:t>该切面会在包含缓存注解的方法被调用时触发，</w:t>
      </w:r>
      <w:r w:rsidR="00696C1F">
        <w:rPr>
          <w:rFonts w:hint="eastAsia"/>
        </w:rPr>
        <w:t>这个切面会从缓存中获取数据、将数据添加到缓存或者从缓存中移除。</w:t>
      </w:r>
    </w:p>
    <w:p w:rsidR="0093175C" w:rsidRPr="00A70156" w:rsidRDefault="0093175C" w:rsidP="001614B6">
      <w:pPr>
        <w:ind w:firstLine="480"/>
      </w:pPr>
      <w:r>
        <w:rPr>
          <w:rFonts w:hint="eastAsia"/>
        </w:rPr>
        <w:t>Spring</w:t>
      </w:r>
      <w:r w:rsidR="00440EE1">
        <w:rPr>
          <w:rFonts w:hint="eastAsia"/>
        </w:rPr>
        <w:t>对于缓存</w:t>
      </w:r>
      <w:r w:rsidR="00481FF0">
        <w:rPr>
          <w:rFonts w:hint="eastAsia"/>
        </w:rPr>
        <w:t>仅提供了声明式的支持，而缓存的具体实现则需要继承其他解决方案。</w:t>
      </w:r>
    </w:p>
    <w:p w:rsidR="00FA2739" w:rsidRDefault="00FA2739" w:rsidP="00F510B2">
      <w:pPr>
        <w:pStyle w:val="30"/>
      </w:pPr>
      <w:bookmarkStart w:id="82" w:name="_Toc16459603"/>
      <w:r>
        <w:rPr>
          <w:rFonts w:hint="eastAsia"/>
        </w:rPr>
        <w:t>缓存管理器</w:t>
      </w:r>
      <w:bookmarkEnd w:id="82"/>
    </w:p>
    <w:p w:rsidR="00DB1DDD" w:rsidRDefault="00FF4DBC" w:rsidP="001614B6">
      <w:pPr>
        <w:ind w:firstLine="480"/>
      </w:pPr>
      <w:r>
        <w:rPr>
          <w:rFonts w:hint="eastAsia"/>
        </w:rPr>
        <w:t>声明了缓存配置之后还需要配置缓存管理器</w:t>
      </w:r>
      <w:r w:rsidR="00000301">
        <w:rPr>
          <w:rFonts w:hint="eastAsia"/>
        </w:rPr>
        <w:t>，Spring内置了</w:t>
      </w:r>
      <w:r w:rsidR="000F0205">
        <w:rPr>
          <w:rFonts w:hint="eastAsia"/>
        </w:rPr>
        <w:t>一些</w:t>
      </w:r>
      <w:r w:rsidR="00000301">
        <w:rPr>
          <w:rFonts w:hint="eastAsia"/>
        </w:rPr>
        <w:t>缓存管理器：</w:t>
      </w:r>
    </w:p>
    <w:p w:rsidR="000F0205" w:rsidRDefault="000F0205" w:rsidP="001614B6">
      <w:pPr>
        <w:pStyle w:val="afb"/>
        <w:numPr>
          <w:ilvl w:val="0"/>
          <w:numId w:val="18"/>
        </w:numPr>
        <w:ind w:firstLineChars="0"/>
      </w:pPr>
      <w:r>
        <w:t>SimpleCacheManager</w:t>
      </w:r>
    </w:p>
    <w:p w:rsidR="000F0205" w:rsidRDefault="000F0205" w:rsidP="001614B6">
      <w:pPr>
        <w:pStyle w:val="afb"/>
        <w:numPr>
          <w:ilvl w:val="0"/>
          <w:numId w:val="18"/>
        </w:numPr>
        <w:ind w:firstLineChars="0"/>
      </w:pPr>
      <w:r>
        <w:t>NoOpCacheManager</w:t>
      </w:r>
    </w:p>
    <w:p w:rsidR="000F0205" w:rsidRDefault="000F0205" w:rsidP="001614B6">
      <w:pPr>
        <w:pStyle w:val="afb"/>
        <w:numPr>
          <w:ilvl w:val="0"/>
          <w:numId w:val="18"/>
        </w:numPr>
        <w:ind w:firstLineChars="0"/>
      </w:pPr>
      <w:r>
        <w:t>ConcurrentMapCacheManager</w:t>
      </w:r>
    </w:p>
    <w:p w:rsidR="000F0205" w:rsidRDefault="000F0205" w:rsidP="001614B6">
      <w:pPr>
        <w:pStyle w:val="afb"/>
        <w:numPr>
          <w:ilvl w:val="0"/>
          <w:numId w:val="18"/>
        </w:numPr>
        <w:ind w:firstLineChars="0"/>
      </w:pPr>
      <w:r>
        <w:t>CompositeCacheManager</w:t>
      </w:r>
    </w:p>
    <w:p w:rsidR="000F0205" w:rsidRDefault="000F0205" w:rsidP="001614B6">
      <w:pPr>
        <w:pStyle w:val="afb"/>
        <w:numPr>
          <w:ilvl w:val="0"/>
          <w:numId w:val="18"/>
        </w:numPr>
        <w:ind w:firstLineChars="0"/>
      </w:pPr>
      <w:r>
        <w:t>EhCacheCacheManager</w:t>
      </w:r>
    </w:p>
    <w:p w:rsidR="00126A7F" w:rsidRDefault="00126A7F" w:rsidP="001614B6">
      <w:pPr>
        <w:pStyle w:val="afb"/>
        <w:numPr>
          <w:ilvl w:val="0"/>
          <w:numId w:val="18"/>
        </w:numPr>
        <w:ind w:firstLineChars="0"/>
      </w:pPr>
      <w:r>
        <w:rPr>
          <w:rFonts w:hint="eastAsia"/>
        </w:rPr>
        <w:t>RedisCacheManager（来自于Spring Data Redis项目）</w:t>
      </w:r>
    </w:p>
    <w:p w:rsidR="00126A7F" w:rsidRDefault="00126A7F" w:rsidP="001614B6">
      <w:pPr>
        <w:pStyle w:val="afb"/>
        <w:numPr>
          <w:ilvl w:val="0"/>
          <w:numId w:val="18"/>
        </w:numPr>
        <w:ind w:firstLineChars="0"/>
      </w:pPr>
      <w:r>
        <w:rPr>
          <w:rFonts w:hint="eastAsia"/>
        </w:rPr>
        <w:t>GemfireCacheManager（来自于Spring Data GemFire项目）</w:t>
      </w:r>
    </w:p>
    <w:p w:rsidR="00D8658B" w:rsidRDefault="00D8658B" w:rsidP="001614B6">
      <w:pPr>
        <w:ind w:firstLine="480"/>
      </w:pPr>
      <w:r>
        <w:rPr>
          <w:rFonts w:hint="eastAsia"/>
        </w:rPr>
        <w:t>具体选择哪一个取决于底层缓存供应商。</w:t>
      </w:r>
      <w:r w:rsidR="00CF37CA">
        <w:rPr>
          <w:rFonts w:hint="eastAsia"/>
        </w:rPr>
        <w:t>ConcurrentMapCacheManager，这个简单的缓存管理器使用java.util.concurrent.ConcurrentHashMap作为其缓存存储。它非常简单，</w:t>
      </w:r>
      <w:r w:rsidR="005868DA">
        <w:rPr>
          <w:rFonts w:hint="eastAsia"/>
        </w:rPr>
        <w:t>适用于</w:t>
      </w:r>
      <w:r w:rsidR="00CF37CA">
        <w:rPr>
          <w:rFonts w:hint="eastAsia"/>
        </w:rPr>
        <w:t>开发、测试或基础的应用。</w:t>
      </w:r>
    </w:p>
    <w:p w:rsidR="00C45985" w:rsidRDefault="004E23F4" w:rsidP="001614B6">
      <w:pPr>
        <w:ind w:firstLine="480"/>
      </w:pPr>
      <w:r>
        <w:rPr>
          <w:rFonts w:hint="eastAsia"/>
        </w:rPr>
        <w:t>这里使用E</w:t>
      </w:r>
      <w:r>
        <w:t>hCache</w:t>
      </w:r>
      <w:r>
        <w:rPr>
          <w:rFonts w:hint="eastAsia"/>
        </w:rPr>
        <w:t>缓存实现为代表</w:t>
      </w:r>
      <w:r w:rsidR="00281060">
        <w:rPr>
          <w:rFonts w:hint="eastAsia"/>
        </w:rPr>
        <w:t>，可以配置缓存管理器</w:t>
      </w:r>
      <w:r w:rsidR="0063778B">
        <w:rPr>
          <w:rFonts w:hint="eastAsia"/>
        </w:rPr>
        <w:t>为</w:t>
      </w:r>
      <w:r w:rsidR="006B5D74">
        <w:t>EhCacheCacheManager</w:t>
      </w:r>
      <w:r w:rsidR="00577610">
        <w:rPr>
          <w:rFonts w:hint="eastAsia"/>
        </w:rPr>
        <w:t>。</w:t>
      </w:r>
      <w:r w:rsidR="00E060F3">
        <w:rPr>
          <w:rFonts w:hint="eastAsia"/>
        </w:rPr>
        <w:t>在缓存的配置类中按照如下配置：</w:t>
      </w:r>
    </w:p>
    <w:p w:rsidR="0044186D" w:rsidRPr="00D1064D" w:rsidRDefault="0044186D" w:rsidP="001614B6">
      <w:pPr>
        <w:ind w:firstLine="480"/>
      </w:pPr>
      <w:r w:rsidRPr="00D1064D">
        <w:t xml:space="preserve">    @Bean</w:t>
      </w:r>
    </w:p>
    <w:p w:rsidR="0044186D" w:rsidRPr="00D1064D" w:rsidRDefault="0044186D" w:rsidP="001614B6">
      <w:pPr>
        <w:ind w:firstLine="480"/>
      </w:pPr>
      <w:r w:rsidRPr="00D1064D">
        <w:t xml:space="preserve">    public EhCacheCacheManager cacheManager (CacheManager cm) {</w:t>
      </w:r>
    </w:p>
    <w:p w:rsidR="0044186D" w:rsidRPr="00D1064D" w:rsidRDefault="0044186D" w:rsidP="001614B6">
      <w:pPr>
        <w:ind w:firstLine="480"/>
      </w:pPr>
      <w:r w:rsidRPr="00D1064D">
        <w:t xml:space="preserve">        return new EhCacheCacheManager(cm);</w:t>
      </w:r>
    </w:p>
    <w:p w:rsidR="0044186D" w:rsidRPr="00D1064D" w:rsidRDefault="0044186D" w:rsidP="001614B6">
      <w:pPr>
        <w:ind w:firstLine="480"/>
      </w:pPr>
      <w:r w:rsidRPr="00D1064D">
        <w:t xml:space="preserve">    } </w:t>
      </w:r>
    </w:p>
    <w:p w:rsidR="0044186D" w:rsidRPr="00D1064D" w:rsidRDefault="0044186D" w:rsidP="001614B6">
      <w:pPr>
        <w:ind w:firstLine="480"/>
      </w:pPr>
      <w:r w:rsidRPr="00D1064D">
        <w:t xml:space="preserve">    @Bean</w:t>
      </w:r>
    </w:p>
    <w:p w:rsidR="0044186D" w:rsidRPr="00D1064D" w:rsidRDefault="0044186D" w:rsidP="001614B6">
      <w:pPr>
        <w:ind w:firstLine="480"/>
      </w:pPr>
      <w:r w:rsidRPr="00D1064D">
        <w:t xml:space="preserve">    public EhCacheManagerFactoryBean ehcache() {</w:t>
      </w:r>
    </w:p>
    <w:p w:rsidR="0044186D" w:rsidRPr="00D1064D" w:rsidRDefault="0044186D" w:rsidP="001614B6">
      <w:pPr>
        <w:ind w:firstLine="480"/>
      </w:pPr>
      <w:r w:rsidRPr="00D1064D">
        <w:t xml:space="preserve">        EhCacheManagerFactoryBean ecfb = new EhCacheManagerFactoryBean();</w:t>
      </w:r>
    </w:p>
    <w:p w:rsidR="0044186D" w:rsidRPr="00D1064D" w:rsidRDefault="0044186D" w:rsidP="001614B6">
      <w:pPr>
        <w:ind w:firstLine="480"/>
      </w:pPr>
      <w:r w:rsidRPr="00D1064D">
        <w:t xml:space="preserve">        ecfb.setConfigLocation(new ClassPathResource("ehcache.xml"));</w:t>
      </w:r>
    </w:p>
    <w:p w:rsidR="0044186D" w:rsidRPr="00D1064D" w:rsidRDefault="0044186D" w:rsidP="001614B6">
      <w:pPr>
        <w:pStyle w:val="21"/>
      </w:pPr>
      <w:r w:rsidRPr="00D1064D">
        <w:t xml:space="preserve">        return ecfb;</w:t>
      </w:r>
    </w:p>
    <w:p w:rsidR="00E060F3" w:rsidRDefault="0044186D" w:rsidP="001614B6">
      <w:pPr>
        <w:ind w:firstLine="480"/>
      </w:pPr>
      <w:r w:rsidRPr="00D1064D">
        <w:t xml:space="preserve">    }</w:t>
      </w:r>
    </w:p>
    <w:p w:rsidR="00D81045" w:rsidRDefault="00D77A94" w:rsidP="001614B6">
      <w:pPr>
        <w:ind w:firstLine="480"/>
      </w:pPr>
      <w:r>
        <w:rPr>
          <w:rFonts w:hint="eastAsia"/>
        </w:rPr>
        <w:t>这里需要注意的是Spring和EhCache都定义了Cache</w:t>
      </w:r>
      <w:r>
        <w:t>Manager</w:t>
      </w:r>
      <w:r>
        <w:rPr>
          <w:rFonts w:hint="eastAsia"/>
        </w:rPr>
        <w:t>类</w:t>
      </w:r>
      <w:r w:rsidR="008D3841">
        <w:rPr>
          <w:rFonts w:hint="eastAsia"/>
        </w:rPr>
        <w:t>，</w:t>
      </w:r>
      <w:r w:rsidR="00432AD8">
        <w:rPr>
          <w:rFonts w:hint="eastAsia"/>
        </w:rPr>
        <w:t>Ehcache的CacheManger是通过工厂方法创建的</w:t>
      </w:r>
      <w:r w:rsidR="00610EE3">
        <w:rPr>
          <w:rFonts w:hint="eastAsia"/>
        </w:rPr>
        <w:t>，</w:t>
      </w:r>
      <w:r w:rsidR="00C40D72">
        <w:rPr>
          <w:rFonts w:hint="eastAsia"/>
        </w:rPr>
        <w:t>ehcache</w:t>
      </w:r>
      <w:r w:rsidR="00C40D72">
        <w:t>()</w:t>
      </w:r>
      <w:r w:rsidR="00C40D72">
        <w:rPr>
          <w:rFonts w:hint="eastAsia"/>
        </w:rPr>
        <w:t>方法配置了</w:t>
      </w:r>
      <w:r w:rsidR="00F35315">
        <w:rPr>
          <w:rFonts w:hint="eastAsia"/>
        </w:rPr>
        <w:t>工厂Bean并指定了其配</w:t>
      </w:r>
      <w:r w:rsidR="00F35315">
        <w:rPr>
          <w:rFonts w:hint="eastAsia"/>
        </w:rPr>
        <w:lastRenderedPageBreak/>
        <w:t>置文件的路径。</w:t>
      </w:r>
      <w:r w:rsidR="00743FD2">
        <w:rPr>
          <w:rFonts w:hint="eastAsia"/>
        </w:rPr>
        <w:t>Spring的CacheManager类由</w:t>
      </w:r>
      <w:r w:rsidR="00D11633">
        <w:rPr>
          <w:rFonts w:hint="eastAsia"/>
        </w:rPr>
        <w:t>cacheManager()方法配置</w:t>
      </w:r>
      <w:r w:rsidR="008E3F1E">
        <w:rPr>
          <w:rFonts w:hint="eastAsia"/>
        </w:rPr>
        <w:t>，并注入了Eh</w:t>
      </w:r>
      <w:r w:rsidR="00FC14F9">
        <w:rPr>
          <w:rFonts w:hint="eastAsia"/>
        </w:rPr>
        <w:t>C</w:t>
      </w:r>
      <w:r w:rsidR="008E3F1E">
        <w:rPr>
          <w:rFonts w:hint="eastAsia"/>
        </w:rPr>
        <w:t>ache的CacheManager</w:t>
      </w:r>
      <w:r w:rsidR="005B7076">
        <w:rPr>
          <w:rFonts w:hint="eastAsia"/>
        </w:rPr>
        <w:t>（从工厂生成）</w:t>
      </w:r>
      <w:r w:rsidR="00537EB1">
        <w:rPr>
          <w:rFonts w:hint="eastAsia"/>
        </w:rPr>
        <w:t>。</w:t>
      </w:r>
    </w:p>
    <w:p w:rsidR="000F0205" w:rsidRPr="00DB1DDD" w:rsidRDefault="00F156F8" w:rsidP="001614B6">
      <w:pPr>
        <w:ind w:firstLine="480"/>
      </w:pPr>
      <w:r>
        <w:rPr>
          <w:rFonts w:hint="eastAsia"/>
        </w:rPr>
        <w:t>除了配置</w:t>
      </w:r>
      <w:r w:rsidR="00A04891">
        <w:rPr>
          <w:rFonts w:hint="eastAsia"/>
        </w:rPr>
        <w:t>Bean以外</w:t>
      </w:r>
      <w:r w:rsidR="00F40F11">
        <w:rPr>
          <w:rFonts w:hint="eastAsia"/>
        </w:rPr>
        <w:t>，</w:t>
      </w:r>
      <w:r w:rsidR="00410FBF">
        <w:rPr>
          <w:rFonts w:hint="eastAsia"/>
        </w:rPr>
        <w:t>EhCache也定义了自己的xml配置模式</w:t>
      </w:r>
      <w:r w:rsidR="00A02BCD">
        <w:rPr>
          <w:rFonts w:hint="eastAsia"/>
        </w:rPr>
        <w:t>，</w:t>
      </w:r>
      <w:r w:rsidR="00543812">
        <w:rPr>
          <w:rFonts w:hint="eastAsia"/>
        </w:rPr>
        <w:t>在bean的配置中，使用的配置文件是ehcache</w:t>
      </w:r>
      <w:r w:rsidR="00543812">
        <w:t>.xml</w:t>
      </w:r>
      <w:r w:rsidR="00AE64E8">
        <w:rPr>
          <w:rFonts w:hint="eastAsia"/>
        </w:rPr>
        <w:t>，具体的配置不做介绍</w:t>
      </w:r>
      <w:r w:rsidR="00A02BCD">
        <w:rPr>
          <w:rFonts w:hint="eastAsia"/>
        </w:rPr>
        <w:t>。</w:t>
      </w:r>
    </w:p>
    <w:p w:rsidR="00502C9E" w:rsidRDefault="001B6161" w:rsidP="00CD113B">
      <w:pPr>
        <w:pStyle w:val="20"/>
      </w:pPr>
      <w:bookmarkStart w:id="83" w:name="_Toc16459604"/>
      <w:r>
        <w:rPr>
          <w:rFonts w:hint="eastAsia"/>
        </w:rPr>
        <w:t>启用方法缓存</w:t>
      </w:r>
      <w:bookmarkEnd w:id="83"/>
    </w:p>
    <w:p w:rsidR="00D94E5E" w:rsidRDefault="0065346E" w:rsidP="001614B6">
      <w:pPr>
        <w:ind w:firstLine="480"/>
      </w:pPr>
      <w:r>
        <w:rPr>
          <w:rFonts w:hint="eastAsia"/>
        </w:rPr>
        <w:t>缓存的工作机制是使用切面，</w:t>
      </w:r>
      <w:r w:rsidR="0042128C">
        <w:rPr>
          <w:rFonts w:hint="eastAsia"/>
        </w:rPr>
        <w:t>一般</w:t>
      </w:r>
      <w:r w:rsidR="00D05F6C">
        <w:rPr>
          <w:rFonts w:hint="eastAsia"/>
        </w:rPr>
        <w:t>情况下</w:t>
      </w:r>
      <w:r>
        <w:rPr>
          <w:rFonts w:hint="eastAsia"/>
        </w:rPr>
        <w:t>当方法调用时，方法签名和入参会构成一个key，使用这个key去</w:t>
      </w:r>
      <w:r w:rsidR="00F17BAF">
        <w:rPr>
          <w:rFonts w:hint="eastAsia"/>
        </w:rPr>
        <w:t>缓存中查询</w:t>
      </w:r>
      <w:r w:rsidR="00E7030F">
        <w:rPr>
          <w:rFonts w:hint="eastAsia"/>
        </w:rPr>
        <w:t>是否</w:t>
      </w:r>
      <w:r w:rsidR="009C489F">
        <w:rPr>
          <w:rFonts w:hint="eastAsia"/>
        </w:rPr>
        <w:t>存在</w:t>
      </w:r>
      <w:r w:rsidR="00525242">
        <w:rPr>
          <w:rFonts w:hint="eastAsia"/>
        </w:rPr>
        <w:t>缓存值，如果存在则直接返回，否则需要实际执行方法，再将方法的返回值加入缓存。</w:t>
      </w:r>
    </w:p>
    <w:p w:rsidR="00427A45" w:rsidRDefault="00427A45" w:rsidP="001614B6">
      <w:pPr>
        <w:ind w:firstLine="480"/>
      </w:pPr>
      <w:r>
        <w:rPr>
          <w:rFonts w:hint="eastAsia"/>
        </w:rPr>
        <w:t>Spring提供了四个注解来声明缓存规则：</w:t>
      </w:r>
    </w:p>
    <w:p w:rsidR="00FC3C4E" w:rsidRDefault="00FC3C4E" w:rsidP="001614B6">
      <w:pPr>
        <w:pStyle w:val="afb"/>
        <w:numPr>
          <w:ilvl w:val="0"/>
          <w:numId w:val="19"/>
        </w:numPr>
        <w:ind w:firstLineChars="0"/>
      </w:pPr>
      <w:r>
        <w:rPr>
          <w:rFonts w:hint="eastAsia"/>
        </w:rPr>
        <w:t>@Cacheable</w:t>
      </w:r>
      <w:r w:rsidR="00964462">
        <w:rPr>
          <w:rFonts w:hint="eastAsia"/>
        </w:rPr>
        <w:t>：</w:t>
      </w:r>
      <w:r w:rsidR="006C7854">
        <w:rPr>
          <w:rFonts w:hint="eastAsia"/>
        </w:rPr>
        <w:t>声明</w:t>
      </w:r>
      <w:r w:rsidR="009169FB">
        <w:rPr>
          <w:rFonts w:hint="eastAsia"/>
        </w:rPr>
        <w:t>方法会先查询缓存，未命中</w:t>
      </w:r>
      <w:r w:rsidR="009E55EF">
        <w:rPr>
          <w:rFonts w:hint="eastAsia"/>
        </w:rPr>
        <w:t>时</w:t>
      </w:r>
      <w:r w:rsidR="009169FB">
        <w:rPr>
          <w:rFonts w:hint="eastAsia"/>
        </w:rPr>
        <w:t>也会向缓存添加值。</w:t>
      </w:r>
    </w:p>
    <w:p w:rsidR="00CC0659" w:rsidRDefault="00CC0659" w:rsidP="001614B6">
      <w:pPr>
        <w:pStyle w:val="afb"/>
        <w:numPr>
          <w:ilvl w:val="0"/>
          <w:numId w:val="19"/>
        </w:numPr>
        <w:ind w:firstLineChars="0"/>
      </w:pPr>
      <w:r>
        <w:rPr>
          <w:rFonts w:hint="eastAsia"/>
        </w:rPr>
        <w:t>@Cache</w:t>
      </w:r>
      <w:r>
        <w:t>Put</w:t>
      </w:r>
      <w:r w:rsidR="007E7D3F">
        <w:rPr>
          <w:rFonts w:hint="eastAsia"/>
        </w:rPr>
        <w:t>：</w:t>
      </w:r>
      <w:r w:rsidR="008E3DCC">
        <w:rPr>
          <w:rFonts w:hint="eastAsia"/>
        </w:rPr>
        <w:t>声明方法只会</w:t>
      </w:r>
      <w:r w:rsidR="00232E57">
        <w:rPr>
          <w:rFonts w:hint="eastAsia"/>
        </w:rPr>
        <w:t>像</w:t>
      </w:r>
      <w:r w:rsidR="008E3DCC">
        <w:rPr>
          <w:rFonts w:hint="eastAsia"/>
        </w:rPr>
        <w:t>缓存中添加值</w:t>
      </w:r>
      <w:r w:rsidR="009C498A">
        <w:rPr>
          <w:rFonts w:hint="eastAsia"/>
        </w:rPr>
        <w:t>。</w:t>
      </w:r>
    </w:p>
    <w:p w:rsidR="00CC0659" w:rsidRDefault="00CC0659" w:rsidP="001614B6">
      <w:pPr>
        <w:pStyle w:val="afb"/>
        <w:numPr>
          <w:ilvl w:val="0"/>
          <w:numId w:val="19"/>
        </w:numPr>
        <w:ind w:firstLineChars="0"/>
      </w:pPr>
      <w:r>
        <w:rPr>
          <w:rFonts w:hint="eastAsia"/>
        </w:rPr>
        <w:t>@</w:t>
      </w:r>
      <w:r>
        <w:t>CacheEvict</w:t>
      </w:r>
      <w:r w:rsidR="007E7D3F">
        <w:rPr>
          <w:rFonts w:hint="eastAsia"/>
        </w:rPr>
        <w:t>：</w:t>
      </w:r>
      <w:r w:rsidR="004A5C7E">
        <w:rPr>
          <w:rFonts w:hint="eastAsia"/>
        </w:rPr>
        <w:t>声明方法</w:t>
      </w:r>
      <w:r w:rsidR="00D10BF2">
        <w:rPr>
          <w:rFonts w:hint="eastAsia"/>
        </w:rPr>
        <w:t>用于从缓存中清除值</w:t>
      </w:r>
      <w:r w:rsidR="00A54A4F">
        <w:rPr>
          <w:rFonts w:hint="eastAsia"/>
        </w:rPr>
        <w:t>。</w:t>
      </w:r>
    </w:p>
    <w:p w:rsidR="00547E43" w:rsidRPr="00427A45" w:rsidRDefault="00CC0659" w:rsidP="001614B6">
      <w:pPr>
        <w:pStyle w:val="afb"/>
        <w:numPr>
          <w:ilvl w:val="0"/>
          <w:numId w:val="19"/>
        </w:numPr>
        <w:ind w:firstLineChars="0"/>
      </w:pPr>
      <w:r>
        <w:rPr>
          <w:rFonts w:hint="eastAsia"/>
        </w:rPr>
        <w:t>@</w:t>
      </w:r>
      <w:r>
        <w:t>Caching</w:t>
      </w:r>
      <w:r>
        <w:rPr>
          <w:rFonts w:hint="eastAsia"/>
        </w:rPr>
        <w:t>：</w:t>
      </w:r>
      <w:r w:rsidR="001C0BEC">
        <w:rPr>
          <w:rFonts w:hint="eastAsia"/>
        </w:rPr>
        <w:t>分组的注解，能够同时应用多个其他的缓存注解。</w:t>
      </w:r>
    </w:p>
    <w:p w:rsidR="00AE3820" w:rsidRPr="00AE3820" w:rsidRDefault="002A23C9" w:rsidP="001614B6">
      <w:pPr>
        <w:ind w:firstLine="480"/>
      </w:pPr>
      <w:r>
        <w:rPr>
          <w:rFonts w:hint="eastAsia"/>
        </w:rPr>
        <w:t xml:space="preserve"> </w:t>
      </w:r>
      <w:r>
        <w:t xml:space="preserve">   </w:t>
      </w:r>
      <w:r>
        <w:rPr>
          <w:rFonts w:hint="eastAsia"/>
        </w:rPr>
        <w:t>使用这些注解</w:t>
      </w:r>
      <w:r w:rsidR="007E4141">
        <w:rPr>
          <w:rFonts w:hint="eastAsia"/>
        </w:rPr>
        <w:t>和其属性值，</w:t>
      </w:r>
      <w:r>
        <w:rPr>
          <w:rFonts w:hint="eastAsia"/>
        </w:rPr>
        <w:t>可以</w:t>
      </w:r>
      <w:r w:rsidR="00780E02">
        <w:rPr>
          <w:rFonts w:hint="eastAsia"/>
        </w:rPr>
        <w:t>具体的定义方法的缓存策略</w:t>
      </w:r>
      <w:r w:rsidR="00DF4484">
        <w:rPr>
          <w:rFonts w:hint="eastAsia"/>
        </w:rPr>
        <w:t>，和缓存使用的key。</w:t>
      </w:r>
    </w:p>
    <w:p w:rsidR="00216F53" w:rsidRDefault="00216F53" w:rsidP="00CD113B">
      <w:pPr>
        <w:pStyle w:val="20"/>
      </w:pPr>
      <w:bookmarkStart w:id="84" w:name="_Toc16459605"/>
      <w:r>
        <w:rPr>
          <w:rFonts w:hint="eastAsia"/>
        </w:rPr>
        <w:t>XML配置缓存</w:t>
      </w:r>
      <w:bookmarkEnd w:id="84"/>
    </w:p>
    <w:p w:rsidR="00CF6DAF" w:rsidRDefault="00647F41" w:rsidP="001614B6">
      <w:pPr>
        <w:ind w:firstLine="480"/>
      </w:pPr>
      <w:r>
        <w:rPr>
          <w:rFonts w:hint="eastAsia"/>
        </w:rPr>
        <w:t>有时候使用其他的jar包时，无法添加注解，或者有时候并不想在代码上添加注解时，可以使用xml来配置缓存。</w:t>
      </w:r>
      <w:r w:rsidR="004E6B2D">
        <w:rPr>
          <w:rFonts w:hint="eastAsia"/>
        </w:rPr>
        <w:t>Spring的cache命名空间提供</w:t>
      </w:r>
      <w:r w:rsidR="00E82279">
        <w:rPr>
          <w:rFonts w:hint="eastAsia"/>
        </w:rPr>
        <w:t>了</w:t>
      </w:r>
      <w:r w:rsidR="004E6B2D">
        <w:rPr>
          <w:rFonts w:hint="eastAsia"/>
        </w:rPr>
        <w:t>一些元素来</w:t>
      </w:r>
      <w:r w:rsidR="00EC1889">
        <w:rPr>
          <w:rFonts w:hint="eastAsia"/>
        </w:rPr>
        <w:t>配置</w:t>
      </w:r>
      <w:r w:rsidR="004D1FCE">
        <w:rPr>
          <w:rFonts w:hint="eastAsia"/>
        </w:rPr>
        <w:t>：</w:t>
      </w:r>
    </w:p>
    <w:p w:rsidR="008B6B3E" w:rsidRDefault="008B6B3E" w:rsidP="001614B6">
      <w:pPr>
        <w:ind w:firstLine="480"/>
      </w:pPr>
      <w:r w:rsidRPr="008B6B3E">
        <w:t>&lt;cache:advice&gt;</w:t>
      </w:r>
      <w:r w:rsidR="00E95628">
        <w:rPr>
          <w:rFonts w:hint="eastAsia"/>
        </w:rPr>
        <w:t>：</w:t>
      </w:r>
      <w:r w:rsidR="00572433">
        <w:rPr>
          <w:rFonts w:hint="eastAsia"/>
        </w:rPr>
        <w:t>执行缓存的</w:t>
      </w:r>
      <w:r w:rsidR="00EE1EC2">
        <w:rPr>
          <w:rFonts w:hint="eastAsia"/>
        </w:rPr>
        <w:t>通知，需要结合</w:t>
      </w:r>
      <w:r w:rsidR="002835DD">
        <w:rPr>
          <w:rFonts w:hint="eastAsia"/>
        </w:rPr>
        <w:t>aop</w:t>
      </w:r>
      <w:r w:rsidR="00B246A6">
        <w:t>:advisor</w:t>
      </w:r>
      <w:r w:rsidR="00283E9C">
        <w:rPr>
          <w:rFonts w:hint="eastAsia"/>
        </w:rPr>
        <w:t>应用到</w:t>
      </w:r>
      <w:r w:rsidR="000E1CB8">
        <w:rPr>
          <w:rFonts w:hint="eastAsia"/>
        </w:rPr>
        <w:t>切点。</w:t>
      </w:r>
    </w:p>
    <w:p w:rsidR="008B6B3E" w:rsidRDefault="00371659" w:rsidP="001614B6">
      <w:pPr>
        <w:ind w:firstLine="480"/>
      </w:pPr>
      <w:r w:rsidRPr="00371659">
        <w:t>&lt;cache:caching&gt;</w:t>
      </w:r>
      <w:r w:rsidR="00221B74">
        <w:rPr>
          <w:rFonts w:hint="eastAsia"/>
        </w:rPr>
        <w:t>：定义具体的</w:t>
      </w:r>
      <w:r w:rsidR="009769E9">
        <w:rPr>
          <w:rFonts w:hint="eastAsia"/>
        </w:rPr>
        <w:t>缓存的规则</w:t>
      </w:r>
    </w:p>
    <w:p w:rsidR="00371659" w:rsidRDefault="00371659" w:rsidP="001614B6">
      <w:pPr>
        <w:ind w:firstLine="480"/>
      </w:pPr>
      <w:r w:rsidRPr="00371659">
        <w:t>&lt;cache:cacheable&gt;&lt;cache:cache-put&gt;&lt;cache:cache-evict&gt;</w:t>
      </w:r>
      <w:r w:rsidR="009769E9">
        <w:rPr>
          <w:rFonts w:hint="eastAsia"/>
        </w:rPr>
        <w:t>：</w:t>
      </w:r>
      <w:r w:rsidR="00D736E7">
        <w:rPr>
          <w:rFonts w:hint="eastAsia"/>
        </w:rPr>
        <w:t>同注解</w:t>
      </w:r>
    </w:p>
    <w:p w:rsidR="007339D5" w:rsidRDefault="007339D5" w:rsidP="001614B6">
      <w:pPr>
        <w:ind w:firstLine="480"/>
      </w:pPr>
      <w:r>
        <w:rPr>
          <w:rFonts w:hint="eastAsia"/>
        </w:rPr>
        <w:t>一个简单的xml配置如下：</w:t>
      </w:r>
    </w:p>
    <w:p w:rsidR="007339D5" w:rsidRPr="001A353D" w:rsidRDefault="007339D5" w:rsidP="001614B6">
      <w:pPr>
        <w:ind w:firstLine="480"/>
      </w:pPr>
      <w:r w:rsidRPr="001A353D">
        <w:tab/>
        <w:t>&lt;cache:advice id="questionCacheAdvice"</w:t>
      </w:r>
      <w:r w:rsidR="00CF480E">
        <w:t xml:space="preserve"> </w:t>
      </w:r>
      <w:r w:rsidR="00CF480E" w:rsidRPr="00CF480E">
        <w:t>cache-manager</w:t>
      </w:r>
      <w:r w:rsidR="00CF480E">
        <w:rPr>
          <w:rFonts w:hint="eastAsia"/>
        </w:rPr>
        <w:t>="</w:t>
      </w:r>
      <w:r w:rsidR="00CF480E">
        <w:t>cacheManager"</w:t>
      </w:r>
      <w:r w:rsidRPr="001A353D">
        <w:t>&gt;</w:t>
      </w:r>
      <w:r w:rsidR="00936C61">
        <w:t xml:space="preserve"> </w:t>
      </w:r>
    </w:p>
    <w:p w:rsidR="007339D5" w:rsidRPr="001A353D" w:rsidRDefault="007339D5" w:rsidP="001614B6">
      <w:pPr>
        <w:ind w:firstLine="480"/>
      </w:pPr>
      <w:r w:rsidRPr="001A353D">
        <w:tab/>
      </w:r>
      <w:r w:rsidRPr="001A353D">
        <w:tab/>
        <w:t>&lt;cache:caching cache="questionCache"&gt;</w:t>
      </w:r>
    </w:p>
    <w:p w:rsidR="007339D5" w:rsidRPr="001A353D" w:rsidRDefault="007339D5" w:rsidP="001614B6">
      <w:pPr>
        <w:ind w:firstLine="480"/>
      </w:pPr>
      <w:r w:rsidRPr="001A353D">
        <w:tab/>
      </w:r>
      <w:r w:rsidRPr="001A353D">
        <w:tab/>
      </w:r>
      <w:r w:rsidRPr="001A353D">
        <w:tab/>
        <w:t>&lt;cache:cacheable method="select*" /&gt;</w:t>
      </w:r>
      <w:r w:rsidR="00936C61">
        <w:t xml:space="preserve">  </w:t>
      </w:r>
      <w:r w:rsidR="00936C61">
        <w:rPr>
          <w:rFonts w:hint="eastAsia"/>
        </w:rPr>
        <w:t>配置方法支持缓存</w:t>
      </w:r>
    </w:p>
    <w:p w:rsidR="007339D5" w:rsidRPr="001A353D" w:rsidRDefault="007339D5" w:rsidP="001614B6">
      <w:pPr>
        <w:ind w:firstLine="480"/>
      </w:pPr>
      <w:r w:rsidRPr="001A353D">
        <w:tab/>
      </w:r>
      <w:r w:rsidRPr="001A353D">
        <w:tab/>
        <w:t>&lt;/cache:caching&gt;</w:t>
      </w:r>
    </w:p>
    <w:p w:rsidR="007339D5" w:rsidRPr="001A353D" w:rsidRDefault="007339D5" w:rsidP="001614B6">
      <w:pPr>
        <w:ind w:firstLine="480"/>
      </w:pPr>
      <w:r w:rsidRPr="001A353D">
        <w:tab/>
        <w:t>&lt;/cache:advice&gt;</w:t>
      </w:r>
    </w:p>
    <w:p w:rsidR="007339D5" w:rsidRPr="001A353D" w:rsidRDefault="007339D5" w:rsidP="001614B6">
      <w:pPr>
        <w:ind w:firstLine="480"/>
      </w:pPr>
      <w:r w:rsidRPr="001A353D">
        <w:tab/>
        <w:t>&lt;aop:config&gt;</w:t>
      </w:r>
    </w:p>
    <w:p w:rsidR="007339D5" w:rsidRPr="001A353D" w:rsidRDefault="007339D5" w:rsidP="001614B6">
      <w:pPr>
        <w:ind w:firstLine="480"/>
      </w:pPr>
      <w:r w:rsidRPr="001A353D">
        <w:tab/>
      </w:r>
      <w:r w:rsidRPr="001A353D">
        <w:tab/>
        <w:t>&lt;aop:advisor advice-ref="questionCacheAdvice"</w:t>
      </w:r>
      <w:r w:rsidR="00216412">
        <w:t xml:space="preserve"> </w:t>
      </w:r>
      <w:r w:rsidR="00216412">
        <w:rPr>
          <w:rFonts w:hint="eastAsia"/>
        </w:rPr>
        <w:t>应用通知到切点</w:t>
      </w:r>
    </w:p>
    <w:p w:rsidR="007339D5" w:rsidRPr="001A353D" w:rsidRDefault="007339D5" w:rsidP="001614B6">
      <w:pPr>
        <w:ind w:firstLine="480"/>
      </w:pPr>
      <w:r w:rsidRPr="001A353D">
        <w:tab/>
      </w:r>
      <w:r w:rsidRPr="001A353D">
        <w:tab/>
        <w:t xml:space="preserve">             pointcut="bean(questionRepository*)"</w:t>
      </w:r>
    </w:p>
    <w:p w:rsidR="007339D5" w:rsidRPr="001A353D" w:rsidRDefault="007339D5" w:rsidP="001614B6">
      <w:pPr>
        <w:ind w:firstLine="480"/>
      </w:pPr>
      <w:r w:rsidRPr="001A353D">
        <w:tab/>
      </w:r>
      <w:r w:rsidRPr="001A353D">
        <w:tab/>
        <w:t xml:space="preserve"> /&gt;</w:t>
      </w:r>
    </w:p>
    <w:p w:rsidR="007339D5" w:rsidRPr="00CF6DAF" w:rsidRDefault="007339D5" w:rsidP="001614B6">
      <w:pPr>
        <w:ind w:firstLine="480"/>
      </w:pPr>
      <w:r w:rsidRPr="001A353D">
        <w:tab/>
        <w:t>&lt;/aop:config&gt;</w:t>
      </w:r>
    </w:p>
    <w:sectPr w:rsidR="007339D5" w:rsidRPr="00CF6DAF" w:rsidSect="00C05BB8">
      <w:pgSz w:w="11906" w:h="16838" w:code="9"/>
      <w:pgMar w:top="1247" w:right="1531" w:bottom="1247" w:left="1531"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CF2" w:rsidRDefault="005B4CF2" w:rsidP="001614B6">
      <w:pPr>
        <w:ind w:firstLine="480"/>
      </w:pPr>
      <w:r>
        <w:separator/>
      </w:r>
    </w:p>
    <w:p w:rsidR="005B4CF2" w:rsidRDefault="005B4CF2" w:rsidP="001614B6">
      <w:pPr>
        <w:ind w:firstLine="480"/>
      </w:pPr>
    </w:p>
  </w:endnote>
  <w:endnote w:type="continuationSeparator" w:id="0">
    <w:p w:rsidR="005B4CF2" w:rsidRDefault="005B4CF2" w:rsidP="001614B6">
      <w:pPr>
        <w:ind w:firstLine="480"/>
      </w:pPr>
      <w:r>
        <w:continuationSeparator/>
      </w:r>
    </w:p>
    <w:p w:rsidR="005B4CF2" w:rsidRDefault="005B4CF2" w:rsidP="001614B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4B6" w:rsidRDefault="001614B6" w:rsidP="001614B6">
    <w:pPr>
      <w:pStyle w:val="a7"/>
      <w:ind w:firstLine="360"/>
    </w:pPr>
    <w:r>
      <w:ptab w:relativeTo="margin" w:alignment="right" w:leader="none"/>
    </w:r>
    <w:r>
      <w:rPr>
        <w:rFonts w:hint="eastAsia"/>
      </w:rPr>
      <w:t xml:space="preserve">第 </w:t>
    </w:r>
    <w:r>
      <w:fldChar w:fldCharType="begin"/>
    </w:r>
    <w:r>
      <w:instrText xml:space="preserve"> PAGE </w:instrText>
    </w:r>
    <w:r>
      <w:fldChar w:fldCharType="separate"/>
    </w:r>
    <w:r>
      <w:t>12</w:t>
    </w:r>
    <w:r>
      <w:fldChar w:fldCharType="end"/>
    </w:r>
    <w:r>
      <w:rPr>
        <w:rFonts w:hint="eastAsia"/>
      </w:rPr>
      <w:t xml:space="preserve"> 页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CF2" w:rsidRDefault="005B4CF2" w:rsidP="001614B6">
      <w:pPr>
        <w:ind w:firstLine="480"/>
      </w:pPr>
      <w:r>
        <w:separator/>
      </w:r>
    </w:p>
    <w:p w:rsidR="005B4CF2" w:rsidRDefault="005B4CF2" w:rsidP="001614B6">
      <w:pPr>
        <w:ind w:firstLine="480"/>
      </w:pPr>
    </w:p>
  </w:footnote>
  <w:footnote w:type="continuationSeparator" w:id="0">
    <w:p w:rsidR="005B4CF2" w:rsidRDefault="005B4CF2" w:rsidP="001614B6">
      <w:pPr>
        <w:ind w:firstLine="480"/>
      </w:pPr>
      <w:r>
        <w:continuationSeparator/>
      </w:r>
    </w:p>
    <w:p w:rsidR="005B4CF2" w:rsidRDefault="005B4CF2" w:rsidP="001614B6">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14B6" w:rsidRDefault="001614B6" w:rsidP="001614B6">
    <w:pPr>
      <w:ind w:firstLine="480"/>
      <w:rPr>
        <w:kern w:val="0"/>
      </w:rP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4" type="#_x0000_t75" style="width:11.5pt;height:11.5pt" o:bullet="t">
        <v:imagedata r:id="rId1" o:title="msoE9"/>
      </v:shape>
    </w:pict>
  </w:numPicBullet>
  <w:abstractNum w:abstractNumId="0" w15:restartNumberingAfterBreak="0">
    <w:nsid w:val="0185755A"/>
    <w:multiLevelType w:val="hybridMultilevel"/>
    <w:tmpl w:val="80084360"/>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38B10F3"/>
    <w:multiLevelType w:val="hybridMultilevel"/>
    <w:tmpl w:val="D2EEA7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172F7"/>
    <w:multiLevelType w:val="hybridMultilevel"/>
    <w:tmpl w:val="9D2C23B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8A71EBC"/>
    <w:multiLevelType w:val="hybridMultilevel"/>
    <w:tmpl w:val="2866501C"/>
    <w:lvl w:ilvl="0" w:tplc="D6925D1A">
      <w:start w:val="1"/>
      <w:numFmt w:val="bullet"/>
      <w:pStyle w:val="a"/>
      <w:lvlText w:val=""/>
      <w:lvlPicBulletId w:val="0"/>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AA54FC3"/>
    <w:multiLevelType w:val="hybridMultilevel"/>
    <w:tmpl w:val="7A5A49E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0242FFF"/>
    <w:multiLevelType w:val="hybridMultilevel"/>
    <w:tmpl w:val="F208DF6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6432FB"/>
    <w:multiLevelType w:val="hybridMultilevel"/>
    <w:tmpl w:val="F200A9B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4D17663"/>
    <w:multiLevelType w:val="hybridMultilevel"/>
    <w:tmpl w:val="1BF8593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5327B0B"/>
    <w:multiLevelType w:val="hybridMultilevel"/>
    <w:tmpl w:val="49D2876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66D0496"/>
    <w:multiLevelType w:val="hybridMultilevel"/>
    <w:tmpl w:val="50183EA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61507B3"/>
    <w:multiLevelType w:val="multilevel"/>
    <w:tmpl w:val="88001040"/>
    <w:lvl w:ilvl="0">
      <w:start w:val="1"/>
      <w:numFmt w:val="decimal"/>
      <w:lvlText w:val="%1"/>
      <w:lvlJc w:val="left"/>
      <w:pPr>
        <w:tabs>
          <w:tab w:val="num" w:pos="432"/>
        </w:tabs>
        <w:ind w:left="432" w:hanging="432"/>
      </w:pPr>
      <w:rPr>
        <w:rFonts w:ascii="Arial Black" w:eastAsia="黑体" w:hAnsi="Arial Black" w:hint="default"/>
        <w:b/>
        <w:i w:val="0"/>
        <w:sz w:val="36"/>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69761313"/>
    <w:multiLevelType w:val="hybridMultilevel"/>
    <w:tmpl w:val="C780297E"/>
    <w:lvl w:ilvl="0" w:tplc="1B6417EC">
      <w:start w:val="1"/>
      <w:numFmt w:val="decimal"/>
      <w:pStyle w:val="1"/>
      <w:lvlText w:val="%1."/>
      <w:lvlJc w:val="left"/>
      <w:pPr>
        <w:tabs>
          <w:tab w:val="num" w:pos="840"/>
        </w:tabs>
        <w:ind w:left="840" w:hanging="420"/>
      </w:pPr>
    </w:lvl>
    <w:lvl w:ilvl="1" w:tplc="D2BAA67A">
      <w:start w:val="1"/>
      <w:numFmt w:val="lowerLetter"/>
      <w:pStyle w:val="2"/>
      <w:lvlText w:val="%2)"/>
      <w:lvlJc w:val="left"/>
      <w:pPr>
        <w:tabs>
          <w:tab w:val="num" w:pos="1260"/>
        </w:tabs>
        <w:ind w:left="1260" w:hanging="420"/>
      </w:pPr>
    </w:lvl>
    <w:lvl w:ilvl="2" w:tplc="F1865AD0">
      <w:start w:val="1"/>
      <w:numFmt w:val="lowerRoman"/>
      <w:pStyle w:val="3"/>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6CC330FA"/>
    <w:multiLevelType w:val="hybridMultilevel"/>
    <w:tmpl w:val="286C424E"/>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6FBF480C"/>
    <w:multiLevelType w:val="multilevel"/>
    <w:tmpl w:val="97840F8A"/>
    <w:lvl w:ilvl="0">
      <w:start w:val="1"/>
      <w:numFmt w:val="decimal"/>
      <w:pStyle w:val="10"/>
      <w:lvlText w:val="%1."/>
      <w:lvlJc w:val="left"/>
      <w:pPr>
        <w:tabs>
          <w:tab w:val="num" w:pos="360"/>
        </w:tabs>
        <w:ind w:left="0" w:firstLine="0"/>
      </w:pPr>
      <w:rPr>
        <w:rFonts w:hint="eastAsia"/>
      </w:rPr>
    </w:lvl>
    <w:lvl w:ilvl="1">
      <w:start w:val="1"/>
      <w:numFmt w:val="decimal"/>
      <w:pStyle w:val="20"/>
      <w:lvlText w:val="%1.%2."/>
      <w:lvlJc w:val="left"/>
      <w:pPr>
        <w:tabs>
          <w:tab w:val="num" w:pos="360"/>
        </w:tabs>
        <w:ind w:left="0" w:firstLine="0"/>
      </w:pPr>
      <w:rPr>
        <w:rFonts w:hint="eastAsia"/>
      </w:rPr>
    </w:lvl>
    <w:lvl w:ilvl="2">
      <w:start w:val="1"/>
      <w:numFmt w:val="decimal"/>
      <w:pStyle w:val="30"/>
      <w:lvlText w:val="%1.%2.%3."/>
      <w:lvlJc w:val="left"/>
      <w:pPr>
        <w:tabs>
          <w:tab w:val="num" w:pos="720"/>
        </w:tabs>
        <w:ind w:left="0" w:firstLine="0"/>
      </w:pPr>
      <w:rPr>
        <w:rFonts w:hint="eastAsia"/>
      </w:rPr>
    </w:lvl>
    <w:lvl w:ilvl="3">
      <w:start w:val="1"/>
      <w:numFmt w:val="decimal"/>
      <w:pStyle w:val="4"/>
      <w:lvlText w:val="%1.%2.%3.%4."/>
      <w:lvlJc w:val="left"/>
      <w:pPr>
        <w:tabs>
          <w:tab w:val="num" w:pos="720"/>
        </w:tabs>
        <w:ind w:left="0" w:firstLine="0"/>
      </w:pPr>
      <w:rPr>
        <w:rFonts w:hint="eastAsia"/>
      </w:rPr>
    </w:lvl>
    <w:lvl w:ilvl="4">
      <w:start w:val="1"/>
      <w:numFmt w:val="decimal"/>
      <w:pStyle w:val="5"/>
      <w:lvlText w:val="%1.%2.%3.%4.%5."/>
      <w:lvlJc w:val="left"/>
      <w:pPr>
        <w:tabs>
          <w:tab w:val="num" w:pos="1080"/>
        </w:tabs>
        <w:ind w:left="0" w:firstLine="0"/>
      </w:pPr>
      <w:rPr>
        <w:rFonts w:hint="eastAsia"/>
      </w:rPr>
    </w:lvl>
    <w:lvl w:ilvl="5">
      <w:start w:val="1"/>
      <w:numFmt w:val="decimal"/>
      <w:lvlText w:val="%1.%2.%3.%4.%5.%6."/>
      <w:lvlJc w:val="left"/>
      <w:pPr>
        <w:tabs>
          <w:tab w:val="num" w:pos="1080"/>
        </w:tabs>
        <w:ind w:left="0" w:firstLine="0"/>
      </w:pPr>
      <w:rPr>
        <w:rFonts w:hint="eastAsia"/>
      </w:rPr>
    </w:lvl>
    <w:lvl w:ilvl="6">
      <w:start w:val="1"/>
      <w:numFmt w:val="decimal"/>
      <w:lvlText w:val="%1.%2.%3.%4.%5.%6.%7."/>
      <w:lvlJc w:val="left"/>
      <w:pPr>
        <w:tabs>
          <w:tab w:val="num" w:pos="1440"/>
        </w:tabs>
        <w:ind w:left="0" w:firstLine="0"/>
      </w:pPr>
      <w:rPr>
        <w:rFonts w:hint="eastAsia"/>
      </w:rPr>
    </w:lvl>
    <w:lvl w:ilvl="7">
      <w:start w:val="1"/>
      <w:numFmt w:val="decimal"/>
      <w:lvlText w:val="%1.%2.%3.%4.%5.%6.%7.%8."/>
      <w:lvlJc w:val="left"/>
      <w:pPr>
        <w:tabs>
          <w:tab w:val="num" w:pos="1440"/>
        </w:tabs>
        <w:ind w:left="0" w:firstLine="0"/>
      </w:pPr>
      <w:rPr>
        <w:rFonts w:hint="eastAsia"/>
      </w:rPr>
    </w:lvl>
    <w:lvl w:ilvl="8">
      <w:start w:val="1"/>
      <w:numFmt w:val="decimal"/>
      <w:lvlText w:val="%1.%2.%3.%4.%5.%6.%7.%8.%9."/>
      <w:lvlJc w:val="left"/>
      <w:pPr>
        <w:tabs>
          <w:tab w:val="num" w:pos="1440"/>
        </w:tabs>
        <w:ind w:left="0" w:firstLine="0"/>
      </w:pPr>
      <w:rPr>
        <w:rFonts w:hint="eastAsia"/>
      </w:rPr>
    </w:lvl>
  </w:abstractNum>
  <w:abstractNum w:abstractNumId="14" w15:restartNumberingAfterBreak="0">
    <w:nsid w:val="726969E1"/>
    <w:multiLevelType w:val="hybridMultilevel"/>
    <w:tmpl w:val="5D68F6C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4867E9D"/>
    <w:multiLevelType w:val="hybridMultilevel"/>
    <w:tmpl w:val="45B0C33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9C84294"/>
    <w:multiLevelType w:val="hybridMultilevel"/>
    <w:tmpl w:val="D5F00F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E002076"/>
    <w:multiLevelType w:val="hybridMultilevel"/>
    <w:tmpl w:val="2722858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3"/>
  </w:num>
  <w:num w:numId="3">
    <w:abstractNumId w:val="13"/>
  </w:num>
  <w:num w:numId="4">
    <w:abstractNumId w:val="13"/>
  </w:num>
  <w:num w:numId="5">
    <w:abstractNumId w:val="13"/>
  </w:num>
  <w:num w:numId="6">
    <w:abstractNumId w:val="13"/>
  </w:num>
  <w:num w:numId="7">
    <w:abstractNumId w:val="11"/>
  </w:num>
  <w:num w:numId="8">
    <w:abstractNumId w:val="3"/>
  </w:num>
  <w:num w:numId="9">
    <w:abstractNumId w:val="8"/>
  </w:num>
  <w:num w:numId="10">
    <w:abstractNumId w:val="12"/>
  </w:num>
  <w:num w:numId="11">
    <w:abstractNumId w:val="4"/>
  </w:num>
  <w:num w:numId="12">
    <w:abstractNumId w:val="14"/>
  </w:num>
  <w:num w:numId="13">
    <w:abstractNumId w:val="16"/>
  </w:num>
  <w:num w:numId="14">
    <w:abstractNumId w:val="0"/>
  </w:num>
  <w:num w:numId="15">
    <w:abstractNumId w:val="2"/>
  </w:num>
  <w:num w:numId="16">
    <w:abstractNumId w:val="6"/>
  </w:num>
  <w:num w:numId="17">
    <w:abstractNumId w:val="17"/>
  </w:num>
  <w:num w:numId="18">
    <w:abstractNumId w:val="9"/>
  </w:num>
  <w:num w:numId="19">
    <w:abstractNumId w:val="7"/>
  </w:num>
  <w:num w:numId="20">
    <w:abstractNumId w:val="1"/>
  </w:num>
  <w:num w:numId="21">
    <w:abstractNumId w:val="15"/>
  </w:num>
  <w:num w:numId="2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1BD"/>
    <w:rsid w:val="00000045"/>
    <w:rsid w:val="00000301"/>
    <w:rsid w:val="000003C3"/>
    <w:rsid w:val="000004FD"/>
    <w:rsid w:val="00000600"/>
    <w:rsid w:val="00001C28"/>
    <w:rsid w:val="000020C9"/>
    <w:rsid w:val="00002288"/>
    <w:rsid w:val="000022BE"/>
    <w:rsid w:val="00002469"/>
    <w:rsid w:val="0000256D"/>
    <w:rsid w:val="00002C1B"/>
    <w:rsid w:val="00002E5D"/>
    <w:rsid w:val="00003304"/>
    <w:rsid w:val="000033D5"/>
    <w:rsid w:val="00003411"/>
    <w:rsid w:val="00003F2D"/>
    <w:rsid w:val="00005337"/>
    <w:rsid w:val="00005601"/>
    <w:rsid w:val="00005820"/>
    <w:rsid w:val="00005E65"/>
    <w:rsid w:val="0000638A"/>
    <w:rsid w:val="000064A8"/>
    <w:rsid w:val="00006824"/>
    <w:rsid w:val="00006E49"/>
    <w:rsid w:val="000070EC"/>
    <w:rsid w:val="00007230"/>
    <w:rsid w:val="000078C9"/>
    <w:rsid w:val="000078E5"/>
    <w:rsid w:val="00010147"/>
    <w:rsid w:val="00010162"/>
    <w:rsid w:val="0001016A"/>
    <w:rsid w:val="000104CB"/>
    <w:rsid w:val="0001083E"/>
    <w:rsid w:val="000109B4"/>
    <w:rsid w:val="00010F40"/>
    <w:rsid w:val="00011A4E"/>
    <w:rsid w:val="00011DC9"/>
    <w:rsid w:val="00011E29"/>
    <w:rsid w:val="00011E48"/>
    <w:rsid w:val="00011EEC"/>
    <w:rsid w:val="0001207F"/>
    <w:rsid w:val="00012674"/>
    <w:rsid w:val="00013380"/>
    <w:rsid w:val="000135AC"/>
    <w:rsid w:val="00013664"/>
    <w:rsid w:val="000139A7"/>
    <w:rsid w:val="00013DC3"/>
    <w:rsid w:val="00014924"/>
    <w:rsid w:val="00014C10"/>
    <w:rsid w:val="00014F54"/>
    <w:rsid w:val="000151AE"/>
    <w:rsid w:val="000166BC"/>
    <w:rsid w:val="00016FC9"/>
    <w:rsid w:val="00017706"/>
    <w:rsid w:val="000200A2"/>
    <w:rsid w:val="0002018D"/>
    <w:rsid w:val="000201E8"/>
    <w:rsid w:val="00020271"/>
    <w:rsid w:val="00020C7C"/>
    <w:rsid w:val="000219A2"/>
    <w:rsid w:val="00021A2B"/>
    <w:rsid w:val="000220BA"/>
    <w:rsid w:val="00022549"/>
    <w:rsid w:val="00022999"/>
    <w:rsid w:val="00022C72"/>
    <w:rsid w:val="00022CB6"/>
    <w:rsid w:val="00022E31"/>
    <w:rsid w:val="0002342A"/>
    <w:rsid w:val="00023E6C"/>
    <w:rsid w:val="0002433C"/>
    <w:rsid w:val="000245B9"/>
    <w:rsid w:val="00024876"/>
    <w:rsid w:val="00024A86"/>
    <w:rsid w:val="00024EC0"/>
    <w:rsid w:val="00024FDB"/>
    <w:rsid w:val="00025336"/>
    <w:rsid w:val="000257C3"/>
    <w:rsid w:val="00025C33"/>
    <w:rsid w:val="00026780"/>
    <w:rsid w:val="00027BD9"/>
    <w:rsid w:val="00027E99"/>
    <w:rsid w:val="000304F8"/>
    <w:rsid w:val="0003072D"/>
    <w:rsid w:val="00030AEE"/>
    <w:rsid w:val="00030E0C"/>
    <w:rsid w:val="00031539"/>
    <w:rsid w:val="000318B7"/>
    <w:rsid w:val="00031A59"/>
    <w:rsid w:val="00031D0E"/>
    <w:rsid w:val="00031E19"/>
    <w:rsid w:val="00031EB2"/>
    <w:rsid w:val="00032221"/>
    <w:rsid w:val="0003258B"/>
    <w:rsid w:val="00032DA7"/>
    <w:rsid w:val="000332E5"/>
    <w:rsid w:val="00033464"/>
    <w:rsid w:val="00033600"/>
    <w:rsid w:val="00033714"/>
    <w:rsid w:val="00034088"/>
    <w:rsid w:val="00034184"/>
    <w:rsid w:val="0003458B"/>
    <w:rsid w:val="00034B1E"/>
    <w:rsid w:val="00034B4F"/>
    <w:rsid w:val="000350B8"/>
    <w:rsid w:val="000357E7"/>
    <w:rsid w:val="00035AD7"/>
    <w:rsid w:val="00035B5C"/>
    <w:rsid w:val="00036560"/>
    <w:rsid w:val="00036E45"/>
    <w:rsid w:val="00036FBB"/>
    <w:rsid w:val="00037271"/>
    <w:rsid w:val="00040BC8"/>
    <w:rsid w:val="00040C8F"/>
    <w:rsid w:val="00041375"/>
    <w:rsid w:val="0004190F"/>
    <w:rsid w:val="00041914"/>
    <w:rsid w:val="00041E7F"/>
    <w:rsid w:val="00041F21"/>
    <w:rsid w:val="00043BD3"/>
    <w:rsid w:val="0004430B"/>
    <w:rsid w:val="00044627"/>
    <w:rsid w:val="00044A75"/>
    <w:rsid w:val="00044C9D"/>
    <w:rsid w:val="00045263"/>
    <w:rsid w:val="0004562E"/>
    <w:rsid w:val="00045AE5"/>
    <w:rsid w:val="00045B4A"/>
    <w:rsid w:val="00045B55"/>
    <w:rsid w:val="0004608A"/>
    <w:rsid w:val="0004695B"/>
    <w:rsid w:val="00046BF9"/>
    <w:rsid w:val="00046E1E"/>
    <w:rsid w:val="00046EE0"/>
    <w:rsid w:val="00046FEA"/>
    <w:rsid w:val="00047002"/>
    <w:rsid w:val="00047313"/>
    <w:rsid w:val="000506AE"/>
    <w:rsid w:val="00050AD5"/>
    <w:rsid w:val="000511CE"/>
    <w:rsid w:val="000518AD"/>
    <w:rsid w:val="00051E37"/>
    <w:rsid w:val="000520C1"/>
    <w:rsid w:val="000526B9"/>
    <w:rsid w:val="0005291E"/>
    <w:rsid w:val="00053E93"/>
    <w:rsid w:val="000540CA"/>
    <w:rsid w:val="000544DC"/>
    <w:rsid w:val="000545D1"/>
    <w:rsid w:val="00054779"/>
    <w:rsid w:val="00054845"/>
    <w:rsid w:val="00055591"/>
    <w:rsid w:val="00055C32"/>
    <w:rsid w:val="000566D6"/>
    <w:rsid w:val="00056736"/>
    <w:rsid w:val="00056DA1"/>
    <w:rsid w:val="00057B6C"/>
    <w:rsid w:val="000603EA"/>
    <w:rsid w:val="0006086B"/>
    <w:rsid w:val="0006088A"/>
    <w:rsid w:val="00061532"/>
    <w:rsid w:val="00061596"/>
    <w:rsid w:val="00061D64"/>
    <w:rsid w:val="00061EF4"/>
    <w:rsid w:val="00062077"/>
    <w:rsid w:val="00063454"/>
    <w:rsid w:val="00063691"/>
    <w:rsid w:val="00063C4D"/>
    <w:rsid w:val="00063D5A"/>
    <w:rsid w:val="000643A5"/>
    <w:rsid w:val="000643F9"/>
    <w:rsid w:val="0006473A"/>
    <w:rsid w:val="000647A8"/>
    <w:rsid w:val="000649DA"/>
    <w:rsid w:val="0006551C"/>
    <w:rsid w:val="000657E9"/>
    <w:rsid w:val="0006641A"/>
    <w:rsid w:val="00066FD0"/>
    <w:rsid w:val="0007063C"/>
    <w:rsid w:val="00070C25"/>
    <w:rsid w:val="0007114C"/>
    <w:rsid w:val="00071436"/>
    <w:rsid w:val="000716F6"/>
    <w:rsid w:val="0007194B"/>
    <w:rsid w:val="00071D8F"/>
    <w:rsid w:val="00071DD1"/>
    <w:rsid w:val="0007212C"/>
    <w:rsid w:val="0007231D"/>
    <w:rsid w:val="0007231E"/>
    <w:rsid w:val="00072DE0"/>
    <w:rsid w:val="00072E08"/>
    <w:rsid w:val="00072EBE"/>
    <w:rsid w:val="00072FA3"/>
    <w:rsid w:val="000734EC"/>
    <w:rsid w:val="000735DE"/>
    <w:rsid w:val="000738AF"/>
    <w:rsid w:val="000738ED"/>
    <w:rsid w:val="00073B13"/>
    <w:rsid w:val="000750ED"/>
    <w:rsid w:val="00075352"/>
    <w:rsid w:val="0007580B"/>
    <w:rsid w:val="00075EFB"/>
    <w:rsid w:val="000762CB"/>
    <w:rsid w:val="00076356"/>
    <w:rsid w:val="00076BAD"/>
    <w:rsid w:val="000773E7"/>
    <w:rsid w:val="000774D7"/>
    <w:rsid w:val="000779FA"/>
    <w:rsid w:val="00077E89"/>
    <w:rsid w:val="00077EF4"/>
    <w:rsid w:val="000803D9"/>
    <w:rsid w:val="00080C52"/>
    <w:rsid w:val="00081059"/>
    <w:rsid w:val="000813EF"/>
    <w:rsid w:val="00081415"/>
    <w:rsid w:val="000814B5"/>
    <w:rsid w:val="000819EA"/>
    <w:rsid w:val="00081CD6"/>
    <w:rsid w:val="00082C2A"/>
    <w:rsid w:val="000830C0"/>
    <w:rsid w:val="00083B30"/>
    <w:rsid w:val="0008402B"/>
    <w:rsid w:val="0008403B"/>
    <w:rsid w:val="0008429D"/>
    <w:rsid w:val="00084C74"/>
    <w:rsid w:val="00084DD4"/>
    <w:rsid w:val="0008509C"/>
    <w:rsid w:val="00085291"/>
    <w:rsid w:val="0008560E"/>
    <w:rsid w:val="000858A3"/>
    <w:rsid w:val="000859BA"/>
    <w:rsid w:val="00085CCC"/>
    <w:rsid w:val="00086A0F"/>
    <w:rsid w:val="00086CD2"/>
    <w:rsid w:val="00086E64"/>
    <w:rsid w:val="00087736"/>
    <w:rsid w:val="00087953"/>
    <w:rsid w:val="00087BA2"/>
    <w:rsid w:val="000904DF"/>
    <w:rsid w:val="00090A95"/>
    <w:rsid w:val="00090ABD"/>
    <w:rsid w:val="00090B29"/>
    <w:rsid w:val="00090B64"/>
    <w:rsid w:val="000915E7"/>
    <w:rsid w:val="00091D1E"/>
    <w:rsid w:val="00092358"/>
    <w:rsid w:val="00092827"/>
    <w:rsid w:val="00092D96"/>
    <w:rsid w:val="000932AE"/>
    <w:rsid w:val="00093BD6"/>
    <w:rsid w:val="000942C6"/>
    <w:rsid w:val="00094BF2"/>
    <w:rsid w:val="00094DC5"/>
    <w:rsid w:val="00094E23"/>
    <w:rsid w:val="000952AD"/>
    <w:rsid w:val="000952DD"/>
    <w:rsid w:val="000957F0"/>
    <w:rsid w:val="000959C2"/>
    <w:rsid w:val="00096777"/>
    <w:rsid w:val="0009705F"/>
    <w:rsid w:val="00097537"/>
    <w:rsid w:val="000975ED"/>
    <w:rsid w:val="00097E05"/>
    <w:rsid w:val="000A07B7"/>
    <w:rsid w:val="000A0834"/>
    <w:rsid w:val="000A173A"/>
    <w:rsid w:val="000A17D4"/>
    <w:rsid w:val="000A2516"/>
    <w:rsid w:val="000A26C5"/>
    <w:rsid w:val="000A2F6F"/>
    <w:rsid w:val="000A32BE"/>
    <w:rsid w:val="000A32F1"/>
    <w:rsid w:val="000A3648"/>
    <w:rsid w:val="000A3A19"/>
    <w:rsid w:val="000A43DF"/>
    <w:rsid w:val="000A454D"/>
    <w:rsid w:val="000A461C"/>
    <w:rsid w:val="000A46F7"/>
    <w:rsid w:val="000A4834"/>
    <w:rsid w:val="000A4AD9"/>
    <w:rsid w:val="000A5BF7"/>
    <w:rsid w:val="000A5C92"/>
    <w:rsid w:val="000A5E2D"/>
    <w:rsid w:val="000A5EDD"/>
    <w:rsid w:val="000A6184"/>
    <w:rsid w:val="000A63CB"/>
    <w:rsid w:val="000A6418"/>
    <w:rsid w:val="000A6810"/>
    <w:rsid w:val="000A785B"/>
    <w:rsid w:val="000B03A5"/>
    <w:rsid w:val="000B06C7"/>
    <w:rsid w:val="000B13AC"/>
    <w:rsid w:val="000B1AFC"/>
    <w:rsid w:val="000B27A6"/>
    <w:rsid w:val="000B2C45"/>
    <w:rsid w:val="000B2CFF"/>
    <w:rsid w:val="000B2F85"/>
    <w:rsid w:val="000B31CF"/>
    <w:rsid w:val="000B3309"/>
    <w:rsid w:val="000B338E"/>
    <w:rsid w:val="000B39D9"/>
    <w:rsid w:val="000B3A62"/>
    <w:rsid w:val="000B3C3A"/>
    <w:rsid w:val="000B4918"/>
    <w:rsid w:val="000B4A7C"/>
    <w:rsid w:val="000B4AFF"/>
    <w:rsid w:val="000B4DDF"/>
    <w:rsid w:val="000B4EF1"/>
    <w:rsid w:val="000B4F73"/>
    <w:rsid w:val="000B5758"/>
    <w:rsid w:val="000B5C70"/>
    <w:rsid w:val="000B5CCF"/>
    <w:rsid w:val="000B628E"/>
    <w:rsid w:val="000B62AF"/>
    <w:rsid w:val="000B659C"/>
    <w:rsid w:val="000B6674"/>
    <w:rsid w:val="000B66F5"/>
    <w:rsid w:val="000B6D43"/>
    <w:rsid w:val="000B70CE"/>
    <w:rsid w:val="000B725D"/>
    <w:rsid w:val="000B7D7A"/>
    <w:rsid w:val="000B7F48"/>
    <w:rsid w:val="000C06A1"/>
    <w:rsid w:val="000C0E6F"/>
    <w:rsid w:val="000C19BB"/>
    <w:rsid w:val="000C1F8D"/>
    <w:rsid w:val="000C2298"/>
    <w:rsid w:val="000C263E"/>
    <w:rsid w:val="000C2ADF"/>
    <w:rsid w:val="000C314D"/>
    <w:rsid w:val="000C3485"/>
    <w:rsid w:val="000C3809"/>
    <w:rsid w:val="000C38A5"/>
    <w:rsid w:val="000C3C61"/>
    <w:rsid w:val="000C4528"/>
    <w:rsid w:val="000C486B"/>
    <w:rsid w:val="000C50FB"/>
    <w:rsid w:val="000C5D29"/>
    <w:rsid w:val="000C5DB0"/>
    <w:rsid w:val="000C5DF1"/>
    <w:rsid w:val="000C6357"/>
    <w:rsid w:val="000C6ABC"/>
    <w:rsid w:val="000C6F6F"/>
    <w:rsid w:val="000C72BA"/>
    <w:rsid w:val="000C7596"/>
    <w:rsid w:val="000C7985"/>
    <w:rsid w:val="000D072E"/>
    <w:rsid w:val="000D07EF"/>
    <w:rsid w:val="000D13F7"/>
    <w:rsid w:val="000D2CA9"/>
    <w:rsid w:val="000D32B2"/>
    <w:rsid w:val="000D3A4C"/>
    <w:rsid w:val="000D3AAE"/>
    <w:rsid w:val="000D3E77"/>
    <w:rsid w:val="000D3E7F"/>
    <w:rsid w:val="000D455D"/>
    <w:rsid w:val="000D4994"/>
    <w:rsid w:val="000D4DF7"/>
    <w:rsid w:val="000D501E"/>
    <w:rsid w:val="000D507A"/>
    <w:rsid w:val="000D545A"/>
    <w:rsid w:val="000D57C3"/>
    <w:rsid w:val="000D57F7"/>
    <w:rsid w:val="000D5DAD"/>
    <w:rsid w:val="000D6888"/>
    <w:rsid w:val="000D7E64"/>
    <w:rsid w:val="000E014C"/>
    <w:rsid w:val="000E02B9"/>
    <w:rsid w:val="000E05A6"/>
    <w:rsid w:val="000E09CA"/>
    <w:rsid w:val="000E146E"/>
    <w:rsid w:val="000E1471"/>
    <w:rsid w:val="000E1C95"/>
    <w:rsid w:val="000E1CB8"/>
    <w:rsid w:val="000E1FA8"/>
    <w:rsid w:val="000E21B2"/>
    <w:rsid w:val="000E254C"/>
    <w:rsid w:val="000E2717"/>
    <w:rsid w:val="000E298E"/>
    <w:rsid w:val="000E2F7F"/>
    <w:rsid w:val="000E3580"/>
    <w:rsid w:val="000E3977"/>
    <w:rsid w:val="000E4424"/>
    <w:rsid w:val="000E4D33"/>
    <w:rsid w:val="000E6A6A"/>
    <w:rsid w:val="000F0205"/>
    <w:rsid w:val="000F0468"/>
    <w:rsid w:val="000F0AB6"/>
    <w:rsid w:val="000F10A7"/>
    <w:rsid w:val="000F129F"/>
    <w:rsid w:val="000F13DF"/>
    <w:rsid w:val="000F1B1F"/>
    <w:rsid w:val="000F1B5B"/>
    <w:rsid w:val="000F1D70"/>
    <w:rsid w:val="000F1E30"/>
    <w:rsid w:val="000F22F5"/>
    <w:rsid w:val="000F3A58"/>
    <w:rsid w:val="000F4095"/>
    <w:rsid w:val="000F4984"/>
    <w:rsid w:val="000F4BB1"/>
    <w:rsid w:val="000F5288"/>
    <w:rsid w:val="000F53D9"/>
    <w:rsid w:val="000F6EB4"/>
    <w:rsid w:val="000F710C"/>
    <w:rsid w:val="000F7A3E"/>
    <w:rsid w:val="00100304"/>
    <w:rsid w:val="001003BD"/>
    <w:rsid w:val="0010062E"/>
    <w:rsid w:val="0010130F"/>
    <w:rsid w:val="001013A6"/>
    <w:rsid w:val="00101912"/>
    <w:rsid w:val="00101C47"/>
    <w:rsid w:val="00101FAB"/>
    <w:rsid w:val="00102006"/>
    <w:rsid w:val="0010237B"/>
    <w:rsid w:val="001023F4"/>
    <w:rsid w:val="001025F1"/>
    <w:rsid w:val="0010260F"/>
    <w:rsid w:val="00102622"/>
    <w:rsid w:val="00102F96"/>
    <w:rsid w:val="001035EB"/>
    <w:rsid w:val="00103877"/>
    <w:rsid w:val="00103884"/>
    <w:rsid w:val="0010394C"/>
    <w:rsid w:val="0010408A"/>
    <w:rsid w:val="00104282"/>
    <w:rsid w:val="00104A8F"/>
    <w:rsid w:val="00104B99"/>
    <w:rsid w:val="00104D9B"/>
    <w:rsid w:val="00104DCD"/>
    <w:rsid w:val="001053C3"/>
    <w:rsid w:val="00105D99"/>
    <w:rsid w:val="0010600B"/>
    <w:rsid w:val="00106057"/>
    <w:rsid w:val="00106DB6"/>
    <w:rsid w:val="00107252"/>
    <w:rsid w:val="00110124"/>
    <w:rsid w:val="00110391"/>
    <w:rsid w:val="00110858"/>
    <w:rsid w:val="00110A86"/>
    <w:rsid w:val="00110F94"/>
    <w:rsid w:val="00111466"/>
    <w:rsid w:val="001115A3"/>
    <w:rsid w:val="00112787"/>
    <w:rsid w:val="00112C8F"/>
    <w:rsid w:val="001131A1"/>
    <w:rsid w:val="001133A3"/>
    <w:rsid w:val="001133E0"/>
    <w:rsid w:val="00113488"/>
    <w:rsid w:val="00113AB1"/>
    <w:rsid w:val="001142CE"/>
    <w:rsid w:val="00114B51"/>
    <w:rsid w:val="00114FCE"/>
    <w:rsid w:val="001152DF"/>
    <w:rsid w:val="0011530D"/>
    <w:rsid w:val="00115650"/>
    <w:rsid w:val="00115D89"/>
    <w:rsid w:val="001167D3"/>
    <w:rsid w:val="00116B27"/>
    <w:rsid w:val="00116C0D"/>
    <w:rsid w:val="00117088"/>
    <w:rsid w:val="0011756B"/>
    <w:rsid w:val="00117BC7"/>
    <w:rsid w:val="00117F56"/>
    <w:rsid w:val="0012005B"/>
    <w:rsid w:val="001206A4"/>
    <w:rsid w:val="00120FC1"/>
    <w:rsid w:val="00120FF9"/>
    <w:rsid w:val="001210BF"/>
    <w:rsid w:val="00121300"/>
    <w:rsid w:val="00121645"/>
    <w:rsid w:val="001217BC"/>
    <w:rsid w:val="0012198C"/>
    <w:rsid w:val="00121A69"/>
    <w:rsid w:val="00121B38"/>
    <w:rsid w:val="00121B50"/>
    <w:rsid w:val="00121BB9"/>
    <w:rsid w:val="00121FD0"/>
    <w:rsid w:val="001223CF"/>
    <w:rsid w:val="00122466"/>
    <w:rsid w:val="001228E9"/>
    <w:rsid w:val="00122A14"/>
    <w:rsid w:val="00122BDD"/>
    <w:rsid w:val="00122E92"/>
    <w:rsid w:val="00122F6A"/>
    <w:rsid w:val="001235AA"/>
    <w:rsid w:val="00123D54"/>
    <w:rsid w:val="00123D5A"/>
    <w:rsid w:val="00123F46"/>
    <w:rsid w:val="00124200"/>
    <w:rsid w:val="00124277"/>
    <w:rsid w:val="001243D0"/>
    <w:rsid w:val="001244FA"/>
    <w:rsid w:val="001246F4"/>
    <w:rsid w:val="001249A7"/>
    <w:rsid w:val="00124EB5"/>
    <w:rsid w:val="00125007"/>
    <w:rsid w:val="00125132"/>
    <w:rsid w:val="001251ED"/>
    <w:rsid w:val="00125788"/>
    <w:rsid w:val="00125ED7"/>
    <w:rsid w:val="001264C6"/>
    <w:rsid w:val="001265C1"/>
    <w:rsid w:val="00126666"/>
    <w:rsid w:val="00126A7F"/>
    <w:rsid w:val="0012708E"/>
    <w:rsid w:val="00130BEF"/>
    <w:rsid w:val="00131053"/>
    <w:rsid w:val="0013130C"/>
    <w:rsid w:val="001318B2"/>
    <w:rsid w:val="00131FC7"/>
    <w:rsid w:val="00132218"/>
    <w:rsid w:val="00132ACF"/>
    <w:rsid w:val="00132AE1"/>
    <w:rsid w:val="00132B6C"/>
    <w:rsid w:val="00133CA9"/>
    <w:rsid w:val="00133EC4"/>
    <w:rsid w:val="00135C2E"/>
    <w:rsid w:val="00135FB6"/>
    <w:rsid w:val="0013683B"/>
    <w:rsid w:val="00136A2D"/>
    <w:rsid w:val="001370D4"/>
    <w:rsid w:val="001373C3"/>
    <w:rsid w:val="001373EA"/>
    <w:rsid w:val="00137933"/>
    <w:rsid w:val="00137ABB"/>
    <w:rsid w:val="00137AE5"/>
    <w:rsid w:val="00137B9A"/>
    <w:rsid w:val="00137C8E"/>
    <w:rsid w:val="00137EA4"/>
    <w:rsid w:val="00140058"/>
    <w:rsid w:val="00140209"/>
    <w:rsid w:val="00140429"/>
    <w:rsid w:val="00140499"/>
    <w:rsid w:val="001405F3"/>
    <w:rsid w:val="00140B59"/>
    <w:rsid w:val="0014113A"/>
    <w:rsid w:val="00141169"/>
    <w:rsid w:val="00141D46"/>
    <w:rsid w:val="001426CE"/>
    <w:rsid w:val="00142A0E"/>
    <w:rsid w:val="00142B74"/>
    <w:rsid w:val="00142F5D"/>
    <w:rsid w:val="00143A53"/>
    <w:rsid w:val="00143B76"/>
    <w:rsid w:val="00143B93"/>
    <w:rsid w:val="00143BEE"/>
    <w:rsid w:val="00144910"/>
    <w:rsid w:val="00145D00"/>
    <w:rsid w:val="00146065"/>
    <w:rsid w:val="00146619"/>
    <w:rsid w:val="001469EA"/>
    <w:rsid w:val="00146E10"/>
    <w:rsid w:val="001473C2"/>
    <w:rsid w:val="00147FF8"/>
    <w:rsid w:val="00150813"/>
    <w:rsid w:val="00151190"/>
    <w:rsid w:val="001511C1"/>
    <w:rsid w:val="00151907"/>
    <w:rsid w:val="00151EBE"/>
    <w:rsid w:val="00152158"/>
    <w:rsid w:val="00152492"/>
    <w:rsid w:val="00152742"/>
    <w:rsid w:val="001535D1"/>
    <w:rsid w:val="0015371C"/>
    <w:rsid w:val="00153832"/>
    <w:rsid w:val="0015405E"/>
    <w:rsid w:val="00154075"/>
    <w:rsid w:val="0015427F"/>
    <w:rsid w:val="001547EE"/>
    <w:rsid w:val="00154841"/>
    <w:rsid w:val="00154872"/>
    <w:rsid w:val="00154FC5"/>
    <w:rsid w:val="00155411"/>
    <w:rsid w:val="00155722"/>
    <w:rsid w:val="00155A97"/>
    <w:rsid w:val="00155BDD"/>
    <w:rsid w:val="0015639B"/>
    <w:rsid w:val="00156694"/>
    <w:rsid w:val="00156701"/>
    <w:rsid w:val="001570DB"/>
    <w:rsid w:val="00160903"/>
    <w:rsid w:val="001613FC"/>
    <w:rsid w:val="001614B6"/>
    <w:rsid w:val="00161A93"/>
    <w:rsid w:val="001622FE"/>
    <w:rsid w:val="0016233E"/>
    <w:rsid w:val="00162556"/>
    <w:rsid w:val="00162DE9"/>
    <w:rsid w:val="0016303A"/>
    <w:rsid w:val="0016349C"/>
    <w:rsid w:val="00163C37"/>
    <w:rsid w:val="00164C6E"/>
    <w:rsid w:val="00164D9E"/>
    <w:rsid w:val="00164E19"/>
    <w:rsid w:val="00164FE1"/>
    <w:rsid w:val="001653AA"/>
    <w:rsid w:val="001658DC"/>
    <w:rsid w:val="001660E8"/>
    <w:rsid w:val="001663F1"/>
    <w:rsid w:val="00166ED5"/>
    <w:rsid w:val="00167200"/>
    <w:rsid w:val="00167208"/>
    <w:rsid w:val="001673C0"/>
    <w:rsid w:val="001674F0"/>
    <w:rsid w:val="00170061"/>
    <w:rsid w:val="00170738"/>
    <w:rsid w:val="00170898"/>
    <w:rsid w:val="00170AB3"/>
    <w:rsid w:val="00170D1A"/>
    <w:rsid w:val="00171322"/>
    <w:rsid w:val="001726E1"/>
    <w:rsid w:val="00172911"/>
    <w:rsid w:val="00173099"/>
    <w:rsid w:val="001733CD"/>
    <w:rsid w:val="001735F7"/>
    <w:rsid w:val="00173784"/>
    <w:rsid w:val="00173D45"/>
    <w:rsid w:val="00173F71"/>
    <w:rsid w:val="001745EA"/>
    <w:rsid w:val="00174BD1"/>
    <w:rsid w:val="00174C4D"/>
    <w:rsid w:val="0017517B"/>
    <w:rsid w:val="001754A9"/>
    <w:rsid w:val="001755C9"/>
    <w:rsid w:val="001757B9"/>
    <w:rsid w:val="00176016"/>
    <w:rsid w:val="0017635F"/>
    <w:rsid w:val="00176778"/>
    <w:rsid w:val="00176F81"/>
    <w:rsid w:val="00177634"/>
    <w:rsid w:val="0017777E"/>
    <w:rsid w:val="001777DC"/>
    <w:rsid w:val="00177AA8"/>
    <w:rsid w:val="001802A5"/>
    <w:rsid w:val="0018098F"/>
    <w:rsid w:val="00180CA6"/>
    <w:rsid w:val="00180E1E"/>
    <w:rsid w:val="00180F6B"/>
    <w:rsid w:val="00181548"/>
    <w:rsid w:val="001817C0"/>
    <w:rsid w:val="00181EE7"/>
    <w:rsid w:val="001823DF"/>
    <w:rsid w:val="0018240C"/>
    <w:rsid w:val="00182A49"/>
    <w:rsid w:val="00182E24"/>
    <w:rsid w:val="00182FCC"/>
    <w:rsid w:val="0018327C"/>
    <w:rsid w:val="00183C58"/>
    <w:rsid w:val="00184124"/>
    <w:rsid w:val="00184447"/>
    <w:rsid w:val="0018452B"/>
    <w:rsid w:val="001845BD"/>
    <w:rsid w:val="001846C2"/>
    <w:rsid w:val="00184978"/>
    <w:rsid w:val="0018600A"/>
    <w:rsid w:val="001862DE"/>
    <w:rsid w:val="00187675"/>
    <w:rsid w:val="001878D1"/>
    <w:rsid w:val="00187C5A"/>
    <w:rsid w:val="00187DE7"/>
    <w:rsid w:val="00187F7D"/>
    <w:rsid w:val="00190AB0"/>
    <w:rsid w:val="00191248"/>
    <w:rsid w:val="00191600"/>
    <w:rsid w:val="00191AB0"/>
    <w:rsid w:val="00191C58"/>
    <w:rsid w:val="00192306"/>
    <w:rsid w:val="00192592"/>
    <w:rsid w:val="00192DBA"/>
    <w:rsid w:val="0019319D"/>
    <w:rsid w:val="00193612"/>
    <w:rsid w:val="00193751"/>
    <w:rsid w:val="00193861"/>
    <w:rsid w:val="00193CC2"/>
    <w:rsid w:val="001946F2"/>
    <w:rsid w:val="00194730"/>
    <w:rsid w:val="00194D61"/>
    <w:rsid w:val="00194E9D"/>
    <w:rsid w:val="001951A7"/>
    <w:rsid w:val="00195433"/>
    <w:rsid w:val="00195DC8"/>
    <w:rsid w:val="0019655E"/>
    <w:rsid w:val="001965F9"/>
    <w:rsid w:val="00196943"/>
    <w:rsid w:val="00196F67"/>
    <w:rsid w:val="0019707E"/>
    <w:rsid w:val="00197CD4"/>
    <w:rsid w:val="00197F35"/>
    <w:rsid w:val="001A10C7"/>
    <w:rsid w:val="001A1115"/>
    <w:rsid w:val="001A11D3"/>
    <w:rsid w:val="001A13D7"/>
    <w:rsid w:val="001A19D9"/>
    <w:rsid w:val="001A1D0D"/>
    <w:rsid w:val="001A20A0"/>
    <w:rsid w:val="001A20DF"/>
    <w:rsid w:val="001A20E1"/>
    <w:rsid w:val="001A2200"/>
    <w:rsid w:val="001A28FC"/>
    <w:rsid w:val="001A2D34"/>
    <w:rsid w:val="001A305A"/>
    <w:rsid w:val="001A353D"/>
    <w:rsid w:val="001A362E"/>
    <w:rsid w:val="001A36DE"/>
    <w:rsid w:val="001A39AA"/>
    <w:rsid w:val="001A4152"/>
    <w:rsid w:val="001A428D"/>
    <w:rsid w:val="001A438A"/>
    <w:rsid w:val="001A4667"/>
    <w:rsid w:val="001A4BF5"/>
    <w:rsid w:val="001A55FD"/>
    <w:rsid w:val="001A5B62"/>
    <w:rsid w:val="001A5D44"/>
    <w:rsid w:val="001A6F9B"/>
    <w:rsid w:val="001A72B9"/>
    <w:rsid w:val="001B07D2"/>
    <w:rsid w:val="001B0B1A"/>
    <w:rsid w:val="001B0B5F"/>
    <w:rsid w:val="001B1568"/>
    <w:rsid w:val="001B15D7"/>
    <w:rsid w:val="001B1924"/>
    <w:rsid w:val="001B1C69"/>
    <w:rsid w:val="001B1FC0"/>
    <w:rsid w:val="001B205B"/>
    <w:rsid w:val="001B2454"/>
    <w:rsid w:val="001B2716"/>
    <w:rsid w:val="001B27EE"/>
    <w:rsid w:val="001B280A"/>
    <w:rsid w:val="001B2CEA"/>
    <w:rsid w:val="001B31FC"/>
    <w:rsid w:val="001B34EF"/>
    <w:rsid w:val="001B3956"/>
    <w:rsid w:val="001B3A47"/>
    <w:rsid w:val="001B3ABC"/>
    <w:rsid w:val="001B3B73"/>
    <w:rsid w:val="001B42D4"/>
    <w:rsid w:val="001B443E"/>
    <w:rsid w:val="001B51E6"/>
    <w:rsid w:val="001B58CD"/>
    <w:rsid w:val="001B58D3"/>
    <w:rsid w:val="001B5F0B"/>
    <w:rsid w:val="001B60EF"/>
    <w:rsid w:val="001B6161"/>
    <w:rsid w:val="001B63D6"/>
    <w:rsid w:val="001B64FF"/>
    <w:rsid w:val="001B662A"/>
    <w:rsid w:val="001B67D9"/>
    <w:rsid w:val="001B6856"/>
    <w:rsid w:val="001B7006"/>
    <w:rsid w:val="001B717B"/>
    <w:rsid w:val="001B71EE"/>
    <w:rsid w:val="001B790E"/>
    <w:rsid w:val="001C054B"/>
    <w:rsid w:val="001C07B8"/>
    <w:rsid w:val="001C0BEC"/>
    <w:rsid w:val="001C10BC"/>
    <w:rsid w:val="001C142F"/>
    <w:rsid w:val="001C161F"/>
    <w:rsid w:val="001C1C69"/>
    <w:rsid w:val="001C22D8"/>
    <w:rsid w:val="001C29BE"/>
    <w:rsid w:val="001C3103"/>
    <w:rsid w:val="001C362A"/>
    <w:rsid w:val="001C37F0"/>
    <w:rsid w:val="001C3DD0"/>
    <w:rsid w:val="001C4C04"/>
    <w:rsid w:val="001C539E"/>
    <w:rsid w:val="001C773A"/>
    <w:rsid w:val="001C7940"/>
    <w:rsid w:val="001C7D72"/>
    <w:rsid w:val="001D0D78"/>
    <w:rsid w:val="001D0D8D"/>
    <w:rsid w:val="001D0DEE"/>
    <w:rsid w:val="001D0E1D"/>
    <w:rsid w:val="001D0F83"/>
    <w:rsid w:val="001D15F4"/>
    <w:rsid w:val="001D20FD"/>
    <w:rsid w:val="001D2B4F"/>
    <w:rsid w:val="001D3FD2"/>
    <w:rsid w:val="001D43ED"/>
    <w:rsid w:val="001D44BD"/>
    <w:rsid w:val="001D4B59"/>
    <w:rsid w:val="001D4BEE"/>
    <w:rsid w:val="001D4F79"/>
    <w:rsid w:val="001D52AE"/>
    <w:rsid w:val="001D5359"/>
    <w:rsid w:val="001D5FFA"/>
    <w:rsid w:val="001D6661"/>
    <w:rsid w:val="001E02F4"/>
    <w:rsid w:val="001E0A43"/>
    <w:rsid w:val="001E0B7E"/>
    <w:rsid w:val="001E1EF5"/>
    <w:rsid w:val="001E2310"/>
    <w:rsid w:val="001E266F"/>
    <w:rsid w:val="001E2AFD"/>
    <w:rsid w:val="001E2D0F"/>
    <w:rsid w:val="001E346A"/>
    <w:rsid w:val="001E3495"/>
    <w:rsid w:val="001E37D8"/>
    <w:rsid w:val="001E38FD"/>
    <w:rsid w:val="001E4C79"/>
    <w:rsid w:val="001E4F74"/>
    <w:rsid w:val="001E509D"/>
    <w:rsid w:val="001E5583"/>
    <w:rsid w:val="001E567F"/>
    <w:rsid w:val="001E5782"/>
    <w:rsid w:val="001E5836"/>
    <w:rsid w:val="001E5D57"/>
    <w:rsid w:val="001E63AA"/>
    <w:rsid w:val="001E6499"/>
    <w:rsid w:val="001E6622"/>
    <w:rsid w:val="001E69F3"/>
    <w:rsid w:val="001E6CA6"/>
    <w:rsid w:val="001E70EA"/>
    <w:rsid w:val="001E79DB"/>
    <w:rsid w:val="001F0889"/>
    <w:rsid w:val="001F094E"/>
    <w:rsid w:val="001F0D76"/>
    <w:rsid w:val="001F13EF"/>
    <w:rsid w:val="001F308A"/>
    <w:rsid w:val="001F378A"/>
    <w:rsid w:val="001F3B1D"/>
    <w:rsid w:val="001F41E7"/>
    <w:rsid w:val="001F4720"/>
    <w:rsid w:val="001F49CD"/>
    <w:rsid w:val="001F6DEF"/>
    <w:rsid w:val="00200194"/>
    <w:rsid w:val="0020078C"/>
    <w:rsid w:val="00200BDF"/>
    <w:rsid w:val="00200FFB"/>
    <w:rsid w:val="00201A06"/>
    <w:rsid w:val="00202A90"/>
    <w:rsid w:val="00202EB9"/>
    <w:rsid w:val="00204C91"/>
    <w:rsid w:val="00204D0C"/>
    <w:rsid w:val="0020590B"/>
    <w:rsid w:val="00205BE6"/>
    <w:rsid w:val="00205DDC"/>
    <w:rsid w:val="00205DFF"/>
    <w:rsid w:val="00205E0F"/>
    <w:rsid w:val="00206599"/>
    <w:rsid w:val="002067D5"/>
    <w:rsid w:val="002069CE"/>
    <w:rsid w:val="00207552"/>
    <w:rsid w:val="00207695"/>
    <w:rsid w:val="0020792D"/>
    <w:rsid w:val="00207AB4"/>
    <w:rsid w:val="00210E6D"/>
    <w:rsid w:val="00211AC1"/>
    <w:rsid w:val="00211FDA"/>
    <w:rsid w:val="00212832"/>
    <w:rsid w:val="00212972"/>
    <w:rsid w:val="002130A2"/>
    <w:rsid w:val="00213239"/>
    <w:rsid w:val="00213957"/>
    <w:rsid w:val="00214674"/>
    <w:rsid w:val="002146BC"/>
    <w:rsid w:val="00214756"/>
    <w:rsid w:val="002154BF"/>
    <w:rsid w:val="002155F8"/>
    <w:rsid w:val="0021570E"/>
    <w:rsid w:val="00215DE6"/>
    <w:rsid w:val="002161A3"/>
    <w:rsid w:val="00216412"/>
    <w:rsid w:val="00216B49"/>
    <w:rsid w:val="00216F53"/>
    <w:rsid w:val="00217803"/>
    <w:rsid w:val="00217972"/>
    <w:rsid w:val="00217AD4"/>
    <w:rsid w:val="00220734"/>
    <w:rsid w:val="00221561"/>
    <w:rsid w:val="00221B74"/>
    <w:rsid w:val="00221DE3"/>
    <w:rsid w:val="00222595"/>
    <w:rsid w:val="00222615"/>
    <w:rsid w:val="00222E3D"/>
    <w:rsid w:val="0022318A"/>
    <w:rsid w:val="00223712"/>
    <w:rsid w:val="00223B18"/>
    <w:rsid w:val="00223D79"/>
    <w:rsid w:val="00224022"/>
    <w:rsid w:val="0022475F"/>
    <w:rsid w:val="00224B82"/>
    <w:rsid w:val="002250A9"/>
    <w:rsid w:val="00225428"/>
    <w:rsid w:val="002269D5"/>
    <w:rsid w:val="00226B70"/>
    <w:rsid w:val="00226F5C"/>
    <w:rsid w:val="002273C2"/>
    <w:rsid w:val="00230311"/>
    <w:rsid w:val="002305AD"/>
    <w:rsid w:val="00230CE5"/>
    <w:rsid w:val="0023134F"/>
    <w:rsid w:val="00231992"/>
    <w:rsid w:val="0023237B"/>
    <w:rsid w:val="002323F0"/>
    <w:rsid w:val="00232513"/>
    <w:rsid w:val="002325B3"/>
    <w:rsid w:val="00232BD6"/>
    <w:rsid w:val="00232E57"/>
    <w:rsid w:val="00233229"/>
    <w:rsid w:val="002332CD"/>
    <w:rsid w:val="00233335"/>
    <w:rsid w:val="002335E7"/>
    <w:rsid w:val="00233ABE"/>
    <w:rsid w:val="00233C27"/>
    <w:rsid w:val="002347BF"/>
    <w:rsid w:val="00234C06"/>
    <w:rsid w:val="00234D21"/>
    <w:rsid w:val="00234F7D"/>
    <w:rsid w:val="00235072"/>
    <w:rsid w:val="002353FE"/>
    <w:rsid w:val="00235437"/>
    <w:rsid w:val="00236092"/>
    <w:rsid w:val="0023640F"/>
    <w:rsid w:val="00236A06"/>
    <w:rsid w:val="0023727B"/>
    <w:rsid w:val="00237598"/>
    <w:rsid w:val="00237906"/>
    <w:rsid w:val="002379A1"/>
    <w:rsid w:val="00237A91"/>
    <w:rsid w:val="00237ADC"/>
    <w:rsid w:val="00237B33"/>
    <w:rsid w:val="00237BD3"/>
    <w:rsid w:val="00240335"/>
    <w:rsid w:val="002406D3"/>
    <w:rsid w:val="00240760"/>
    <w:rsid w:val="002408DF"/>
    <w:rsid w:val="002413C9"/>
    <w:rsid w:val="0024155B"/>
    <w:rsid w:val="00241AD1"/>
    <w:rsid w:val="00241E73"/>
    <w:rsid w:val="002422F1"/>
    <w:rsid w:val="002428F7"/>
    <w:rsid w:val="00243C0D"/>
    <w:rsid w:val="00243F43"/>
    <w:rsid w:val="002448B4"/>
    <w:rsid w:val="00245901"/>
    <w:rsid w:val="00245B4B"/>
    <w:rsid w:val="00245C84"/>
    <w:rsid w:val="002465FB"/>
    <w:rsid w:val="002467A9"/>
    <w:rsid w:val="00246826"/>
    <w:rsid w:val="0024706A"/>
    <w:rsid w:val="002473F1"/>
    <w:rsid w:val="00247E15"/>
    <w:rsid w:val="00250394"/>
    <w:rsid w:val="00250CB3"/>
    <w:rsid w:val="00250CE1"/>
    <w:rsid w:val="002511A6"/>
    <w:rsid w:val="00251220"/>
    <w:rsid w:val="002515DF"/>
    <w:rsid w:val="0025186F"/>
    <w:rsid w:val="00251C5C"/>
    <w:rsid w:val="00251DC8"/>
    <w:rsid w:val="00252BC7"/>
    <w:rsid w:val="00252CEA"/>
    <w:rsid w:val="00253C9C"/>
    <w:rsid w:val="00254309"/>
    <w:rsid w:val="002547E0"/>
    <w:rsid w:val="00254BEA"/>
    <w:rsid w:val="00255161"/>
    <w:rsid w:val="002554F3"/>
    <w:rsid w:val="00255556"/>
    <w:rsid w:val="00255A59"/>
    <w:rsid w:val="00255D32"/>
    <w:rsid w:val="00256279"/>
    <w:rsid w:val="00256951"/>
    <w:rsid w:val="00256D24"/>
    <w:rsid w:val="00257BF7"/>
    <w:rsid w:val="00260065"/>
    <w:rsid w:val="0026076B"/>
    <w:rsid w:val="00260863"/>
    <w:rsid w:val="0026087D"/>
    <w:rsid w:val="00260E3E"/>
    <w:rsid w:val="00260FB3"/>
    <w:rsid w:val="002612C9"/>
    <w:rsid w:val="0026161F"/>
    <w:rsid w:val="0026172F"/>
    <w:rsid w:val="00261946"/>
    <w:rsid w:val="00261997"/>
    <w:rsid w:val="00261E03"/>
    <w:rsid w:val="00262133"/>
    <w:rsid w:val="0026236E"/>
    <w:rsid w:val="0026244E"/>
    <w:rsid w:val="002629FB"/>
    <w:rsid w:val="00262C28"/>
    <w:rsid w:val="002630FD"/>
    <w:rsid w:val="002632A9"/>
    <w:rsid w:val="0026407A"/>
    <w:rsid w:val="00264295"/>
    <w:rsid w:val="002656E0"/>
    <w:rsid w:val="00266371"/>
    <w:rsid w:val="002668C9"/>
    <w:rsid w:val="00266C30"/>
    <w:rsid w:val="00266F06"/>
    <w:rsid w:val="00270A52"/>
    <w:rsid w:val="00270BD4"/>
    <w:rsid w:val="002714A9"/>
    <w:rsid w:val="00271B46"/>
    <w:rsid w:val="00271F64"/>
    <w:rsid w:val="0027233F"/>
    <w:rsid w:val="00272794"/>
    <w:rsid w:val="00272E60"/>
    <w:rsid w:val="0027367E"/>
    <w:rsid w:val="00273B45"/>
    <w:rsid w:val="00273CFD"/>
    <w:rsid w:val="00273F26"/>
    <w:rsid w:val="0027402C"/>
    <w:rsid w:val="00274A03"/>
    <w:rsid w:val="00274D58"/>
    <w:rsid w:val="0027502F"/>
    <w:rsid w:val="002753A1"/>
    <w:rsid w:val="002757E2"/>
    <w:rsid w:val="00275D72"/>
    <w:rsid w:val="00275E79"/>
    <w:rsid w:val="0027638C"/>
    <w:rsid w:val="0027639D"/>
    <w:rsid w:val="0027677B"/>
    <w:rsid w:val="00276999"/>
    <w:rsid w:val="002769B3"/>
    <w:rsid w:val="00276E82"/>
    <w:rsid w:val="002772DE"/>
    <w:rsid w:val="0028065D"/>
    <w:rsid w:val="00280770"/>
    <w:rsid w:val="00281060"/>
    <w:rsid w:val="002812C9"/>
    <w:rsid w:val="002812F5"/>
    <w:rsid w:val="00281821"/>
    <w:rsid w:val="00281E92"/>
    <w:rsid w:val="00282617"/>
    <w:rsid w:val="00282BCE"/>
    <w:rsid w:val="00282BF5"/>
    <w:rsid w:val="00282E36"/>
    <w:rsid w:val="002833C8"/>
    <w:rsid w:val="002835DD"/>
    <w:rsid w:val="00283619"/>
    <w:rsid w:val="00283E06"/>
    <w:rsid w:val="00283E9C"/>
    <w:rsid w:val="00283F0E"/>
    <w:rsid w:val="002840D7"/>
    <w:rsid w:val="002845A7"/>
    <w:rsid w:val="002847D7"/>
    <w:rsid w:val="00284A57"/>
    <w:rsid w:val="00284AB7"/>
    <w:rsid w:val="00284AE7"/>
    <w:rsid w:val="00284C37"/>
    <w:rsid w:val="00285C53"/>
    <w:rsid w:val="002868BD"/>
    <w:rsid w:val="00286A7F"/>
    <w:rsid w:val="00286C82"/>
    <w:rsid w:val="00286D64"/>
    <w:rsid w:val="00287682"/>
    <w:rsid w:val="00287863"/>
    <w:rsid w:val="00287DB1"/>
    <w:rsid w:val="00287DE0"/>
    <w:rsid w:val="00290193"/>
    <w:rsid w:val="002908B4"/>
    <w:rsid w:val="0029097B"/>
    <w:rsid w:val="00290A04"/>
    <w:rsid w:val="00290A46"/>
    <w:rsid w:val="00290FE8"/>
    <w:rsid w:val="00291481"/>
    <w:rsid w:val="002914EC"/>
    <w:rsid w:val="002918B5"/>
    <w:rsid w:val="00292C2C"/>
    <w:rsid w:val="00292FF5"/>
    <w:rsid w:val="002935B2"/>
    <w:rsid w:val="0029392F"/>
    <w:rsid w:val="00293A7E"/>
    <w:rsid w:val="00293C06"/>
    <w:rsid w:val="00293FB4"/>
    <w:rsid w:val="002942FE"/>
    <w:rsid w:val="002944FF"/>
    <w:rsid w:val="00294F59"/>
    <w:rsid w:val="002955A0"/>
    <w:rsid w:val="00295B96"/>
    <w:rsid w:val="00295EE1"/>
    <w:rsid w:val="00297853"/>
    <w:rsid w:val="00297B62"/>
    <w:rsid w:val="00297FE9"/>
    <w:rsid w:val="002A0291"/>
    <w:rsid w:val="002A0412"/>
    <w:rsid w:val="002A0A81"/>
    <w:rsid w:val="002A19EA"/>
    <w:rsid w:val="002A23C9"/>
    <w:rsid w:val="002A2793"/>
    <w:rsid w:val="002A2F47"/>
    <w:rsid w:val="002A32B5"/>
    <w:rsid w:val="002A346C"/>
    <w:rsid w:val="002A3611"/>
    <w:rsid w:val="002A36CE"/>
    <w:rsid w:val="002A463A"/>
    <w:rsid w:val="002A5012"/>
    <w:rsid w:val="002A51B5"/>
    <w:rsid w:val="002A58EB"/>
    <w:rsid w:val="002A5FDF"/>
    <w:rsid w:val="002A62AF"/>
    <w:rsid w:val="002A6410"/>
    <w:rsid w:val="002A68DF"/>
    <w:rsid w:val="002A6DA3"/>
    <w:rsid w:val="002A71F0"/>
    <w:rsid w:val="002A7233"/>
    <w:rsid w:val="002A7A25"/>
    <w:rsid w:val="002A7AE3"/>
    <w:rsid w:val="002A7D49"/>
    <w:rsid w:val="002A7D6C"/>
    <w:rsid w:val="002B0811"/>
    <w:rsid w:val="002B0D53"/>
    <w:rsid w:val="002B1402"/>
    <w:rsid w:val="002B2349"/>
    <w:rsid w:val="002B26C0"/>
    <w:rsid w:val="002B2BA3"/>
    <w:rsid w:val="002B2E6E"/>
    <w:rsid w:val="002B2F9F"/>
    <w:rsid w:val="002B3326"/>
    <w:rsid w:val="002B33A6"/>
    <w:rsid w:val="002B3615"/>
    <w:rsid w:val="002B3C5D"/>
    <w:rsid w:val="002B42FA"/>
    <w:rsid w:val="002B47E7"/>
    <w:rsid w:val="002B4A75"/>
    <w:rsid w:val="002B53C9"/>
    <w:rsid w:val="002B5688"/>
    <w:rsid w:val="002B5789"/>
    <w:rsid w:val="002B57BD"/>
    <w:rsid w:val="002B5934"/>
    <w:rsid w:val="002B59D7"/>
    <w:rsid w:val="002B63F8"/>
    <w:rsid w:val="002B64BE"/>
    <w:rsid w:val="002B6561"/>
    <w:rsid w:val="002B6B1D"/>
    <w:rsid w:val="002B6C4C"/>
    <w:rsid w:val="002B6F8D"/>
    <w:rsid w:val="002B7387"/>
    <w:rsid w:val="002B74B2"/>
    <w:rsid w:val="002B7DA0"/>
    <w:rsid w:val="002C0487"/>
    <w:rsid w:val="002C04C0"/>
    <w:rsid w:val="002C0619"/>
    <w:rsid w:val="002C0AFC"/>
    <w:rsid w:val="002C0D4B"/>
    <w:rsid w:val="002C0D6D"/>
    <w:rsid w:val="002C1009"/>
    <w:rsid w:val="002C136D"/>
    <w:rsid w:val="002C1546"/>
    <w:rsid w:val="002C2B40"/>
    <w:rsid w:val="002C2D88"/>
    <w:rsid w:val="002C30D5"/>
    <w:rsid w:val="002C343E"/>
    <w:rsid w:val="002C350B"/>
    <w:rsid w:val="002C373F"/>
    <w:rsid w:val="002C3967"/>
    <w:rsid w:val="002C3EC5"/>
    <w:rsid w:val="002C3F7E"/>
    <w:rsid w:val="002C4616"/>
    <w:rsid w:val="002C4743"/>
    <w:rsid w:val="002C4898"/>
    <w:rsid w:val="002C4F0B"/>
    <w:rsid w:val="002C5271"/>
    <w:rsid w:val="002C5C4B"/>
    <w:rsid w:val="002C6079"/>
    <w:rsid w:val="002C6744"/>
    <w:rsid w:val="002C67F3"/>
    <w:rsid w:val="002C7067"/>
    <w:rsid w:val="002C7471"/>
    <w:rsid w:val="002C791D"/>
    <w:rsid w:val="002C7EA8"/>
    <w:rsid w:val="002D0192"/>
    <w:rsid w:val="002D0683"/>
    <w:rsid w:val="002D0DF0"/>
    <w:rsid w:val="002D177E"/>
    <w:rsid w:val="002D18C4"/>
    <w:rsid w:val="002D2AB6"/>
    <w:rsid w:val="002D2B97"/>
    <w:rsid w:val="002D2DAB"/>
    <w:rsid w:val="002D3786"/>
    <w:rsid w:val="002D398D"/>
    <w:rsid w:val="002D3BCD"/>
    <w:rsid w:val="002D3CCE"/>
    <w:rsid w:val="002D3F99"/>
    <w:rsid w:val="002D448F"/>
    <w:rsid w:val="002D4A1B"/>
    <w:rsid w:val="002D4BD3"/>
    <w:rsid w:val="002D4CCD"/>
    <w:rsid w:val="002D4F70"/>
    <w:rsid w:val="002D51B3"/>
    <w:rsid w:val="002D5532"/>
    <w:rsid w:val="002D585B"/>
    <w:rsid w:val="002D5C4D"/>
    <w:rsid w:val="002D628F"/>
    <w:rsid w:val="002D645E"/>
    <w:rsid w:val="002D65DE"/>
    <w:rsid w:val="002D66DE"/>
    <w:rsid w:val="002D71FF"/>
    <w:rsid w:val="002D7321"/>
    <w:rsid w:val="002D7F35"/>
    <w:rsid w:val="002E0058"/>
    <w:rsid w:val="002E0B59"/>
    <w:rsid w:val="002E1063"/>
    <w:rsid w:val="002E10DA"/>
    <w:rsid w:val="002E12B3"/>
    <w:rsid w:val="002E1ADA"/>
    <w:rsid w:val="002E1BD0"/>
    <w:rsid w:val="002E26AF"/>
    <w:rsid w:val="002E2A20"/>
    <w:rsid w:val="002E300C"/>
    <w:rsid w:val="002E3617"/>
    <w:rsid w:val="002E3919"/>
    <w:rsid w:val="002E3F55"/>
    <w:rsid w:val="002E4104"/>
    <w:rsid w:val="002E4359"/>
    <w:rsid w:val="002E44E2"/>
    <w:rsid w:val="002E460D"/>
    <w:rsid w:val="002E4AAD"/>
    <w:rsid w:val="002E4B50"/>
    <w:rsid w:val="002E4FE4"/>
    <w:rsid w:val="002E5E14"/>
    <w:rsid w:val="002E5E26"/>
    <w:rsid w:val="002E61ED"/>
    <w:rsid w:val="002E6648"/>
    <w:rsid w:val="002E691B"/>
    <w:rsid w:val="002E6A8D"/>
    <w:rsid w:val="002E6B35"/>
    <w:rsid w:val="002E702F"/>
    <w:rsid w:val="002E721E"/>
    <w:rsid w:val="002E75BE"/>
    <w:rsid w:val="002E7B36"/>
    <w:rsid w:val="002E7F44"/>
    <w:rsid w:val="002F05E7"/>
    <w:rsid w:val="002F0761"/>
    <w:rsid w:val="002F09AC"/>
    <w:rsid w:val="002F0FED"/>
    <w:rsid w:val="002F12B8"/>
    <w:rsid w:val="002F17AB"/>
    <w:rsid w:val="002F1AF3"/>
    <w:rsid w:val="002F1FB0"/>
    <w:rsid w:val="002F207A"/>
    <w:rsid w:val="002F219A"/>
    <w:rsid w:val="002F21BF"/>
    <w:rsid w:val="002F2239"/>
    <w:rsid w:val="002F2630"/>
    <w:rsid w:val="002F27B1"/>
    <w:rsid w:val="002F2861"/>
    <w:rsid w:val="002F39F6"/>
    <w:rsid w:val="002F469D"/>
    <w:rsid w:val="002F57A1"/>
    <w:rsid w:val="002F59BB"/>
    <w:rsid w:val="002F5F7B"/>
    <w:rsid w:val="002F6D71"/>
    <w:rsid w:val="002F7AA6"/>
    <w:rsid w:val="002F7C5A"/>
    <w:rsid w:val="002F7EA1"/>
    <w:rsid w:val="0030000B"/>
    <w:rsid w:val="0030024E"/>
    <w:rsid w:val="00300B7C"/>
    <w:rsid w:val="00300D6B"/>
    <w:rsid w:val="00300E6E"/>
    <w:rsid w:val="00301188"/>
    <w:rsid w:val="00301221"/>
    <w:rsid w:val="00301244"/>
    <w:rsid w:val="003014D4"/>
    <w:rsid w:val="00303124"/>
    <w:rsid w:val="003032F9"/>
    <w:rsid w:val="00303510"/>
    <w:rsid w:val="0030378F"/>
    <w:rsid w:val="00303D7A"/>
    <w:rsid w:val="0030456A"/>
    <w:rsid w:val="00304602"/>
    <w:rsid w:val="0030471D"/>
    <w:rsid w:val="00304912"/>
    <w:rsid w:val="00304ADE"/>
    <w:rsid w:val="00304C3A"/>
    <w:rsid w:val="00304CD7"/>
    <w:rsid w:val="00304EB8"/>
    <w:rsid w:val="00304F09"/>
    <w:rsid w:val="003052ED"/>
    <w:rsid w:val="00305BA3"/>
    <w:rsid w:val="00305D4A"/>
    <w:rsid w:val="003063A1"/>
    <w:rsid w:val="00306682"/>
    <w:rsid w:val="00306A5F"/>
    <w:rsid w:val="00306CAB"/>
    <w:rsid w:val="00307017"/>
    <w:rsid w:val="003075BF"/>
    <w:rsid w:val="0030783C"/>
    <w:rsid w:val="00307900"/>
    <w:rsid w:val="00307E41"/>
    <w:rsid w:val="00307FC4"/>
    <w:rsid w:val="00310310"/>
    <w:rsid w:val="00310C16"/>
    <w:rsid w:val="00311C47"/>
    <w:rsid w:val="00311EBA"/>
    <w:rsid w:val="00312336"/>
    <w:rsid w:val="00313923"/>
    <w:rsid w:val="00313B90"/>
    <w:rsid w:val="00313BB2"/>
    <w:rsid w:val="00314598"/>
    <w:rsid w:val="0031487C"/>
    <w:rsid w:val="00314924"/>
    <w:rsid w:val="003150DB"/>
    <w:rsid w:val="003157D0"/>
    <w:rsid w:val="00315A13"/>
    <w:rsid w:val="003161A3"/>
    <w:rsid w:val="0031646D"/>
    <w:rsid w:val="00316BC6"/>
    <w:rsid w:val="00316C0F"/>
    <w:rsid w:val="00320284"/>
    <w:rsid w:val="00320E8C"/>
    <w:rsid w:val="00320EE8"/>
    <w:rsid w:val="00321004"/>
    <w:rsid w:val="00321046"/>
    <w:rsid w:val="003210A7"/>
    <w:rsid w:val="00321A7C"/>
    <w:rsid w:val="00321C03"/>
    <w:rsid w:val="00322C6F"/>
    <w:rsid w:val="003234A3"/>
    <w:rsid w:val="00323748"/>
    <w:rsid w:val="00323790"/>
    <w:rsid w:val="00324E1A"/>
    <w:rsid w:val="0032507D"/>
    <w:rsid w:val="0032539D"/>
    <w:rsid w:val="00325928"/>
    <w:rsid w:val="00325E5C"/>
    <w:rsid w:val="003261A2"/>
    <w:rsid w:val="0032652C"/>
    <w:rsid w:val="003274CF"/>
    <w:rsid w:val="00327849"/>
    <w:rsid w:val="00327A4E"/>
    <w:rsid w:val="00327CA2"/>
    <w:rsid w:val="003300F1"/>
    <w:rsid w:val="00330236"/>
    <w:rsid w:val="00330503"/>
    <w:rsid w:val="003309E9"/>
    <w:rsid w:val="00331329"/>
    <w:rsid w:val="00331339"/>
    <w:rsid w:val="003314DD"/>
    <w:rsid w:val="00331D92"/>
    <w:rsid w:val="00331ECD"/>
    <w:rsid w:val="00332652"/>
    <w:rsid w:val="003331D0"/>
    <w:rsid w:val="003333F6"/>
    <w:rsid w:val="003338D8"/>
    <w:rsid w:val="00333C3E"/>
    <w:rsid w:val="00333EAF"/>
    <w:rsid w:val="00334429"/>
    <w:rsid w:val="0033448B"/>
    <w:rsid w:val="003346DB"/>
    <w:rsid w:val="003346F7"/>
    <w:rsid w:val="00334951"/>
    <w:rsid w:val="00334C7C"/>
    <w:rsid w:val="00334E40"/>
    <w:rsid w:val="00335404"/>
    <w:rsid w:val="00335AE1"/>
    <w:rsid w:val="00335BBD"/>
    <w:rsid w:val="00335C4C"/>
    <w:rsid w:val="00336095"/>
    <w:rsid w:val="003360F8"/>
    <w:rsid w:val="00336802"/>
    <w:rsid w:val="00336928"/>
    <w:rsid w:val="00336F79"/>
    <w:rsid w:val="00337000"/>
    <w:rsid w:val="00337220"/>
    <w:rsid w:val="00337577"/>
    <w:rsid w:val="00337A29"/>
    <w:rsid w:val="00337B7B"/>
    <w:rsid w:val="003408DF"/>
    <w:rsid w:val="00341D6C"/>
    <w:rsid w:val="0034298B"/>
    <w:rsid w:val="003429E2"/>
    <w:rsid w:val="0034300D"/>
    <w:rsid w:val="0034336B"/>
    <w:rsid w:val="00343563"/>
    <w:rsid w:val="00343B2C"/>
    <w:rsid w:val="00343EAC"/>
    <w:rsid w:val="003447C9"/>
    <w:rsid w:val="00344981"/>
    <w:rsid w:val="00344A1D"/>
    <w:rsid w:val="00344E4F"/>
    <w:rsid w:val="0034509B"/>
    <w:rsid w:val="00345733"/>
    <w:rsid w:val="00345F34"/>
    <w:rsid w:val="003463D9"/>
    <w:rsid w:val="00347390"/>
    <w:rsid w:val="003474DF"/>
    <w:rsid w:val="00347EE4"/>
    <w:rsid w:val="00347F33"/>
    <w:rsid w:val="0035041B"/>
    <w:rsid w:val="00351345"/>
    <w:rsid w:val="00351382"/>
    <w:rsid w:val="00351697"/>
    <w:rsid w:val="00351F4F"/>
    <w:rsid w:val="0035215C"/>
    <w:rsid w:val="003523A1"/>
    <w:rsid w:val="00352C02"/>
    <w:rsid w:val="00352F3D"/>
    <w:rsid w:val="00353311"/>
    <w:rsid w:val="0035381B"/>
    <w:rsid w:val="00353FBB"/>
    <w:rsid w:val="00353FCA"/>
    <w:rsid w:val="00354285"/>
    <w:rsid w:val="0035452B"/>
    <w:rsid w:val="00354807"/>
    <w:rsid w:val="00354A03"/>
    <w:rsid w:val="00354B78"/>
    <w:rsid w:val="00355678"/>
    <w:rsid w:val="00355E0B"/>
    <w:rsid w:val="00356AB2"/>
    <w:rsid w:val="00357BFE"/>
    <w:rsid w:val="00360043"/>
    <w:rsid w:val="0036013A"/>
    <w:rsid w:val="003602B0"/>
    <w:rsid w:val="003606F2"/>
    <w:rsid w:val="00360840"/>
    <w:rsid w:val="003609A7"/>
    <w:rsid w:val="0036184A"/>
    <w:rsid w:val="00361C6A"/>
    <w:rsid w:val="00361F25"/>
    <w:rsid w:val="00361FBC"/>
    <w:rsid w:val="00362655"/>
    <w:rsid w:val="00362DF7"/>
    <w:rsid w:val="003634F4"/>
    <w:rsid w:val="0036353A"/>
    <w:rsid w:val="00363741"/>
    <w:rsid w:val="00363C48"/>
    <w:rsid w:val="00363DAB"/>
    <w:rsid w:val="003643E3"/>
    <w:rsid w:val="003644FF"/>
    <w:rsid w:val="00364898"/>
    <w:rsid w:val="003648C9"/>
    <w:rsid w:val="00365F67"/>
    <w:rsid w:val="00366145"/>
    <w:rsid w:val="00366627"/>
    <w:rsid w:val="00366763"/>
    <w:rsid w:val="00366D26"/>
    <w:rsid w:val="00366E36"/>
    <w:rsid w:val="00367372"/>
    <w:rsid w:val="00367998"/>
    <w:rsid w:val="0037025A"/>
    <w:rsid w:val="00370853"/>
    <w:rsid w:val="003708D7"/>
    <w:rsid w:val="00370B39"/>
    <w:rsid w:val="00370F7C"/>
    <w:rsid w:val="00371015"/>
    <w:rsid w:val="0037130C"/>
    <w:rsid w:val="00371360"/>
    <w:rsid w:val="003715BA"/>
    <w:rsid w:val="00371659"/>
    <w:rsid w:val="003718F9"/>
    <w:rsid w:val="00371FF2"/>
    <w:rsid w:val="0037249F"/>
    <w:rsid w:val="0037278B"/>
    <w:rsid w:val="00372AFE"/>
    <w:rsid w:val="00372C56"/>
    <w:rsid w:val="00372ECA"/>
    <w:rsid w:val="00372EDD"/>
    <w:rsid w:val="00373829"/>
    <w:rsid w:val="00373DF7"/>
    <w:rsid w:val="00373E9D"/>
    <w:rsid w:val="00373EB1"/>
    <w:rsid w:val="00373FBC"/>
    <w:rsid w:val="003749D5"/>
    <w:rsid w:val="00374A44"/>
    <w:rsid w:val="0037532F"/>
    <w:rsid w:val="00375404"/>
    <w:rsid w:val="0037577F"/>
    <w:rsid w:val="00377398"/>
    <w:rsid w:val="00377496"/>
    <w:rsid w:val="003775C8"/>
    <w:rsid w:val="00377EB3"/>
    <w:rsid w:val="0038035A"/>
    <w:rsid w:val="0038040E"/>
    <w:rsid w:val="0038088B"/>
    <w:rsid w:val="003808E1"/>
    <w:rsid w:val="00381ADE"/>
    <w:rsid w:val="00382281"/>
    <w:rsid w:val="00382B39"/>
    <w:rsid w:val="00382F25"/>
    <w:rsid w:val="00382F56"/>
    <w:rsid w:val="00383534"/>
    <w:rsid w:val="00383821"/>
    <w:rsid w:val="00383A60"/>
    <w:rsid w:val="00383E09"/>
    <w:rsid w:val="00383EE7"/>
    <w:rsid w:val="00384CB8"/>
    <w:rsid w:val="00385274"/>
    <w:rsid w:val="00385537"/>
    <w:rsid w:val="003858C4"/>
    <w:rsid w:val="0038620D"/>
    <w:rsid w:val="00386FAD"/>
    <w:rsid w:val="00387606"/>
    <w:rsid w:val="00387A14"/>
    <w:rsid w:val="003909D9"/>
    <w:rsid w:val="00390C3D"/>
    <w:rsid w:val="00390FC7"/>
    <w:rsid w:val="003910C9"/>
    <w:rsid w:val="00391126"/>
    <w:rsid w:val="0039114C"/>
    <w:rsid w:val="0039118D"/>
    <w:rsid w:val="00391332"/>
    <w:rsid w:val="00391841"/>
    <w:rsid w:val="00391B21"/>
    <w:rsid w:val="0039225B"/>
    <w:rsid w:val="0039229B"/>
    <w:rsid w:val="003922A3"/>
    <w:rsid w:val="00392AEA"/>
    <w:rsid w:val="00392E68"/>
    <w:rsid w:val="003930EE"/>
    <w:rsid w:val="00393D25"/>
    <w:rsid w:val="00393F17"/>
    <w:rsid w:val="00394518"/>
    <w:rsid w:val="00394550"/>
    <w:rsid w:val="00394606"/>
    <w:rsid w:val="0039478F"/>
    <w:rsid w:val="00394A3F"/>
    <w:rsid w:val="00394FA7"/>
    <w:rsid w:val="00395474"/>
    <w:rsid w:val="0039589B"/>
    <w:rsid w:val="00396910"/>
    <w:rsid w:val="00396C94"/>
    <w:rsid w:val="00396CAD"/>
    <w:rsid w:val="00397321"/>
    <w:rsid w:val="00397528"/>
    <w:rsid w:val="00397719"/>
    <w:rsid w:val="00397B33"/>
    <w:rsid w:val="00397C1B"/>
    <w:rsid w:val="00397E32"/>
    <w:rsid w:val="003A040C"/>
    <w:rsid w:val="003A0AC6"/>
    <w:rsid w:val="003A0C06"/>
    <w:rsid w:val="003A0CC6"/>
    <w:rsid w:val="003A1E05"/>
    <w:rsid w:val="003A2284"/>
    <w:rsid w:val="003A2A82"/>
    <w:rsid w:val="003A2B71"/>
    <w:rsid w:val="003A2D99"/>
    <w:rsid w:val="003A3549"/>
    <w:rsid w:val="003A3C3C"/>
    <w:rsid w:val="003A3D1D"/>
    <w:rsid w:val="003A3E06"/>
    <w:rsid w:val="003A45D8"/>
    <w:rsid w:val="003A45EE"/>
    <w:rsid w:val="003A4A4F"/>
    <w:rsid w:val="003A4B2F"/>
    <w:rsid w:val="003A4F6F"/>
    <w:rsid w:val="003A5150"/>
    <w:rsid w:val="003A5643"/>
    <w:rsid w:val="003A56ED"/>
    <w:rsid w:val="003A5C8F"/>
    <w:rsid w:val="003A6971"/>
    <w:rsid w:val="003A6D62"/>
    <w:rsid w:val="003A710C"/>
    <w:rsid w:val="003A7326"/>
    <w:rsid w:val="003B0333"/>
    <w:rsid w:val="003B04A9"/>
    <w:rsid w:val="003B058A"/>
    <w:rsid w:val="003B0625"/>
    <w:rsid w:val="003B07E4"/>
    <w:rsid w:val="003B0B7B"/>
    <w:rsid w:val="003B0DC4"/>
    <w:rsid w:val="003B0EDC"/>
    <w:rsid w:val="003B1105"/>
    <w:rsid w:val="003B14B2"/>
    <w:rsid w:val="003B1EE3"/>
    <w:rsid w:val="003B1F10"/>
    <w:rsid w:val="003B2491"/>
    <w:rsid w:val="003B2572"/>
    <w:rsid w:val="003B2A1C"/>
    <w:rsid w:val="003B33F6"/>
    <w:rsid w:val="003B3DC1"/>
    <w:rsid w:val="003B3F25"/>
    <w:rsid w:val="003B3FEE"/>
    <w:rsid w:val="003B44AB"/>
    <w:rsid w:val="003B4DE4"/>
    <w:rsid w:val="003B4FFA"/>
    <w:rsid w:val="003B5119"/>
    <w:rsid w:val="003B5598"/>
    <w:rsid w:val="003B625A"/>
    <w:rsid w:val="003B6B44"/>
    <w:rsid w:val="003B6CCC"/>
    <w:rsid w:val="003B6ED4"/>
    <w:rsid w:val="003B6F6B"/>
    <w:rsid w:val="003C0336"/>
    <w:rsid w:val="003C05AE"/>
    <w:rsid w:val="003C0A4D"/>
    <w:rsid w:val="003C0ABC"/>
    <w:rsid w:val="003C1704"/>
    <w:rsid w:val="003C18F0"/>
    <w:rsid w:val="003C1B24"/>
    <w:rsid w:val="003C2179"/>
    <w:rsid w:val="003C291A"/>
    <w:rsid w:val="003C2D4B"/>
    <w:rsid w:val="003C3E4C"/>
    <w:rsid w:val="003C476D"/>
    <w:rsid w:val="003C525B"/>
    <w:rsid w:val="003C5286"/>
    <w:rsid w:val="003C729E"/>
    <w:rsid w:val="003C73EE"/>
    <w:rsid w:val="003C7A5D"/>
    <w:rsid w:val="003D029C"/>
    <w:rsid w:val="003D045E"/>
    <w:rsid w:val="003D0ACF"/>
    <w:rsid w:val="003D172E"/>
    <w:rsid w:val="003D1744"/>
    <w:rsid w:val="003D189C"/>
    <w:rsid w:val="003D1A1B"/>
    <w:rsid w:val="003D1BDE"/>
    <w:rsid w:val="003D1DA9"/>
    <w:rsid w:val="003D1E4B"/>
    <w:rsid w:val="003D1F1E"/>
    <w:rsid w:val="003D2AEC"/>
    <w:rsid w:val="003D2B31"/>
    <w:rsid w:val="003D2E2B"/>
    <w:rsid w:val="003D34AE"/>
    <w:rsid w:val="003D376D"/>
    <w:rsid w:val="003D3C69"/>
    <w:rsid w:val="003D40BC"/>
    <w:rsid w:val="003D4F6A"/>
    <w:rsid w:val="003D516B"/>
    <w:rsid w:val="003D6273"/>
    <w:rsid w:val="003D637F"/>
    <w:rsid w:val="003D63A1"/>
    <w:rsid w:val="003D6936"/>
    <w:rsid w:val="003D6B82"/>
    <w:rsid w:val="003D71E7"/>
    <w:rsid w:val="003D7202"/>
    <w:rsid w:val="003D7311"/>
    <w:rsid w:val="003D74B4"/>
    <w:rsid w:val="003D751A"/>
    <w:rsid w:val="003D78C6"/>
    <w:rsid w:val="003D7DB0"/>
    <w:rsid w:val="003E0381"/>
    <w:rsid w:val="003E05D0"/>
    <w:rsid w:val="003E0A3F"/>
    <w:rsid w:val="003E1D03"/>
    <w:rsid w:val="003E1FA8"/>
    <w:rsid w:val="003E2119"/>
    <w:rsid w:val="003E2283"/>
    <w:rsid w:val="003E2507"/>
    <w:rsid w:val="003E2C1F"/>
    <w:rsid w:val="003E31F2"/>
    <w:rsid w:val="003E3E67"/>
    <w:rsid w:val="003E482F"/>
    <w:rsid w:val="003E48A3"/>
    <w:rsid w:val="003E4B02"/>
    <w:rsid w:val="003E4BB2"/>
    <w:rsid w:val="003E5630"/>
    <w:rsid w:val="003E59CF"/>
    <w:rsid w:val="003E5B22"/>
    <w:rsid w:val="003E5EED"/>
    <w:rsid w:val="003E6124"/>
    <w:rsid w:val="003E69D3"/>
    <w:rsid w:val="003E6CCC"/>
    <w:rsid w:val="003E7074"/>
    <w:rsid w:val="003E74AC"/>
    <w:rsid w:val="003E7858"/>
    <w:rsid w:val="003E786F"/>
    <w:rsid w:val="003F015C"/>
    <w:rsid w:val="003F02E3"/>
    <w:rsid w:val="003F0877"/>
    <w:rsid w:val="003F0A55"/>
    <w:rsid w:val="003F1097"/>
    <w:rsid w:val="003F15BA"/>
    <w:rsid w:val="003F1AC9"/>
    <w:rsid w:val="003F1FAE"/>
    <w:rsid w:val="003F2086"/>
    <w:rsid w:val="003F2383"/>
    <w:rsid w:val="003F2944"/>
    <w:rsid w:val="003F3619"/>
    <w:rsid w:val="003F38EF"/>
    <w:rsid w:val="003F394E"/>
    <w:rsid w:val="003F3CA7"/>
    <w:rsid w:val="003F4CC6"/>
    <w:rsid w:val="003F4D9A"/>
    <w:rsid w:val="003F6E5C"/>
    <w:rsid w:val="003F6F75"/>
    <w:rsid w:val="003F7ABB"/>
    <w:rsid w:val="004005FD"/>
    <w:rsid w:val="00400C5E"/>
    <w:rsid w:val="00400E91"/>
    <w:rsid w:val="004011FE"/>
    <w:rsid w:val="0040162E"/>
    <w:rsid w:val="004016EB"/>
    <w:rsid w:val="00401AD0"/>
    <w:rsid w:val="00401E59"/>
    <w:rsid w:val="00401F33"/>
    <w:rsid w:val="004020C6"/>
    <w:rsid w:val="00402273"/>
    <w:rsid w:val="00402671"/>
    <w:rsid w:val="00403D91"/>
    <w:rsid w:val="00404BA8"/>
    <w:rsid w:val="0040535B"/>
    <w:rsid w:val="00405522"/>
    <w:rsid w:val="00405DCC"/>
    <w:rsid w:val="00405F47"/>
    <w:rsid w:val="0040624B"/>
    <w:rsid w:val="00406806"/>
    <w:rsid w:val="00406A31"/>
    <w:rsid w:val="00406B56"/>
    <w:rsid w:val="00406F10"/>
    <w:rsid w:val="004079F6"/>
    <w:rsid w:val="004079F9"/>
    <w:rsid w:val="0041035C"/>
    <w:rsid w:val="00410970"/>
    <w:rsid w:val="00410F8A"/>
    <w:rsid w:val="00410FBF"/>
    <w:rsid w:val="00411009"/>
    <w:rsid w:val="004113ED"/>
    <w:rsid w:val="00411D6E"/>
    <w:rsid w:val="00411F53"/>
    <w:rsid w:val="00412917"/>
    <w:rsid w:val="00412DD4"/>
    <w:rsid w:val="0041341C"/>
    <w:rsid w:val="00413790"/>
    <w:rsid w:val="004139A2"/>
    <w:rsid w:val="004140F7"/>
    <w:rsid w:val="00414C82"/>
    <w:rsid w:val="00414D0E"/>
    <w:rsid w:val="00414D68"/>
    <w:rsid w:val="004153AD"/>
    <w:rsid w:val="00415AB1"/>
    <w:rsid w:val="00415ACD"/>
    <w:rsid w:val="004169CF"/>
    <w:rsid w:val="00416B80"/>
    <w:rsid w:val="00416B88"/>
    <w:rsid w:val="0041780E"/>
    <w:rsid w:val="00417AF6"/>
    <w:rsid w:val="00420261"/>
    <w:rsid w:val="0042092E"/>
    <w:rsid w:val="0042128C"/>
    <w:rsid w:val="00421D0F"/>
    <w:rsid w:val="004223E3"/>
    <w:rsid w:val="00422673"/>
    <w:rsid w:val="00422B2B"/>
    <w:rsid w:val="00422B38"/>
    <w:rsid w:val="00422D77"/>
    <w:rsid w:val="0042357C"/>
    <w:rsid w:val="004239EC"/>
    <w:rsid w:val="00423DD0"/>
    <w:rsid w:val="00424578"/>
    <w:rsid w:val="00424B50"/>
    <w:rsid w:val="00426233"/>
    <w:rsid w:val="004267EE"/>
    <w:rsid w:val="00426B39"/>
    <w:rsid w:val="00426FCC"/>
    <w:rsid w:val="00427381"/>
    <w:rsid w:val="0042755E"/>
    <w:rsid w:val="004275AA"/>
    <w:rsid w:val="004279D7"/>
    <w:rsid w:val="00427A28"/>
    <w:rsid w:val="00427A45"/>
    <w:rsid w:val="00427CC0"/>
    <w:rsid w:val="004300EE"/>
    <w:rsid w:val="00430DA2"/>
    <w:rsid w:val="004310CB"/>
    <w:rsid w:val="00431618"/>
    <w:rsid w:val="004319C9"/>
    <w:rsid w:val="00431B53"/>
    <w:rsid w:val="004320FD"/>
    <w:rsid w:val="00432AD8"/>
    <w:rsid w:val="00432B89"/>
    <w:rsid w:val="00432E23"/>
    <w:rsid w:val="00432F49"/>
    <w:rsid w:val="0043313F"/>
    <w:rsid w:val="004331B7"/>
    <w:rsid w:val="004333E5"/>
    <w:rsid w:val="0043365C"/>
    <w:rsid w:val="0043379F"/>
    <w:rsid w:val="004354BE"/>
    <w:rsid w:val="004357E0"/>
    <w:rsid w:val="00435945"/>
    <w:rsid w:val="00435D02"/>
    <w:rsid w:val="00435F81"/>
    <w:rsid w:val="004360DC"/>
    <w:rsid w:val="00436739"/>
    <w:rsid w:val="004368B9"/>
    <w:rsid w:val="00436D56"/>
    <w:rsid w:val="004371E6"/>
    <w:rsid w:val="00437FA0"/>
    <w:rsid w:val="004401CB"/>
    <w:rsid w:val="00440463"/>
    <w:rsid w:val="00440924"/>
    <w:rsid w:val="00440EE1"/>
    <w:rsid w:val="0044151A"/>
    <w:rsid w:val="0044186D"/>
    <w:rsid w:val="00441BDB"/>
    <w:rsid w:val="00441E2D"/>
    <w:rsid w:val="004421E1"/>
    <w:rsid w:val="00442AEA"/>
    <w:rsid w:val="00442B05"/>
    <w:rsid w:val="00442CEF"/>
    <w:rsid w:val="004436DB"/>
    <w:rsid w:val="00443AED"/>
    <w:rsid w:val="00443C46"/>
    <w:rsid w:val="00444531"/>
    <w:rsid w:val="00444985"/>
    <w:rsid w:val="00445663"/>
    <w:rsid w:val="00445DAE"/>
    <w:rsid w:val="00445EAD"/>
    <w:rsid w:val="00445EBC"/>
    <w:rsid w:val="004460BF"/>
    <w:rsid w:val="0044624B"/>
    <w:rsid w:val="004465CB"/>
    <w:rsid w:val="004466AE"/>
    <w:rsid w:val="00446E66"/>
    <w:rsid w:val="0044749F"/>
    <w:rsid w:val="0044756D"/>
    <w:rsid w:val="00447868"/>
    <w:rsid w:val="00447CFA"/>
    <w:rsid w:val="00450062"/>
    <w:rsid w:val="004501DF"/>
    <w:rsid w:val="004502A8"/>
    <w:rsid w:val="00450337"/>
    <w:rsid w:val="00451268"/>
    <w:rsid w:val="004513E1"/>
    <w:rsid w:val="00451797"/>
    <w:rsid w:val="004517F9"/>
    <w:rsid w:val="00451FB4"/>
    <w:rsid w:val="004526D6"/>
    <w:rsid w:val="004528C5"/>
    <w:rsid w:val="00452B93"/>
    <w:rsid w:val="00452DC7"/>
    <w:rsid w:val="00453B2D"/>
    <w:rsid w:val="00453DD6"/>
    <w:rsid w:val="00453EA6"/>
    <w:rsid w:val="00453FF3"/>
    <w:rsid w:val="0045521E"/>
    <w:rsid w:val="004552EF"/>
    <w:rsid w:val="0045577C"/>
    <w:rsid w:val="004563CF"/>
    <w:rsid w:val="0045730C"/>
    <w:rsid w:val="004578F6"/>
    <w:rsid w:val="00457BC0"/>
    <w:rsid w:val="00460A13"/>
    <w:rsid w:val="00460A50"/>
    <w:rsid w:val="00460F6B"/>
    <w:rsid w:val="00461493"/>
    <w:rsid w:val="0046194D"/>
    <w:rsid w:val="004619C9"/>
    <w:rsid w:val="004620B5"/>
    <w:rsid w:val="00462C22"/>
    <w:rsid w:val="00462CD4"/>
    <w:rsid w:val="00462D31"/>
    <w:rsid w:val="00462FC7"/>
    <w:rsid w:val="00463806"/>
    <w:rsid w:val="004638A2"/>
    <w:rsid w:val="00464B05"/>
    <w:rsid w:val="00464F16"/>
    <w:rsid w:val="0046520B"/>
    <w:rsid w:val="00465B88"/>
    <w:rsid w:val="00466186"/>
    <w:rsid w:val="004661C2"/>
    <w:rsid w:val="00466352"/>
    <w:rsid w:val="00466503"/>
    <w:rsid w:val="004666D7"/>
    <w:rsid w:val="004666F9"/>
    <w:rsid w:val="00466A45"/>
    <w:rsid w:val="00466A97"/>
    <w:rsid w:val="00466ADA"/>
    <w:rsid w:val="00466B1A"/>
    <w:rsid w:val="004679ED"/>
    <w:rsid w:val="00467CDE"/>
    <w:rsid w:val="00467EC1"/>
    <w:rsid w:val="004705F6"/>
    <w:rsid w:val="004714C3"/>
    <w:rsid w:val="0047193B"/>
    <w:rsid w:val="004719DD"/>
    <w:rsid w:val="00471C31"/>
    <w:rsid w:val="00472528"/>
    <w:rsid w:val="00472BD4"/>
    <w:rsid w:val="00473108"/>
    <w:rsid w:val="00473202"/>
    <w:rsid w:val="00473587"/>
    <w:rsid w:val="00473CFC"/>
    <w:rsid w:val="0047464B"/>
    <w:rsid w:val="00474FC1"/>
    <w:rsid w:val="00475471"/>
    <w:rsid w:val="00475F00"/>
    <w:rsid w:val="00476D25"/>
    <w:rsid w:val="00476F8E"/>
    <w:rsid w:val="0047706E"/>
    <w:rsid w:val="004775D8"/>
    <w:rsid w:val="004776F8"/>
    <w:rsid w:val="00477B0E"/>
    <w:rsid w:val="0048048A"/>
    <w:rsid w:val="0048070D"/>
    <w:rsid w:val="0048071B"/>
    <w:rsid w:val="00480A11"/>
    <w:rsid w:val="00480A8C"/>
    <w:rsid w:val="0048153F"/>
    <w:rsid w:val="00481611"/>
    <w:rsid w:val="00481C8F"/>
    <w:rsid w:val="00481FF0"/>
    <w:rsid w:val="00482B4D"/>
    <w:rsid w:val="00482E98"/>
    <w:rsid w:val="00483524"/>
    <w:rsid w:val="0048364B"/>
    <w:rsid w:val="0048395E"/>
    <w:rsid w:val="00483A70"/>
    <w:rsid w:val="00483EE6"/>
    <w:rsid w:val="00484407"/>
    <w:rsid w:val="004845E2"/>
    <w:rsid w:val="00484858"/>
    <w:rsid w:val="00484F2D"/>
    <w:rsid w:val="00484F5E"/>
    <w:rsid w:val="0048543F"/>
    <w:rsid w:val="0048598F"/>
    <w:rsid w:val="00485D05"/>
    <w:rsid w:val="00486843"/>
    <w:rsid w:val="00487591"/>
    <w:rsid w:val="00487EB3"/>
    <w:rsid w:val="004901FC"/>
    <w:rsid w:val="00490FFE"/>
    <w:rsid w:val="0049143F"/>
    <w:rsid w:val="0049174A"/>
    <w:rsid w:val="004918B9"/>
    <w:rsid w:val="00491E4C"/>
    <w:rsid w:val="004922DD"/>
    <w:rsid w:val="00492956"/>
    <w:rsid w:val="00492C42"/>
    <w:rsid w:val="004937DB"/>
    <w:rsid w:val="004938EF"/>
    <w:rsid w:val="00494430"/>
    <w:rsid w:val="00494563"/>
    <w:rsid w:val="00494887"/>
    <w:rsid w:val="00494C0B"/>
    <w:rsid w:val="00495114"/>
    <w:rsid w:val="00495154"/>
    <w:rsid w:val="00495403"/>
    <w:rsid w:val="00495715"/>
    <w:rsid w:val="004957E9"/>
    <w:rsid w:val="0049586C"/>
    <w:rsid w:val="0049588F"/>
    <w:rsid w:val="00495FB5"/>
    <w:rsid w:val="0049649A"/>
    <w:rsid w:val="004966CE"/>
    <w:rsid w:val="00496E6B"/>
    <w:rsid w:val="00497F05"/>
    <w:rsid w:val="004A018A"/>
    <w:rsid w:val="004A05A2"/>
    <w:rsid w:val="004A05C4"/>
    <w:rsid w:val="004A0798"/>
    <w:rsid w:val="004A0877"/>
    <w:rsid w:val="004A1052"/>
    <w:rsid w:val="004A142E"/>
    <w:rsid w:val="004A157F"/>
    <w:rsid w:val="004A1E66"/>
    <w:rsid w:val="004A1FE5"/>
    <w:rsid w:val="004A206E"/>
    <w:rsid w:val="004A20F0"/>
    <w:rsid w:val="004A2931"/>
    <w:rsid w:val="004A3098"/>
    <w:rsid w:val="004A30CB"/>
    <w:rsid w:val="004A315E"/>
    <w:rsid w:val="004A3198"/>
    <w:rsid w:val="004A3536"/>
    <w:rsid w:val="004A36E1"/>
    <w:rsid w:val="004A40A0"/>
    <w:rsid w:val="004A46C1"/>
    <w:rsid w:val="004A4775"/>
    <w:rsid w:val="004A52BE"/>
    <w:rsid w:val="004A5C7E"/>
    <w:rsid w:val="004A5FB6"/>
    <w:rsid w:val="004A61BD"/>
    <w:rsid w:val="004A64EC"/>
    <w:rsid w:val="004A674F"/>
    <w:rsid w:val="004A7834"/>
    <w:rsid w:val="004A7D1F"/>
    <w:rsid w:val="004B0212"/>
    <w:rsid w:val="004B0301"/>
    <w:rsid w:val="004B0799"/>
    <w:rsid w:val="004B100E"/>
    <w:rsid w:val="004B2663"/>
    <w:rsid w:val="004B313D"/>
    <w:rsid w:val="004B31DA"/>
    <w:rsid w:val="004B354A"/>
    <w:rsid w:val="004B416D"/>
    <w:rsid w:val="004B427D"/>
    <w:rsid w:val="004B44BD"/>
    <w:rsid w:val="004B4557"/>
    <w:rsid w:val="004B4753"/>
    <w:rsid w:val="004B4CE9"/>
    <w:rsid w:val="004B4DE5"/>
    <w:rsid w:val="004B4F74"/>
    <w:rsid w:val="004B552A"/>
    <w:rsid w:val="004B5635"/>
    <w:rsid w:val="004B5A0D"/>
    <w:rsid w:val="004B5BC2"/>
    <w:rsid w:val="004B60EC"/>
    <w:rsid w:val="004B6B82"/>
    <w:rsid w:val="004B7835"/>
    <w:rsid w:val="004B7E39"/>
    <w:rsid w:val="004C0207"/>
    <w:rsid w:val="004C093D"/>
    <w:rsid w:val="004C1267"/>
    <w:rsid w:val="004C1431"/>
    <w:rsid w:val="004C19A5"/>
    <w:rsid w:val="004C2071"/>
    <w:rsid w:val="004C229E"/>
    <w:rsid w:val="004C2475"/>
    <w:rsid w:val="004C26DE"/>
    <w:rsid w:val="004C27F3"/>
    <w:rsid w:val="004C2809"/>
    <w:rsid w:val="004C2857"/>
    <w:rsid w:val="004C2A13"/>
    <w:rsid w:val="004C3BFC"/>
    <w:rsid w:val="004C3E18"/>
    <w:rsid w:val="004C482B"/>
    <w:rsid w:val="004C53AA"/>
    <w:rsid w:val="004C547F"/>
    <w:rsid w:val="004C6210"/>
    <w:rsid w:val="004C6797"/>
    <w:rsid w:val="004C684C"/>
    <w:rsid w:val="004C71BF"/>
    <w:rsid w:val="004D0622"/>
    <w:rsid w:val="004D0969"/>
    <w:rsid w:val="004D154F"/>
    <w:rsid w:val="004D1893"/>
    <w:rsid w:val="004D19CC"/>
    <w:rsid w:val="004D1A8B"/>
    <w:rsid w:val="004D1FCE"/>
    <w:rsid w:val="004D2F7B"/>
    <w:rsid w:val="004D30D3"/>
    <w:rsid w:val="004D3B5A"/>
    <w:rsid w:val="004D4A58"/>
    <w:rsid w:val="004D4C49"/>
    <w:rsid w:val="004D5271"/>
    <w:rsid w:val="004D578E"/>
    <w:rsid w:val="004D6442"/>
    <w:rsid w:val="004D71A8"/>
    <w:rsid w:val="004D7516"/>
    <w:rsid w:val="004D7B62"/>
    <w:rsid w:val="004D7BAA"/>
    <w:rsid w:val="004D7BE2"/>
    <w:rsid w:val="004D7E03"/>
    <w:rsid w:val="004E0DEE"/>
    <w:rsid w:val="004E1273"/>
    <w:rsid w:val="004E1CFF"/>
    <w:rsid w:val="004E20FF"/>
    <w:rsid w:val="004E210D"/>
    <w:rsid w:val="004E23F4"/>
    <w:rsid w:val="004E264E"/>
    <w:rsid w:val="004E287D"/>
    <w:rsid w:val="004E29C5"/>
    <w:rsid w:val="004E2A93"/>
    <w:rsid w:val="004E34B4"/>
    <w:rsid w:val="004E3619"/>
    <w:rsid w:val="004E4555"/>
    <w:rsid w:val="004E469B"/>
    <w:rsid w:val="004E4F09"/>
    <w:rsid w:val="004E536E"/>
    <w:rsid w:val="004E589D"/>
    <w:rsid w:val="004E5E38"/>
    <w:rsid w:val="004E6070"/>
    <w:rsid w:val="004E6B2D"/>
    <w:rsid w:val="004E732B"/>
    <w:rsid w:val="004E7602"/>
    <w:rsid w:val="004E761A"/>
    <w:rsid w:val="004E78EE"/>
    <w:rsid w:val="004F03B9"/>
    <w:rsid w:val="004F05B0"/>
    <w:rsid w:val="004F09A1"/>
    <w:rsid w:val="004F121B"/>
    <w:rsid w:val="004F16A8"/>
    <w:rsid w:val="004F2186"/>
    <w:rsid w:val="004F25BE"/>
    <w:rsid w:val="004F266A"/>
    <w:rsid w:val="004F31A9"/>
    <w:rsid w:val="004F3645"/>
    <w:rsid w:val="004F3946"/>
    <w:rsid w:val="004F4531"/>
    <w:rsid w:val="004F462F"/>
    <w:rsid w:val="004F467D"/>
    <w:rsid w:val="004F4E30"/>
    <w:rsid w:val="004F70F3"/>
    <w:rsid w:val="004F7A5B"/>
    <w:rsid w:val="004F7BF6"/>
    <w:rsid w:val="004F7C31"/>
    <w:rsid w:val="004F7F65"/>
    <w:rsid w:val="0050005C"/>
    <w:rsid w:val="00500132"/>
    <w:rsid w:val="005006A0"/>
    <w:rsid w:val="00500793"/>
    <w:rsid w:val="00500A15"/>
    <w:rsid w:val="00501226"/>
    <w:rsid w:val="00501A6A"/>
    <w:rsid w:val="00501B89"/>
    <w:rsid w:val="00501D99"/>
    <w:rsid w:val="00501F22"/>
    <w:rsid w:val="00501FAE"/>
    <w:rsid w:val="00502C9E"/>
    <w:rsid w:val="00503141"/>
    <w:rsid w:val="00503778"/>
    <w:rsid w:val="00503965"/>
    <w:rsid w:val="00503C3C"/>
    <w:rsid w:val="00503F56"/>
    <w:rsid w:val="00503FE6"/>
    <w:rsid w:val="00504A65"/>
    <w:rsid w:val="00504F51"/>
    <w:rsid w:val="0050557F"/>
    <w:rsid w:val="005073FA"/>
    <w:rsid w:val="00507D17"/>
    <w:rsid w:val="00507D81"/>
    <w:rsid w:val="0051088C"/>
    <w:rsid w:val="00510D01"/>
    <w:rsid w:val="00510E8A"/>
    <w:rsid w:val="00510F15"/>
    <w:rsid w:val="00511077"/>
    <w:rsid w:val="005124D5"/>
    <w:rsid w:val="00512B35"/>
    <w:rsid w:val="00512B42"/>
    <w:rsid w:val="00513010"/>
    <w:rsid w:val="00513295"/>
    <w:rsid w:val="0051426A"/>
    <w:rsid w:val="00514302"/>
    <w:rsid w:val="00514372"/>
    <w:rsid w:val="005145E5"/>
    <w:rsid w:val="005152E4"/>
    <w:rsid w:val="00515692"/>
    <w:rsid w:val="005156E2"/>
    <w:rsid w:val="00515A50"/>
    <w:rsid w:val="0051683E"/>
    <w:rsid w:val="00516B7C"/>
    <w:rsid w:val="00517364"/>
    <w:rsid w:val="005175BF"/>
    <w:rsid w:val="005176EF"/>
    <w:rsid w:val="005177DC"/>
    <w:rsid w:val="00517B06"/>
    <w:rsid w:val="00517D3D"/>
    <w:rsid w:val="00520882"/>
    <w:rsid w:val="0052098B"/>
    <w:rsid w:val="00520C3A"/>
    <w:rsid w:val="00520FBE"/>
    <w:rsid w:val="0052185E"/>
    <w:rsid w:val="00521C98"/>
    <w:rsid w:val="00521E19"/>
    <w:rsid w:val="00522251"/>
    <w:rsid w:val="0052259D"/>
    <w:rsid w:val="00522B51"/>
    <w:rsid w:val="00523BCA"/>
    <w:rsid w:val="0052409E"/>
    <w:rsid w:val="00524295"/>
    <w:rsid w:val="00525242"/>
    <w:rsid w:val="00525343"/>
    <w:rsid w:val="00525847"/>
    <w:rsid w:val="00525FC0"/>
    <w:rsid w:val="00526556"/>
    <w:rsid w:val="00526E4E"/>
    <w:rsid w:val="005272AA"/>
    <w:rsid w:val="0052744F"/>
    <w:rsid w:val="00530EB8"/>
    <w:rsid w:val="00531606"/>
    <w:rsid w:val="00531682"/>
    <w:rsid w:val="00531926"/>
    <w:rsid w:val="00531CE8"/>
    <w:rsid w:val="00531ECF"/>
    <w:rsid w:val="00532242"/>
    <w:rsid w:val="00532552"/>
    <w:rsid w:val="00532773"/>
    <w:rsid w:val="00532D43"/>
    <w:rsid w:val="00532F49"/>
    <w:rsid w:val="0053322E"/>
    <w:rsid w:val="00533258"/>
    <w:rsid w:val="005336F2"/>
    <w:rsid w:val="005337CD"/>
    <w:rsid w:val="005348EC"/>
    <w:rsid w:val="00535364"/>
    <w:rsid w:val="0053575B"/>
    <w:rsid w:val="0053580C"/>
    <w:rsid w:val="00535BEA"/>
    <w:rsid w:val="00535E3D"/>
    <w:rsid w:val="00536479"/>
    <w:rsid w:val="00536BC9"/>
    <w:rsid w:val="0053711A"/>
    <w:rsid w:val="005373B7"/>
    <w:rsid w:val="00537EB1"/>
    <w:rsid w:val="00540006"/>
    <w:rsid w:val="00540245"/>
    <w:rsid w:val="00540897"/>
    <w:rsid w:val="0054093D"/>
    <w:rsid w:val="00540B45"/>
    <w:rsid w:val="00541575"/>
    <w:rsid w:val="0054185C"/>
    <w:rsid w:val="00542B8F"/>
    <w:rsid w:val="0054353F"/>
    <w:rsid w:val="00543653"/>
    <w:rsid w:val="00543798"/>
    <w:rsid w:val="00543812"/>
    <w:rsid w:val="00543BBC"/>
    <w:rsid w:val="00544778"/>
    <w:rsid w:val="005447DE"/>
    <w:rsid w:val="005447FF"/>
    <w:rsid w:val="00544BD9"/>
    <w:rsid w:val="00544D33"/>
    <w:rsid w:val="00544FAD"/>
    <w:rsid w:val="00545793"/>
    <w:rsid w:val="005459FB"/>
    <w:rsid w:val="00545A4F"/>
    <w:rsid w:val="005466F0"/>
    <w:rsid w:val="00546EAC"/>
    <w:rsid w:val="0054714C"/>
    <w:rsid w:val="0054730A"/>
    <w:rsid w:val="00547455"/>
    <w:rsid w:val="005474DF"/>
    <w:rsid w:val="00547962"/>
    <w:rsid w:val="005479FB"/>
    <w:rsid w:val="00547A00"/>
    <w:rsid w:val="00547E43"/>
    <w:rsid w:val="00547EA0"/>
    <w:rsid w:val="00547EFE"/>
    <w:rsid w:val="0055053B"/>
    <w:rsid w:val="0055056C"/>
    <w:rsid w:val="0055065F"/>
    <w:rsid w:val="00550A7C"/>
    <w:rsid w:val="00550B9D"/>
    <w:rsid w:val="005511B7"/>
    <w:rsid w:val="00551C7D"/>
    <w:rsid w:val="00552778"/>
    <w:rsid w:val="00552F55"/>
    <w:rsid w:val="005535F8"/>
    <w:rsid w:val="00554205"/>
    <w:rsid w:val="005544F1"/>
    <w:rsid w:val="005544FA"/>
    <w:rsid w:val="00555A97"/>
    <w:rsid w:val="00556293"/>
    <w:rsid w:val="005563AB"/>
    <w:rsid w:val="005564BE"/>
    <w:rsid w:val="005568CA"/>
    <w:rsid w:val="00556AB9"/>
    <w:rsid w:val="00556C3C"/>
    <w:rsid w:val="00556EC3"/>
    <w:rsid w:val="00556F3B"/>
    <w:rsid w:val="005574C9"/>
    <w:rsid w:val="00557587"/>
    <w:rsid w:val="005577DA"/>
    <w:rsid w:val="00557935"/>
    <w:rsid w:val="00557D6C"/>
    <w:rsid w:val="00560847"/>
    <w:rsid w:val="00560877"/>
    <w:rsid w:val="00560B2F"/>
    <w:rsid w:val="00560BF5"/>
    <w:rsid w:val="00561790"/>
    <w:rsid w:val="00561D6A"/>
    <w:rsid w:val="00561F2E"/>
    <w:rsid w:val="005626DB"/>
    <w:rsid w:val="00562B3A"/>
    <w:rsid w:val="005630B3"/>
    <w:rsid w:val="00563155"/>
    <w:rsid w:val="005632DB"/>
    <w:rsid w:val="00563A2C"/>
    <w:rsid w:val="00563E47"/>
    <w:rsid w:val="0056431B"/>
    <w:rsid w:val="00564434"/>
    <w:rsid w:val="005650F4"/>
    <w:rsid w:val="00565BCF"/>
    <w:rsid w:val="00565CDF"/>
    <w:rsid w:val="00565F61"/>
    <w:rsid w:val="0056659A"/>
    <w:rsid w:val="005668DE"/>
    <w:rsid w:val="00566A39"/>
    <w:rsid w:val="00566D82"/>
    <w:rsid w:val="00566EE4"/>
    <w:rsid w:val="0056714A"/>
    <w:rsid w:val="00570B4C"/>
    <w:rsid w:val="00570DBE"/>
    <w:rsid w:val="00571590"/>
    <w:rsid w:val="00571BAB"/>
    <w:rsid w:val="005721C7"/>
    <w:rsid w:val="0057224E"/>
    <w:rsid w:val="00572433"/>
    <w:rsid w:val="0057265A"/>
    <w:rsid w:val="00572A80"/>
    <w:rsid w:val="00573949"/>
    <w:rsid w:val="00573E4A"/>
    <w:rsid w:val="005744AE"/>
    <w:rsid w:val="00575441"/>
    <w:rsid w:val="00575A3D"/>
    <w:rsid w:val="00575C85"/>
    <w:rsid w:val="00576D5B"/>
    <w:rsid w:val="005770FD"/>
    <w:rsid w:val="00577409"/>
    <w:rsid w:val="00577610"/>
    <w:rsid w:val="005778F7"/>
    <w:rsid w:val="005779F3"/>
    <w:rsid w:val="00577B57"/>
    <w:rsid w:val="005800E9"/>
    <w:rsid w:val="00580E0D"/>
    <w:rsid w:val="0058136E"/>
    <w:rsid w:val="0058167D"/>
    <w:rsid w:val="00581C00"/>
    <w:rsid w:val="00581C8A"/>
    <w:rsid w:val="005824A9"/>
    <w:rsid w:val="00582B40"/>
    <w:rsid w:val="00582B57"/>
    <w:rsid w:val="00583B39"/>
    <w:rsid w:val="00583C83"/>
    <w:rsid w:val="00583E18"/>
    <w:rsid w:val="00583E34"/>
    <w:rsid w:val="005848B6"/>
    <w:rsid w:val="00584DF1"/>
    <w:rsid w:val="00584E71"/>
    <w:rsid w:val="00585282"/>
    <w:rsid w:val="0058561B"/>
    <w:rsid w:val="00585673"/>
    <w:rsid w:val="005856C6"/>
    <w:rsid w:val="00585A39"/>
    <w:rsid w:val="00585BDB"/>
    <w:rsid w:val="00585DAD"/>
    <w:rsid w:val="00586618"/>
    <w:rsid w:val="005868DA"/>
    <w:rsid w:val="005868FE"/>
    <w:rsid w:val="00586AE8"/>
    <w:rsid w:val="00586CCC"/>
    <w:rsid w:val="00586DA2"/>
    <w:rsid w:val="005870D9"/>
    <w:rsid w:val="00587367"/>
    <w:rsid w:val="005879CE"/>
    <w:rsid w:val="00587BC7"/>
    <w:rsid w:val="00587C32"/>
    <w:rsid w:val="00587EF0"/>
    <w:rsid w:val="005903AB"/>
    <w:rsid w:val="005904B8"/>
    <w:rsid w:val="00590802"/>
    <w:rsid w:val="005909F5"/>
    <w:rsid w:val="00590AB7"/>
    <w:rsid w:val="00590D61"/>
    <w:rsid w:val="00590E2E"/>
    <w:rsid w:val="00590FC0"/>
    <w:rsid w:val="005916CA"/>
    <w:rsid w:val="005918F3"/>
    <w:rsid w:val="00591B82"/>
    <w:rsid w:val="00591F4C"/>
    <w:rsid w:val="00592087"/>
    <w:rsid w:val="0059208A"/>
    <w:rsid w:val="005925CB"/>
    <w:rsid w:val="00592ECC"/>
    <w:rsid w:val="00593584"/>
    <w:rsid w:val="00593C4A"/>
    <w:rsid w:val="00593DE7"/>
    <w:rsid w:val="00593EB6"/>
    <w:rsid w:val="00594062"/>
    <w:rsid w:val="005941F1"/>
    <w:rsid w:val="005941FB"/>
    <w:rsid w:val="00594984"/>
    <w:rsid w:val="00594BBE"/>
    <w:rsid w:val="00595159"/>
    <w:rsid w:val="005952B3"/>
    <w:rsid w:val="00595349"/>
    <w:rsid w:val="00595A55"/>
    <w:rsid w:val="0059627D"/>
    <w:rsid w:val="00596355"/>
    <w:rsid w:val="00596905"/>
    <w:rsid w:val="0059692A"/>
    <w:rsid w:val="005969EA"/>
    <w:rsid w:val="00596B65"/>
    <w:rsid w:val="00597024"/>
    <w:rsid w:val="00597169"/>
    <w:rsid w:val="00597300"/>
    <w:rsid w:val="00597FBA"/>
    <w:rsid w:val="005A03B6"/>
    <w:rsid w:val="005A0A5C"/>
    <w:rsid w:val="005A1606"/>
    <w:rsid w:val="005A1A7E"/>
    <w:rsid w:val="005A1E97"/>
    <w:rsid w:val="005A2059"/>
    <w:rsid w:val="005A2DA1"/>
    <w:rsid w:val="005A337A"/>
    <w:rsid w:val="005A48BC"/>
    <w:rsid w:val="005A494C"/>
    <w:rsid w:val="005A4A9A"/>
    <w:rsid w:val="005A6C1D"/>
    <w:rsid w:val="005A78CF"/>
    <w:rsid w:val="005A7AB9"/>
    <w:rsid w:val="005A7BB3"/>
    <w:rsid w:val="005A7C24"/>
    <w:rsid w:val="005A7C56"/>
    <w:rsid w:val="005A7CEF"/>
    <w:rsid w:val="005A7E3A"/>
    <w:rsid w:val="005B0073"/>
    <w:rsid w:val="005B07D5"/>
    <w:rsid w:val="005B0E5A"/>
    <w:rsid w:val="005B0F97"/>
    <w:rsid w:val="005B11EE"/>
    <w:rsid w:val="005B1468"/>
    <w:rsid w:val="005B15A2"/>
    <w:rsid w:val="005B192D"/>
    <w:rsid w:val="005B223E"/>
    <w:rsid w:val="005B2255"/>
    <w:rsid w:val="005B22F0"/>
    <w:rsid w:val="005B264C"/>
    <w:rsid w:val="005B2F99"/>
    <w:rsid w:val="005B304C"/>
    <w:rsid w:val="005B34EE"/>
    <w:rsid w:val="005B35A7"/>
    <w:rsid w:val="005B3654"/>
    <w:rsid w:val="005B39F4"/>
    <w:rsid w:val="005B3B87"/>
    <w:rsid w:val="005B4879"/>
    <w:rsid w:val="005B4943"/>
    <w:rsid w:val="005B4CF2"/>
    <w:rsid w:val="005B4D12"/>
    <w:rsid w:val="005B4DEC"/>
    <w:rsid w:val="005B4E5A"/>
    <w:rsid w:val="005B5AFB"/>
    <w:rsid w:val="005B5C6A"/>
    <w:rsid w:val="005B607C"/>
    <w:rsid w:val="005B64BA"/>
    <w:rsid w:val="005B6693"/>
    <w:rsid w:val="005B66A8"/>
    <w:rsid w:val="005B66D5"/>
    <w:rsid w:val="005B6975"/>
    <w:rsid w:val="005B6E83"/>
    <w:rsid w:val="005B7076"/>
    <w:rsid w:val="005B7260"/>
    <w:rsid w:val="005B75BC"/>
    <w:rsid w:val="005B7793"/>
    <w:rsid w:val="005B78D0"/>
    <w:rsid w:val="005B7BAE"/>
    <w:rsid w:val="005B7BF6"/>
    <w:rsid w:val="005B7CFA"/>
    <w:rsid w:val="005C0134"/>
    <w:rsid w:val="005C0276"/>
    <w:rsid w:val="005C0775"/>
    <w:rsid w:val="005C090C"/>
    <w:rsid w:val="005C0ECE"/>
    <w:rsid w:val="005C10A1"/>
    <w:rsid w:val="005C1D0A"/>
    <w:rsid w:val="005C1E94"/>
    <w:rsid w:val="005C1F47"/>
    <w:rsid w:val="005C2063"/>
    <w:rsid w:val="005C23D7"/>
    <w:rsid w:val="005C26BE"/>
    <w:rsid w:val="005C2737"/>
    <w:rsid w:val="005C29AC"/>
    <w:rsid w:val="005C2B7C"/>
    <w:rsid w:val="005C2C19"/>
    <w:rsid w:val="005C2CA5"/>
    <w:rsid w:val="005C30E6"/>
    <w:rsid w:val="005C3115"/>
    <w:rsid w:val="005C3632"/>
    <w:rsid w:val="005C3680"/>
    <w:rsid w:val="005C3B3B"/>
    <w:rsid w:val="005C3DFE"/>
    <w:rsid w:val="005C4758"/>
    <w:rsid w:val="005C4903"/>
    <w:rsid w:val="005C49AF"/>
    <w:rsid w:val="005C580F"/>
    <w:rsid w:val="005C5951"/>
    <w:rsid w:val="005C62E2"/>
    <w:rsid w:val="005C62ED"/>
    <w:rsid w:val="005C6734"/>
    <w:rsid w:val="005C6EBA"/>
    <w:rsid w:val="005C6ECB"/>
    <w:rsid w:val="005C6EEF"/>
    <w:rsid w:val="005C72CC"/>
    <w:rsid w:val="005C753C"/>
    <w:rsid w:val="005C7C6C"/>
    <w:rsid w:val="005C7E48"/>
    <w:rsid w:val="005D0419"/>
    <w:rsid w:val="005D094C"/>
    <w:rsid w:val="005D1248"/>
    <w:rsid w:val="005D165A"/>
    <w:rsid w:val="005D1676"/>
    <w:rsid w:val="005D1BA6"/>
    <w:rsid w:val="005D206E"/>
    <w:rsid w:val="005D2190"/>
    <w:rsid w:val="005D2316"/>
    <w:rsid w:val="005D2E70"/>
    <w:rsid w:val="005D2F19"/>
    <w:rsid w:val="005D3122"/>
    <w:rsid w:val="005D38DB"/>
    <w:rsid w:val="005D3B50"/>
    <w:rsid w:val="005D40A3"/>
    <w:rsid w:val="005D51CF"/>
    <w:rsid w:val="005D5343"/>
    <w:rsid w:val="005D5582"/>
    <w:rsid w:val="005D59E6"/>
    <w:rsid w:val="005D5B3F"/>
    <w:rsid w:val="005D5BC9"/>
    <w:rsid w:val="005D5C5E"/>
    <w:rsid w:val="005D5FBA"/>
    <w:rsid w:val="005D5FEF"/>
    <w:rsid w:val="005D661B"/>
    <w:rsid w:val="005D6811"/>
    <w:rsid w:val="005D693D"/>
    <w:rsid w:val="005D6A08"/>
    <w:rsid w:val="005D6AC2"/>
    <w:rsid w:val="005D730A"/>
    <w:rsid w:val="005D7957"/>
    <w:rsid w:val="005D7A27"/>
    <w:rsid w:val="005D7AB1"/>
    <w:rsid w:val="005D7BF7"/>
    <w:rsid w:val="005E15D4"/>
    <w:rsid w:val="005E162B"/>
    <w:rsid w:val="005E17CF"/>
    <w:rsid w:val="005E1D46"/>
    <w:rsid w:val="005E1E2B"/>
    <w:rsid w:val="005E1F8A"/>
    <w:rsid w:val="005E21F3"/>
    <w:rsid w:val="005E406D"/>
    <w:rsid w:val="005E45B9"/>
    <w:rsid w:val="005E4877"/>
    <w:rsid w:val="005E490F"/>
    <w:rsid w:val="005E4F31"/>
    <w:rsid w:val="005E521B"/>
    <w:rsid w:val="005E5980"/>
    <w:rsid w:val="005E59A3"/>
    <w:rsid w:val="005E5E27"/>
    <w:rsid w:val="005E634C"/>
    <w:rsid w:val="005E64BD"/>
    <w:rsid w:val="005E6799"/>
    <w:rsid w:val="005E6AAF"/>
    <w:rsid w:val="005E6B5B"/>
    <w:rsid w:val="005E6E9B"/>
    <w:rsid w:val="005E7252"/>
    <w:rsid w:val="005E78CA"/>
    <w:rsid w:val="005E7AC5"/>
    <w:rsid w:val="005F04A4"/>
    <w:rsid w:val="005F0E05"/>
    <w:rsid w:val="005F105F"/>
    <w:rsid w:val="005F13CF"/>
    <w:rsid w:val="005F1708"/>
    <w:rsid w:val="005F1718"/>
    <w:rsid w:val="005F18B0"/>
    <w:rsid w:val="005F1D0A"/>
    <w:rsid w:val="005F2EC1"/>
    <w:rsid w:val="005F3082"/>
    <w:rsid w:val="005F34A4"/>
    <w:rsid w:val="005F4360"/>
    <w:rsid w:val="005F4C34"/>
    <w:rsid w:val="005F4E6D"/>
    <w:rsid w:val="005F5391"/>
    <w:rsid w:val="005F57B2"/>
    <w:rsid w:val="005F581E"/>
    <w:rsid w:val="005F60E0"/>
    <w:rsid w:val="005F65D7"/>
    <w:rsid w:val="005F683C"/>
    <w:rsid w:val="005F6B63"/>
    <w:rsid w:val="005F6BC2"/>
    <w:rsid w:val="005F6DBC"/>
    <w:rsid w:val="005F751C"/>
    <w:rsid w:val="00600449"/>
    <w:rsid w:val="00600E5E"/>
    <w:rsid w:val="00601574"/>
    <w:rsid w:val="00601FDC"/>
    <w:rsid w:val="0060202C"/>
    <w:rsid w:val="00602949"/>
    <w:rsid w:val="00603822"/>
    <w:rsid w:val="006039AB"/>
    <w:rsid w:val="006049F3"/>
    <w:rsid w:val="0060514B"/>
    <w:rsid w:val="00605B04"/>
    <w:rsid w:val="00605BA0"/>
    <w:rsid w:val="00605C76"/>
    <w:rsid w:val="006060B5"/>
    <w:rsid w:val="0060676A"/>
    <w:rsid w:val="00606AA5"/>
    <w:rsid w:val="00607854"/>
    <w:rsid w:val="00607B1C"/>
    <w:rsid w:val="0061076D"/>
    <w:rsid w:val="00610D08"/>
    <w:rsid w:val="00610EE3"/>
    <w:rsid w:val="0061120D"/>
    <w:rsid w:val="00611DAC"/>
    <w:rsid w:val="00611E4F"/>
    <w:rsid w:val="00612242"/>
    <w:rsid w:val="00612B3F"/>
    <w:rsid w:val="0061335B"/>
    <w:rsid w:val="006133F3"/>
    <w:rsid w:val="00613526"/>
    <w:rsid w:val="0061358F"/>
    <w:rsid w:val="00613B94"/>
    <w:rsid w:val="00613D9A"/>
    <w:rsid w:val="006146A5"/>
    <w:rsid w:val="00614FBE"/>
    <w:rsid w:val="0061511A"/>
    <w:rsid w:val="006159C7"/>
    <w:rsid w:val="00615F00"/>
    <w:rsid w:val="00616235"/>
    <w:rsid w:val="00616389"/>
    <w:rsid w:val="00617100"/>
    <w:rsid w:val="006178D3"/>
    <w:rsid w:val="00617D1C"/>
    <w:rsid w:val="00620D42"/>
    <w:rsid w:val="00620D7B"/>
    <w:rsid w:val="00620FA6"/>
    <w:rsid w:val="00621766"/>
    <w:rsid w:val="00621E85"/>
    <w:rsid w:val="00622017"/>
    <w:rsid w:val="0062239C"/>
    <w:rsid w:val="006225F7"/>
    <w:rsid w:val="006233CE"/>
    <w:rsid w:val="00623AD9"/>
    <w:rsid w:val="00623F10"/>
    <w:rsid w:val="00624261"/>
    <w:rsid w:val="0062428B"/>
    <w:rsid w:val="006248E5"/>
    <w:rsid w:val="00624C29"/>
    <w:rsid w:val="00624E7C"/>
    <w:rsid w:val="00625497"/>
    <w:rsid w:val="0062573D"/>
    <w:rsid w:val="006259FB"/>
    <w:rsid w:val="0062603B"/>
    <w:rsid w:val="00626608"/>
    <w:rsid w:val="006271F3"/>
    <w:rsid w:val="006274E1"/>
    <w:rsid w:val="00627551"/>
    <w:rsid w:val="00627BDD"/>
    <w:rsid w:val="006300F8"/>
    <w:rsid w:val="006303D0"/>
    <w:rsid w:val="00630469"/>
    <w:rsid w:val="00630FBB"/>
    <w:rsid w:val="00632943"/>
    <w:rsid w:val="00632A22"/>
    <w:rsid w:val="00632DF9"/>
    <w:rsid w:val="00632F58"/>
    <w:rsid w:val="00633505"/>
    <w:rsid w:val="00633C07"/>
    <w:rsid w:val="00633DD9"/>
    <w:rsid w:val="006341DC"/>
    <w:rsid w:val="00634935"/>
    <w:rsid w:val="00634E4E"/>
    <w:rsid w:val="00635832"/>
    <w:rsid w:val="006358A5"/>
    <w:rsid w:val="006358E1"/>
    <w:rsid w:val="006360EA"/>
    <w:rsid w:val="00636A99"/>
    <w:rsid w:val="006371FE"/>
    <w:rsid w:val="00637708"/>
    <w:rsid w:val="0063778B"/>
    <w:rsid w:val="00637A1D"/>
    <w:rsid w:val="00640244"/>
    <w:rsid w:val="006403B8"/>
    <w:rsid w:val="006405D0"/>
    <w:rsid w:val="00640D01"/>
    <w:rsid w:val="00640DAE"/>
    <w:rsid w:val="00641902"/>
    <w:rsid w:val="00641E21"/>
    <w:rsid w:val="00642B3B"/>
    <w:rsid w:val="00642D47"/>
    <w:rsid w:val="00642D64"/>
    <w:rsid w:val="00642E31"/>
    <w:rsid w:val="00642F4F"/>
    <w:rsid w:val="00642F56"/>
    <w:rsid w:val="006433DA"/>
    <w:rsid w:val="00643CC2"/>
    <w:rsid w:val="006440CA"/>
    <w:rsid w:val="0064430B"/>
    <w:rsid w:val="006443DB"/>
    <w:rsid w:val="006444C6"/>
    <w:rsid w:val="00644AF6"/>
    <w:rsid w:val="00644F08"/>
    <w:rsid w:val="00645B85"/>
    <w:rsid w:val="00645C83"/>
    <w:rsid w:val="00646293"/>
    <w:rsid w:val="0064658B"/>
    <w:rsid w:val="00646990"/>
    <w:rsid w:val="00646FBA"/>
    <w:rsid w:val="00647059"/>
    <w:rsid w:val="0064755D"/>
    <w:rsid w:val="00647F41"/>
    <w:rsid w:val="00647F4F"/>
    <w:rsid w:val="00650561"/>
    <w:rsid w:val="006508DA"/>
    <w:rsid w:val="006509CE"/>
    <w:rsid w:val="00650B83"/>
    <w:rsid w:val="006513B1"/>
    <w:rsid w:val="00651528"/>
    <w:rsid w:val="00651B2F"/>
    <w:rsid w:val="00651CF8"/>
    <w:rsid w:val="0065256D"/>
    <w:rsid w:val="00652882"/>
    <w:rsid w:val="00652B1B"/>
    <w:rsid w:val="0065346E"/>
    <w:rsid w:val="006537FC"/>
    <w:rsid w:val="00653841"/>
    <w:rsid w:val="006539CD"/>
    <w:rsid w:val="00653D0D"/>
    <w:rsid w:val="00653D5E"/>
    <w:rsid w:val="00653E4F"/>
    <w:rsid w:val="00654C26"/>
    <w:rsid w:val="00654DE9"/>
    <w:rsid w:val="0065555B"/>
    <w:rsid w:val="006555F6"/>
    <w:rsid w:val="00655CD7"/>
    <w:rsid w:val="00655FFF"/>
    <w:rsid w:val="006568AA"/>
    <w:rsid w:val="0065691E"/>
    <w:rsid w:val="00656E2F"/>
    <w:rsid w:val="006575CF"/>
    <w:rsid w:val="00657A22"/>
    <w:rsid w:val="00657B96"/>
    <w:rsid w:val="00660488"/>
    <w:rsid w:val="0066091B"/>
    <w:rsid w:val="00661833"/>
    <w:rsid w:val="00661A35"/>
    <w:rsid w:val="00662C24"/>
    <w:rsid w:val="006630B5"/>
    <w:rsid w:val="006631F1"/>
    <w:rsid w:val="00663C65"/>
    <w:rsid w:val="00663E99"/>
    <w:rsid w:val="00664532"/>
    <w:rsid w:val="00665175"/>
    <w:rsid w:val="00665840"/>
    <w:rsid w:val="00665B26"/>
    <w:rsid w:val="0066680D"/>
    <w:rsid w:val="00666C8F"/>
    <w:rsid w:val="006675B4"/>
    <w:rsid w:val="00667856"/>
    <w:rsid w:val="00667CCC"/>
    <w:rsid w:val="00667CD3"/>
    <w:rsid w:val="00670731"/>
    <w:rsid w:val="00670C65"/>
    <w:rsid w:val="006714A6"/>
    <w:rsid w:val="00671A8D"/>
    <w:rsid w:val="00671EC0"/>
    <w:rsid w:val="00671F5C"/>
    <w:rsid w:val="00672319"/>
    <w:rsid w:val="00672A42"/>
    <w:rsid w:val="0067306E"/>
    <w:rsid w:val="006734E1"/>
    <w:rsid w:val="0067378D"/>
    <w:rsid w:val="00673ED9"/>
    <w:rsid w:val="00674229"/>
    <w:rsid w:val="0067424E"/>
    <w:rsid w:val="0067486F"/>
    <w:rsid w:val="00674DDE"/>
    <w:rsid w:val="00674EB7"/>
    <w:rsid w:val="00674F94"/>
    <w:rsid w:val="0067524D"/>
    <w:rsid w:val="0067534D"/>
    <w:rsid w:val="0067553B"/>
    <w:rsid w:val="006757DF"/>
    <w:rsid w:val="00675A4E"/>
    <w:rsid w:val="00675B5A"/>
    <w:rsid w:val="00675C7A"/>
    <w:rsid w:val="00675FAA"/>
    <w:rsid w:val="00676659"/>
    <w:rsid w:val="00676AA1"/>
    <w:rsid w:val="00680050"/>
    <w:rsid w:val="0068005F"/>
    <w:rsid w:val="00680166"/>
    <w:rsid w:val="006812FA"/>
    <w:rsid w:val="006815B1"/>
    <w:rsid w:val="00681631"/>
    <w:rsid w:val="0068165C"/>
    <w:rsid w:val="0068175C"/>
    <w:rsid w:val="00681EE8"/>
    <w:rsid w:val="00681FF5"/>
    <w:rsid w:val="006820E3"/>
    <w:rsid w:val="00682A92"/>
    <w:rsid w:val="00682B93"/>
    <w:rsid w:val="00682D0E"/>
    <w:rsid w:val="006830CE"/>
    <w:rsid w:val="006833AC"/>
    <w:rsid w:val="006838CE"/>
    <w:rsid w:val="006841B1"/>
    <w:rsid w:val="006843BE"/>
    <w:rsid w:val="00684851"/>
    <w:rsid w:val="00685494"/>
    <w:rsid w:val="00685888"/>
    <w:rsid w:val="00685A20"/>
    <w:rsid w:val="00685C97"/>
    <w:rsid w:val="0068612C"/>
    <w:rsid w:val="00687243"/>
    <w:rsid w:val="006877A6"/>
    <w:rsid w:val="0069039E"/>
    <w:rsid w:val="00690719"/>
    <w:rsid w:val="00690A54"/>
    <w:rsid w:val="00690B44"/>
    <w:rsid w:val="00690E0A"/>
    <w:rsid w:val="00690E31"/>
    <w:rsid w:val="00690EC2"/>
    <w:rsid w:val="006912A2"/>
    <w:rsid w:val="0069139F"/>
    <w:rsid w:val="00691874"/>
    <w:rsid w:val="00691A41"/>
    <w:rsid w:val="00691F41"/>
    <w:rsid w:val="006923A0"/>
    <w:rsid w:val="006924B7"/>
    <w:rsid w:val="0069251A"/>
    <w:rsid w:val="006927B4"/>
    <w:rsid w:val="00692AF1"/>
    <w:rsid w:val="00692D53"/>
    <w:rsid w:val="00692E78"/>
    <w:rsid w:val="00693133"/>
    <w:rsid w:val="00693266"/>
    <w:rsid w:val="00693853"/>
    <w:rsid w:val="00693A6D"/>
    <w:rsid w:val="00693AFA"/>
    <w:rsid w:val="006943A3"/>
    <w:rsid w:val="006951FA"/>
    <w:rsid w:val="00695558"/>
    <w:rsid w:val="00695A0F"/>
    <w:rsid w:val="00695C9C"/>
    <w:rsid w:val="006964B8"/>
    <w:rsid w:val="006966F0"/>
    <w:rsid w:val="00696C1F"/>
    <w:rsid w:val="0069767E"/>
    <w:rsid w:val="006976DB"/>
    <w:rsid w:val="00697DD1"/>
    <w:rsid w:val="006A035D"/>
    <w:rsid w:val="006A03F6"/>
    <w:rsid w:val="006A0E33"/>
    <w:rsid w:val="006A0F97"/>
    <w:rsid w:val="006A1099"/>
    <w:rsid w:val="006A11AF"/>
    <w:rsid w:val="006A13ED"/>
    <w:rsid w:val="006A16F6"/>
    <w:rsid w:val="006A17DA"/>
    <w:rsid w:val="006A198A"/>
    <w:rsid w:val="006A1C77"/>
    <w:rsid w:val="006A2D21"/>
    <w:rsid w:val="006A2D5D"/>
    <w:rsid w:val="006A3117"/>
    <w:rsid w:val="006A3401"/>
    <w:rsid w:val="006A3F99"/>
    <w:rsid w:val="006A502A"/>
    <w:rsid w:val="006A59C6"/>
    <w:rsid w:val="006A5C85"/>
    <w:rsid w:val="006A5E97"/>
    <w:rsid w:val="006A6213"/>
    <w:rsid w:val="006A6279"/>
    <w:rsid w:val="006A7301"/>
    <w:rsid w:val="006A75A7"/>
    <w:rsid w:val="006A7A29"/>
    <w:rsid w:val="006A7CD7"/>
    <w:rsid w:val="006B1845"/>
    <w:rsid w:val="006B1B45"/>
    <w:rsid w:val="006B1D9A"/>
    <w:rsid w:val="006B1EEE"/>
    <w:rsid w:val="006B1FCF"/>
    <w:rsid w:val="006B2897"/>
    <w:rsid w:val="006B2AF0"/>
    <w:rsid w:val="006B2D98"/>
    <w:rsid w:val="006B334C"/>
    <w:rsid w:val="006B3645"/>
    <w:rsid w:val="006B3726"/>
    <w:rsid w:val="006B3AF5"/>
    <w:rsid w:val="006B4230"/>
    <w:rsid w:val="006B437D"/>
    <w:rsid w:val="006B478D"/>
    <w:rsid w:val="006B47D2"/>
    <w:rsid w:val="006B47F1"/>
    <w:rsid w:val="006B53D1"/>
    <w:rsid w:val="006B5622"/>
    <w:rsid w:val="006B5D74"/>
    <w:rsid w:val="006B5E94"/>
    <w:rsid w:val="006B660C"/>
    <w:rsid w:val="006B6AC5"/>
    <w:rsid w:val="006B7010"/>
    <w:rsid w:val="006B7060"/>
    <w:rsid w:val="006B784A"/>
    <w:rsid w:val="006B7BD4"/>
    <w:rsid w:val="006B7D23"/>
    <w:rsid w:val="006B7D8E"/>
    <w:rsid w:val="006B7E81"/>
    <w:rsid w:val="006C0774"/>
    <w:rsid w:val="006C115F"/>
    <w:rsid w:val="006C1198"/>
    <w:rsid w:val="006C1C16"/>
    <w:rsid w:val="006C2286"/>
    <w:rsid w:val="006C23B5"/>
    <w:rsid w:val="006C24C1"/>
    <w:rsid w:val="006C27DF"/>
    <w:rsid w:val="006C29E5"/>
    <w:rsid w:val="006C2BCC"/>
    <w:rsid w:val="006C2F78"/>
    <w:rsid w:val="006C35FC"/>
    <w:rsid w:val="006C3A94"/>
    <w:rsid w:val="006C3BED"/>
    <w:rsid w:val="006C3FE6"/>
    <w:rsid w:val="006C4220"/>
    <w:rsid w:val="006C4A93"/>
    <w:rsid w:val="006C4E0B"/>
    <w:rsid w:val="006C4FAA"/>
    <w:rsid w:val="006C5657"/>
    <w:rsid w:val="006C597F"/>
    <w:rsid w:val="006C6018"/>
    <w:rsid w:val="006C70F3"/>
    <w:rsid w:val="006C73C1"/>
    <w:rsid w:val="006C74BF"/>
    <w:rsid w:val="006C75B7"/>
    <w:rsid w:val="006C7688"/>
    <w:rsid w:val="006C7790"/>
    <w:rsid w:val="006C77D1"/>
    <w:rsid w:val="006C7854"/>
    <w:rsid w:val="006C7886"/>
    <w:rsid w:val="006C7A66"/>
    <w:rsid w:val="006D0040"/>
    <w:rsid w:val="006D0201"/>
    <w:rsid w:val="006D0487"/>
    <w:rsid w:val="006D0A97"/>
    <w:rsid w:val="006D0C78"/>
    <w:rsid w:val="006D11BF"/>
    <w:rsid w:val="006D1752"/>
    <w:rsid w:val="006D1825"/>
    <w:rsid w:val="006D19FC"/>
    <w:rsid w:val="006D2CDA"/>
    <w:rsid w:val="006D336D"/>
    <w:rsid w:val="006D572A"/>
    <w:rsid w:val="006D5A56"/>
    <w:rsid w:val="006D60AF"/>
    <w:rsid w:val="006D650E"/>
    <w:rsid w:val="006D663E"/>
    <w:rsid w:val="006D6EA3"/>
    <w:rsid w:val="006D70B8"/>
    <w:rsid w:val="006D72AC"/>
    <w:rsid w:val="006D7CA7"/>
    <w:rsid w:val="006D7F26"/>
    <w:rsid w:val="006E018B"/>
    <w:rsid w:val="006E0293"/>
    <w:rsid w:val="006E097A"/>
    <w:rsid w:val="006E0BBE"/>
    <w:rsid w:val="006E1953"/>
    <w:rsid w:val="006E1C7D"/>
    <w:rsid w:val="006E1D66"/>
    <w:rsid w:val="006E2247"/>
    <w:rsid w:val="006E24B5"/>
    <w:rsid w:val="006E2826"/>
    <w:rsid w:val="006E2EE2"/>
    <w:rsid w:val="006E384A"/>
    <w:rsid w:val="006E3BA1"/>
    <w:rsid w:val="006E3C65"/>
    <w:rsid w:val="006E4454"/>
    <w:rsid w:val="006E4528"/>
    <w:rsid w:val="006E464A"/>
    <w:rsid w:val="006E4B6C"/>
    <w:rsid w:val="006E4FDC"/>
    <w:rsid w:val="006E50C7"/>
    <w:rsid w:val="006E550D"/>
    <w:rsid w:val="006E5628"/>
    <w:rsid w:val="006E61BE"/>
    <w:rsid w:val="006E6D30"/>
    <w:rsid w:val="006E6F5A"/>
    <w:rsid w:val="006F08A1"/>
    <w:rsid w:val="006F0E0F"/>
    <w:rsid w:val="006F1247"/>
    <w:rsid w:val="006F1763"/>
    <w:rsid w:val="006F1E22"/>
    <w:rsid w:val="006F1F37"/>
    <w:rsid w:val="006F2A80"/>
    <w:rsid w:val="006F310E"/>
    <w:rsid w:val="006F3558"/>
    <w:rsid w:val="006F3938"/>
    <w:rsid w:val="006F4A23"/>
    <w:rsid w:val="006F56E8"/>
    <w:rsid w:val="006F5AC5"/>
    <w:rsid w:val="006F5B3E"/>
    <w:rsid w:val="006F5DBB"/>
    <w:rsid w:val="006F6701"/>
    <w:rsid w:val="006F6976"/>
    <w:rsid w:val="006F6B1D"/>
    <w:rsid w:val="006F7A90"/>
    <w:rsid w:val="0070086A"/>
    <w:rsid w:val="00700E76"/>
    <w:rsid w:val="007015B8"/>
    <w:rsid w:val="00702031"/>
    <w:rsid w:val="0070233D"/>
    <w:rsid w:val="007024FB"/>
    <w:rsid w:val="0070270D"/>
    <w:rsid w:val="00702B6E"/>
    <w:rsid w:val="0070371A"/>
    <w:rsid w:val="00703815"/>
    <w:rsid w:val="00703835"/>
    <w:rsid w:val="007051CF"/>
    <w:rsid w:val="007051F3"/>
    <w:rsid w:val="00706228"/>
    <w:rsid w:val="007063D7"/>
    <w:rsid w:val="00706415"/>
    <w:rsid w:val="007069FB"/>
    <w:rsid w:val="00706D0E"/>
    <w:rsid w:val="00707751"/>
    <w:rsid w:val="0070792C"/>
    <w:rsid w:val="00710ABF"/>
    <w:rsid w:val="00711507"/>
    <w:rsid w:val="00711588"/>
    <w:rsid w:val="00711675"/>
    <w:rsid w:val="00711BC5"/>
    <w:rsid w:val="00711E84"/>
    <w:rsid w:val="00712184"/>
    <w:rsid w:val="00712410"/>
    <w:rsid w:val="00712BAF"/>
    <w:rsid w:val="00712CEE"/>
    <w:rsid w:val="007131CD"/>
    <w:rsid w:val="007131D9"/>
    <w:rsid w:val="007131EB"/>
    <w:rsid w:val="0071358A"/>
    <w:rsid w:val="0071370D"/>
    <w:rsid w:val="00713962"/>
    <w:rsid w:val="00713C20"/>
    <w:rsid w:val="00713D86"/>
    <w:rsid w:val="00714532"/>
    <w:rsid w:val="007147AF"/>
    <w:rsid w:val="00714EB7"/>
    <w:rsid w:val="00714FBD"/>
    <w:rsid w:val="00715007"/>
    <w:rsid w:val="007152E3"/>
    <w:rsid w:val="00716EB7"/>
    <w:rsid w:val="00716F30"/>
    <w:rsid w:val="007170A9"/>
    <w:rsid w:val="00717DD9"/>
    <w:rsid w:val="00720345"/>
    <w:rsid w:val="00720D66"/>
    <w:rsid w:val="007212C2"/>
    <w:rsid w:val="0072194E"/>
    <w:rsid w:val="00721EA4"/>
    <w:rsid w:val="007224B0"/>
    <w:rsid w:val="0072275C"/>
    <w:rsid w:val="00722881"/>
    <w:rsid w:val="00722C90"/>
    <w:rsid w:val="00722DC7"/>
    <w:rsid w:val="007233E1"/>
    <w:rsid w:val="00723708"/>
    <w:rsid w:val="00723C59"/>
    <w:rsid w:val="00723D4E"/>
    <w:rsid w:val="007240C8"/>
    <w:rsid w:val="0072489A"/>
    <w:rsid w:val="00724A0C"/>
    <w:rsid w:val="00724A68"/>
    <w:rsid w:val="00724C16"/>
    <w:rsid w:val="0072534A"/>
    <w:rsid w:val="00725362"/>
    <w:rsid w:val="00725E75"/>
    <w:rsid w:val="00725F3F"/>
    <w:rsid w:val="00726257"/>
    <w:rsid w:val="00726A24"/>
    <w:rsid w:val="00727B06"/>
    <w:rsid w:val="00727C2C"/>
    <w:rsid w:val="00727E5A"/>
    <w:rsid w:val="00727ECB"/>
    <w:rsid w:val="00730534"/>
    <w:rsid w:val="007305BC"/>
    <w:rsid w:val="00730E01"/>
    <w:rsid w:val="00730E70"/>
    <w:rsid w:val="00731417"/>
    <w:rsid w:val="00731B9C"/>
    <w:rsid w:val="00731CC4"/>
    <w:rsid w:val="00731F74"/>
    <w:rsid w:val="0073224F"/>
    <w:rsid w:val="00732615"/>
    <w:rsid w:val="00732724"/>
    <w:rsid w:val="00732AA4"/>
    <w:rsid w:val="00732B0B"/>
    <w:rsid w:val="00732E8B"/>
    <w:rsid w:val="00733389"/>
    <w:rsid w:val="00733848"/>
    <w:rsid w:val="007338FC"/>
    <w:rsid w:val="0073391A"/>
    <w:rsid w:val="007339D5"/>
    <w:rsid w:val="00734121"/>
    <w:rsid w:val="00734367"/>
    <w:rsid w:val="00734B13"/>
    <w:rsid w:val="0073577A"/>
    <w:rsid w:val="00736112"/>
    <w:rsid w:val="00736660"/>
    <w:rsid w:val="007366FA"/>
    <w:rsid w:val="0073692F"/>
    <w:rsid w:val="00736E15"/>
    <w:rsid w:val="00736F55"/>
    <w:rsid w:val="00737172"/>
    <w:rsid w:val="007376CF"/>
    <w:rsid w:val="007378A5"/>
    <w:rsid w:val="00737B3A"/>
    <w:rsid w:val="00740203"/>
    <w:rsid w:val="00740A42"/>
    <w:rsid w:val="00741205"/>
    <w:rsid w:val="0074134D"/>
    <w:rsid w:val="0074171E"/>
    <w:rsid w:val="00742539"/>
    <w:rsid w:val="007426BD"/>
    <w:rsid w:val="00742BFF"/>
    <w:rsid w:val="00742E99"/>
    <w:rsid w:val="0074331E"/>
    <w:rsid w:val="00743358"/>
    <w:rsid w:val="00743442"/>
    <w:rsid w:val="00743454"/>
    <w:rsid w:val="0074358A"/>
    <w:rsid w:val="00743DD9"/>
    <w:rsid w:val="00743FD2"/>
    <w:rsid w:val="00744B8B"/>
    <w:rsid w:val="0074505D"/>
    <w:rsid w:val="00745801"/>
    <w:rsid w:val="007464C6"/>
    <w:rsid w:val="00746863"/>
    <w:rsid w:val="007469CC"/>
    <w:rsid w:val="00747C07"/>
    <w:rsid w:val="00747D22"/>
    <w:rsid w:val="00750280"/>
    <w:rsid w:val="00750B48"/>
    <w:rsid w:val="00750F88"/>
    <w:rsid w:val="0075112D"/>
    <w:rsid w:val="007513E5"/>
    <w:rsid w:val="007515BE"/>
    <w:rsid w:val="007517A5"/>
    <w:rsid w:val="00751864"/>
    <w:rsid w:val="00751B84"/>
    <w:rsid w:val="0075234D"/>
    <w:rsid w:val="00752554"/>
    <w:rsid w:val="00752B44"/>
    <w:rsid w:val="00752D61"/>
    <w:rsid w:val="007532E8"/>
    <w:rsid w:val="0075341B"/>
    <w:rsid w:val="00753D07"/>
    <w:rsid w:val="00753D46"/>
    <w:rsid w:val="00753E2C"/>
    <w:rsid w:val="00753E88"/>
    <w:rsid w:val="007547BF"/>
    <w:rsid w:val="00755D1B"/>
    <w:rsid w:val="00755D3F"/>
    <w:rsid w:val="007570FE"/>
    <w:rsid w:val="00757237"/>
    <w:rsid w:val="007573A3"/>
    <w:rsid w:val="00757B29"/>
    <w:rsid w:val="007603A8"/>
    <w:rsid w:val="00760511"/>
    <w:rsid w:val="00760831"/>
    <w:rsid w:val="00760DF6"/>
    <w:rsid w:val="007613C0"/>
    <w:rsid w:val="0076149C"/>
    <w:rsid w:val="00761541"/>
    <w:rsid w:val="00761A0A"/>
    <w:rsid w:val="00763431"/>
    <w:rsid w:val="0076390B"/>
    <w:rsid w:val="0076397D"/>
    <w:rsid w:val="00763E74"/>
    <w:rsid w:val="007641B9"/>
    <w:rsid w:val="0076473C"/>
    <w:rsid w:val="00764B60"/>
    <w:rsid w:val="00765711"/>
    <w:rsid w:val="00766822"/>
    <w:rsid w:val="00766D3D"/>
    <w:rsid w:val="00766F63"/>
    <w:rsid w:val="00767327"/>
    <w:rsid w:val="007707B3"/>
    <w:rsid w:val="007708C9"/>
    <w:rsid w:val="00770E5A"/>
    <w:rsid w:val="00770F4C"/>
    <w:rsid w:val="007711B9"/>
    <w:rsid w:val="007711C1"/>
    <w:rsid w:val="007714EF"/>
    <w:rsid w:val="0077178B"/>
    <w:rsid w:val="007725EE"/>
    <w:rsid w:val="00772F45"/>
    <w:rsid w:val="00773667"/>
    <w:rsid w:val="0077369C"/>
    <w:rsid w:val="00773BA9"/>
    <w:rsid w:val="00773F0D"/>
    <w:rsid w:val="00774141"/>
    <w:rsid w:val="0077426A"/>
    <w:rsid w:val="007744B7"/>
    <w:rsid w:val="007751E9"/>
    <w:rsid w:val="0077531B"/>
    <w:rsid w:val="00775501"/>
    <w:rsid w:val="00775E3D"/>
    <w:rsid w:val="0077650E"/>
    <w:rsid w:val="007767F8"/>
    <w:rsid w:val="007773DA"/>
    <w:rsid w:val="007778AD"/>
    <w:rsid w:val="00777C49"/>
    <w:rsid w:val="00780C11"/>
    <w:rsid w:val="00780E02"/>
    <w:rsid w:val="00780E7B"/>
    <w:rsid w:val="00780FA6"/>
    <w:rsid w:val="0078102F"/>
    <w:rsid w:val="00781A4D"/>
    <w:rsid w:val="007828A3"/>
    <w:rsid w:val="007829B8"/>
    <w:rsid w:val="00783218"/>
    <w:rsid w:val="00784EFF"/>
    <w:rsid w:val="00785830"/>
    <w:rsid w:val="00785989"/>
    <w:rsid w:val="00785B0D"/>
    <w:rsid w:val="00785BA6"/>
    <w:rsid w:val="00785C3A"/>
    <w:rsid w:val="00785CAF"/>
    <w:rsid w:val="007866F2"/>
    <w:rsid w:val="00786777"/>
    <w:rsid w:val="00786A84"/>
    <w:rsid w:val="00786C32"/>
    <w:rsid w:val="007871D6"/>
    <w:rsid w:val="007872AD"/>
    <w:rsid w:val="00787851"/>
    <w:rsid w:val="00787D5C"/>
    <w:rsid w:val="0079075E"/>
    <w:rsid w:val="00790BEB"/>
    <w:rsid w:val="00790E16"/>
    <w:rsid w:val="00791218"/>
    <w:rsid w:val="007912AC"/>
    <w:rsid w:val="00791606"/>
    <w:rsid w:val="007916C7"/>
    <w:rsid w:val="00791B0C"/>
    <w:rsid w:val="00791C1B"/>
    <w:rsid w:val="00791D7F"/>
    <w:rsid w:val="00792031"/>
    <w:rsid w:val="007926AC"/>
    <w:rsid w:val="007930A4"/>
    <w:rsid w:val="007938D8"/>
    <w:rsid w:val="00793F51"/>
    <w:rsid w:val="007942EB"/>
    <w:rsid w:val="00794AC2"/>
    <w:rsid w:val="007952C7"/>
    <w:rsid w:val="0079581B"/>
    <w:rsid w:val="0079594F"/>
    <w:rsid w:val="00795B83"/>
    <w:rsid w:val="00795F34"/>
    <w:rsid w:val="00796329"/>
    <w:rsid w:val="00796649"/>
    <w:rsid w:val="00796A5C"/>
    <w:rsid w:val="00796F16"/>
    <w:rsid w:val="00797400"/>
    <w:rsid w:val="007979B6"/>
    <w:rsid w:val="00797DE7"/>
    <w:rsid w:val="00797F1C"/>
    <w:rsid w:val="007A0826"/>
    <w:rsid w:val="007A0835"/>
    <w:rsid w:val="007A0DEA"/>
    <w:rsid w:val="007A0E07"/>
    <w:rsid w:val="007A0E81"/>
    <w:rsid w:val="007A0EA6"/>
    <w:rsid w:val="007A0EDE"/>
    <w:rsid w:val="007A1630"/>
    <w:rsid w:val="007A1E08"/>
    <w:rsid w:val="007A258B"/>
    <w:rsid w:val="007A3520"/>
    <w:rsid w:val="007A3DD1"/>
    <w:rsid w:val="007A405A"/>
    <w:rsid w:val="007A406C"/>
    <w:rsid w:val="007A4439"/>
    <w:rsid w:val="007A45F6"/>
    <w:rsid w:val="007A4623"/>
    <w:rsid w:val="007A46B3"/>
    <w:rsid w:val="007A48A5"/>
    <w:rsid w:val="007A4930"/>
    <w:rsid w:val="007A49D0"/>
    <w:rsid w:val="007A504A"/>
    <w:rsid w:val="007A52BE"/>
    <w:rsid w:val="007A5B06"/>
    <w:rsid w:val="007A6175"/>
    <w:rsid w:val="007A66A9"/>
    <w:rsid w:val="007A6890"/>
    <w:rsid w:val="007A692B"/>
    <w:rsid w:val="007A6A1D"/>
    <w:rsid w:val="007A6A51"/>
    <w:rsid w:val="007A6D6B"/>
    <w:rsid w:val="007A6E24"/>
    <w:rsid w:val="007A6EB1"/>
    <w:rsid w:val="007A7286"/>
    <w:rsid w:val="007B00A8"/>
    <w:rsid w:val="007B02C4"/>
    <w:rsid w:val="007B0BD5"/>
    <w:rsid w:val="007B0CE8"/>
    <w:rsid w:val="007B0E07"/>
    <w:rsid w:val="007B10BC"/>
    <w:rsid w:val="007B1245"/>
    <w:rsid w:val="007B14D8"/>
    <w:rsid w:val="007B15A8"/>
    <w:rsid w:val="007B19AC"/>
    <w:rsid w:val="007B19E3"/>
    <w:rsid w:val="007B2307"/>
    <w:rsid w:val="007B230E"/>
    <w:rsid w:val="007B23FA"/>
    <w:rsid w:val="007B2A53"/>
    <w:rsid w:val="007B31A3"/>
    <w:rsid w:val="007B3F90"/>
    <w:rsid w:val="007B48EF"/>
    <w:rsid w:val="007B4B52"/>
    <w:rsid w:val="007B4F92"/>
    <w:rsid w:val="007B51BD"/>
    <w:rsid w:val="007B58D1"/>
    <w:rsid w:val="007B59B2"/>
    <w:rsid w:val="007B79BC"/>
    <w:rsid w:val="007B79FD"/>
    <w:rsid w:val="007B7A07"/>
    <w:rsid w:val="007B7A5C"/>
    <w:rsid w:val="007C0081"/>
    <w:rsid w:val="007C0A29"/>
    <w:rsid w:val="007C11C5"/>
    <w:rsid w:val="007C1C04"/>
    <w:rsid w:val="007C22D0"/>
    <w:rsid w:val="007C24EE"/>
    <w:rsid w:val="007C2CB2"/>
    <w:rsid w:val="007C31CE"/>
    <w:rsid w:val="007C31F0"/>
    <w:rsid w:val="007C3532"/>
    <w:rsid w:val="007C3843"/>
    <w:rsid w:val="007C3C04"/>
    <w:rsid w:val="007C4D60"/>
    <w:rsid w:val="007C4E08"/>
    <w:rsid w:val="007C4EB8"/>
    <w:rsid w:val="007C5112"/>
    <w:rsid w:val="007C54B2"/>
    <w:rsid w:val="007C5C4E"/>
    <w:rsid w:val="007C5C8D"/>
    <w:rsid w:val="007C5EDB"/>
    <w:rsid w:val="007C677C"/>
    <w:rsid w:val="007C6A36"/>
    <w:rsid w:val="007C6DEB"/>
    <w:rsid w:val="007C71C8"/>
    <w:rsid w:val="007C73EA"/>
    <w:rsid w:val="007C75D9"/>
    <w:rsid w:val="007C7657"/>
    <w:rsid w:val="007C76AA"/>
    <w:rsid w:val="007C776C"/>
    <w:rsid w:val="007C7976"/>
    <w:rsid w:val="007D0AFA"/>
    <w:rsid w:val="007D19D2"/>
    <w:rsid w:val="007D1B98"/>
    <w:rsid w:val="007D2837"/>
    <w:rsid w:val="007D29D9"/>
    <w:rsid w:val="007D2B94"/>
    <w:rsid w:val="007D2FAB"/>
    <w:rsid w:val="007D341E"/>
    <w:rsid w:val="007D37FC"/>
    <w:rsid w:val="007D3DB4"/>
    <w:rsid w:val="007D3E48"/>
    <w:rsid w:val="007D426C"/>
    <w:rsid w:val="007D44F2"/>
    <w:rsid w:val="007D48F5"/>
    <w:rsid w:val="007D6D54"/>
    <w:rsid w:val="007D6E11"/>
    <w:rsid w:val="007D7024"/>
    <w:rsid w:val="007D7340"/>
    <w:rsid w:val="007D753D"/>
    <w:rsid w:val="007E0410"/>
    <w:rsid w:val="007E06BB"/>
    <w:rsid w:val="007E1109"/>
    <w:rsid w:val="007E130E"/>
    <w:rsid w:val="007E1546"/>
    <w:rsid w:val="007E174D"/>
    <w:rsid w:val="007E17DF"/>
    <w:rsid w:val="007E1E3A"/>
    <w:rsid w:val="007E28EB"/>
    <w:rsid w:val="007E3249"/>
    <w:rsid w:val="007E3CD4"/>
    <w:rsid w:val="007E3FD8"/>
    <w:rsid w:val="007E4141"/>
    <w:rsid w:val="007E4ACB"/>
    <w:rsid w:val="007E4BB4"/>
    <w:rsid w:val="007E4C98"/>
    <w:rsid w:val="007E4DC3"/>
    <w:rsid w:val="007E4FBC"/>
    <w:rsid w:val="007E5C44"/>
    <w:rsid w:val="007E5DE5"/>
    <w:rsid w:val="007E5DEF"/>
    <w:rsid w:val="007E5E02"/>
    <w:rsid w:val="007E5EC3"/>
    <w:rsid w:val="007E614C"/>
    <w:rsid w:val="007E6177"/>
    <w:rsid w:val="007E7100"/>
    <w:rsid w:val="007E71D9"/>
    <w:rsid w:val="007E78E1"/>
    <w:rsid w:val="007E79FC"/>
    <w:rsid w:val="007E7D3F"/>
    <w:rsid w:val="007E7DC0"/>
    <w:rsid w:val="007E7E03"/>
    <w:rsid w:val="007E7E28"/>
    <w:rsid w:val="007F020C"/>
    <w:rsid w:val="007F1039"/>
    <w:rsid w:val="007F10B2"/>
    <w:rsid w:val="007F10FD"/>
    <w:rsid w:val="007F17DC"/>
    <w:rsid w:val="007F2164"/>
    <w:rsid w:val="007F266B"/>
    <w:rsid w:val="007F2CE2"/>
    <w:rsid w:val="007F2ECA"/>
    <w:rsid w:val="007F32D1"/>
    <w:rsid w:val="007F3508"/>
    <w:rsid w:val="007F37E2"/>
    <w:rsid w:val="007F3814"/>
    <w:rsid w:val="007F4526"/>
    <w:rsid w:val="007F4B40"/>
    <w:rsid w:val="007F4C92"/>
    <w:rsid w:val="007F4CAC"/>
    <w:rsid w:val="007F4EA6"/>
    <w:rsid w:val="007F5635"/>
    <w:rsid w:val="007F58C4"/>
    <w:rsid w:val="007F64DA"/>
    <w:rsid w:val="007F6E46"/>
    <w:rsid w:val="007F71BB"/>
    <w:rsid w:val="007F7C35"/>
    <w:rsid w:val="007F7CA8"/>
    <w:rsid w:val="00800022"/>
    <w:rsid w:val="00800827"/>
    <w:rsid w:val="008009F8"/>
    <w:rsid w:val="00800F5A"/>
    <w:rsid w:val="00801235"/>
    <w:rsid w:val="0080132A"/>
    <w:rsid w:val="008019C0"/>
    <w:rsid w:val="00801AC9"/>
    <w:rsid w:val="00802C27"/>
    <w:rsid w:val="00802E55"/>
    <w:rsid w:val="00803187"/>
    <w:rsid w:val="00803369"/>
    <w:rsid w:val="00803996"/>
    <w:rsid w:val="00804379"/>
    <w:rsid w:val="00804831"/>
    <w:rsid w:val="00804A77"/>
    <w:rsid w:val="00804EE3"/>
    <w:rsid w:val="0080551C"/>
    <w:rsid w:val="00805764"/>
    <w:rsid w:val="00805E39"/>
    <w:rsid w:val="00806026"/>
    <w:rsid w:val="008066F1"/>
    <w:rsid w:val="00807268"/>
    <w:rsid w:val="008074AB"/>
    <w:rsid w:val="00807907"/>
    <w:rsid w:val="00807C47"/>
    <w:rsid w:val="00807D52"/>
    <w:rsid w:val="008103A6"/>
    <w:rsid w:val="00810804"/>
    <w:rsid w:val="00810E5C"/>
    <w:rsid w:val="00811131"/>
    <w:rsid w:val="0081133F"/>
    <w:rsid w:val="008117E3"/>
    <w:rsid w:val="008118C1"/>
    <w:rsid w:val="00811D02"/>
    <w:rsid w:val="008128C8"/>
    <w:rsid w:val="00812CD9"/>
    <w:rsid w:val="00812F94"/>
    <w:rsid w:val="00813048"/>
    <w:rsid w:val="00813184"/>
    <w:rsid w:val="008136F2"/>
    <w:rsid w:val="0081372E"/>
    <w:rsid w:val="00813843"/>
    <w:rsid w:val="0081412D"/>
    <w:rsid w:val="008145B8"/>
    <w:rsid w:val="00814B24"/>
    <w:rsid w:val="00814F7A"/>
    <w:rsid w:val="00814F99"/>
    <w:rsid w:val="008157CD"/>
    <w:rsid w:val="008158CB"/>
    <w:rsid w:val="00815E23"/>
    <w:rsid w:val="00816E61"/>
    <w:rsid w:val="00816F12"/>
    <w:rsid w:val="008172EE"/>
    <w:rsid w:val="008175AF"/>
    <w:rsid w:val="00817646"/>
    <w:rsid w:val="00817DF7"/>
    <w:rsid w:val="00820EB2"/>
    <w:rsid w:val="00821467"/>
    <w:rsid w:val="00821644"/>
    <w:rsid w:val="0082178F"/>
    <w:rsid w:val="00821C0D"/>
    <w:rsid w:val="00821D74"/>
    <w:rsid w:val="00821D75"/>
    <w:rsid w:val="00822473"/>
    <w:rsid w:val="0082258E"/>
    <w:rsid w:val="0082287A"/>
    <w:rsid w:val="0082299A"/>
    <w:rsid w:val="00823658"/>
    <w:rsid w:val="00823F5B"/>
    <w:rsid w:val="00823FA6"/>
    <w:rsid w:val="008241CD"/>
    <w:rsid w:val="00824B04"/>
    <w:rsid w:val="00824D6C"/>
    <w:rsid w:val="008251F2"/>
    <w:rsid w:val="00825349"/>
    <w:rsid w:val="00825C18"/>
    <w:rsid w:val="00825DE3"/>
    <w:rsid w:val="00825E43"/>
    <w:rsid w:val="00825EAA"/>
    <w:rsid w:val="0082620A"/>
    <w:rsid w:val="0082620C"/>
    <w:rsid w:val="00826532"/>
    <w:rsid w:val="008278B6"/>
    <w:rsid w:val="00827CC4"/>
    <w:rsid w:val="00827D53"/>
    <w:rsid w:val="00830186"/>
    <w:rsid w:val="0083064C"/>
    <w:rsid w:val="00830D14"/>
    <w:rsid w:val="00830FEF"/>
    <w:rsid w:val="008311D0"/>
    <w:rsid w:val="0083129E"/>
    <w:rsid w:val="00831655"/>
    <w:rsid w:val="0083187D"/>
    <w:rsid w:val="00831E55"/>
    <w:rsid w:val="00832086"/>
    <w:rsid w:val="008321DF"/>
    <w:rsid w:val="008323C5"/>
    <w:rsid w:val="0083285A"/>
    <w:rsid w:val="008329CC"/>
    <w:rsid w:val="00832C8A"/>
    <w:rsid w:val="00833619"/>
    <w:rsid w:val="008336C1"/>
    <w:rsid w:val="00833AD1"/>
    <w:rsid w:val="008341A3"/>
    <w:rsid w:val="008344DD"/>
    <w:rsid w:val="0083517D"/>
    <w:rsid w:val="008354E6"/>
    <w:rsid w:val="008358EB"/>
    <w:rsid w:val="00835F14"/>
    <w:rsid w:val="008364E2"/>
    <w:rsid w:val="00837162"/>
    <w:rsid w:val="008372DA"/>
    <w:rsid w:val="00837356"/>
    <w:rsid w:val="00837DD4"/>
    <w:rsid w:val="0084054D"/>
    <w:rsid w:val="0084071E"/>
    <w:rsid w:val="00840853"/>
    <w:rsid w:val="00840972"/>
    <w:rsid w:val="00841006"/>
    <w:rsid w:val="0084113E"/>
    <w:rsid w:val="00841169"/>
    <w:rsid w:val="008414F9"/>
    <w:rsid w:val="0084164D"/>
    <w:rsid w:val="00841D4E"/>
    <w:rsid w:val="008420F1"/>
    <w:rsid w:val="008420F8"/>
    <w:rsid w:val="00842CAD"/>
    <w:rsid w:val="0084384E"/>
    <w:rsid w:val="00843E57"/>
    <w:rsid w:val="00843F2E"/>
    <w:rsid w:val="00844666"/>
    <w:rsid w:val="00844DED"/>
    <w:rsid w:val="008452D0"/>
    <w:rsid w:val="008455B5"/>
    <w:rsid w:val="00845676"/>
    <w:rsid w:val="0084586E"/>
    <w:rsid w:val="00845D9F"/>
    <w:rsid w:val="008462C0"/>
    <w:rsid w:val="008466BF"/>
    <w:rsid w:val="00846C69"/>
    <w:rsid w:val="00846EFD"/>
    <w:rsid w:val="00847161"/>
    <w:rsid w:val="008472A5"/>
    <w:rsid w:val="008475BF"/>
    <w:rsid w:val="00847B0C"/>
    <w:rsid w:val="00847C6F"/>
    <w:rsid w:val="00847D2C"/>
    <w:rsid w:val="00847E16"/>
    <w:rsid w:val="00850678"/>
    <w:rsid w:val="00850805"/>
    <w:rsid w:val="00850BA3"/>
    <w:rsid w:val="00850F3D"/>
    <w:rsid w:val="008519C3"/>
    <w:rsid w:val="00851E31"/>
    <w:rsid w:val="00851FBD"/>
    <w:rsid w:val="008522F0"/>
    <w:rsid w:val="008523EC"/>
    <w:rsid w:val="00852544"/>
    <w:rsid w:val="0085328F"/>
    <w:rsid w:val="00853B5F"/>
    <w:rsid w:val="0085410C"/>
    <w:rsid w:val="008550CC"/>
    <w:rsid w:val="008552B4"/>
    <w:rsid w:val="00856553"/>
    <w:rsid w:val="00856889"/>
    <w:rsid w:val="00856935"/>
    <w:rsid w:val="00856C96"/>
    <w:rsid w:val="00856DD2"/>
    <w:rsid w:val="00856DD3"/>
    <w:rsid w:val="00857152"/>
    <w:rsid w:val="0085784A"/>
    <w:rsid w:val="0085788A"/>
    <w:rsid w:val="00857C70"/>
    <w:rsid w:val="0086019A"/>
    <w:rsid w:val="00860712"/>
    <w:rsid w:val="00860744"/>
    <w:rsid w:val="008607CF"/>
    <w:rsid w:val="008609E7"/>
    <w:rsid w:val="0086135F"/>
    <w:rsid w:val="00861AEC"/>
    <w:rsid w:val="0086225E"/>
    <w:rsid w:val="008627C9"/>
    <w:rsid w:val="00862D16"/>
    <w:rsid w:val="00862F97"/>
    <w:rsid w:val="00863958"/>
    <w:rsid w:val="00863C9C"/>
    <w:rsid w:val="00864446"/>
    <w:rsid w:val="00864A5A"/>
    <w:rsid w:val="00864D92"/>
    <w:rsid w:val="008650E2"/>
    <w:rsid w:val="0086519E"/>
    <w:rsid w:val="0086532D"/>
    <w:rsid w:val="00865907"/>
    <w:rsid w:val="00866358"/>
    <w:rsid w:val="008666D6"/>
    <w:rsid w:val="00866D7B"/>
    <w:rsid w:val="00866E86"/>
    <w:rsid w:val="00867A80"/>
    <w:rsid w:val="008712D1"/>
    <w:rsid w:val="00871ABC"/>
    <w:rsid w:val="00871BFA"/>
    <w:rsid w:val="0087238A"/>
    <w:rsid w:val="00872667"/>
    <w:rsid w:val="00872E66"/>
    <w:rsid w:val="00872ECE"/>
    <w:rsid w:val="00872FF6"/>
    <w:rsid w:val="00873040"/>
    <w:rsid w:val="0087310F"/>
    <w:rsid w:val="00873378"/>
    <w:rsid w:val="0087415B"/>
    <w:rsid w:val="00874378"/>
    <w:rsid w:val="0087464F"/>
    <w:rsid w:val="008749DD"/>
    <w:rsid w:val="00874AD6"/>
    <w:rsid w:val="008753F7"/>
    <w:rsid w:val="00875717"/>
    <w:rsid w:val="00875838"/>
    <w:rsid w:val="0087607F"/>
    <w:rsid w:val="008761A7"/>
    <w:rsid w:val="00876311"/>
    <w:rsid w:val="0087686A"/>
    <w:rsid w:val="00876F75"/>
    <w:rsid w:val="00877978"/>
    <w:rsid w:val="00877E72"/>
    <w:rsid w:val="00877E8B"/>
    <w:rsid w:val="00880139"/>
    <w:rsid w:val="008806C9"/>
    <w:rsid w:val="008809E7"/>
    <w:rsid w:val="00880AFD"/>
    <w:rsid w:val="00880D43"/>
    <w:rsid w:val="0088119E"/>
    <w:rsid w:val="00881823"/>
    <w:rsid w:val="0088196A"/>
    <w:rsid w:val="00881A8D"/>
    <w:rsid w:val="00881C1C"/>
    <w:rsid w:val="00882E20"/>
    <w:rsid w:val="008831A0"/>
    <w:rsid w:val="008836B6"/>
    <w:rsid w:val="00883DA0"/>
    <w:rsid w:val="0088424C"/>
    <w:rsid w:val="00884646"/>
    <w:rsid w:val="008846C8"/>
    <w:rsid w:val="008846E4"/>
    <w:rsid w:val="0088509A"/>
    <w:rsid w:val="008851DF"/>
    <w:rsid w:val="0088528E"/>
    <w:rsid w:val="0088554B"/>
    <w:rsid w:val="00885D21"/>
    <w:rsid w:val="0088674C"/>
    <w:rsid w:val="00886A0B"/>
    <w:rsid w:val="008879F1"/>
    <w:rsid w:val="008906DA"/>
    <w:rsid w:val="0089094B"/>
    <w:rsid w:val="00890A55"/>
    <w:rsid w:val="00890E26"/>
    <w:rsid w:val="008913CB"/>
    <w:rsid w:val="0089196C"/>
    <w:rsid w:val="00891A58"/>
    <w:rsid w:val="008923A3"/>
    <w:rsid w:val="00892437"/>
    <w:rsid w:val="0089258E"/>
    <w:rsid w:val="00892725"/>
    <w:rsid w:val="008927A5"/>
    <w:rsid w:val="00892A0C"/>
    <w:rsid w:val="0089337B"/>
    <w:rsid w:val="008934B7"/>
    <w:rsid w:val="0089352D"/>
    <w:rsid w:val="0089382C"/>
    <w:rsid w:val="00893D6C"/>
    <w:rsid w:val="00893E9A"/>
    <w:rsid w:val="0089519F"/>
    <w:rsid w:val="00895814"/>
    <w:rsid w:val="00895AC2"/>
    <w:rsid w:val="00895C29"/>
    <w:rsid w:val="00897196"/>
    <w:rsid w:val="008972DA"/>
    <w:rsid w:val="00897409"/>
    <w:rsid w:val="00897573"/>
    <w:rsid w:val="00897F84"/>
    <w:rsid w:val="008A0873"/>
    <w:rsid w:val="008A08A5"/>
    <w:rsid w:val="008A15BB"/>
    <w:rsid w:val="008A15BD"/>
    <w:rsid w:val="008A1866"/>
    <w:rsid w:val="008A1872"/>
    <w:rsid w:val="008A19D4"/>
    <w:rsid w:val="008A25C4"/>
    <w:rsid w:val="008A26FD"/>
    <w:rsid w:val="008A2731"/>
    <w:rsid w:val="008A29AA"/>
    <w:rsid w:val="008A3DCB"/>
    <w:rsid w:val="008A3F1C"/>
    <w:rsid w:val="008A3FFD"/>
    <w:rsid w:val="008A48E8"/>
    <w:rsid w:val="008A5278"/>
    <w:rsid w:val="008A5345"/>
    <w:rsid w:val="008A5660"/>
    <w:rsid w:val="008A57A6"/>
    <w:rsid w:val="008A5997"/>
    <w:rsid w:val="008A5A9D"/>
    <w:rsid w:val="008A5D6F"/>
    <w:rsid w:val="008A606E"/>
    <w:rsid w:val="008A6650"/>
    <w:rsid w:val="008A67A6"/>
    <w:rsid w:val="008A6FE7"/>
    <w:rsid w:val="008A74CB"/>
    <w:rsid w:val="008B0335"/>
    <w:rsid w:val="008B0EE9"/>
    <w:rsid w:val="008B0FC9"/>
    <w:rsid w:val="008B1793"/>
    <w:rsid w:val="008B20C7"/>
    <w:rsid w:val="008B237E"/>
    <w:rsid w:val="008B24F3"/>
    <w:rsid w:val="008B2863"/>
    <w:rsid w:val="008B29BE"/>
    <w:rsid w:val="008B2B4B"/>
    <w:rsid w:val="008B2EDB"/>
    <w:rsid w:val="008B2F92"/>
    <w:rsid w:val="008B390A"/>
    <w:rsid w:val="008B3ECD"/>
    <w:rsid w:val="008B3EE7"/>
    <w:rsid w:val="008B40EA"/>
    <w:rsid w:val="008B506E"/>
    <w:rsid w:val="008B5E0B"/>
    <w:rsid w:val="008B6871"/>
    <w:rsid w:val="008B6A9B"/>
    <w:rsid w:val="008B6B3E"/>
    <w:rsid w:val="008B70D1"/>
    <w:rsid w:val="008B70D6"/>
    <w:rsid w:val="008B745A"/>
    <w:rsid w:val="008B78C6"/>
    <w:rsid w:val="008B7AC3"/>
    <w:rsid w:val="008B7C1F"/>
    <w:rsid w:val="008B7CAA"/>
    <w:rsid w:val="008C03D8"/>
    <w:rsid w:val="008C0637"/>
    <w:rsid w:val="008C16BB"/>
    <w:rsid w:val="008C17A2"/>
    <w:rsid w:val="008C3031"/>
    <w:rsid w:val="008C3588"/>
    <w:rsid w:val="008C37AA"/>
    <w:rsid w:val="008C3A9B"/>
    <w:rsid w:val="008C3F73"/>
    <w:rsid w:val="008C43F6"/>
    <w:rsid w:val="008C44D1"/>
    <w:rsid w:val="008C48E6"/>
    <w:rsid w:val="008C48F8"/>
    <w:rsid w:val="008C4D69"/>
    <w:rsid w:val="008C4E95"/>
    <w:rsid w:val="008C508E"/>
    <w:rsid w:val="008C531F"/>
    <w:rsid w:val="008C5A4C"/>
    <w:rsid w:val="008C5CDE"/>
    <w:rsid w:val="008C6963"/>
    <w:rsid w:val="008C6A88"/>
    <w:rsid w:val="008C6ECB"/>
    <w:rsid w:val="008C6F5B"/>
    <w:rsid w:val="008C7111"/>
    <w:rsid w:val="008C7287"/>
    <w:rsid w:val="008C7C3E"/>
    <w:rsid w:val="008C7E45"/>
    <w:rsid w:val="008D043C"/>
    <w:rsid w:val="008D0AD8"/>
    <w:rsid w:val="008D0D51"/>
    <w:rsid w:val="008D0EB5"/>
    <w:rsid w:val="008D0FD1"/>
    <w:rsid w:val="008D130C"/>
    <w:rsid w:val="008D1317"/>
    <w:rsid w:val="008D1511"/>
    <w:rsid w:val="008D1571"/>
    <w:rsid w:val="008D19EC"/>
    <w:rsid w:val="008D2487"/>
    <w:rsid w:val="008D2E97"/>
    <w:rsid w:val="008D3078"/>
    <w:rsid w:val="008D3657"/>
    <w:rsid w:val="008D3794"/>
    <w:rsid w:val="008D3841"/>
    <w:rsid w:val="008D3F69"/>
    <w:rsid w:val="008D4E19"/>
    <w:rsid w:val="008D52D8"/>
    <w:rsid w:val="008D5C29"/>
    <w:rsid w:val="008D5F96"/>
    <w:rsid w:val="008D6445"/>
    <w:rsid w:val="008D6514"/>
    <w:rsid w:val="008D66D0"/>
    <w:rsid w:val="008D68B0"/>
    <w:rsid w:val="008D68BA"/>
    <w:rsid w:val="008D6D8C"/>
    <w:rsid w:val="008D6DB3"/>
    <w:rsid w:val="008D6F17"/>
    <w:rsid w:val="008D70F3"/>
    <w:rsid w:val="008D7D72"/>
    <w:rsid w:val="008E0235"/>
    <w:rsid w:val="008E09ED"/>
    <w:rsid w:val="008E0EC2"/>
    <w:rsid w:val="008E122E"/>
    <w:rsid w:val="008E1241"/>
    <w:rsid w:val="008E1B3E"/>
    <w:rsid w:val="008E1EFD"/>
    <w:rsid w:val="008E23E9"/>
    <w:rsid w:val="008E2577"/>
    <w:rsid w:val="008E2992"/>
    <w:rsid w:val="008E29F0"/>
    <w:rsid w:val="008E2A5C"/>
    <w:rsid w:val="008E3134"/>
    <w:rsid w:val="008E317D"/>
    <w:rsid w:val="008E3CE0"/>
    <w:rsid w:val="008E3DCC"/>
    <w:rsid w:val="008E3DCF"/>
    <w:rsid w:val="008E3F1E"/>
    <w:rsid w:val="008E410A"/>
    <w:rsid w:val="008E45A9"/>
    <w:rsid w:val="008E4726"/>
    <w:rsid w:val="008E4B3F"/>
    <w:rsid w:val="008E517A"/>
    <w:rsid w:val="008E5872"/>
    <w:rsid w:val="008E5F33"/>
    <w:rsid w:val="008E6303"/>
    <w:rsid w:val="008E649B"/>
    <w:rsid w:val="008E7043"/>
    <w:rsid w:val="008E7434"/>
    <w:rsid w:val="008E7752"/>
    <w:rsid w:val="008F02BA"/>
    <w:rsid w:val="008F0319"/>
    <w:rsid w:val="008F0347"/>
    <w:rsid w:val="008F0457"/>
    <w:rsid w:val="008F080F"/>
    <w:rsid w:val="008F0946"/>
    <w:rsid w:val="008F0AD8"/>
    <w:rsid w:val="008F10B2"/>
    <w:rsid w:val="008F1741"/>
    <w:rsid w:val="008F1772"/>
    <w:rsid w:val="008F199B"/>
    <w:rsid w:val="008F23F0"/>
    <w:rsid w:val="008F25C8"/>
    <w:rsid w:val="008F2BD4"/>
    <w:rsid w:val="008F3330"/>
    <w:rsid w:val="008F3556"/>
    <w:rsid w:val="008F3886"/>
    <w:rsid w:val="008F3EA5"/>
    <w:rsid w:val="008F403F"/>
    <w:rsid w:val="008F4180"/>
    <w:rsid w:val="008F4477"/>
    <w:rsid w:val="008F5287"/>
    <w:rsid w:val="008F5952"/>
    <w:rsid w:val="008F637C"/>
    <w:rsid w:val="008F6E76"/>
    <w:rsid w:val="008F6FC7"/>
    <w:rsid w:val="008F7172"/>
    <w:rsid w:val="008F7346"/>
    <w:rsid w:val="008F748F"/>
    <w:rsid w:val="009000E2"/>
    <w:rsid w:val="00900107"/>
    <w:rsid w:val="0090059D"/>
    <w:rsid w:val="00900BDA"/>
    <w:rsid w:val="00900FCA"/>
    <w:rsid w:val="00901479"/>
    <w:rsid w:val="0090156A"/>
    <w:rsid w:val="00901E1C"/>
    <w:rsid w:val="0090205A"/>
    <w:rsid w:val="00902085"/>
    <w:rsid w:val="0090227E"/>
    <w:rsid w:val="009022B5"/>
    <w:rsid w:val="00902794"/>
    <w:rsid w:val="00903D17"/>
    <w:rsid w:val="00903D1C"/>
    <w:rsid w:val="00904D88"/>
    <w:rsid w:val="00906F0A"/>
    <w:rsid w:val="009073F9"/>
    <w:rsid w:val="0090792C"/>
    <w:rsid w:val="00907991"/>
    <w:rsid w:val="00907AB7"/>
    <w:rsid w:val="009105AA"/>
    <w:rsid w:val="0091110B"/>
    <w:rsid w:val="0091113D"/>
    <w:rsid w:val="00911436"/>
    <w:rsid w:val="00911A65"/>
    <w:rsid w:val="009123EB"/>
    <w:rsid w:val="009123F1"/>
    <w:rsid w:val="00912ADE"/>
    <w:rsid w:val="00912DBB"/>
    <w:rsid w:val="00912F18"/>
    <w:rsid w:val="00913190"/>
    <w:rsid w:val="00913876"/>
    <w:rsid w:val="00913C74"/>
    <w:rsid w:val="0091401C"/>
    <w:rsid w:val="009146C5"/>
    <w:rsid w:val="00914A6B"/>
    <w:rsid w:val="00914A77"/>
    <w:rsid w:val="00914D09"/>
    <w:rsid w:val="0091551B"/>
    <w:rsid w:val="009157DF"/>
    <w:rsid w:val="009158F8"/>
    <w:rsid w:val="00915D39"/>
    <w:rsid w:val="00916125"/>
    <w:rsid w:val="009162B6"/>
    <w:rsid w:val="009169FB"/>
    <w:rsid w:val="00917713"/>
    <w:rsid w:val="00917A31"/>
    <w:rsid w:val="00917BCF"/>
    <w:rsid w:val="00917CCE"/>
    <w:rsid w:val="00917E0E"/>
    <w:rsid w:val="00917FAB"/>
    <w:rsid w:val="0092085E"/>
    <w:rsid w:val="0092177E"/>
    <w:rsid w:val="00921961"/>
    <w:rsid w:val="009219A2"/>
    <w:rsid w:val="00922024"/>
    <w:rsid w:val="0092255E"/>
    <w:rsid w:val="009226D3"/>
    <w:rsid w:val="009230E0"/>
    <w:rsid w:val="0092318C"/>
    <w:rsid w:val="00923306"/>
    <w:rsid w:val="00923442"/>
    <w:rsid w:val="0092374B"/>
    <w:rsid w:val="00923FAA"/>
    <w:rsid w:val="009252DE"/>
    <w:rsid w:val="009255D5"/>
    <w:rsid w:val="009259B0"/>
    <w:rsid w:val="00925C92"/>
    <w:rsid w:val="00926477"/>
    <w:rsid w:val="00926827"/>
    <w:rsid w:val="00927893"/>
    <w:rsid w:val="00927BD4"/>
    <w:rsid w:val="0093062D"/>
    <w:rsid w:val="0093072E"/>
    <w:rsid w:val="0093113E"/>
    <w:rsid w:val="0093114B"/>
    <w:rsid w:val="009312FC"/>
    <w:rsid w:val="009314E6"/>
    <w:rsid w:val="0093175C"/>
    <w:rsid w:val="00932396"/>
    <w:rsid w:val="00932755"/>
    <w:rsid w:val="009340FC"/>
    <w:rsid w:val="009344CB"/>
    <w:rsid w:val="00935D45"/>
    <w:rsid w:val="0093618E"/>
    <w:rsid w:val="0093648F"/>
    <w:rsid w:val="009366BE"/>
    <w:rsid w:val="00936C61"/>
    <w:rsid w:val="00937660"/>
    <w:rsid w:val="00937842"/>
    <w:rsid w:val="00937A06"/>
    <w:rsid w:val="00937F0B"/>
    <w:rsid w:val="009410BC"/>
    <w:rsid w:val="00941469"/>
    <w:rsid w:val="009415FB"/>
    <w:rsid w:val="00941CAF"/>
    <w:rsid w:val="00941FFD"/>
    <w:rsid w:val="0094244A"/>
    <w:rsid w:val="0094268B"/>
    <w:rsid w:val="00942734"/>
    <w:rsid w:val="00942FED"/>
    <w:rsid w:val="009433A2"/>
    <w:rsid w:val="00943A0D"/>
    <w:rsid w:val="00943A60"/>
    <w:rsid w:val="00943EEB"/>
    <w:rsid w:val="00943F47"/>
    <w:rsid w:val="00944466"/>
    <w:rsid w:val="009447BD"/>
    <w:rsid w:val="0094532D"/>
    <w:rsid w:val="00945974"/>
    <w:rsid w:val="0094630C"/>
    <w:rsid w:val="009471BD"/>
    <w:rsid w:val="009471E9"/>
    <w:rsid w:val="00950648"/>
    <w:rsid w:val="009506EC"/>
    <w:rsid w:val="00950830"/>
    <w:rsid w:val="00950AC4"/>
    <w:rsid w:val="00950D4E"/>
    <w:rsid w:val="00950DD2"/>
    <w:rsid w:val="009510F4"/>
    <w:rsid w:val="009515A5"/>
    <w:rsid w:val="00951803"/>
    <w:rsid w:val="00951826"/>
    <w:rsid w:val="009521AF"/>
    <w:rsid w:val="00952A44"/>
    <w:rsid w:val="00952C9E"/>
    <w:rsid w:val="00953767"/>
    <w:rsid w:val="00953E1E"/>
    <w:rsid w:val="0095447E"/>
    <w:rsid w:val="009545FD"/>
    <w:rsid w:val="0095483C"/>
    <w:rsid w:val="00954CDA"/>
    <w:rsid w:val="00954EA8"/>
    <w:rsid w:val="009550FC"/>
    <w:rsid w:val="00955FC4"/>
    <w:rsid w:val="00956BFC"/>
    <w:rsid w:val="00956FDA"/>
    <w:rsid w:val="009573F9"/>
    <w:rsid w:val="00957936"/>
    <w:rsid w:val="00957C27"/>
    <w:rsid w:val="009600C7"/>
    <w:rsid w:val="009605D0"/>
    <w:rsid w:val="009610B8"/>
    <w:rsid w:val="009611AD"/>
    <w:rsid w:val="009611CB"/>
    <w:rsid w:val="00962105"/>
    <w:rsid w:val="00962336"/>
    <w:rsid w:val="0096236C"/>
    <w:rsid w:val="0096282C"/>
    <w:rsid w:val="00962C68"/>
    <w:rsid w:val="00963153"/>
    <w:rsid w:val="00963211"/>
    <w:rsid w:val="0096322F"/>
    <w:rsid w:val="009634EA"/>
    <w:rsid w:val="00963ACC"/>
    <w:rsid w:val="00963B8A"/>
    <w:rsid w:val="00963BAC"/>
    <w:rsid w:val="00964462"/>
    <w:rsid w:val="00964796"/>
    <w:rsid w:val="0096493F"/>
    <w:rsid w:val="009659DD"/>
    <w:rsid w:val="00966A3E"/>
    <w:rsid w:val="00966FA2"/>
    <w:rsid w:val="0096720E"/>
    <w:rsid w:val="00967BB5"/>
    <w:rsid w:val="00967FE5"/>
    <w:rsid w:val="00971234"/>
    <w:rsid w:val="009713CA"/>
    <w:rsid w:val="00971795"/>
    <w:rsid w:val="00971CD1"/>
    <w:rsid w:val="00971EF9"/>
    <w:rsid w:val="00972685"/>
    <w:rsid w:val="0097278B"/>
    <w:rsid w:val="00972889"/>
    <w:rsid w:val="00972B6E"/>
    <w:rsid w:val="00972DE4"/>
    <w:rsid w:val="00973619"/>
    <w:rsid w:val="0097398D"/>
    <w:rsid w:val="00973D00"/>
    <w:rsid w:val="00973D75"/>
    <w:rsid w:val="00974455"/>
    <w:rsid w:val="009746E3"/>
    <w:rsid w:val="009748A4"/>
    <w:rsid w:val="0097494D"/>
    <w:rsid w:val="00975429"/>
    <w:rsid w:val="00975A34"/>
    <w:rsid w:val="00975DD3"/>
    <w:rsid w:val="00975F5F"/>
    <w:rsid w:val="0097607C"/>
    <w:rsid w:val="00976089"/>
    <w:rsid w:val="0097612F"/>
    <w:rsid w:val="009765FE"/>
    <w:rsid w:val="009767BB"/>
    <w:rsid w:val="009769E9"/>
    <w:rsid w:val="00976CA9"/>
    <w:rsid w:val="00976DC6"/>
    <w:rsid w:val="009776BE"/>
    <w:rsid w:val="00977FD6"/>
    <w:rsid w:val="00980177"/>
    <w:rsid w:val="00980333"/>
    <w:rsid w:val="00980834"/>
    <w:rsid w:val="00980FD4"/>
    <w:rsid w:val="0098220E"/>
    <w:rsid w:val="0098298A"/>
    <w:rsid w:val="00982C19"/>
    <w:rsid w:val="00982C31"/>
    <w:rsid w:val="009837A7"/>
    <w:rsid w:val="00984056"/>
    <w:rsid w:val="009842B7"/>
    <w:rsid w:val="00984621"/>
    <w:rsid w:val="009847F5"/>
    <w:rsid w:val="00984A9C"/>
    <w:rsid w:val="00984BB2"/>
    <w:rsid w:val="0098548C"/>
    <w:rsid w:val="009861B2"/>
    <w:rsid w:val="00986955"/>
    <w:rsid w:val="00986FC6"/>
    <w:rsid w:val="009877A1"/>
    <w:rsid w:val="00987EFF"/>
    <w:rsid w:val="0099076B"/>
    <w:rsid w:val="00990ABC"/>
    <w:rsid w:val="00990BF4"/>
    <w:rsid w:val="00990F40"/>
    <w:rsid w:val="00991DF7"/>
    <w:rsid w:val="0099220E"/>
    <w:rsid w:val="00992C10"/>
    <w:rsid w:val="00993266"/>
    <w:rsid w:val="00993C9B"/>
    <w:rsid w:val="009947AB"/>
    <w:rsid w:val="00994950"/>
    <w:rsid w:val="00994D89"/>
    <w:rsid w:val="009955FD"/>
    <w:rsid w:val="00996391"/>
    <w:rsid w:val="009970C5"/>
    <w:rsid w:val="00997A5A"/>
    <w:rsid w:val="00997B0D"/>
    <w:rsid w:val="009A0245"/>
    <w:rsid w:val="009A0D52"/>
    <w:rsid w:val="009A1796"/>
    <w:rsid w:val="009A181C"/>
    <w:rsid w:val="009A188D"/>
    <w:rsid w:val="009A1C48"/>
    <w:rsid w:val="009A23E0"/>
    <w:rsid w:val="009A2B69"/>
    <w:rsid w:val="009A2C17"/>
    <w:rsid w:val="009A305C"/>
    <w:rsid w:val="009A39C1"/>
    <w:rsid w:val="009A39C6"/>
    <w:rsid w:val="009A3DDF"/>
    <w:rsid w:val="009A3F39"/>
    <w:rsid w:val="009A4873"/>
    <w:rsid w:val="009A4D6B"/>
    <w:rsid w:val="009A501C"/>
    <w:rsid w:val="009A5208"/>
    <w:rsid w:val="009A5358"/>
    <w:rsid w:val="009A5637"/>
    <w:rsid w:val="009A5860"/>
    <w:rsid w:val="009A59B8"/>
    <w:rsid w:val="009A6138"/>
    <w:rsid w:val="009A64B1"/>
    <w:rsid w:val="009A660E"/>
    <w:rsid w:val="009A6B2E"/>
    <w:rsid w:val="009A72C1"/>
    <w:rsid w:val="009A793F"/>
    <w:rsid w:val="009A7C69"/>
    <w:rsid w:val="009A7E19"/>
    <w:rsid w:val="009A7FE5"/>
    <w:rsid w:val="009B0403"/>
    <w:rsid w:val="009B04AE"/>
    <w:rsid w:val="009B050A"/>
    <w:rsid w:val="009B092B"/>
    <w:rsid w:val="009B0EE2"/>
    <w:rsid w:val="009B134D"/>
    <w:rsid w:val="009B137F"/>
    <w:rsid w:val="009B1A9F"/>
    <w:rsid w:val="009B3308"/>
    <w:rsid w:val="009B3518"/>
    <w:rsid w:val="009B3639"/>
    <w:rsid w:val="009B39FF"/>
    <w:rsid w:val="009B3B6F"/>
    <w:rsid w:val="009B3B85"/>
    <w:rsid w:val="009B3CB2"/>
    <w:rsid w:val="009B3F72"/>
    <w:rsid w:val="009B4158"/>
    <w:rsid w:val="009B4166"/>
    <w:rsid w:val="009B4372"/>
    <w:rsid w:val="009B465C"/>
    <w:rsid w:val="009B4915"/>
    <w:rsid w:val="009B4CD4"/>
    <w:rsid w:val="009B4CD7"/>
    <w:rsid w:val="009B4CDF"/>
    <w:rsid w:val="009B4F86"/>
    <w:rsid w:val="009B5FDF"/>
    <w:rsid w:val="009B6F4D"/>
    <w:rsid w:val="009B70A7"/>
    <w:rsid w:val="009B7957"/>
    <w:rsid w:val="009C0032"/>
    <w:rsid w:val="009C0431"/>
    <w:rsid w:val="009C13DA"/>
    <w:rsid w:val="009C17A6"/>
    <w:rsid w:val="009C1AEF"/>
    <w:rsid w:val="009C1FD2"/>
    <w:rsid w:val="009C264D"/>
    <w:rsid w:val="009C271B"/>
    <w:rsid w:val="009C289F"/>
    <w:rsid w:val="009C35E3"/>
    <w:rsid w:val="009C3BCB"/>
    <w:rsid w:val="009C3C3C"/>
    <w:rsid w:val="009C43D3"/>
    <w:rsid w:val="009C4551"/>
    <w:rsid w:val="009C457A"/>
    <w:rsid w:val="009C489F"/>
    <w:rsid w:val="009C498A"/>
    <w:rsid w:val="009C4AF7"/>
    <w:rsid w:val="009C4F94"/>
    <w:rsid w:val="009C500C"/>
    <w:rsid w:val="009C56B4"/>
    <w:rsid w:val="009C5F5E"/>
    <w:rsid w:val="009C6115"/>
    <w:rsid w:val="009C61A1"/>
    <w:rsid w:val="009C64C7"/>
    <w:rsid w:val="009C6743"/>
    <w:rsid w:val="009C6FB8"/>
    <w:rsid w:val="009C7188"/>
    <w:rsid w:val="009C76C8"/>
    <w:rsid w:val="009C76E4"/>
    <w:rsid w:val="009C7922"/>
    <w:rsid w:val="009C796E"/>
    <w:rsid w:val="009D03AC"/>
    <w:rsid w:val="009D0AC2"/>
    <w:rsid w:val="009D27C0"/>
    <w:rsid w:val="009D2B5A"/>
    <w:rsid w:val="009D2E0E"/>
    <w:rsid w:val="009D339E"/>
    <w:rsid w:val="009D4200"/>
    <w:rsid w:val="009D4A3F"/>
    <w:rsid w:val="009D4F81"/>
    <w:rsid w:val="009D5704"/>
    <w:rsid w:val="009D5B3E"/>
    <w:rsid w:val="009D5C7E"/>
    <w:rsid w:val="009D5F75"/>
    <w:rsid w:val="009D685A"/>
    <w:rsid w:val="009D6BCB"/>
    <w:rsid w:val="009D6D53"/>
    <w:rsid w:val="009D716F"/>
    <w:rsid w:val="009D751B"/>
    <w:rsid w:val="009D7B2A"/>
    <w:rsid w:val="009D7B40"/>
    <w:rsid w:val="009D7F97"/>
    <w:rsid w:val="009D7FE8"/>
    <w:rsid w:val="009E02D1"/>
    <w:rsid w:val="009E0CA2"/>
    <w:rsid w:val="009E20BC"/>
    <w:rsid w:val="009E2BC5"/>
    <w:rsid w:val="009E2CDD"/>
    <w:rsid w:val="009E2EBC"/>
    <w:rsid w:val="009E33AD"/>
    <w:rsid w:val="009E35CD"/>
    <w:rsid w:val="009E373E"/>
    <w:rsid w:val="009E44A7"/>
    <w:rsid w:val="009E4974"/>
    <w:rsid w:val="009E4CEE"/>
    <w:rsid w:val="009E4EE6"/>
    <w:rsid w:val="009E4F12"/>
    <w:rsid w:val="009E4F34"/>
    <w:rsid w:val="009E4FF4"/>
    <w:rsid w:val="009E55EF"/>
    <w:rsid w:val="009E57B9"/>
    <w:rsid w:val="009E5B98"/>
    <w:rsid w:val="009E6651"/>
    <w:rsid w:val="009E6B46"/>
    <w:rsid w:val="009E6CC8"/>
    <w:rsid w:val="009E73E9"/>
    <w:rsid w:val="009E7711"/>
    <w:rsid w:val="009E7CA8"/>
    <w:rsid w:val="009E7DF7"/>
    <w:rsid w:val="009F05C8"/>
    <w:rsid w:val="009F074C"/>
    <w:rsid w:val="009F11FE"/>
    <w:rsid w:val="009F1A36"/>
    <w:rsid w:val="009F1EDA"/>
    <w:rsid w:val="009F33B2"/>
    <w:rsid w:val="009F37D1"/>
    <w:rsid w:val="009F392E"/>
    <w:rsid w:val="009F40ED"/>
    <w:rsid w:val="009F42E6"/>
    <w:rsid w:val="009F437C"/>
    <w:rsid w:val="009F4FA9"/>
    <w:rsid w:val="009F50C4"/>
    <w:rsid w:val="009F5B02"/>
    <w:rsid w:val="009F5E93"/>
    <w:rsid w:val="009F6473"/>
    <w:rsid w:val="009F67F5"/>
    <w:rsid w:val="009F69EE"/>
    <w:rsid w:val="009F71D8"/>
    <w:rsid w:val="009F7327"/>
    <w:rsid w:val="009F7B62"/>
    <w:rsid w:val="009F7D28"/>
    <w:rsid w:val="009F7E57"/>
    <w:rsid w:val="00A0043C"/>
    <w:rsid w:val="00A007EA"/>
    <w:rsid w:val="00A00A77"/>
    <w:rsid w:val="00A00B60"/>
    <w:rsid w:val="00A00C0E"/>
    <w:rsid w:val="00A00E38"/>
    <w:rsid w:val="00A01021"/>
    <w:rsid w:val="00A01298"/>
    <w:rsid w:val="00A012A2"/>
    <w:rsid w:val="00A01331"/>
    <w:rsid w:val="00A02077"/>
    <w:rsid w:val="00A02447"/>
    <w:rsid w:val="00A02715"/>
    <w:rsid w:val="00A0290F"/>
    <w:rsid w:val="00A02943"/>
    <w:rsid w:val="00A02BCD"/>
    <w:rsid w:val="00A03442"/>
    <w:rsid w:val="00A035A6"/>
    <w:rsid w:val="00A03821"/>
    <w:rsid w:val="00A03D15"/>
    <w:rsid w:val="00A03ECA"/>
    <w:rsid w:val="00A043A6"/>
    <w:rsid w:val="00A046F5"/>
    <w:rsid w:val="00A04891"/>
    <w:rsid w:val="00A04A0B"/>
    <w:rsid w:val="00A04D49"/>
    <w:rsid w:val="00A05A8B"/>
    <w:rsid w:val="00A05EFD"/>
    <w:rsid w:val="00A05F7B"/>
    <w:rsid w:val="00A062BB"/>
    <w:rsid w:val="00A0727B"/>
    <w:rsid w:val="00A07B71"/>
    <w:rsid w:val="00A101EC"/>
    <w:rsid w:val="00A1081F"/>
    <w:rsid w:val="00A10CBC"/>
    <w:rsid w:val="00A1100D"/>
    <w:rsid w:val="00A11587"/>
    <w:rsid w:val="00A1173C"/>
    <w:rsid w:val="00A117D7"/>
    <w:rsid w:val="00A11ADC"/>
    <w:rsid w:val="00A11F6A"/>
    <w:rsid w:val="00A121F0"/>
    <w:rsid w:val="00A12392"/>
    <w:rsid w:val="00A12702"/>
    <w:rsid w:val="00A12B2D"/>
    <w:rsid w:val="00A13C90"/>
    <w:rsid w:val="00A13CAE"/>
    <w:rsid w:val="00A141D7"/>
    <w:rsid w:val="00A1422B"/>
    <w:rsid w:val="00A1444B"/>
    <w:rsid w:val="00A144F9"/>
    <w:rsid w:val="00A14866"/>
    <w:rsid w:val="00A151A5"/>
    <w:rsid w:val="00A16F8D"/>
    <w:rsid w:val="00A1776E"/>
    <w:rsid w:val="00A17ABC"/>
    <w:rsid w:val="00A17ED3"/>
    <w:rsid w:val="00A20622"/>
    <w:rsid w:val="00A20679"/>
    <w:rsid w:val="00A21161"/>
    <w:rsid w:val="00A2130E"/>
    <w:rsid w:val="00A2157D"/>
    <w:rsid w:val="00A2158A"/>
    <w:rsid w:val="00A21D1B"/>
    <w:rsid w:val="00A21FD5"/>
    <w:rsid w:val="00A2292D"/>
    <w:rsid w:val="00A22C67"/>
    <w:rsid w:val="00A22CBD"/>
    <w:rsid w:val="00A230C5"/>
    <w:rsid w:val="00A234DE"/>
    <w:rsid w:val="00A23587"/>
    <w:rsid w:val="00A2358F"/>
    <w:rsid w:val="00A23739"/>
    <w:rsid w:val="00A24258"/>
    <w:rsid w:val="00A246E4"/>
    <w:rsid w:val="00A24726"/>
    <w:rsid w:val="00A24742"/>
    <w:rsid w:val="00A24D47"/>
    <w:rsid w:val="00A25C99"/>
    <w:rsid w:val="00A25E67"/>
    <w:rsid w:val="00A26131"/>
    <w:rsid w:val="00A26F62"/>
    <w:rsid w:val="00A271C0"/>
    <w:rsid w:val="00A2750D"/>
    <w:rsid w:val="00A2795A"/>
    <w:rsid w:val="00A27C1F"/>
    <w:rsid w:val="00A27E50"/>
    <w:rsid w:val="00A27EC5"/>
    <w:rsid w:val="00A3156B"/>
    <w:rsid w:val="00A31776"/>
    <w:rsid w:val="00A31F0E"/>
    <w:rsid w:val="00A326FF"/>
    <w:rsid w:val="00A331EE"/>
    <w:rsid w:val="00A3369A"/>
    <w:rsid w:val="00A33E7F"/>
    <w:rsid w:val="00A33ED7"/>
    <w:rsid w:val="00A34692"/>
    <w:rsid w:val="00A34C5C"/>
    <w:rsid w:val="00A34FDB"/>
    <w:rsid w:val="00A35681"/>
    <w:rsid w:val="00A35B55"/>
    <w:rsid w:val="00A36093"/>
    <w:rsid w:val="00A3633C"/>
    <w:rsid w:val="00A365A8"/>
    <w:rsid w:val="00A37133"/>
    <w:rsid w:val="00A371D6"/>
    <w:rsid w:val="00A37424"/>
    <w:rsid w:val="00A3762E"/>
    <w:rsid w:val="00A37EB3"/>
    <w:rsid w:val="00A40ECB"/>
    <w:rsid w:val="00A41246"/>
    <w:rsid w:val="00A4304E"/>
    <w:rsid w:val="00A4312B"/>
    <w:rsid w:val="00A43375"/>
    <w:rsid w:val="00A434C6"/>
    <w:rsid w:val="00A4377D"/>
    <w:rsid w:val="00A438AD"/>
    <w:rsid w:val="00A4397D"/>
    <w:rsid w:val="00A43A6A"/>
    <w:rsid w:val="00A442BA"/>
    <w:rsid w:val="00A44F0F"/>
    <w:rsid w:val="00A45A94"/>
    <w:rsid w:val="00A45C68"/>
    <w:rsid w:val="00A45F2B"/>
    <w:rsid w:val="00A461BD"/>
    <w:rsid w:val="00A46DB4"/>
    <w:rsid w:val="00A46E16"/>
    <w:rsid w:val="00A470D7"/>
    <w:rsid w:val="00A5042F"/>
    <w:rsid w:val="00A50A10"/>
    <w:rsid w:val="00A50B11"/>
    <w:rsid w:val="00A50F9B"/>
    <w:rsid w:val="00A51325"/>
    <w:rsid w:val="00A521DC"/>
    <w:rsid w:val="00A5220A"/>
    <w:rsid w:val="00A53086"/>
    <w:rsid w:val="00A5379C"/>
    <w:rsid w:val="00A537B4"/>
    <w:rsid w:val="00A5386D"/>
    <w:rsid w:val="00A53D65"/>
    <w:rsid w:val="00A540F6"/>
    <w:rsid w:val="00A54A4F"/>
    <w:rsid w:val="00A54E05"/>
    <w:rsid w:val="00A55A7D"/>
    <w:rsid w:val="00A55FEC"/>
    <w:rsid w:val="00A5609D"/>
    <w:rsid w:val="00A572EC"/>
    <w:rsid w:val="00A575BA"/>
    <w:rsid w:val="00A5793F"/>
    <w:rsid w:val="00A600A9"/>
    <w:rsid w:val="00A60BFA"/>
    <w:rsid w:val="00A60E03"/>
    <w:rsid w:val="00A616E1"/>
    <w:rsid w:val="00A61877"/>
    <w:rsid w:val="00A61954"/>
    <w:rsid w:val="00A62B66"/>
    <w:rsid w:val="00A62B94"/>
    <w:rsid w:val="00A62C07"/>
    <w:rsid w:val="00A62C8C"/>
    <w:rsid w:val="00A62E95"/>
    <w:rsid w:val="00A63D29"/>
    <w:rsid w:val="00A63F23"/>
    <w:rsid w:val="00A63F9D"/>
    <w:rsid w:val="00A64BF8"/>
    <w:rsid w:val="00A64D67"/>
    <w:rsid w:val="00A6550E"/>
    <w:rsid w:val="00A655E3"/>
    <w:rsid w:val="00A65D76"/>
    <w:rsid w:val="00A65D98"/>
    <w:rsid w:val="00A66738"/>
    <w:rsid w:val="00A66896"/>
    <w:rsid w:val="00A6730A"/>
    <w:rsid w:val="00A67714"/>
    <w:rsid w:val="00A67A91"/>
    <w:rsid w:val="00A700E6"/>
    <w:rsid w:val="00A70156"/>
    <w:rsid w:val="00A704DB"/>
    <w:rsid w:val="00A714BB"/>
    <w:rsid w:val="00A722D8"/>
    <w:rsid w:val="00A7298F"/>
    <w:rsid w:val="00A73B35"/>
    <w:rsid w:val="00A73BE4"/>
    <w:rsid w:val="00A74B22"/>
    <w:rsid w:val="00A74DF1"/>
    <w:rsid w:val="00A74F21"/>
    <w:rsid w:val="00A75408"/>
    <w:rsid w:val="00A761FC"/>
    <w:rsid w:val="00A767B6"/>
    <w:rsid w:val="00A778DB"/>
    <w:rsid w:val="00A80A50"/>
    <w:rsid w:val="00A815A4"/>
    <w:rsid w:val="00A8262F"/>
    <w:rsid w:val="00A827DC"/>
    <w:rsid w:val="00A82DC2"/>
    <w:rsid w:val="00A84399"/>
    <w:rsid w:val="00A84D49"/>
    <w:rsid w:val="00A84E84"/>
    <w:rsid w:val="00A85747"/>
    <w:rsid w:val="00A85ADD"/>
    <w:rsid w:val="00A85BE3"/>
    <w:rsid w:val="00A8613C"/>
    <w:rsid w:val="00A863FD"/>
    <w:rsid w:val="00A865B9"/>
    <w:rsid w:val="00A86B52"/>
    <w:rsid w:val="00A86BDD"/>
    <w:rsid w:val="00A87122"/>
    <w:rsid w:val="00A87DF4"/>
    <w:rsid w:val="00A90389"/>
    <w:rsid w:val="00A90515"/>
    <w:rsid w:val="00A90A6B"/>
    <w:rsid w:val="00A90BDD"/>
    <w:rsid w:val="00A91164"/>
    <w:rsid w:val="00A91271"/>
    <w:rsid w:val="00A912F9"/>
    <w:rsid w:val="00A913CD"/>
    <w:rsid w:val="00A93D81"/>
    <w:rsid w:val="00A94056"/>
    <w:rsid w:val="00A94C24"/>
    <w:rsid w:val="00A9508B"/>
    <w:rsid w:val="00A951AB"/>
    <w:rsid w:val="00A953F6"/>
    <w:rsid w:val="00A95494"/>
    <w:rsid w:val="00A9565D"/>
    <w:rsid w:val="00A95F02"/>
    <w:rsid w:val="00A95F1A"/>
    <w:rsid w:val="00A96B17"/>
    <w:rsid w:val="00A97BE0"/>
    <w:rsid w:val="00AA0E68"/>
    <w:rsid w:val="00AA0F14"/>
    <w:rsid w:val="00AA12B7"/>
    <w:rsid w:val="00AA19A8"/>
    <w:rsid w:val="00AA2E17"/>
    <w:rsid w:val="00AA3C49"/>
    <w:rsid w:val="00AA41EB"/>
    <w:rsid w:val="00AA4707"/>
    <w:rsid w:val="00AA4B47"/>
    <w:rsid w:val="00AA4E14"/>
    <w:rsid w:val="00AA55AE"/>
    <w:rsid w:val="00AA5941"/>
    <w:rsid w:val="00AA606C"/>
    <w:rsid w:val="00AA61A6"/>
    <w:rsid w:val="00AA6512"/>
    <w:rsid w:val="00AA6789"/>
    <w:rsid w:val="00AA6976"/>
    <w:rsid w:val="00AA6D22"/>
    <w:rsid w:val="00AA750C"/>
    <w:rsid w:val="00AA7537"/>
    <w:rsid w:val="00AA771C"/>
    <w:rsid w:val="00AA7EC4"/>
    <w:rsid w:val="00AB0C5B"/>
    <w:rsid w:val="00AB1560"/>
    <w:rsid w:val="00AB1734"/>
    <w:rsid w:val="00AB1A0F"/>
    <w:rsid w:val="00AB1F47"/>
    <w:rsid w:val="00AB21D9"/>
    <w:rsid w:val="00AB2264"/>
    <w:rsid w:val="00AB22A4"/>
    <w:rsid w:val="00AB2BAB"/>
    <w:rsid w:val="00AB3327"/>
    <w:rsid w:val="00AB3425"/>
    <w:rsid w:val="00AB385A"/>
    <w:rsid w:val="00AB388B"/>
    <w:rsid w:val="00AB3A5D"/>
    <w:rsid w:val="00AB3B1D"/>
    <w:rsid w:val="00AB3E97"/>
    <w:rsid w:val="00AB405D"/>
    <w:rsid w:val="00AB520B"/>
    <w:rsid w:val="00AB53A4"/>
    <w:rsid w:val="00AB5BB3"/>
    <w:rsid w:val="00AB634C"/>
    <w:rsid w:val="00AB63D3"/>
    <w:rsid w:val="00AB68A9"/>
    <w:rsid w:val="00AB711E"/>
    <w:rsid w:val="00AB71B4"/>
    <w:rsid w:val="00AB7520"/>
    <w:rsid w:val="00AB7835"/>
    <w:rsid w:val="00AB7895"/>
    <w:rsid w:val="00AB7DF2"/>
    <w:rsid w:val="00AB7E54"/>
    <w:rsid w:val="00AC015B"/>
    <w:rsid w:val="00AC0468"/>
    <w:rsid w:val="00AC0670"/>
    <w:rsid w:val="00AC0B46"/>
    <w:rsid w:val="00AC12FD"/>
    <w:rsid w:val="00AC15A9"/>
    <w:rsid w:val="00AC1D03"/>
    <w:rsid w:val="00AC1F64"/>
    <w:rsid w:val="00AC264F"/>
    <w:rsid w:val="00AC26C0"/>
    <w:rsid w:val="00AC356B"/>
    <w:rsid w:val="00AC3829"/>
    <w:rsid w:val="00AC38E4"/>
    <w:rsid w:val="00AC391C"/>
    <w:rsid w:val="00AC3D1B"/>
    <w:rsid w:val="00AC42FA"/>
    <w:rsid w:val="00AC4685"/>
    <w:rsid w:val="00AC4B0F"/>
    <w:rsid w:val="00AC4F6B"/>
    <w:rsid w:val="00AC5119"/>
    <w:rsid w:val="00AC54FD"/>
    <w:rsid w:val="00AC596B"/>
    <w:rsid w:val="00AC5A7E"/>
    <w:rsid w:val="00AC5FB2"/>
    <w:rsid w:val="00AC678E"/>
    <w:rsid w:val="00AC6963"/>
    <w:rsid w:val="00AC6C28"/>
    <w:rsid w:val="00AC6DEF"/>
    <w:rsid w:val="00AC71B7"/>
    <w:rsid w:val="00AC7326"/>
    <w:rsid w:val="00AC73DC"/>
    <w:rsid w:val="00AC7B85"/>
    <w:rsid w:val="00AC7CA9"/>
    <w:rsid w:val="00AC7FFE"/>
    <w:rsid w:val="00AD059E"/>
    <w:rsid w:val="00AD0738"/>
    <w:rsid w:val="00AD0A5C"/>
    <w:rsid w:val="00AD0E76"/>
    <w:rsid w:val="00AD10C2"/>
    <w:rsid w:val="00AD2AF1"/>
    <w:rsid w:val="00AD2C94"/>
    <w:rsid w:val="00AD385C"/>
    <w:rsid w:val="00AD3ED9"/>
    <w:rsid w:val="00AD536F"/>
    <w:rsid w:val="00AD561E"/>
    <w:rsid w:val="00AD629C"/>
    <w:rsid w:val="00AD62AB"/>
    <w:rsid w:val="00AD63D6"/>
    <w:rsid w:val="00AD65D6"/>
    <w:rsid w:val="00AD6910"/>
    <w:rsid w:val="00AD69D3"/>
    <w:rsid w:val="00AD6C15"/>
    <w:rsid w:val="00AD6E6F"/>
    <w:rsid w:val="00AD74BB"/>
    <w:rsid w:val="00AD7633"/>
    <w:rsid w:val="00AD7C4C"/>
    <w:rsid w:val="00AD7DCE"/>
    <w:rsid w:val="00AD7EF4"/>
    <w:rsid w:val="00AE0BA5"/>
    <w:rsid w:val="00AE129F"/>
    <w:rsid w:val="00AE15A4"/>
    <w:rsid w:val="00AE20FE"/>
    <w:rsid w:val="00AE2198"/>
    <w:rsid w:val="00AE2E3D"/>
    <w:rsid w:val="00AE2F2B"/>
    <w:rsid w:val="00AE3075"/>
    <w:rsid w:val="00AE3820"/>
    <w:rsid w:val="00AE5070"/>
    <w:rsid w:val="00AE51F8"/>
    <w:rsid w:val="00AE58DE"/>
    <w:rsid w:val="00AE5F5C"/>
    <w:rsid w:val="00AE64E8"/>
    <w:rsid w:val="00AE72CA"/>
    <w:rsid w:val="00AE7C79"/>
    <w:rsid w:val="00AE7FC1"/>
    <w:rsid w:val="00AF0743"/>
    <w:rsid w:val="00AF0BBA"/>
    <w:rsid w:val="00AF0D1C"/>
    <w:rsid w:val="00AF0D87"/>
    <w:rsid w:val="00AF3592"/>
    <w:rsid w:val="00AF3A83"/>
    <w:rsid w:val="00AF3B30"/>
    <w:rsid w:val="00AF3C12"/>
    <w:rsid w:val="00AF3C91"/>
    <w:rsid w:val="00AF3D5D"/>
    <w:rsid w:val="00AF4AB5"/>
    <w:rsid w:val="00AF4BAB"/>
    <w:rsid w:val="00AF502B"/>
    <w:rsid w:val="00AF5120"/>
    <w:rsid w:val="00AF5818"/>
    <w:rsid w:val="00AF5CCE"/>
    <w:rsid w:val="00AF5E1A"/>
    <w:rsid w:val="00AF60BA"/>
    <w:rsid w:val="00AF68E8"/>
    <w:rsid w:val="00AF6D5A"/>
    <w:rsid w:val="00AF7F93"/>
    <w:rsid w:val="00B0081B"/>
    <w:rsid w:val="00B0084D"/>
    <w:rsid w:val="00B02388"/>
    <w:rsid w:val="00B0243C"/>
    <w:rsid w:val="00B02A3D"/>
    <w:rsid w:val="00B0349E"/>
    <w:rsid w:val="00B03752"/>
    <w:rsid w:val="00B03968"/>
    <w:rsid w:val="00B03D78"/>
    <w:rsid w:val="00B03E02"/>
    <w:rsid w:val="00B03FE5"/>
    <w:rsid w:val="00B04346"/>
    <w:rsid w:val="00B0501E"/>
    <w:rsid w:val="00B05031"/>
    <w:rsid w:val="00B05115"/>
    <w:rsid w:val="00B0551F"/>
    <w:rsid w:val="00B06ABA"/>
    <w:rsid w:val="00B06D7A"/>
    <w:rsid w:val="00B0738E"/>
    <w:rsid w:val="00B075C9"/>
    <w:rsid w:val="00B07E17"/>
    <w:rsid w:val="00B100F5"/>
    <w:rsid w:val="00B102E2"/>
    <w:rsid w:val="00B1047C"/>
    <w:rsid w:val="00B106B8"/>
    <w:rsid w:val="00B108B3"/>
    <w:rsid w:val="00B10A76"/>
    <w:rsid w:val="00B10D07"/>
    <w:rsid w:val="00B11075"/>
    <w:rsid w:val="00B1135A"/>
    <w:rsid w:val="00B11482"/>
    <w:rsid w:val="00B1157D"/>
    <w:rsid w:val="00B11B02"/>
    <w:rsid w:val="00B12035"/>
    <w:rsid w:val="00B1220C"/>
    <w:rsid w:val="00B12218"/>
    <w:rsid w:val="00B12433"/>
    <w:rsid w:val="00B12437"/>
    <w:rsid w:val="00B12919"/>
    <w:rsid w:val="00B129E5"/>
    <w:rsid w:val="00B12DFF"/>
    <w:rsid w:val="00B13077"/>
    <w:rsid w:val="00B14404"/>
    <w:rsid w:val="00B15072"/>
    <w:rsid w:val="00B15261"/>
    <w:rsid w:val="00B15427"/>
    <w:rsid w:val="00B164B8"/>
    <w:rsid w:val="00B165B4"/>
    <w:rsid w:val="00B166E1"/>
    <w:rsid w:val="00B17046"/>
    <w:rsid w:val="00B17763"/>
    <w:rsid w:val="00B17B4D"/>
    <w:rsid w:val="00B202E3"/>
    <w:rsid w:val="00B20475"/>
    <w:rsid w:val="00B20B9E"/>
    <w:rsid w:val="00B20C8D"/>
    <w:rsid w:val="00B217A7"/>
    <w:rsid w:val="00B21E41"/>
    <w:rsid w:val="00B22FAD"/>
    <w:rsid w:val="00B22FEF"/>
    <w:rsid w:val="00B231BB"/>
    <w:rsid w:val="00B2370C"/>
    <w:rsid w:val="00B23769"/>
    <w:rsid w:val="00B23BBF"/>
    <w:rsid w:val="00B23CEB"/>
    <w:rsid w:val="00B23E76"/>
    <w:rsid w:val="00B2421D"/>
    <w:rsid w:val="00B246A6"/>
    <w:rsid w:val="00B259D3"/>
    <w:rsid w:val="00B25CEA"/>
    <w:rsid w:val="00B25D05"/>
    <w:rsid w:val="00B2680C"/>
    <w:rsid w:val="00B270C4"/>
    <w:rsid w:val="00B2754B"/>
    <w:rsid w:val="00B301A5"/>
    <w:rsid w:val="00B30303"/>
    <w:rsid w:val="00B30530"/>
    <w:rsid w:val="00B30D0B"/>
    <w:rsid w:val="00B3177F"/>
    <w:rsid w:val="00B317BE"/>
    <w:rsid w:val="00B31914"/>
    <w:rsid w:val="00B31CCC"/>
    <w:rsid w:val="00B323BF"/>
    <w:rsid w:val="00B32C5F"/>
    <w:rsid w:val="00B33642"/>
    <w:rsid w:val="00B337BC"/>
    <w:rsid w:val="00B338DF"/>
    <w:rsid w:val="00B34080"/>
    <w:rsid w:val="00B34ABE"/>
    <w:rsid w:val="00B34CAB"/>
    <w:rsid w:val="00B34F47"/>
    <w:rsid w:val="00B35367"/>
    <w:rsid w:val="00B35426"/>
    <w:rsid w:val="00B35CFD"/>
    <w:rsid w:val="00B3697E"/>
    <w:rsid w:val="00B36BAF"/>
    <w:rsid w:val="00B36CC6"/>
    <w:rsid w:val="00B37727"/>
    <w:rsid w:val="00B37B62"/>
    <w:rsid w:val="00B37EEB"/>
    <w:rsid w:val="00B407FA"/>
    <w:rsid w:val="00B40C0C"/>
    <w:rsid w:val="00B41004"/>
    <w:rsid w:val="00B4103A"/>
    <w:rsid w:val="00B41936"/>
    <w:rsid w:val="00B41AB7"/>
    <w:rsid w:val="00B42351"/>
    <w:rsid w:val="00B4277E"/>
    <w:rsid w:val="00B4279A"/>
    <w:rsid w:val="00B43730"/>
    <w:rsid w:val="00B439AA"/>
    <w:rsid w:val="00B43AB7"/>
    <w:rsid w:val="00B43D3D"/>
    <w:rsid w:val="00B43EE6"/>
    <w:rsid w:val="00B44202"/>
    <w:rsid w:val="00B44818"/>
    <w:rsid w:val="00B44D60"/>
    <w:rsid w:val="00B44D8F"/>
    <w:rsid w:val="00B455B3"/>
    <w:rsid w:val="00B45B7C"/>
    <w:rsid w:val="00B4661D"/>
    <w:rsid w:val="00B46AC9"/>
    <w:rsid w:val="00B46C06"/>
    <w:rsid w:val="00B46CC3"/>
    <w:rsid w:val="00B46E83"/>
    <w:rsid w:val="00B47036"/>
    <w:rsid w:val="00B472D1"/>
    <w:rsid w:val="00B475AB"/>
    <w:rsid w:val="00B477EB"/>
    <w:rsid w:val="00B50247"/>
    <w:rsid w:val="00B50414"/>
    <w:rsid w:val="00B5074C"/>
    <w:rsid w:val="00B508FD"/>
    <w:rsid w:val="00B51424"/>
    <w:rsid w:val="00B51614"/>
    <w:rsid w:val="00B516DF"/>
    <w:rsid w:val="00B51FDC"/>
    <w:rsid w:val="00B5325C"/>
    <w:rsid w:val="00B53591"/>
    <w:rsid w:val="00B54100"/>
    <w:rsid w:val="00B5476E"/>
    <w:rsid w:val="00B54A43"/>
    <w:rsid w:val="00B54CF2"/>
    <w:rsid w:val="00B54D4C"/>
    <w:rsid w:val="00B55A7D"/>
    <w:rsid w:val="00B55D30"/>
    <w:rsid w:val="00B55F4B"/>
    <w:rsid w:val="00B56AAE"/>
    <w:rsid w:val="00B57332"/>
    <w:rsid w:val="00B573BC"/>
    <w:rsid w:val="00B574FF"/>
    <w:rsid w:val="00B575F8"/>
    <w:rsid w:val="00B57BE1"/>
    <w:rsid w:val="00B57D30"/>
    <w:rsid w:val="00B614F7"/>
    <w:rsid w:val="00B61D44"/>
    <w:rsid w:val="00B6295C"/>
    <w:rsid w:val="00B62BE4"/>
    <w:rsid w:val="00B62CA3"/>
    <w:rsid w:val="00B63569"/>
    <w:rsid w:val="00B637A6"/>
    <w:rsid w:val="00B63E1D"/>
    <w:rsid w:val="00B64165"/>
    <w:rsid w:val="00B64562"/>
    <w:rsid w:val="00B6491B"/>
    <w:rsid w:val="00B64A03"/>
    <w:rsid w:val="00B64FCF"/>
    <w:rsid w:val="00B65A93"/>
    <w:rsid w:val="00B6607A"/>
    <w:rsid w:val="00B66974"/>
    <w:rsid w:val="00B66AE6"/>
    <w:rsid w:val="00B6732A"/>
    <w:rsid w:val="00B67A23"/>
    <w:rsid w:val="00B67EE9"/>
    <w:rsid w:val="00B67F72"/>
    <w:rsid w:val="00B704B9"/>
    <w:rsid w:val="00B704D0"/>
    <w:rsid w:val="00B70C71"/>
    <w:rsid w:val="00B70EF2"/>
    <w:rsid w:val="00B71411"/>
    <w:rsid w:val="00B72207"/>
    <w:rsid w:val="00B7276B"/>
    <w:rsid w:val="00B728FE"/>
    <w:rsid w:val="00B72EED"/>
    <w:rsid w:val="00B734AE"/>
    <w:rsid w:val="00B736E7"/>
    <w:rsid w:val="00B73B84"/>
    <w:rsid w:val="00B748FE"/>
    <w:rsid w:val="00B74DF9"/>
    <w:rsid w:val="00B7564D"/>
    <w:rsid w:val="00B75938"/>
    <w:rsid w:val="00B75ADC"/>
    <w:rsid w:val="00B75F6A"/>
    <w:rsid w:val="00B763DA"/>
    <w:rsid w:val="00B76C4E"/>
    <w:rsid w:val="00B7731B"/>
    <w:rsid w:val="00B77956"/>
    <w:rsid w:val="00B77E93"/>
    <w:rsid w:val="00B77F01"/>
    <w:rsid w:val="00B77FE1"/>
    <w:rsid w:val="00B80323"/>
    <w:rsid w:val="00B804F3"/>
    <w:rsid w:val="00B80FC7"/>
    <w:rsid w:val="00B8103A"/>
    <w:rsid w:val="00B81A8F"/>
    <w:rsid w:val="00B81F6B"/>
    <w:rsid w:val="00B8243F"/>
    <w:rsid w:val="00B84902"/>
    <w:rsid w:val="00B84CEF"/>
    <w:rsid w:val="00B84F6E"/>
    <w:rsid w:val="00B85391"/>
    <w:rsid w:val="00B85431"/>
    <w:rsid w:val="00B85525"/>
    <w:rsid w:val="00B85552"/>
    <w:rsid w:val="00B85736"/>
    <w:rsid w:val="00B86088"/>
    <w:rsid w:val="00B86098"/>
    <w:rsid w:val="00B87601"/>
    <w:rsid w:val="00B87A1E"/>
    <w:rsid w:val="00B9070B"/>
    <w:rsid w:val="00B90CA9"/>
    <w:rsid w:val="00B918D3"/>
    <w:rsid w:val="00B91B3A"/>
    <w:rsid w:val="00B9347C"/>
    <w:rsid w:val="00B94BC7"/>
    <w:rsid w:val="00B951BA"/>
    <w:rsid w:val="00B951DB"/>
    <w:rsid w:val="00B9520B"/>
    <w:rsid w:val="00B952E5"/>
    <w:rsid w:val="00B954D7"/>
    <w:rsid w:val="00B9555F"/>
    <w:rsid w:val="00B95750"/>
    <w:rsid w:val="00B95C40"/>
    <w:rsid w:val="00B95DC8"/>
    <w:rsid w:val="00B9689E"/>
    <w:rsid w:val="00B96D45"/>
    <w:rsid w:val="00B96DBB"/>
    <w:rsid w:val="00B970E1"/>
    <w:rsid w:val="00B97167"/>
    <w:rsid w:val="00B97583"/>
    <w:rsid w:val="00B9784B"/>
    <w:rsid w:val="00B97B5D"/>
    <w:rsid w:val="00B97BBC"/>
    <w:rsid w:val="00BA0263"/>
    <w:rsid w:val="00BA066D"/>
    <w:rsid w:val="00BA08F7"/>
    <w:rsid w:val="00BA09B0"/>
    <w:rsid w:val="00BA0EEE"/>
    <w:rsid w:val="00BA1928"/>
    <w:rsid w:val="00BA226A"/>
    <w:rsid w:val="00BA2932"/>
    <w:rsid w:val="00BA2BDC"/>
    <w:rsid w:val="00BA2EE8"/>
    <w:rsid w:val="00BA3E77"/>
    <w:rsid w:val="00BA4492"/>
    <w:rsid w:val="00BA5B4A"/>
    <w:rsid w:val="00BA5C02"/>
    <w:rsid w:val="00BA5DD2"/>
    <w:rsid w:val="00BA65F1"/>
    <w:rsid w:val="00BA7362"/>
    <w:rsid w:val="00BA7661"/>
    <w:rsid w:val="00BA7719"/>
    <w:rsid w:val="00BA7EA7"/>
    <w:rsid w:val="00BA7F65"/>
    <w:rsid w:val="00BB0A3D"/>
    <w:rsid w:val="00BB0ACE"/>
    <w:rsid w:val="00BB135B"/>
    <w:rsid w:val="00BB185D"/>
    <w:rsid w:val="00BB193F"/>
    <w:rsid w:val="00BB1FD3"/>
    <w:rsid w:val="00BB206B"/>
    <w:rsid w:val="00BB2703"/>
    <w:rsid w:val="00BB2875"/>
    <w:rsid w:val="00BB2B74"/>
    <w:rsid w:val="00BB31CD"/>
    <w:rsid w:val="00BB3536"/>
    <w:rsid w:val="00BB3B3B"/>
    <w:rsid w:val="00BB5AB0"/>
    <w:rsid w:val="00BB610F"/>
    <w:rsid w:val="00BB6372"/>
    <w:rsid w:val="00BB6ABE"/>
    <w:rsid w:val="00BB6D2A"/>
    <w:rsid w:val="00BB6F20"/>
    <w:rsid w:val="00BB7538"/>
    <w:rsid w:val="00BB7E83"/>
    <w:rsid w:val="00BC04DA"/>
    <w:rsid w:val="00BC1031"/>
    <w:rsid w:val="00BC1162"/>
    <w:rsid w:val="00BC11CC"/>
    <w:rsid w:val="00BC140B"/>
    <w:rsid w:val="00BC14E5"/>
    <w:rsid w:val="00BC215A"/>
    <w:rsid w:val="00BC2593"/>
    <w:rsid w:val="00BC367C"/>
    <w:rsid w:val="00BC3742"/>
    <w:rsid w:val="00BC3793"/>
    <w:rsid w:val="00BC37C1"/>
    <w:rsid w:val="00BC3A0B"/>
    <w:rsid w:val="00BC3C04"/>
    <w:rsid w:val="00BC427D"/>
    <w:rsid w:val="00BC4622"/>
    <w:rsid w:val="00BC4DBA"/>
    <w:rsid w:val="00BC4DD9"/>
    <w:rsid w:val="00BC52A5"/>
    <w:rsid w:val="00BC613C"/>
    <w:rsid w:val="00BC6D46"/>
    <w:rsid w:val="00BC6E31"/>
    <w:rsid w:val="00BC7382"/>
    <w:rsid w:val="00BC7820"/>
    <w:rsid w:val="00BC7901"/>
    <w:rsid w:val="00BC7CCD"/>
    <w:rsid w:val="00BD0017"/>
    <w:rsid w:val="00BD00A0"/>
    <w:rsid w:val="00BD02DC"/>
    <w:rsid w:val="00BD035F"/>
    <w:rsid w:val="00BD060D"/>
    <w:rsid w:val="00BD0BB3"/>
    <w:rsid w:val="00BD11AD"/>
    <w:rsid w:val="00BD21D1"/>
    <w:rsid w:val="00BD24BF"/>
    <w:rsid w:val="00BD2ED0"/>
    <w:rsid w:val="00BD2FB0"/>
    <w:rsid w:val="00BD34AD"/>
    <w:rsid w:val="00BD3630"/>
    <w:rsid w:val="00BD3F83"/>
    <w:rsid w:val="00BD439D"/>
    <w:rsid w:val="00BD4A41"/>
    <w:rsid w:val="00BD53B1"/>
    <w:rsid w:val="00BD6283"/>
    <w:rsid w:val="00BD63F3"/>
    <w:rsid w:val="00BD743C"/>
    <w:rsid w:val="00BD7E44"/>
    <w:rsid w:val="00BE0011"/>
    <w:rsid w:val="00BE1132"/>
    <w:rsid w:val="00BE15B8"/>
    <w:rsid w:val="00BE1648"/>
    <w:rsid w:val="00BE1BB2"/>
    <w:rsid w:val="00BE1FBB"/>
    <w:rsid w:val="00BE2554"/>
    <w:rsid w:val="00BE3223"/>
    <w:rsid w:val="00BE333A"/>
    <w:rsid w:val="00BE3C8F"/>
    <w:rsid w:val="00BE3F03"/>
    <w:rsid w:val="00BE4058"/>
    <w:rsid w:val="00BE481E"/>
    <w:rsid w:val="00BE4E25"/>
    <w:rsid w:val="00BE545D"/>
    <w:rsid w:val="00BE5DA9"/>
    <w:rsid w:val="00BE6182"/>
    <w:rsid w:val="00BE63C6"/>
    <w:rsid w:val="00BE6631"/>
    <w:rsid w:val="00BE723D"/>
    <w:rsid w:val="00BE7845"/>
    <w:rsid w:val="00BF0110"/>
    <w:rsid w:val="00BF0575"/>
    <w:rsid w:val="00BF1557"/>
    <w:rsid w:val="00BF172D"/>
    <w:rsid w:val="00BF1C87"/>
    <w:rsid w:val="00BF1C9A"/>
    <w:rsid w:val="00BF20F8"/>
    <w:rsid w:val="00BF29C1"/>
    <w:rsid w:val="00BF2CBF"/>
    <w:rsid w:val="00BF2D7C"/>
    <w:rsid w:val="00BF2DE2"/>
    <w:rsid w:val="00BF33EE"/>
    <w:rsid w:val="00BF3693"/>
    <w:rsid w:val="00BF36A8"/>
    <w:rsid w:val="00BF3887"/>
    <w:rsid w:val="00BF39D4"/>
    <w:rsid w:val="00BF3A7E"/>
    <w:rsid w:val="00BF3FCE"/>
    <w:rsid w:val="00BF4060"/>
    <w:rsid w:val="00BF45B3"/>
    <w:rsid w:val="00BF4F19"/>
    <w:rsid w:val="00BF4FC5"/>
    <w:rsid w:val="00BF50DC"/>
    <w:rsid w:val="00BF5247"/>
    <w:rsid w:val="00BF56BF"/>
    <w:rsid w:val="00BF6478"/>
    <w:rsid w:val="00BF67D6"/>
    <w:rsid w:val="00BF6AB2"/>
    <w:rsid w:val="00BF7053"/>
    <w:rsid w:val="00BF749E"/>
    <w:rsid w:val="00BF7512"/>
    <w:rsid w:val="00BF77CA"/>
    <w:rsid w:val="00BF7CBB"/>
    <w:rsid w:val="00BF7D6D"/>
    <w:rsid w:val="00BF7F84"/>
    <w:rsid w:val="00C000F7"/>
    <w:rsid w:val="00C004A8"/>
    <w:rsid w:val="00C0056F"/>
    <w:rsid w:val="00C01518"/>
    <w:rsid w:val="00C0204D"/>
    <w:rsid w:val="00C024F2"/>
    <w:rsid w:val="00C02824"/>
    <w:rsid w:val="00C02BF5"/>
    <w:rsid w:val="00C02F6D"/>
    <w:rsid w:val="00C03388"/>
    <w:rsid w:val="00C035E6"/>
    <w:rsid w:val="00C043CF"/>
    <w:rsid w:val="00C049E4"/>
    <w:rsid w:val="00C054C0"/>
    <w:rsid w:val="00C0590B"/>
    <w:rsid w:val="00C05A14"/>
    <w:rsid w:val="00C05BB8"/>
    <w:rsid w:val="00C060F1"/>
    <w:rsid w:val="00C060FE"/>
    <w:rsid w:val="00C0670A"/>
    <w:rsid w:val="00C06B68"/>
    <w:rsid w:val="00C06E2F"/>
    <w:rsid w:val="00C07193"/>
    <w:rsid w:val="00C07A25"/>
    <w:rsid w:val="00C07D4F"/>
    <w:rsid w:val="00C07E5B"/>
    <w:rsid w:val="00C103D4"/>
    <w:rsid w:val="00C10526"/>
    <w:rsid w:val="00C111D9"/>
    <w:rsid w:val="00C116B9"/>
    <w:rsid w:val="00C119C2"/>
    <w:rsid w:val="00C12609"/>
    <w:rsid w:val="00C12729"/>
    <w:rsid w:val="00C12C5E"/>
    <w:rsid w:val="00C133D9"/>
    <w:rsid w:val="00C138E0"/>
    <w:rsid w:val="00C14315"/>
    <w:rsid w:val="00C14C90"/>
    <w:rsid w:val="00C154CE"/>
    <w:rsid w:val="00C15878"/>
    <w:rsid w:val="00C15CE5"/>
    <w:rsid w:val="00C16221"/>
    <w:rsid w:val="00C16227"/>
    <w:rsid w:val="00C162A7"/>
    <w:rsid w:val="00C16677"/>
    <w:rsid w:val="00C17443"/>
    <w:rsid w:val="00C175D2"/>
    <w:rsid w:val="00C17704"/>
    <w:rsid w:val="00C178EA"/>
    <w:rsid w:val="00C17BC3"/>
    <w:rsid w:val="00C20091"/>
    <w:rsid w:val="00C20169"/>
    <w:rsid w:val="00C201F3"/>
    <w:rsid w:val="00C20330"/>
    <w:rsid w:val="00C2047C"/>
    <w:rsid w:val="00C210CE"/>
    <w:rsid w:val="00C2136E"/>
    <w:rsid w:val="00C2147E"/>
    <w:rsid w:val="00C21502"/>
    <w:rsid w:val="00C2212F"/>
    <w:rsid w:val="00C22559"/>
    <w:rsid w:val="00C22584"/>
    <w:rsid w:val="00C227FC"/>
    <w:rsid w:val="00C22AFD"/>
    <w:rsid w:val="00C22E22"/>
    <w:rsid w:val="00C22E52"/>
    <w:rsid w:val="00C23026"/>
    <w:rsid w:val="00C235EF"/>
    <w:rsid w:val="00C2363D"/>
    <w:rsid w:val="00C23BA4"/>
    <w:rsid w:val="00C244CF"/>
    <w:rsid w:val="00C245DF"/>
    <w:rsid w:val="00C24E3C"/>
    <w:rsid w:val="00C25736"/>
    <w:rsid w:val="00C26EC4"/>
    <w:rsid w:val="00C27AE8"/>
    <w:rsid w:val="00C27B34"/>
    <w:rsid w:val="00C27BD3"/>
    <w:rsid w:val="00C27C2D"/>
    <w:rsid w:val="00C27CFD"/>
    <w:rsid w:val="00C27F8E"/>
    <w:rsid w:val="00C3005E"/>
    <w:rsid w:val="00C30BC4"/>
    <w:rsid w:val="00C310C5"/>
    <w:rsid w:val="00C311F8"/>
    <w:rsid w:val="00C31315"/>
    <w:rsid w:val="00C31417"/>
    <w:rsid w:val="00C315DD"/>
    <w:rsid w:val="00C3172E"/>
    <w:rsid w:val="00C31931"/>
    <w:rsid w:val="00C31EC9"/>
    <w:rsid w:val="00C3206F"/>
    <w:rsid w:val="00C3407D"/>
    <w:rsid w:val="00C344A7"/>
    <w:rsid w:val="00C34924"/>
    <w:rsid w:val="00C35991"/>
    <w:rsid w:val="00C361D5"/>
    <w:rsid w:val="00C364DE"/>
    <w:rsid w:val="00C36B69"/>
    <w:rsid w:val="00C3742B"/>
    <w:rsid w:val="00C376D7"/>
    <w:rsid w:val="00C37A9B"/>
    <w:rsid w:val="00C37F52"/>
    <w:rsid w:val="00C400AA"/>
    <w:rsid w:val="00C40D1D"/>
    <w:rsid w:val="00C40D53"/>
    <w:rsid w:val="00C40D63"/>
    <w:rsid w:val="00C40D72"/>
    <w:rsid w:val="00C40DDC"/>
    <w:rsid w:val="00C40F02"/>
    <w:rsid w:val="00C412A1"/>
    <w:rsid w:val="00C417C5"/>
    <w:rsid w:val="00C4183D"/>
    <w:rsid w:val="00C418B0"/>
    <w:rsid w:val="00C41BD6"/>
    <w:rsid w:val="00C42097"/>
    <w:rsid w:val="00C4261D"/>
    <w:rsid w:val="00C4334D"/>
    <w:rsid w:val="00C43A2C"/>
    <w:rsid w:val="00C44270"/>
    <w:rsid w:val="00C447ED"/>
    <w:rsid w:val="00C448AF"/>
    <w:rsid w:val="00C44932"/>
    <w:rsid w:val="00C44B65"/>
    <w:rsid w:val="00C45262"/>
    <w:rsid w:val="00C45985"/>
    <w:rsid w:val="00C45CB3"/>
    <w:rsid w:val="00C45E19"/>
    <w:rsid w:val="00C45EDA"/>
    <w:rsid w:val="00C469F5"/>
    <w:rsid w:val="00C4770C"/>
    <w:rsid w:val="00C47A05"/>
    <w:rsid w:val="00C47D0D"/>
    <w:rsid w:val="00C47EF5"/>
    <w:rsid w:val="00C50190"/>
    <w:rsid w:val="00C502AD"/>
    <w:rsid w:val="00C505C9"/>
    <w:rsid w:val="00C50C63"/>
    <w:rsid w:val="00C50EF7"/>
    <w:rsid w:val="00C51219"/>
    <w:rsid w:val="00C513F1"/>
    <w:rsid w:val="00C514F3"/>
    <w:rsid w:val="00C51ACA"/>
    <w:rsid w:val="00C51C15"/>
    <w:rsid w:val="00C52806"/>
    <w:rsid w:val="00C5325F"/>
    <w:rsid w:val="00C53812"/>
    <w:rsid w:val="00C53864"/>
    <w:rsid w:val="00C53CF6"/>
    <w:rsid w:val="00C543CC"/>
    <w:rsid w:val="00C546E6"/>
    <w:rsid w:val="00C5482A"/>
    <w:rsid w:val="00C549A4"/>
    <w:rsid w:val="00C54C22"/>
    <w:rsid w:val="00C550E0"/>
    <w:rsid w:val="00C55834"/>
    <w:rsid w:val="00C55A87"/>
    <w:rsid w:val="00C55EDA"/>
    <w:rsid w:val="00C56312"/>
    <w:rsid w:val="00C564A3"/>
    <w:rsid w:val="00C56956"/>
    <w:rsid w:val="00C56D1D"/>
    <w:rsid w:val="00C56DB0"/>
    <w:rsid w:val="00C573AB"/>
    <w:rsid w:val="00C57759"/>
    <w:rsid w:val="00C577F5"/>
    <w:rsid w:val="00C60062"/>
    <w:rsid w:val="00C604D5"/>
    <w:rsid w:val="00C613DD"/>
    <w:rsid w:val="00C617EC"/>
    <w:rsid w:val="00C61952"/>
    <w:rsid w:val="00C61991"/>
    <w:rsid w:val="00C6268D"/>
    <w:rsid w:val="00C62E14"/>
    <w:rsid w:val="00C63666"/>
    <w:rsid w:val="00C63680"/>
    <w:rsid w:val="00C637BA"/>
    <w:rsid w:val="00C643C9"/>
    <w:rsid w:val="00C64A96"/>
    <w:rsid w:val="00C64D01"/>
    <w:rsid w:val="00C6519C"/>
    <w:rsid w:val="00C660B5"/>
    <w:rsid w:val="00C67458"/>
    <w:rsid w:val="00C67558"/>
    <w:rsid w:val="00C6784B"/>
    <w:rsid w:val="00C67927"/>
    <w:rsid w:val="00C679EC"/>
    <w:rsid w:val="00C70854"/>
    <w:rsid w:val="00C70B6B"/>
    <w:rsid w:val="00C70D1A"/>
    <w:rsid w:val="00C715A6"/>
    <w:rsid w:val="00C715E3"/>
    <w:rsid w:val="00C71A0F"/>
    <w:rsid w:val="00C72749"/>
    <w:rsid w:val="00C728D1"/>
    <w:rsid w:val="00C72B59"/>
    <w:rsid w:val="00C73726"/>
    <w:rsid w:val="00C7379C"/>
    <w:rsid w:val="00C738A3"/>
    <w:rsid w:val="00C73ADB"/>
    <w:rsid w:val="00C73C6D"/>
    <w:rsid w:val="00C73DAD"/>
    <w:rsid w:val="00C73E48"/>
    <w:rsid w:val="00C7415E"/>
    <w:rsid w:val="00C7436E"/>
    <w:rsid w:val="00C74740"/>
    <w:rsid w:val="00C748FD"/>
    <w:rsid w:val="00C75552"/>
    <w:rsid w:val="00C75976"/>
    <w:rsid w:val="00C7611D"/>
    <w:rsid w:val="00C763F0"/>
    <w:rsid w:val="00C76451"/>
    <w:rsid w:val="00C76FE7"/>
    <w:rsid w:val="00C77129"/>
    <w:rsid w:val="00C77262"/>
    <w:rsid w:val="00C776A4"/>
    <w:rsid w:val="00C779CE"/>
    <w:rsid w:val="00C801B5"/>
    <w:rsid w:val="00C801DF"/>
    <w:rsid w:val="00C81010"/>
    <w:rsid w:val="00C818B1"/>
    <w:rsid w:val="00C819FE"/>
    <w:rsid w:val="00C81B64"/>
    <w:rsid w:val="00C826FC"/>
    <w:rsid w:val="00C828E0"/>
    <w:rsid w:val="00C82F0D"/>
    <w:rsid w:val="00C830FB"/>
    <w:rsid w:val="00C83100"/>
    <w:rsid w:val="00C83AAE"/>
    <w:rsid w:val="00C83CC3"/>
    <w:rsid w:val="00C83E39"/>
    <w:rsid w:val="00C83EA3"/>
    <w:rsid w:val="00C84B5E"/>
    <w:rsid w:val="00C85411"/>
    <w:rsid w:val="00C85CEC"/>
    <w:rsid w:val="00C864EA"/>
    <w:rsid w:val="00C866F8"/>
    <w:rsid w:val="00C874C0"/>
    <w:rsid w:val="00C874D2"/>
    <w:rsid w:val="00C9047A"/>
    <w:rsid w:val="00C90A26"/>
    <w:rsid w:val="00C91095"/>
    <w:rsid w:val="00C91EB3"/>
    <w:rsid w:val="00C91EBC"/>
    <w:rsid w:val="00C9210F"/>
    <w:rsid w:val="00C9221C"/>
    <w:rsid w:val="00C92459"/>
    <w:rsid w:val="00C92C94"/>
    <w:rsid w:val="00C92DFA"/>
    <w:rsid w:val="00C930A2"/>
    <w:rsid w:val="00C932AD"/>
    <w:rsid w:val="00C93DA7"/>
    <w:rsid w:val="00C94D99"/>
    <w:rsid w:val="00C94E06"/>
    <w:rsid w:val="00C94ED4"/>
    <w:rsid w:val="00C951D5"/>
    <w:rsid w:val="00C952F6"/>
    <w:rsid w:val="00C955C2"/>
    <w:rsid w:val="00C957DA"/>
    <w:rsid w:val="00C96058"/>
    <w:rsid w:val="00C96191"/>
    <w:rsid w:val="00C96269"/>
    <w:rsid w:val="00C9689E"/>
    <w:rsid w:val="00C96B8E"/>
    <w:rsid w:val="00C96B9A"/>
    <w:rsid w:val="00C96F53"/>
    <w:rsid w:val="00C96F5B"/>
    <w:rsid w:val="00C9709A"/>
    <w:rsid w:val="00C973BC"/>
    <w:rsid w:val="00C97F06"/>
    <w:rsid w:val="00C97F0D"/>
    <w:rsid w:val="00CA0DEA"/>
    <w:rsid w:val="00CA1640"/>
    <w:rsid w:val="00CA1B3D"/>
    <w:rsid w:val="00CA207F"/>
    <w:rsid w:val="00CA2331"/>
    <w:rsid w:val="00CA24C5"/>
    <w:rsid w:val="00CA266E"/>
    <w:rsid w:val="00CA2ADA"/>
    <w:rsid w:val="00CA2EDF"/>
    <w:rsid w:val="00CA3031"/>
    <w:rsid w:val="00CA3DBE"/>
    <w:rsid w:val="00CA4139"/>
    <w:rsid w:val="00CA4199"/>
    <w:rsid w:val="00CA44A7"/>
    <w:rsid w:val="00CA44C6"/>
    <w:rsid w:val="00CA4585"/>
    <w:rsid w:val="00CA4AE8"/>
    <w:rsid w:val="00CA4DEA"/>
    <w:rsid w:val="00CA5120"/>
    <w:rsid w:val="00CA524F"/>
    <w:rsid w:val="00CA55D0"/>
    <w:rsid w:val="00CA5654"/>
    <w:rsid w:val="00CA5786"/>
    <w:rsid w:val="00CA5BE5"/>
    <w:rsid w:val="00CA5D75"/>
    <w:rsid w:val="00CA648A"/>
    <w:rsid w:val="00CA65C2"/>
    <w:rsid w:val="00CA6800"/>
    <w:rsid w:val="00CA7158"/>
    <w:rsid w:val="00CA75E6"/>
    <w:rsid w:val="00CA7913"/>
    <w:rsid w:val="00CA7B55"/>
    <w:rsid w:val="00CA7D34"/>
    <w:rsid w:val="00CB1458"/>
    <w:rsid w:val="00CB14A7"/>
    <w:rsid w:val="00CB1F49"/>
    <w:rsid w:val="00CB20B3"/>
    <w:rsid w:val="00CB21DE"/>
    <w:rsid w:val="00CB27E6"/>
    <w:rsid w:val="00CB2AC4"/>
    <w:rsid w:val="00CB2FD8"/>
    <w:rsid w:val="00CB341A"/>
    <w:rsid w:val="00CB355C"/>
    <w:rsid w:val="00CB3921"/>
    <w:rsid w:val="00CB39B7"/>
    <w:rsid w:val="00CB3C6A"/>
    <w:rsid w:val="00CB3EEE"/>
    <w:rsid w:val="00CB494D"/>
    <w:rsid w:val="00CB4A08"/>
    <w:rsid w:val="00CB4BCA"/>
    <w:rsid w:val="00CB5171"/>
    <w:rsid w:val="00CB57C8"/>
    <w:rsid w:val="00CB599A"/>
    <w:rsid w:val="00CB6301"/>
    <w:rsid w:val="00CB6992"/>
    <w:rsid w:val="00CB69F9"/>
    <w:rsid w:val="00CB6CBE"/>
    <w:rsid w:val="00CB7108"/>
    <w:rsid w:val="00CB793F"/>
    <w:rsid w:val="00CC024C"/>
    <w:rsid w:val="00CC03EA"/>
    <w:rsid w:val="00CC0659"/>
    <w:rsid w:val="00CC070D"/>
    <w:rsid w:val="00CC08E3"/>
    <w:rsid w:val="00CC09A3"/>
    <w:rsid w:val="00CC0DA3"/>
    <w:rsid w:val="00CC1068"/>
    <w:rsid w:val="00CC12BB"/>
    <w:rsid w:val="00CC18E6"/>
    <w:rsid w:val="00CC19DF"/>
    <w:rsid w:val="00CC1A99"/>
    <w:rsid w:val="00CC1B3E"/>
    <w:rsid w:val="00CC2E8E"/>
    <w:rsid w:val="00CC3EEE"/>
    <w:rsid w:val="00CC46CC"/>
    <w:rsid w:val="00CC49E8"/>
    <w:rsid w:val="00CC4D0A"/>
    <w:rsid w:val="00CC51B0"/>
    <w:rsid w:val="00CC6AF9"/>
    <w:rsid w:val="00CC6B9F"/>
    <w:rsid w:val="00CC6CDD"/>
    <w:rsid w:val="00CC6E32"/>
    <w:rsid w:val="00CC6EEF"/>
    <w:rsid w:val="00CC71FC"/>
    <w:rsid w:val="00CC732C"/>
    <w:rsid w:val="00CC78C0"/>
    <w:rsid w:val="00CC7FA6"/>
    <w:rsid w:val="00CD0117"/>
    <w:rsid w:val="00CD01C8"/>
    <w:rsid w:val="00CD03C5"/>
    <w:rsid w:val="00CD0885"/>
    <w:rsid w:val="00CD113B"/>
    <w:rsid w:val="00CD12B9"/>
    <w:rsid w:val="00CD1361"/>
    <w:rsid w:val="00CD157A"/>
    <w:rsid w:val="00CD19A4"/>
    <w:rsid w:val="00CD1F5B"/>
    <w:rsid w:val="00CD24F4"/>
    <w:rsid w:val="00CD25D0"/>
    <w:rsid w:val="00CD2700"/>
    <w:rsid w:val="00CD2A08"/>
    <w:rsid w:val="00CD37A1"/>
    <w:rsid w:val="00CD38E1"/>
    <w:rsid w:val="00CD38FE"/>
    <w:rsid w:val="00CD3BCB"/>
    <w:rsid w:val="00CD3CAC"/>
    <w:rsid w:val="00CD41EB"/>
    <w:rsid w:val="00CD43E6"/>
    <w:rsid w:val="00CD4400"/>
    <w:rsid w:val="00CD4DB3"/>
    <w:rsid w:val="00CD50A5"/>
    <w:rsid w:val="00CD5456"/>
    <w:rsid w:val="00CD572B"/>
    <w:rsid w:val="00CD5808"/>
    <w:rsid w:val="00CD6962"/>
    <w:rsid w:val="00CD6D14"/>
    <w:rsid w:val="00CD7224"/>
    <w:rsid w:val="00CD7709"/>
    <w:rsid w:val="00CD7710"/>
    <w:rsid w:val="00CD77F8"/>
    <w:rsid w:val="00CD7825"/>
    <w:rsid w:val="00CD7D3F"/>
    <w:rsid w:val="00CE058E"/>
    <w:rsid w:val="00CE0837"/>
    <w:rsid w:val="00CE119F"/>
    <w:rsid w:val="00CE179A"/>
    <w:rsid w:val="00CE1C92"/>
    <w:rsid w:val="00CE1FB1"/>
    <w:rsid w:val="00CE1FFF"/>
    <w:rsid w:val="00CE2004"/>
    <w:rsid w:val="00CE2965"/>
    <w:rsid w:val="00CE299E"/>
    <w:rsid w:val="00CE2ADE"/>
    <w:rsid w:val="00CE2BBE"/>
    <w:rsid w:val="00CE3412"/>
    <w:rsid w:val="00CE44DF"/>
    <w:rsid w:val="00CE4D86"/>
    <w:rsid w:val="00CE5496"/>
    <w:rsid w:val="00CE6063"/>
    <w:rsid w:val="00CE72F7"/>
    <w:rsid w:val="00CE7C27"/>
    <w:rsid w:val="00CF0CF8"/>
    <w:rsid w:val="00CF10B7"/>
    <w:rsid w:val="00CF11B9"/>
    <w:rsid w:val="00CF1567"/>
    <w:rsid w:val="00CF1B20"/>
    <w:rsid w:val="00CF1D74"/>
    <w:rsid w:val="00CF1DC6"/>
    <w:rsid w:val="00CF1E41"/>
    <w:rsid w:val="00CF24F8"/>
    <w:rsid w:val="00CF2F42"/>
    <w:rsid w:val="00CF37CA"/>
    <w:rsid w:val="00CF39EC"/>
    <w:rsid w:val="00CF3B90"/>
    <w:rsid w:val="00CF3D13"/>
    <w:rsid w:val="00CF3D52"/>
    <w:rsid w:val="00CF46AC"/>
    <w:rsid w:val="00CF47E9"/>
    <w:rsid w:val="00CF480E"/>
    <w:rsid w:val="00CF4899"/>
    <w:rsid w:val="00CF4BA7"/>
    <w:rsid w:val="00CF4C78"/>
    <w:rsid w:val="00CF4FA9"/>
    <w:rsid w:val="00CF5115"/>
    <w:rsid w:val="00CF51EB"/>
    <w:rsid w:val="00CF5599"/>
    <w:rsid w:val="00CF5A0A"/>
    <w:rsid w:val="00CF5A70"/>
    <w:rsid w:val="00CF5ADA"/>
    <w:rsid w:val="00CF5DF7"/>
    <w:rsid w:val="00CF6824"/>
    <w:rsid w:val="00CF6B4D"/>
    <w:rsid w:val="00CF6D22"/>
    <w:rsid w:val="00CF6DAF"/>
    <w:rsid w:val="00CF753B"/>
    <w:rsid w:val="00CF79AA"/>
    <w:rsid w:val="00CF7A18"/>
    <w:rsid w:val="00CF7D62"/>
    <w:rsid w:val="00D00750"/>
    <w:rsid w:val="00D00853"/>
    <w:rsid w:val="00D008B2"/>
    <w:rsid w:val="00D011F2"/>
    <w:rsid w:val="00D01674"/>
    <w:rsid w:val="00D02298"/>
    <w:rsid w:val="00D022F0"/>
    <w:rsid w:val="00D02A16"/>
    <w:rsid w:val="00D031B8"/>
    <w:rsid w:val="00D0353C"/>
    <w:rsid w:val="00D03CB9"/>
    <w:rsid w:val="00D04C56"/>
    <w:rsid w:val="00D051B1"/>
    <w:rsid w:val="00D05222"/>
    <w:rsid w:val="00D05291"/>
    <w:rsid w:val="00D05A70"/>
    <w:rsid w:val="00D05B94"/>
    <w:rsid w:val="00D05F6C"/>
    <w:rsid w:val="00D05FA3"/>
    <w:rsid w:val="00D07969"/>
    <w:rsid w:val="00D07A02"/>
    <w:rsid w:val="00D07DEC"/>
    <w:rsid w:val="00D07DFF"/>
    <w:rsid w:val="00D07F88"/>
    <w:rsid w:val="00D10324"/>
    <w:rsid w:val="00D1040C"/>
    <w:rsid w:val="00D105E5"/>
    <w:rsid w:val="00D1064D"/>
    <w:rsid w:val="00D107CE"/>
    <w:rsid w:val="00D10999"/>
    <w:rsid w:val="00D10ABA"/>
    <w:rsid w:val="00D10BF2"/>
    <w:rsid w:val="00D10F32"/>
    <w:rsid w:val="00D1139E"/>
    <w:rsid w:val="00D11633"/>
    <w:rsid w:val="00D12223"/>
    <w:rsid w:val="00D122A6"/>
    <w:rsid w:val="00D12564"/>
    <w:rsid w:val="00D12659"/>
    <w:rsid w:val="00D134A3"/>
    <w:rsid w:val="00D134E5"/>
    <w:rsid w:val="00D1361B"/>
    <w:rsid w:val="00D139E7"/>
    <w:rsid w:val="00D141AD"/>
    <w:rsid w:val="00D145EB"/>
    <w:rsid w:val="00D14D96"/>
    <w:rsid w:val="00D14E5C"/>
    <w:rsid w:val="00D15138"/>
    <w:rsid w:val="00D158DA"/>
    <w:rsid w:val="00D1605D"/>
    <w:rsid w:val="00D161E8"/>
    <w:rsid w:val="00D16BE8"/>
    <w:rsid w:val="00D16E02"/>
    <w:rsid w:val="00D17219"/>
    <w:rsid w:val="00D202ED"/>
    <w:rsid w:val="00D203BB"/>
    <w:rsid w:val="00D20637"/>
    <w:rsid w:val="00D20860"/>
    <w:rsid w:val="00D20D53"/>
    <w:rsid w:val="00D21544"/>
    <w:rsid w:val="00D21A1E"/>
    <w:rsid w:val="00D21DC8"/>
    <w:rsid w:val="00D2274E"/>
    <w:rsid w:val="00D22BA8"/>
    <w:rsid w:val="00D22D20"/>
    <w:rsid w:val="00D22F93"/>
    <w:rsid w:val="00D234B7"/>
    <w:rsid w:val="00D23B18"/>
    <w:rsid w:val="00D23BF6"/>
    <w:rsid w:val="00D24283"/>
    <w:rsid w:val="00D2438D"/>
    <w:rsid w:val="00D245F1"/>
    <w:rsid w:val="00D24D82"/>
    <w:rsid w:val="00D25000"/>
    <w:rsid w:val="00D25614"/>
    <w:rsid w:val="00D2597A"/>
    <w:rsid w:val="00D25BF0"/>
    <w:rsid w:val="00D25EB8"/>
    <w:rsid w:val="00D26168"/>
    <w:rsid w:val="00D26C9F"/>
    <w:rsid w:val="00D2749B"/>
    <w:rsid w:val="00D2795D"/>
    <w:rsid w:val="00D27B58"/>
    <w:rsid w:val="00D30DA1"/>
    <w:rsid w:val="00D3113A"/>
    <w:rsid w:val="00D31602"/>
    <w:rsid w:val="00D31968"/>
    <w:rsid w:val="00D319D7"/>
    <w:rsid w:val="00D32016"/>
    <w:rsid w:val="00D326C8"/>
    <w:rsid w:val="00D32FCB"/>
    <w:rsid w:val="00D331A9"/>
    <w:rsid w:val="00D344C0"/>
    <w:rsid w:val="00D35BC5"/>
    <w:rsid w:val="00D362BA"/>
    <w:rsid w:val="00D3650B"/>
    <w:rsid w:val="00D36802"/>
    <w:rsid w:val="00D36E5A"/>
    <w:rsid w:val="00D3729D"/>
    <w:rsid w:val="00D37AA4"/>
    <w:rsid w:val="00D37C6E"/>
    <w:rsid w:val="00D37F09"/>
    <w:rsid w:val="00D37FFE"/>
    <w:rsid w:val="00D401D7"/>
    <w:rsid w:val="00D40364"/>
    <w:rsid w:val="00D40585"/>
    <w:rsid w:val="00D40607"/>
    <w:rsid w:val="00D4086B"/>
    <w:rsid w:val="00D40CAD"/>
    <w:rsid w:val="00D40CF5"/>
    <w:rsid w:val="00D41038"/>
    <w:rsid w:val="00D41111"/>
    <w:rsid w:val="00D4193E"/>
    <w:rsid w:val="00D42634"/>
    <w:rsid w:val="00D42700"/>
    <w:rsid w:val="00D4279E"/>
    <w:rsid w:val="00D42E82"/>
    <w:rsid w:val="00D4411F"/>
    <w:rsid w:val="00D448F9"/>
    <w:rsid w:val="00D4501B"/>
    <w:rsid w:val="00D45545"/>
    <w:rsid w:val="00D457C3"/>
    <w:rsid w:val="00D45B25"/>
    <w:rsid w:val="00D45BB9"/>
    <w:rsid w:val="00D45D27"/>
    <w:rsid w:val="00D47602"/>
    <w:rsid w:val="00D4768B"/>
    <w:rsid w:val="00D47733"/>
    <w:rsid w:val="00D47A14"/>
    <w:rsid w:val="00D50367"/>
    <w:rsid w:val="00D503A8"/>
    <w:rsid w:val="00D50518"/>
    <w:rsid w:val="00D50788"/>
    <w:rsid w:val="00D5098C"/>
    <w:rsid w:val="00D50EC5"/>
    <w:rsid w:val="00D5144B"/>
    <w:rsid w:val="00D51A16"/>
    <w:rsid w:val="00D51CAE"/>
    <w:rsid w:val="00D51F3A"/>
    <w:rsid w:val="00D5246E"/>
    <w:rsid w:val="00D52CC9"/>
    <w:rsid w:val="00D5386E"/>
    <w:rsid w:val="00D547CF"/>
    <w:rsid w:val="00D54816"/>
    <w:rsid w:val="00D552AB"/>
    <w:rsid w:val="00D55319"/>
    <w:rsid w:val="00D55613"/>
    <w:rsid w:val="00D557D9"/>
    <w:rsid w:val="00D558E4"/>
    <w:rsid w:val="00D55B89"/>
    <w:rsid w:val="00D56185"/>
    <w:rsid w:val="00D5686D"/>
    <w:rsid w:val="00D56B0D"/>
    <w:rsid w:val="00D56EDA"/>
    <w:rsid w:val="00D57E9F"/>
    <w:rsid w:val="00D57EEB"/>
    <w:rsid w:val="00D60038"/>
    <w:rsid w:val="00D6009D"/>
    <w:rsid w:val="00D60230"/>
    <w:rsid w:val="00D6054E"/>
    <w:rsid w:val="00D60638"/>
    <w:rsid w:val="00D60883"/>
    <w:rsid w:val="00D60FDD"/>
    <w:rsid w:val="00D61A1D"/>
    <w:rsid w:val="00D61C7C"/>
    <w:rsid w:val="00D61CBE"/>
    <w:rsid w:val="00D62313"/>
    <w:rsid w:val="00D63338"/>
    <w:rsid w:val="00D63E6F"/>
    <w:rsid w:val="00D644BE"/>
    <w:rsid w:val="00D649E2"/>
    <w:rsid w:val="00D64B98"/>
    <w:rsid w:val="00D6501A"/>
    <w:rsid w:val="00D653D4"/>
    <w:rsid w:val="00D654F4"/>
    <w:rsid w:val="00D65CCC"/>
    <w:rsid w:val="00D65E39"/>
    <w:rsid w:val="00D663CB"/>
    <w:rsid w:val="00D66436"/>
    <w:rsid w:val="00D66615"/>
    <w:rsid w:val="00D6756D"/>
    <w:rsid w:val="00D67C44"/>
    <w:rsid w:val="00D67CE5"/>
    <w:rsid w:val="00D67F8C"/>
    <w:rsid w:val="00D709CF"/>
    <w:rsid w:val="00D70CDA"/>
    <w:rsid w:val="00D71398"/>
    <w:rsid w:val="00D714D6"/>
    <w:rsid w:val="00D7157A"/>
    <w:rsid w:val="00D715FB"/>
    <w:rsid w:val="00D7160E"/>
    <w:rsid w:val="00D71D39"/>
    <w:rsid w:val="00D71EAF"/>
    <w:rsid w:val="00D71F60"/>
    <w:rsid w:val="00D7202D"/>
    <w:rsid w:val="00D72854"/>
    <w:rsid w:val="00D72BFE"/>
    <w:rsid w:val="00D736A1"/>
    <w:rsid w:val="00D736E7"/>
    <w:rsid w:val="00D738D2"/>
    <w:rsid w:val="00D73AD0"/>
    <w:rsid w:val="00D74041"/>
    <w:rsid w:val="00D749ED"/>
    <w:rsid w:val="00D753D7"/>
    <w:rsid w:val="00D75A33"/>
    <w:rsid w:val="00D7611D"/>
    <w:rsid w:val="00D7636F"/>
    <w:rsid w:val="00D76A9C"/>
    <w:rsid w:val="00D777A5"/>
    <w:rsid w:val="00D77A94"/>
    <w:rsid w:val="00D77C3F"/>
    <w:rsid w:val="00D80621"/>
    <w:rsid w:val="00D81045"/>
    <w:rsid w:val="00D8180C"/>
    <w:rsid w:val="00D8183E"/>
    <w:rsid w:val="00D819F4"/>
    <w:rsid w:val="00D81A88"/>
    <w:rsid w:val="00D82E4D"/>
    <w:rsid w:val="00D83C77"/>
    <w:rsid w:val="00D841C1"/>
    <w:rsid w:val="00D84BA1"/>
    <w:rsid w:val="00D856C6"/>
    <w:rsid w:val="00D85E6F"/>
    <w:rsid w:val="00D86575"/>
    <w:rsid w:val="00D8658B"/>
    <w:rsid w:val="00D86985"/>
    <w:rsid w:val="00D8704C"/>
    <w:rsid w:val="00D87361"/>
    <w:rsid w:val="00D875B0"/>
    <w:rsid w:val="00D87811"/>
    <w:rsid w:val="00D8790A"/>
    <w:rsid w:val="00D90726"/>
    <w:rsid w:val="00D909AB"/>
    <w:rsid w:val="00D911FD"/>
    <w:rsid w:val="00D91763"/>
    <w:rsid w:val="00D9176E"/>
    <w:rsid w:val="00D91A6B"/>
    <w:rsid w:val="00D91AA3"/>
    <w:rsid w:val="00D91B53"/>
    <w:rsid w:val="00D92791"/>
    <w:rsid w:val="00D92BA0"/>
    <w:rsid w:val="00D92FF9"/>
    <w:rsid w:val="00D93288"/>
    <w:rsid w:val="00D9373B"/>
    <w:rsid w:val="00D93E3C"/>
    <w:rsid w:val="00D9418C"/>
    <w:rsid w:val="00D942F7"/>
    <w:rsid w:val="00D9492E"/>
    <w:rsid w:val="00D94E5B"/>
    <w:rsid w:val="00D94E5E"/>
    <w:rsid w:val="00D9500B"/>
    <w:rsid w:val="00D953AA"/>
    <w:rsid w:val="00D955D3"/>
    <w:rsid w:val="00D95943"/>
    <w:rsid w:val="00D95B06"/>
    <w:rsid w:val="00D95C67"/>
    <w:rsid w:val="00D968BC"/>
    <w:rsid w:val="00D96D63"/>
    <w:rsid w:val="00D97AD3"/>
    <w:rsid w:val="00D97C05"/>
    <w:rsid w:val="00DA0030"/>
    <w:rsid w:val="00DA05D1"/>
    <w:rsid w:val="00DA0969"/>
    <w:rsid w:val="00DA0D05"/>
    <w:rsid w:val="00DA17F0"/>
    <w:rsid w:val="00DA1888"/>
    <w:rsid w:val="00DA1CF4"/>
    <w:rsid w:val="00DA1ED1"/>
    <w:rsid w:val="00DA2054"/>
    <w:rsid w:val="00DA2141"/>
    <w:rsid w:val="00DA2205"/>
    <w:rsid w:val="00DA2335"/>
    <w:rsid w:val="00DA2561"/>
    <w:rsid w:val="00DA2ABD"/>
    <w:rsid w:val="00DA2D5C"/>
    <w:rsid w:val="00DA3DA7"/>
    <w:rsid w:val="00DA5058"/>
    <w:rsid w:val="00DA5222"/>
    <w:rsid w:val="00DA52EA"/>
    <w:rsid w:val="00DA55A7"/>
    <w:rsid w:val="00DA58CC"/>
    <w:rsid w:val="00DA5966"/>
    <w:rsid w:val="00DA59D8"/>
    <w:rsid w:val="00DA5D62"/>
    <w:rsid w:val="00DA5E01"/>
    <w:rsid w:val="00DA5E28"/>
    <w:rsid w:val="00DA60D1"/>
    <w:rsid w:val="00DA6D12"/>
    <w:rsid w:val="00DA6DB6"/>
    <w:rsid w:val="00DA7753"/>
    <w:rsid w:val="00DB07B0"/>
    <w:rsid w:val="00DB1DDD"/>
    <w:rsid w:val="00DB229D"/>
    <w:rsid w:val="00DB23B9"/>
    <w:rsid w:val="00DB2DE8"/>
    <w:rsid w:val="00DB3B87"/>
    <w:rsid w:val="00DB4565"/>
    <w:rsid w:val="00DB461F"/>
    <w:rsid w:val="00DB4DF9"/>
    <w:rsid w:val="00DB4F28"/>
    <w:rsid w:val="00DB4F7E"/>
    <w:rsid w:val="00DB4F84"/>
    <w:rsid w:val="00DB507B"/>
    <w:rsid w:val="00DB52CB"/>
    <w:rsid w:val="00DB5410"/>
    <w:rsid w:val="00DB56D9"/>
    <w:rsid w:val="00DB58B5"/>
    <w:rsid w:val="00DB5EB1"/>
    <w:rsid w:val="00DB60BF"/>
    <w:rsid w:val="00DB625D"/>
    <w:rsid w:val="00DB64FF"/>
    <w:rsid w:val="00DB67BB"/>
    <w:rsid w:val="00DB6E52"/>
    <w:rsid w:val="00DB76E2"/>
    <w:rsid w:val="00DB7842"/>
    <w:rsid w:val="00DB7A7D"/>
    <w:rsid w:val="00DB7DBB"/>
    <w:rsid w:val="00DC01CE"/>
    <w:rsid w:val="00DC0403"/>
    <w:rsid w:val="00DC0491"/>
    <w:rsid w:val="00DC0C50"/>
    <w:rsid w:val="00DC13D5"/>
    <w:rsid w:val="00DC1B46"/>
    <w:rsid w:val="00DC1FC2"/>
    <w:rsid w:val="00DC2DB0"/>
    <w:rsid w:val="00DC3049"/>
    <w:rsid w:val="00DC3C5D"/>
    <w:rsid w:val="00DC4196"/>
    <w:rsid w:val="00DC4471"/>
    <w:rsid w:val="00DC4F53"/>
    <w:rsid w:val="00DC58CA"/>
    <w:rsid w:val="00DC5903"/>
    <w:rsid w:val="00DC59F2"/>
    <w:rsid w:val="00DC5CC3"/>
    <w:rsid w:val="00DC5E26"/>
    <w:rsid w:val="00DC5FEE"/>
    <w:rsid w:val="00DC607C"/>
    <w:rsid w:val="00DC633C"/>
    <w:rsid w:val="00DC63CB"/>
    <w:rsid w:val="00DC694F"/>
    <w:rsid w:val="00DC6A5A"/>
    <w:rsid w:val="00DC71E4"/>
    <w:rsid w:val="00DD04AC"/>
    <w:rsid w:val="00DD164A"/>
    <w:rsid w:val="00DD1ABF"/>
    <w:rsid w:val="00DD1CC1"/>
    <w:rsid w:val="00DD1F61"/>
    <w:rsid w:val="00DD305E"/>
    <w:rsid w:val="00DD3956"/>
    <w:rsid w:val="00DD3974"/>
    <w:rsid w:val="00DD4041"/>
    <w:rsid w:val="00DD407B"/>
    <w:rsid w:val="00DD42F8"/>
    <w:rsid w:val="00DD49AC"/>
    <w:rsid w:val="00DD4F79"/>
    <w:rsid w:val="00DD5368"/>
    <w:rsid w:val="00DD55BB"/>
    <w:rsid w:val="00DD577E"/>
    <w:rsid w:val="00DD69CF"/>
    <w:rsid w:val="00DD7174"/>
    <w:rsid w:val="00DD73CE"/>
    <w:rsid w:val="00DE0D59"/>
    <w:rsid w:val="00DE1559"/>
    <w:rsid w:val="00DE1952"/>
    <w:rsid w:val="00DE1A95"/>
    <w:rsid w:val="00DE1BC1"/>
    <w:rsid w:val="00DE2187"/>
    <w:rsid w:val="00DE218E"/>
    <w:rsid w:val="00DE2221"/>
    <w:rsid w:val="00DE2B8B"/>
    <w:rsid w:val="00DE2EAD"/>
    <w:rsid w:val="00DE3032"/>
    <w:rsid w:val="00DE4125"/>
    <w:rsid w:val="00DE473C"/>
    <w:rsid w:val="00DE479F"/>
    <w:rsid w:val="00DE4E57"/>
    <w:rsid w:val="00DE52BB"/>
    <w:rsid w:val="00DE53B9"/>
    <w:rsid w:val="00DE56F0"/>
    <w:rsid w:val="00DE57AF"/>
    <w:rsid w:val="00DE59E4"/>
    <w:rsid w:val="00DE5B93"/>
    <w:rsid w:val="00DE6279"/>
    <w:rsid w:val="00DE6385"/>
    <w:rsid w:val="00DE700F"/>
    <w:rsid w:val="00DE726F"/>
    <w:rsid w:val="00DE75E5"/>
    <w:rsid w:val="00DE7704"/>
    <w:rsid w:val="00DE7879"/>
    <w:rsid w:val="00DE79CE"/>
    <w:rsid w:val="00DF077E"/>
    <w:rsid w:val="00DF0886"/>
    <w:rsid w:val="00DF16A4"/>
    <w:rsid w:val="00DF1D23"/>
    <w:rsid w:val="00DF35CB"/>
    <w:rsid w:val="00DF3AF5"/>
    <w:rsid w:val="00DF3FCC"/>
    <w:rsid w:val="00DF4375"/>
    <w:rsid w:val="00DF43B1"/>
    <w:rsid w:val="00DF4484"/>
    <w:rsid w:val="00DF45F5"/>
    <w:rsid w:val="00DF4634"/>
    <w:rsid w:val="00DF5729"/>
    <w:rsid w:val="00DF5AF5"/>
    <w:rsid w:val="00DF5F5E"/>
    <w:rsid w:val="00DF6536"/>
    <w:rsid w:val="00DF674B"/>
    <w:rsid w:val="00DF6758"/>
    <w:rsid w:val="00DF6C2B"/>
    <w:rsid w:val="00DF7E35"/>
    <w:rsid w:val="00E00399"/>
    <w:rsid w:val="00E00952"/>
    <w:rsid w:val="00E00A69"/>
    <w:rsid w:val="00E00AD3"/>
    <w:rsid w:val="00E01DC3"/>
    <w:rsid w:val="00E02079"/>
    <w:rsid w:val="00E03399"/>
    <w:rsid w:val="00E034BF"/>
    <w:rsid w:val="00E047DC"/>
    <w:rsid w:val="00E04943"/>
    <w:rsid w:val="00E04F4F"/>
    <w:rsid w:val="00E0506B"/>
    <w:rsid w:val="00E0517C"/>
    <w:rsid w:val="00E05342"/>
    <w:rsid w:val="00E0550A"/>
    <w:rsid w:val="00E0582A"/>
    <w:rsid w:val="00E060F3"/>
    <w:rsid w:val="00E0638C"/>
    <w:rsid w:val="00E0666D"/>
    <w:rsid w:val="00E06A3E"/>
    <w:rsid w:val="00E07080"/>
    <w:rsid w:val="00E070C2"/>
    <w:rsid w:val="00E070E3"/>
    <w:rsid w:val="00E07D39"/>
    <w:rsid w:val="00E100FF"/>
    <w:rsid w:val="00E1055B"/>
    <w:rsid w:val="00E106F2"/>
    <w:rsid w:val="00E108EC"/>
    <w:rsid w:val="00E11305"/>
    <w:rsid w:val="00E12085"/>
    <w:rsid w:val="00E120E2"/>
    <w:rsid w:val="00E1246F"/>
    <w:rsid w:val="00E125A6"/>
    <w:rsid w:val="00E12CF4"/>
    <w:rsid w:val="00E13D2E"/>
    <w:rsid w:val="00E13D41"/>
    <w:rsid w:val="00E14A2E"/>
    <w:rsid w:val="00E14E45"/>
    <w:rsid w:val="00E15025"/>
    <w:rsid w:val="00E15282"/>
    <w:rsid w:val="00E1553F"/>
    <w:rsid w:val="00E1629B"/>
    <w:rsid w:val="00E171DA"/>
    <w:rsid w:val="00E174B3"/>
    <w:rsid w:val="00E17B0F"/>
    <w:rsid w:val="00E2045D"/>
    <w:rsid w:val="00E20CAA"/>
    <w:rsid w:val="00E20CDF"/>
    <w:rsid w:val="00E20E1C"/>
    <w:rsid w:val="00E20EA7"/>
    <w:rsid w:val="00E210DC"/>
    <w:rsid w:val="00E21818"/>
    <w:rsid w:val="00E2191E"/>
    <w:rsid w:val="00E22579"/>
    <w:rsid w:val="00E22587"/>
    <w:rsid w:val="00E2274B"/>
    <w:rsid w:val="00E228AB"/>
    <w:rsid w:val="00E231EE"/>
    <w:rsid w:val="00E23288"/>
    <w:rsid w:val="00E2342D"/>
    <w:rsid w:val="00E238A8"/>
    <w:rsid w:val="00E242AF"/>
    <w:rsid w:val="00E25325"/>
    <w:rsid w:val="00E26EFD"/>
    <w:rsid w:val="00E26FC7"/>
    <w:rsid w:val="00E27B7C"/>
    <w:rsid w:val="00E27EC3"/>
    <w:rsid w:val="00E309D7"/>
    <w:rsid w:val="00E30C08"/>
    <w:rsid w:val="00E310E8"/>
    <w:rsid w:val="00E316DE"/>
    <w:rsid w:val="00E31E4F"/>
    <w:rsid w:val="00E31E8D"/>
    <w:rsid w:val="00E33216"/>
    <w:rsid w:val="00E33BC2"/>
    <w:rsid w:val="00E3416E"/>
    <w:rsid w:val="00E34BED"/>
    <w:rsid w:val="00E34F9F"/>
    <w:rsid w:val="00E350CF"/>
    <w:rsid w:val="00E352EA"/>
    <w:rsid w:val="00E35FA1"/>
    <w:rsid w:val="00E36AFC"/>
    <w:rsid w:val="00E37A17"/>
    <w:rsid w:val="00E37AD6"/>
    <w:rsid w:val="00E401A5"/>
    <w:rsid w:val="00E4052F"/>
    <w:rsid w:val="00E40725"/>
    <w:rsid w:val="00E40A27"/>
    <w:rsid w:val="00E40C56"/>
    <w:rsid w:val="00E40E11"/>
    <w:rsid w:val="00E4210F"/>
    <w:rsid w:val="00E429CF"/>
    <w:rsid w:val="00E43C71"/>
    <w:rsid w:val="00E43E1E"/>
    <w:rsid w:val="00E43FDD"/>
    <w:rsid w:val="00E44855"/>
    <w:rsid w:val="00E44B08"/>
    <w:rsid w:val="00E44EC5"/>
    <w:rsid w:val="00E4520F"/>
    <w:rsid w:val="00E455EA"/>
    <w:rsid w:val="00E45A56"/>
    <w:rsid w:val="00E45B95"/>
    <w:rsid w:val="00E45BFB"/>
    <w:rsid w:val="00E462D9"/>
    <w:rsid w:val="00E46DC6"/>
    <w:rsid w:val="00E475BB"/>
    <w:rsid w:val="00E47A49"/>
    <w:rsid w:val="00E5007B"/>
    <w:rsid w:val="00E500B1"/>
    <w:rsid w:val="00E5025B"/>
    <w:rsid w:val="00E50604"/>
    <w:rsid w:val="00E506E3"/>
    <w:rsid w:val="00E50CD8"/>
    <w:rsid w:val="00E50DCE"/>
    <w:rsid w:val="00E51120"/>
    <w:rsid w:val="00E511DB"/>
    <w:rsid w:val="00E513EF"/>
    <w:rsid w:val="00E514A8"/>
    <w:rsid w:val="00E514D1"/>
    <w:rsid w:val="00E51BE0"/>
    <w:rsid w:val="00E51C9D"/>
    <w:rsid w:val="00E51F72"/>
    <w:rsid w:val="00E52508"/>
    <w:rsid w:val="00E52D9C"/>
    <w:rsid w:val="00E531DD"/>
    <w:rsid w:val="00E532A4"/>
    <w:rsid w:val="00E53603"/>
    <w:rsid w:val="00E53637"/>
    <w:rsid w:val="00E53A2C"/>
    <w:rsid w:val="00E53C35"/>
    <w:rsid w:val="00E5409F"/>
    <w:rsid w:val="00E551F5"/>
    <w:rsid w:val="00E5546E"/>
    <w:rsid w:val="00E55575"/>
    <w:rsid w:val="00E5560A"/>
    <w:rsid w:val="00E55C2B"/>
    <w:rsid w:val="00E55ECA"/>
    <w:rsid w:val="00E5639B"/>
    <w:rsid w:val="00E56422"/>
    <w:rsid w:val="00E5712E"/>
    <w:rsid w:val="00E57147"/>
    <w:rsid w:val="00E57407"/>
    <w:rsid w:val="00E575ED"/>
    <w:rsid w:val="00E600F7"/>
    <w:rsid w:val="00E60138"/>
    <w:rsid w:val="00E60842"/>
    <w:rsid w:val="00E60B47"/>
    <w:rsid w:val="00E6117F"/>
    <w:rsid w:val="00E613C4"/>
    <w:rsid w:val="00E6174F"/>
    <w:rsid w:val="00E61757"/>
    <w:rsid w:val="00E61847"/>
    <w:rsid w:val="00E61E01"/>
    <w:rsid w:val="00E6212A"/>
    <w:rsid w:val="00E62297"/>
    <w:rsid w:val="00E622F7"/>
    <w:rsid w:val="00E6265E"/>
    <w:rsid w:val="00E6267D"/>
    <w:rsid w:val="00E62D1D"/>
    <w:rsid w:val="00E62D43"/>
    <w:rsid w:val="00E6311D"/>
    <w:rsid w:val="00E637C7"/>
    <w:rsid w:val="00E64544"/>
    <w:rsid w:val="00E64900"/>
    <w:rsid w:val="00E659C2"/>
    <w:rsid w:val="00E65C3D"/>
    <w:rsid w:val="00E65C6B"/>
    <w:rsid w:val="00E65D8F"/>
    <w:rsid w:val="00E65DB1"/>
    <w:rsid w:val="00E66095"/>
    <w:rsid w:val="00E66F47"/>
    <w:rsid w:val="00E6717B"/>
    <w:rsid w:val="00E67A80"/>
    <w:rsid w:val="00E70158"/>
    <w:rsid w:val="00E702CE"/>
    <w:rsid w:val="00E7030F"/>
    <w:rsid w:val="00E70EE4"/>
    <w:rsid w:val="00E715B7"/>
    <w:rsid w:val="00E7179B"/>
    <w:rsid w:val="00E71B0B"/>
    <w:rsid w:val="00E722D3"/>
    <w:rsid w:val="00E726BB"/>
    <w:rsid w:val="00E72D95"/>
    <w:rsid w:val="00E72EB8"/>
    <w:rsid w:val="00E72F91"/>
    <w:rsid w:val="00E73432"/>
    <w:rsid w:val="00E73C21"/>
    <w:rsid w:val="00E73DF1"/>
    <w:rsid w:val="00E74312"/>
    <w:rsid w:val="00E744B9"/>
    <w:rsid w:val="00E744D8"/>
    <w:rsid w:val="00E75528"/>
    <w:rsid w:val="00E7565F"/>
    <w:rsid w:val="00E75B07"/>
    <w:rsid w:val="00E75F46"/>
    <w:rsid w:val="00E7600E"/>
    <w:rsid w:val="00E76B04"/>
    <w:rsid w:val="00E76DD8"/>
    <w:rsid w:val="00E7731A"/>
    <w:rsid w:val="00E809A6"/>
    <w:rsid w:val="00E8108D"/>
    <w:rsid w:val="00E810BC"/>
    <w:rsid w:val="00E81B53"/>
    <w:rsid w:val="00E81C79"/>
    <w:rsid w:val="00E82279"/>
    <w:rsid w:val="00E82611"/>
    <w:rsid w:val="00E82A73"/>
    <w:rsid w:val="00E82E7A"/>
    <w:rsid w:val="00E83192"/>
    <w:rsid w:val="00E83515"/>
    <w:rsid w:val="00E8409A"/>
    <w:rsid w:val="00E8418C"/>
    <w:rsid w:val="00E84211"/>
    <w:rsid w:val="00E846A3"/>
    <w:rsid w:val="00E84CBE"/>
    <w:rsid w:val="00E85012"/>
    <w:rsid w:val="00E8503D"/>
    <w:rsid w:val="00E85087"/>
    <w:rsid w:val="00E85160"/>
    <w:rsid w:val="00E85561"/>
    <w:rsid w:val="00E85620"/>
    <w:rsid w:val="00E85AA9"/>
    <w:rsid w:val="00E85C0F"/>
    <w:rsid w:val="00E86258"/>
    <w:rsid w:val="00E8634C"/>
    <w:rsid w:val="00E865D1"/>
    <w:rsid w:val="00E867FA"/>
    <w:rsid w:val="00E86B65"/>
    <w:rsid w:val="00E86C9F"/>
    <w:rsid w:val="00E871E4"/>
    <w:rsid w:val="00E877F8"/>
    <w:rsid w:val="00E903A4"/>
    <w:rsid w:val="00E90B28"/>
    <w:rsid w:val="00E90F61"/>
    <w:rsid w:val="00E91ECE"/>
    <w:rsid w:val="00E91F8E"/>
    <w:rsid w:val="00E92155"/>
    <w:rsid w:val="00E923F6"/>
    <w:rsid w:val="00E926FD"/>
    <w:rsid w:val="00E929DF"/>
    <w:rsid w:val="00E92A57"/>
    <w:rsid w:val="00E92C1C"/>
    <w:rsid w:val="00E92CB4"/>
    <w:rsid w:val="00E93226"/>
    <w:rsid w:val="00E933DE"/>
    <w:rsid w:val="00E93765"/>
    <w:rsid w:val="00E93851"/>
    <w:rsid w:val="00E93E02"/>
    <w:rsid w:val="00E93F94"/>
    <w:rsid w:val="00E94310"/>
    <w:rsid w:val="00E950E2"/>
    <w:rsid w:val="00E952A8"/>
    <w:rsid w:val="00E955AB"/>
    <w:rsid w:val="00E95628"/>
    <w:rsid w:val="00E9572E"/>
    <w:rsid w:val="00E958AB"/>
    <w:rsid w:val="00E958EC"/>
    <w:rsid w:val="00E95A1C"/>
    <w:rsid w:val="00E95BB5"/>
    <w:rsid w:val="00E9619E"/>
    <w:rsid w:val="00E9647A"/>
    <w:rsid w:val="00E9657C"/>
    <w:rsid w:val="00E966F3"/>
    <w:rsid w:val="00E96C5C"/>
    <w:rsid w:val="00E970DB"/>
    <w:rsid w:val="00E9752C"/>
    <w:rsid w:val="00EA057E"/>
    <w:rsid w:val="00EA0D25"/>
    <w:rsid w:val="00EA0E04"/>
    <w:rsid w:val="00EA13B3"/>
    <w:rsid w:val="00EA164C"/>
    <w:rsid w:val="00EA1E04"/>
    <w:rsid w:val="00EA25B8"/>
    <w:rsid w:val="00EA2844"/>
    <w:rsid w:val="00EA28AB"/>
    <w:rsid w:val="00EA2DCA"/>
    <w:rsid w:val="00EA3519"/>
    <w:rsid w:val="00EA3CB8"/>
    <w:rsid w:val="00EA3F7A"/>
    <w:rsid w:val="00EA42DC"/>
    <w:rsid w:val="00EA46BB"/>
    <w:rsid w:val="00EA4897"/>
    <w:rsid w:val="00EA4C37"/>
    <w:rsid w:val="00EA574B"/>
    <w:rsid w:val="00EA70A4"/>
    <w:rsid w:val="00EA7851"/>
    <w:rsid w:val="00EB10FB"/>
    <w:rsid w:val="00EB212F"/>
    <w:rsid w:val="00EB2743"/>
    <w:rsid w:val="00EB2D0E"/>
    <w:rsid w:val="00EB3595"/>
    <w:rsid w:val="00EB45C1"/>
    <w:rsid w:val="00EB4622"/>
    <w:rsid w:val="00EB48C1"/>
    <w:rsid w:val="00EB49E5"/>
    <w:rsid w:val="00EB4EE8"/>
    <w:rsid w:val="00EB5E82"/>
    <w:rsid w:val="00EB60E5"/>
    <w:rsid w:val="00EB6B88"/>
    <w:rsid w:val="00EB6E9A"/>
    <w:rsid w:val="00EB6F81"/>
    <w:rsid w:val="00EB6FC0"/>
    <w:rsid w:val="00EB704D"/>
    <w:rsid w:val="00EB7086"/>
    <w:rsid w:val="00EB75FE"/>
    <w:rsid w:val="00EB7616"/>
    <w:rsid w:val="00EB7F55"/>
    <w:rsid w:val="00EC0032"/>
    <w:rsid w:val="00EC0149"/>
    <w:rsid w:val="00EC030A"/>
    <w:rsid w:val="00EC0501"/>
    <w:rsid w:val="00EC0747"/>
    <w:rsid w:val="00EC0D0C"/>
    <w:rsid w:val="00EC1407"/>
    <w:rsid w:val="00EC1889"/>
    <w:rsid w:val="00EC1AE2"/>
    <w:rsid w:val="00EC1DE4"/>
    <w:rsid w:val="00EC2095"/>
    <w:rsid w:val="00EC20CC"/>
    <w:rsid w:val="00EC260B"/>
    <w:rsid w:val="00EC2A8C"/>
    <w:rsid w:val="00EC2AEA"/>
    <w:rsid w:val="00EC2BEA"/>
    <w:rsid w:val="00EC332C"/>
    <w:rsid w:val="00EC3C06"/>
    <w:rsid w:val="00EC595C"/>
    <w:rsid w:val="00EC606C"/>
    <w:rsid w:val="00EC74E5"/>
    <w:rsid w:val="00EC760B"/>
    <w:rsid w:val="00EC7BC4"/>
    <w:rsid w:val="00EC7EFB"/>
    <w:rsid w:val="00ED0391"/>
    <w:rsid w:val="00ED0457"/>
    <w:rsid w:val="00ED097B"/>
    <w:rsid w:val="00ED0B56"/>
    <w:rsid w:val="00ED0E9B"/>
    <w:rsid w:val="00ED13E8"/>
    <w:rsid w:val="00ED13F2"/>
    <w:rsid w:val="00ED155B"/>
    <w:rsid w:val="00ED22D4"/>
    <w:rsid w:val="00ED23E5"/>
    <w:rsid w:val="00ED331F"/>
    <w:rsid w:val="00ED3600"/>
    <w:rsid w:val="00ED367F"/>
    <w:rsid w:val="00ED3B65"/>
    <w:rsid w:val="00ED3DA8"/>
    <w:rsid w:val="00ED3DBF"/>
    <w:rsid w:val="00ED411C"/>
    <w:rsid w:val="00ED45FE"/>
    <w:rsid w:val="00ED48AD"/>
    <w:rsid w:val="00ED49AE"/>
    <w:rsid w:val="00ED4BDF"/>
    <w:rsid w:val="00ED512B"/>
    <w:rsid w:val="00ED52A9"/>
    <w:rsid w:val="00ED5958"/>
    <w:rsid w:val="00ED5D72"/>
    <w:rsid w:val="00ED6177"/>
    <w:rsid w:val="00ED6318"/>
    <w:rsid w:val="00ED6550"/>
    <w:rsid w:val="00ED66AD"/>
    <w:rsid w:val="00ED67F9"/>
    <w:rsid w:val="00ED6B11"/>
    <w:rsid w:val="00ED721E"/>
    <w:rsid w:val="00ED752B"/>
    <w:rsid w:val="00EE0114"/>
    <w:rsid w:val="00EE0224"/>
    <w:rsid w:val="00EE0730"/>
    <w:rsid w:val="00EE1562"/>
    <w:rsid w:val="00EE1A89"/>
    <w:rsid w:val="00EE1EC2"/>
    <w:rsid w:val="00EE235F"/>
    <w:rsid w:val="00EE25DA"/>
    <w:rsid w:val="00EE2A3E"/>
    <w:rsid w:val="00EE2EB8"/>
    <w:rsid w:val="00EE3230"/>
    <w:rsid w:val="00EE404A"/>
    <w:rsid w:val="00EE4138"/>
    <w:rsid w:val="00EE44CC"/>
    <w:rsid w:val="00EE52D1"/>
    <w:rsid w:val="00EE531C"/>
    <w:rsid w:val="00EE56F0"/>
    <w:rsid w:val="00EE6223"/>
    <w:rsid w:val="00EE66B4"/>
    <w:rsid w:val="00EE67C1"/>
    <w:rsid w:val="00EE6E09"/>
    <w:rsid w:val="00EE70A9"/>
    <w:rsid w:val="00EE735D"/>
    <w:rsid w:val="00EE76B7"/>
    <w:rsid w:val="00EE7921"/>
    <w:rsid w:val="00EE7A99"/>
    <w:rsid w:val="00EE7C53"/>
    <w:rsid w:val="00EE7CB4"/>
    <w:rsid w:val="00EF0463"/>
    <w:rsid w:val="00EF05BF"/>
    <w:rsid w:val="00EF083F"/>
    <w:rsid w:val="00EF08C6"/>
    <w:rsid w:val="00EF0BA3"/>
    <w:rsid w:val="00EF0BA7"/>
    <w:rsid w:val="00EF0C9E"/>
    <w:rsid w:val="00EF1BA9"/>
    <w:rsid w:val="00EF1C13"/>
    <w:rsid w:val="00EF28B9"/>
    <w:rsid w:val="00EF2D1B"/>
    <w:rsid w:val="00EF2F3E"/>
    <w:rsid w:val="00EF3026"/>
    <w:rsid w:val="00EF313D"/>
    <w:rsid w:val="00EF328D"/>
    <w:rsid w:val="00EF340F"/>
    <w:rsid w:val="00EF3453"/>
    <w:rsid w:val="00EF3A2D"/>
    <w:rsid w:val="00EF3B55"/>
    <w:rsid w:val="00EF3DA6"/>
    <w:rsid w:val="00EF3E29"/>
    <w:rsid w:val="00EF4F5E"/>
    <w:rsid w:val="00EF64F1"/>
    <w:rsid w:val="00EF6517"/>
    <w:rsid w:val="00EF65E5"/>
    <w:rsid w:val="00EF6836"/>
    <w:rsid w:val="00EF733A"/>
    <w:rsid w:val="00EF7395"/>
    <w:rsid w:val="00EF7573"/>
    <w:rsid w:val="00EF7C58"/>
    <w:rsid w:val="00EF7DBD"/>
    <w:rsid w:val="00EF7E70"/>
    <w:rsid w:val="00F0035C"/>
    <w:rsid w:val="00F01DA4"/>
    <w:rsid w:val="00F02113"/>
    <w:rsid w:val="00F026DD"/>
    <w:rsid w:val="00F02EDA"/>
    <w:rsid w:val="00F03741"/>
    <w:rsid w:val="00F03B32"/>
    <w:rsid w:val="00F03EB9"/>
    <w:rsid w:val="00F03FD4"/>
    <w:rsid w:val="00F0487C"/>
    <w:rsid w:val="00F048C4"/>
    <w:rsid w:val="00F04ACA"/>
    <w:rsid w:val="00F0514D"/>
    <w:rsid w:val="00F053ED"/>
    <w:rsid w:val="00F05829"/>
    <w:rsid w:val="00F0587F"/>
    <w:rsid w:val="00F0671A"/>
    <w:rsid w:val="00F067F9"/>
    <w:rsid w:val="00F06903"/>
    <w:rsid w:val="00F06956"/>
    <w:rsid w:val="00F06DA2"/>
    <w:rsid w:val="00F071A2"/>
    <w:rsid w:val="00F07B84"/>
    <w:rsid w:val="00F07DBC"/>
    <w:rsid w:val="00F07E19"/>
    <w:rsid w:val="00F102A4"/>
    <w:rsid w:val="00F106DA"/>
    <w:rsid w:val="00F1097A"/>
    <w:rsid w:val="00F10FCD"/>
    <w:rsid w:val="00F114BC"/>
    <w:rsid w:val="00F1187D"/>
    <w:rsid w:val="00F11D70"/>
    <w:rsid w:val="00F122EE"/>
    <w:rsid w:val="00F125BF"/>
    <w:rsid w:val="00F12A2D"/>
    <w:rsid w:val="00F12E2A"/>
    <w:rsid w:val="00F1323C"/>
    <w:rsid w:val="00F132D0"/>
    <w:rsid w:val="00F13DE4"/>
    <w:rsid w:val="00F1416B"/>
    <w:rsid w:val="00F15074"/>
    <w:rsid w:val="00F156F8"/>
    <w:rsid w:val="00F1594F"/>
    <w:rsid w:val="00F15E35"/>
    <w:rsid w:val="00F15FC6"/>
    <w:rsid w:val="00F16895"/>
    <w:rsid w:val="00F17333"/>
    <w:rsid w:val="00F17355"/>
    <w:rsid w:val="00F17AE8"/>
    <w:rsid w:val="00F17BAF"/>
    <w:rsid w:val="00F17D2B"/>
    <w:rsid w:val="00F20146"/>
    <w:rsid w:val="00F20698"/>
    <w:rsid w:val="00F20AF5"/>
    <w:rsid w:val="00F20CFD"/>
    <w:rsid w:val="00F21012"/>
    <w:rsid w:val="00F217D7"/>
    <w:rsid w:val="00F21CFC"/>
    <w:rsid w:val="00F21DF2"/>
    <w:rsid w:val="00F22641"/>
    <w:rsid w:val="00F2273F"/>
    <w:rsid w:val="00F230D7"/>
    <w:rsid w:val="00F23379"/>
    <w:rsid w:val="00F2347F"/>
    <w:rsid w:val="00F235F4"/>
    <w:rsid w:val="00F23645"/>
    <w:rsid w:val="00F236A8"/>
    <w:rsid w:val="00F238E7"/>
    <w:rsid w:val="00F23A54"/>
    <w:rsid w:val="00F23B41"/>
    <w:rsid w:val="00F24142"/>
    <w:rsid w:val="00F247DF"/>
    <w:rsid w:val="00F253BE"/>
    <w:rsid w:val="00F260CD"/>
    <w:rsid w:val="00F26A04"/>
    <w:rsid w:val="00F26B5E"/>
    <w:rsid w:val="00F26D58"/>
    <w:rsid w:val="00F26DF1"/>
    <w:rsid w:val="00F26FD5"/>
    <w:rsid w:val="00F277FD"/>
    <w:rsid w:val="00F30640"/>
    <w:rsid w:val="00F30720"/>
    <w:rsid w:val="00F309B2"/>
    <w:rsid w:val="00F30AAD"/>
    <w:rsid w:val="00F30BDD"/>
    <w:rsid w:val="00F311B5"/>
    <w:rsid w:val="00F31630"/>
    <w:rsid w:val="00F31BAF"/>
    <w:rsid w:val="00F31F27"/>
    <w:rsid w:val="00F321ED"/>
    <w:rsid w:val="00F3251E"/>
    <w:rsid w:val="00F3253B"/>
    <w:rsid w:val="00F326D6"/>
    <w:rsid w:val="00F32AA1"/>
    <w:rsid w:val="00F33206"/>
    <w:rsid w:val="00F33934"/>
    <w:rsid w:val="00F33DCE"/>
    <w:rsid w:val="00F33DEF"/>
    <w:rsid w:val="00F3497B"/>
    <w:rsid w:val="00F34ACC"/>
    <w:rsid w:val="00F34B46"/>
    <w:rsid w:val="00F35315"/>
    <w:rsid w:val="00F3561A"/>
    <w:rsid w:val="00F3576A"/>
    <w:rsid w:val="00F35C73"/>
    <w:rsid w:val="00F36299"/>
    <w:rsid w:val="00F3629A"/>
    <w:rsid w:val="00F362E5"/>
    <w:rsid w:val="00F36712"/>
    <w:rsid w:val="00F36823"/>
    <w:rsid w:val="00F36B62"/>
    <w:rsid w:val="00F36D7E"/>
    <w:rsid w:val="00F37053"/>
    <w:rsid w:val="00F37189"/>
    <w:rsid w:val="00F37236"/>
    <w:rsid w:val="00F3733B"/>
    <w:rsid w:val="00F37728"/>
    <w:rsid w:val="00F4003C"/>
    <w:rsid w:val="00F404E9"/>
    <w:rsid w:val="00F406D0"/>
    <w:rsid w:val="00F40F11"/>
    <w:rsid w:val="00F40F74"/>
    <w:rsid w:val="00F42F62"/>
    <w:rsid w:val="00F4359C"/>
    <w:rsid w:val="00F43F5B"/>
    <w:rsid w:val="00F44151"/>
    <w:rsid w:val="00F44381"/>
    <w:rsid w:val="00F44591"/>
    <w:rsid w:val="00F44682"/>
    <w:rsid w:val="00F44F2B"/>
    <w:rsid w:val="00F455AC"/>
    <w:rsid w:val="00F45A81"/>
    <w:rsid w:val="00F45C4E"/>
    <w:rsid w:val="00F45CA4"/>
    <w:rsid w:val="00F462D7"/>
    <w:rsid w:val="00F46D81"/>
    <w:rsid w:val="00F47C17"/>
    <w:rsid w:val="00F510B2"/>
    <w:rsid w:val="00F51488"/>
    <w:rsid w:val="00F51958"/>
    <w:rsid w:val="00F51D71"/>
    <w:rsid w:val="00F51EF5"/>
    <w:rsid w:val="00F5260D"/>
    <w:rsid w:val="00F528AB"/>
    <w:rsid w:val="00F53595"/>
    <w:rsid w:val="00F53855"/>
    <w:rsid w:val="00F53C45"/>
    <w:rsid w:val="00F5440E"/>
    <w:rsid w:val="00F54687"/>
    <w:rsid w:val="00F54D89"/>
    <w:rsid w:val="00F55425"/>
    <w:rsid w:val="00F55991"/>
    <w:rsid w:val="00F55EEA"/>
    <w:rsid w:val="00F56081"/>
    <w:rsid w:val="00F563B6"/>
    <w:rsid w:val="00F565FB"/>
    <w:rsid w:val="00F5679B"/>
    <w:rsid w:val="00F56CAD"/>
    <w:rsid w:val="00F571B5"/>
    <w:rsid w:val="00F575F6"/>
    <w:rsid w:val="00F57864"/>
    <w:rsid w:val="00F57B45"/>
    <w:rsid w:val="00F57EFE"/>
    <w:rsid w:val="00F60736"/>
    <w:rsid w:val="00F60BDE"/>
    <w:rsid w:val="00F60C2A"/>
    <w:rsid w:val="00F62BA2"/>
    <w:rsid w:val="00F63662"/>
    <w:rsid w:val="00F648B2"/>
    <w:rsid w:val="00F64EA9"/>
    <w:rsid w:val="00F64F38"/>
    <w:rsid w:val="00F65F8C"/>
    <w:rsid w:val="00F6618B"/>
    <w:rsid w:val="00F664CE"/>
    <w:rsid w:val="00F67186"/>
    <w:rsid w:val="00F67885"/>
    <w:rsid w:val="00F67A12"/>
    <w:rsid w:val="00F67BD2"/>
    <w:rsid w:val="00F7026A"/>
    <w:rsid w:val="00F7054F"/>
    <w:rsid w:val="00F70EDF"/>
    <w:rsid w:val="00F70EE7"/>
    <w:rsid w:val="00F70FDC"/>
    <w:rsid w:val="00F7125E"/>
    <w:rsid w:val="00F71268"/>
    <w:rsid w:val="00F716C6"/>
    <w:rsid w:val="00F71760"/>
    <w:rsid w:val="00F71C7D"/>
    <w:rsid w:val="00F71D44"/>
    <w:rsid w:val="00F722CE"/>
    <w:rsid w:val="00F72ABC"/>
    <w:rsid w:val="00F72E31"/>
    <w:rsid w:val="00F72E4A"/>
    <w:rsid w:val="00F733BD"/>
    <w:rsid w:val="00F739FA"/>
    <w:rsid w:val="00F73FC8"/>
    <w:rsid w:val="00F741F1"/>
    <w:rsid w:val="00F74310"/>
    <w:rsid w:val="00F74CD6"/>
    <w:rsid w:val="00F75260"/>
    <w:rsid w:val="00F75A30"/>
    <w:rsid w:val="00F75A69"/>
    <w:rsid w:val="00F75BB6"/>
    <w:rsid w:val="00F75DD0"/>
    <w:rsid w:val="00F761E2"/>
    <w:rsid w:val="00F76454"/>
    <w:rsid w:val="00F76A75"/>
    <w:rsid w:val="00F76B1C"/>
    <w:rsid w:val="00F76C93"/>
    <w:rsid w:val="00F7735E"/>
    <w:rsid w:val="00F77A18"/>
    <w:rsid w:val="00F77B05"/>
    <w:rsid w:val="00F77F1E"/>
    <w:rsid w:val="00F80388"/>
    <w:rsid w:val="00F80AAD"/>
    <w:rsid w:val="00F813EA"/>
    <w:rsid w:val="00F81BF6"/>
    <w:rsid w:val="00F81C23"/>
    <w:rsid w:val="00F82192"/>
    <w:rsid w:val="00F823F9"/>
    <w:rsid w:val="00F8287B"/>
    <w:rsid w:val="00F828A2"/>
    <w:rsid w:val="00F82DEC"/>
    <w:rsid w:val="00F82E5E"/>
    <w:rsid w:val="00F83D9E"/>
    <w:rsid w:val="00F8461A"/>
    <w:rsid w:val="00F84812"/>
    <w:rsid w:val="00F8494A"/>
    <w:rsid w:val="00F84C80"/>
    <w:rsid w:val="00F84C8E"/>
    <w:rsid w:val="00F84EDB"/>
    <w:rsid w:val="00F854AA"/>
    <w:rsid w:val="00F85675"/>
    <w:rsid w:val="00F858BC"/>
    <w:rsid w:val="00F85ADF"/>
    <w:rsid w:val="00F85DEE"/>
    <w:rsid w:val="00F86C7C"/>
    <w:rsid w:val="00F87482"/>
    <w:rsid w:val="00F87665"/>
    <w:rsid w:val="00F8774D"/>
    <w:rsid w:val="00F906C5"/>
    <w:rsid w:val="00F90E62"/>
    <w:rsid w:val="00F913F6"/>
    <w:rsid w:val="00F91EC9"/>
    <w:rsid w:val="00F92216"/>
    <w:rsid w:val="00F92972"/>
    <w:rsid w:val="00F92D95"/>
    <w:rsid w:val="00F93020"/>
    <w:rsid w:val="00F931A3"/>
    <w:rsid w:val="00F933D3"/>
    <w:rsid w:val="00F93458"/>
    <w:rsid w:val="00F939AC"/>
    <w:rsid w:val="00F93EDC"/>
    <w:rsid w:val="00F93EF8"/>
    <w:rsid w:val="00F94183"/>
    <w:rsid w:val="00F94318"/>
    <w:rsid w:val="00F9432E"/>
    <w:rsid w:val="00F94432"/>
    <w:rsid w:val="00F94C93"/>
    <w:rsid w:val="00F951D2"/>
    <w:rsid w:val="00F9521D"/>
    <w:rsid w:val="00F9529C"/>
    <w:rsid w:val="00F95442"/>
    <w:rsid w:val="00F956AD"/>
    <w:rsid w:val="00F958C0"/>
    <w:rsid w:val="00F95912"/>
    <w:rsid w:val="00F95CA9"/>
    <w:rsid w:val="00F95F31"/>
    <w:rsid w:val="00F96027"/>
    <w:rsid w:val="00F960B9"/>
    <w:rsid w:val="00F969C8"/>
    <w:rsid w:val="00F96B17"/>
    <w:rsid w:val="00F96DB1"/>
    <w:rsid w:val="00F9729F"/>
    <w:rsid w:val="00F972D2"/>
    <w:rsid w:val="00F9770D"/>
    <w:rsid w:val="00F9777A"/>
    <w:rsid w:val="00F979B7"/>
    <w:rsid w:val="00F97EB8"/>
    <w:rsid w:val="00FA02A1"/>
    <w:rsid w:val="00FA032C"/>
    <w:rsid w:val="00FA0ECE"/>
    <w:rsid w:val="00FA1AE7"/>
    <w:rsid w:val="00FA239B"/>
    <w:rsid w:val="00FA25EE"/>
    <w:rsid w:val="00FA2739"/>
    <w:rsid w:val="00FA326F"/>
    <w:rsid w:val="00FA32BB"/>
    <w:rsid w:val="00FA38B0"/>
    <w:rsid w:val="00FA39E5"/>
    <w:rsid w:val="00FA4011"/>
    <w:rsid w:val="00FA422B"/>
    <w:rsid w:val="00FA4430"/>
    <w:rsid w:val="00FA48F8"/>
    <w:rsid w:val="00FA4BEE"/>
    <w:rsid w:val="00FA5119"/>
    <w:rsid w:val="00FA5FA0"/>
    <w:rsid w:val="00FA64B5"/>
    <w:rsid w:val="00FA6F7D"/>
    <w:rsid w:val="00FA7053"/>
    <w:rsid w:val="00FA70B1"/>
    <w:rsid w:val="00FA71BF"/>
    <w:rsid w:val="00FA7F60"/>
    <w:rsid w:val="00FB0835"/>
    <w:rsid w:val="00FB0DFF"/>
    <w:rsid w:val="00FB1062"/>
    <w:rsid w:val="00FB1810"/>
    <w:rsid w:val="00FB1868"/>
    <w:rsid w:val="00FB1DF3"/>
    <w:rsid w:val="00FB2C2C"/>
    <w:rsid w:val="00FB2E2D"/>
    <w:rsid w:val="00FB324C"/>
    <w:rsid w:val="00FB330C"/>
    <w:rsid w:val="00FB34E1"/>
    <w:rsid w:val="00FB35CE"/>
    <w:rsid w:val="00FB37A7"/>
    <w:rsid w:val="00FB391A"/>
    <w:rsid w:val="00FB3B9D"/>
    <w:rsid w:val="00FB3CDC"/>
    <w:rsid w:val="00FB4478"/>
    <w:rsid w:val="00FB45B5"/>
    <w:rsid w:val="00FB4675"/>
    <w:rsid w:val="00FB4681"/>
    <w:rsid w:val="00FB4F3C"/>
    <w:rsid w:val="00FB5FC0"/>
    <w:rsid w:val="00FB61E9"/>
    <w:rsid w:val="00FB64CC"/>
    <w:rsid w:val="00FB65E8"/>
    <w:rsid w:val="00FC0291"/>
    <w:rsid w:val="00FC08BA"/>
    <w:rsid w:val="00FC08C3"/>
    <w:rsid w:val="00FC0BD4"/>
    <w:rsid w:val="00FC0D3A"/>
    <w:rsid w:val="00FC0EC9"/>
    <w:rsid w:val="00FC0FFD"/>
    <w:rsid w:val="00FC11D0"/>
    <w:rsid w:val="00FC1464"/>
    <w:rsid w:val="00FC14F9"/>
    <w:rsid w:val="00FC1577"/>
    <w:rsid w:val="00FC163B"/>
    <w:rsid w:val="00FC1D03"/>
    <w:rsid w:val="00FC1D1B"/>
    <w:rsid w:val="00FC1D6F"/>
    <w:rsid w:val="00FC1E96"/>
    <w:rsid w:val="00FC23F0"/>
    <w:rsid w:val="00FC370E"/>
    <w:rsid w:val="00FC381D"/>
    <w:rsid w:val="00FC3C4E"/>
    <w:rsid w:val="00FC4221"/>
    <w:rsid w:val="00FC4227"/>
    <w:rsid w:val="00FC4B4E"/>
    <w:rsid w:val="00FC4FF0"/>
    <w:rsid w:val="00FC5004"/>
    <w:rsid w:val="00FC543F"/>
    <w:rsid w:val="00FC5962"/>
    <w:rsid w:val="00FC61BE"/>
    <w:rsid w:val="00FC6A47"/>
    <w:rsid w:val="00FC76B0"/>
    <w:rsid w:val="00FC77BB"/>
    <w:rsid w:val="00FC7A18"/>
    <w:rsid w:val="00FC7B1E"/>
    <w:rsid w:val="00FC7B44"/>
    <w:rsid w:val="00FD0992"/>
    <w:rsid w:val="00FD0B85"/>
    <w:rsid w:val="00FD0BAB"/>
    <w:rsid w:val="00FD1A24"/>
    <w:rsid w:val="00FD1FA5"/>
    <w:rsid w:val="00FD2192"/>
    <w:rsid w:val="00FD25C3"/>
    <w:rsid w:val="00FD2A65"/>
    <w:rsid w:val="00FD2E6E"/>
    <w:rsid w:val="00FD30A9"/>
    <w:rsid w:val="00FD43E6"/>
    <w:rsid w:val="00FD4E65"/>
    <w:rsid w:val="00FD5932"/>
    <w:rsid w:val="00FD5A0B"/>
    <w:rsid w:val="00FD5C98"/>
    <w:rsid w:val="00FD6694"/>
    <w:rsid w:val="00FD688A"/>
    <w:rsid w:val="00FD735E"/>
    <w:rsid w:val="00FD78E6"/>
    <w:rsid w:val="00FD7923"/>
    <w:rsid w:val="00FE138F"/>
    <w:rsid w:val="00FE249F"/>
    <w:rsid w:val="00FE27C7"/>
    <w:rsid w:val="00FE287C"/>
    <w:rsid w:val="00FE34AF"/>
    <w:rsid w:val="00FE36A8"/>
    <w:rsid w:val="00FE39B3"/>
    <w:rsid w:val="00FE3BB0"/>
    <w:rsid w:val="00FE3C86"/>
    <w:rsid w:val="00FE4559"/>
    <w:rsid w:val="00FE4586"/>
    <w:rsid w:val="00FE49F4"/>
    <w:rsid w:val="00FE4B2B"/>
    <w:rsid w:val="00FE4C71"/>
    <w:rsid w:val="00FE5A5A"/>
    <w:rsid w:val="00FE5BB1"/>
    <w:rsid w:val="00FE5D61"/>
    <w:rsid w:val="00FE661F"/>
    <w:rsid w:val="00FE70A6"/>
    <w:rsid w:val="00FE79AE"/>
    <w:rsid w:val="00FF0440"/>
    <w:rsid w:val="00FF05C6"/>
    <w:rsid w:val="00FF06AC"/>
    <w:rsid w:val="00FF077B"/>
    <w:rsid w:val="00FF0794"/>
    <w:rsid w:val="00FF0AEE"/>
    <w:rsid w:val="00FF12FD"/>
    <w:rsid w:val="00FF29D7"/>
    <w:rsid w:val="00FF307B"/>
    <w:rsid w:val="00FF33B8"/>
    <w:rsid w:val="00FF3402"/>
    <w:rsid w:val="00FF38AD"/>
    <w:rsid w:val="00FF3BE0"/>
    <w:rsid w:val="00FF40A3"/>
    <w:rsid w:val="00FF4798"/>
    <w:rsid w:val="00FF4AE9"/>
    <w:rsid w:val="00FF4DBC"/>
    <w:rsid w:val="00FF5586"/>
    <w:rsid w:val="00FF5A72"/>
    <w:rsid w:val="00FF60A4"/>
    <w:rsid w:val="00FF6778"/>
    <w:rsid w:val="00FF69E9"/>
    <w:rsid w:val="00FF6B9B"/>
    <w:rsid w:val="00FF6BD3"/>
    <w:rsid w:val="00FF7173"/>
    <w:rsid w:val="00FF74C2"/>
    <w:rsid w:val="00FF7566"/>
    <w:rsid w:val="00FF768D"/>
    <w:rsid w:val="00FF7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0634DB"/>
  <w15:docId w15:val="{665A5510-BB03-43E0-B45D-451332CB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A52BE"/>
    <w:pPr>
      <w:widowControl w:val="0"/>
      <w:spacing w:line="300" w:lineRule="auto"/>
      <w:ind w:firstLineChars="200" w:firstLine="200"/>
      <w:jc w:val="both"/>
    </w:pPr>
    <w:rPr>
      <w:rFonts w:ascii="黑体" w:eastAsia="黑体" w:hAnsi="黑体"/>
      <w:noProof/>
      <w:kern w:val="2"/>
      <w:sz w:val="24"/>
      <w:szCs w:val="24"/>
    </w:rPr>
  </w:style>
  <w:style w:type="paragraph" w:styleId="10">
    <w:name w:val="heading 1"/>
    <w:basedOn w:val="a0"/>
    <w:next w:val="a0"/>
    <w:qFormat/>
    <w:rsid w:val="00CD113B"/>
    <w:pPr>
      <w:keepNext/>
      <w:keepLines/>
      <w:pageBreakBefore/>
      <w:numPr>
        <w:numId w:val="2"/>
      </w:numPr>
      <w:adjustRightInd w:val="0"/>
      <w:snapToGrid w:val="0"/>
      <w:spacing w:before="300" w:line="240" w:lineRule="auto"/>
      <w:ind w:firstLineChars="0"/>
      <w:outlineLvl w:val="0"/>
    </w:pPr>
    <w:rPr>
      <w:rFonts w:cs="Arial"/>
      <w:b/>
      <w:noProof w:val="0"/>
      <w:kern w:val="0"/>
      <w:sz w:val="36"/>
      <w:szCs w:val="44"/>
    </w:rPr>
  </w:style>
  <w:style w:type="paragraph" w:styleId="20">
    <w:name w:val="heading 2"/>
    <w:basedOn w:val="a0"/>
    <w:next w:val="a0"/>
    <w:qFormat/>
    <w:rsid w:val="00CD113B"/>
    <w:pPr>
      <w:keepNext/>
      <w:keepLines/>
      <w:numPr>
        <w:ilvl w:val="1"/>
        <w:numId w:val="3"/>
      </w:numPr>
      <w:adjustRightInd w:val="0"/>
      <w:snapToGrid w:val="0"/>
      <w:spacing w:before="200" w:line="240" w:lineRule="auto"/>
      <w:ind w:firstLineChars="0"/>
      <w:outlineLvl w:val="1"/>
    </w:pPr>
    <w:rPr>
      <w:rFonts w:cs="Arial"/>
      <w:b/>
      <w:noProof w:val="0"/>
      <w:kern w:val="0"/>
      <w:sz w:val="32"/>
      <w:szCs w:val="32"/>
    </w:rPr>
  </w:style>
  <w:style w:type="paragraph" w:styleId="30">
    <w:name w:val="heading 3"/>
    <w:basedOn w:val="a0"/>
    <w:next w:val="a0"/>
    <w:qFormat/>
    <w:rsid w:val="00F510B2"/>
    <w:pPr>
      <w:keepNext/>
      <w:keepLines/>
      <w:numPr>
        <w:ilvl w:val="2"/>
        <w:numId w:val="4"/>
      </w:numPr>
      <w:adjustRightInd w:val="0"/>
      <w:snapToGrid w:val="0"/>
      <w:spacing w:before="60" w:line="276" w:lineRule="auto"/>
      <w:ind w:firstLineChars="0"/>
      <w:outlineLvl w:val="2"/>
    </w:pPr>
    <w:rPr>
      <w:rFonts w:cs="Arial"/>
      <w:b/>
      <w:noProof w:val="0"/>
      <w:kern w:val="0"/>
      <w:sz w:val="32"/>
      <w:szCs w:val="32"/>
    </w:rPr>
  </w:style>
  <w:style w:type="paragraph" w:styleId="4">
    <w:name w:val="heading 4"/>
    <w:basedOn w:val="a0"/>
    <w:next w:val="a0"/>
    <w:qFormat/>
    <w:rsid w:val="00BC14E5"/>
    <w:pPr>
      <w:keepNext/>
      <w:keepLines/>
      <w:numPr>
        <w:ilvl w:val="3"/>
        <w:numId w:val="5"/>
      </w:numPr>
      <w:spacing w:before="40" w:line="240" w:lineRule="auto"/>
      <w:outlineLvl w:val="3"/>
    </w:pPr>
    <w:rPr>
      <w:rFonts w:ascii="宋体" w:hAnsi="Arial" w:cs="Arial"/>
      <w:b/>
      <w:noProof w:val="0"/>
      <w:kern w:val="0"/>
      <w:sz w:val="28"/>
      <w:szCs w:val="28"/>
    </w:rPr>
  </w:style>
  <w:style w:type="paragraph" w:styleId="5">
    <w:name w:val="heading 5"/>
    <w:basedOn w:val="a0"/>
    <w:next w:val="a0"/>
    <w:qFormat/>
    <w:rsid w:val="00BC14E5"/>
    <w:pPr>
      <w:keepNext/>
      <w:keepLines/>
      <w:numPr>
        <w:ilvl w:val="4"/>
        <w:numId w:val="6"/>
      </w:numPr>
      <w:spacing w:before="40" w:line="240" w:lineRule="auto"/>
      <w:outlineLvl w:val="4"/>
    </w:pPr>
    <w:rPr>
      <w:rFonts w:ascii="宋体" w:hAnsi="Arial" w:cs="Arial"/>
      <w:b/>
      <w:noProof w:val="0"/>
      <w:kern w:val="0"/>
      <w:sz w:val="28"/>
      <w:szCs w:val="28"/>
    </w:rPr>
  </w:style>
  <w:style w:type="paragraph" w:styleId="6">
    <w:name w:val="heading 6"/>
    <w:basedOn w:val="a0"/>
    <w:next w:val="a0"/>
    <w:qFormat/>
    <w:rsid w:val="00BC14E5"/>
    <w:pPr>
      <w:keepNext/>
      <w:keepLines/>
      <w:numPr>
        <w:ilvl w:val="5"/>
        <w:numId w:val="1"/>
      </w:numPr>
      <w:tabs>
        <w:tab w:val="clear" w:pos="1152"/>
        <w:tab w:val="num" w:pos="360"/>
      </w:tabs>
      <w:spacing w:before="240" w:after="64" w:line="320" w:lineRule="auto"/>
      <w:ind w:left="0" w:firstLine="0"/>
      <w:outlineLvl w:val="5"/>
    </w:pPr>
    <w:rPr>
      <w:rFonts w:ascii="Arial" w:hAnsi="Arial"/>
      <w:b/>
      <w:bCs/>
    </w:rPr>
  </w:style>
  <w:style w:type="paragraph" w:styleId="7">
    <w:name w:val="heading 7"/>
    <w:basedOn w:val="a0"/>
    <w:next w:val="a0"/>
    <w:qFormat/>
    <w:rsid w:val="00BC14E5"/>
    <w:pPr>
      <w:keepNext/>
      <w:keepLines/>
      <w:numPr>
        <w:ilvl w:val="6"/>
        <w:numId w:val="1"/>
      </w:numPr>
      <w:tabs>
        <w:tab w:val="clear" w:pos="1296"/>
        <w:tab w:val="num" w:pos="360"/>
      </w:tabs>
      <w:spacing w:before="240" w:after="64" w:line="320" w:lineRule="auto"/>
      <w:ind w:left="0" w:firstLine="0"/>
      <w:outlineLvl w:val="6"/>
    </w:pPr>
    <w:rPr>
      <w:b/>
      <w:bCs/>
    </w:rPr>
  </w:style>
  <w:style w:type="paragraph" w:styleId="8">
    <w:name w:val="heading 8"/>
    <w:basedOn w:val="a0"/>
    <w:next w:val="a0"/>
    <w:qFormat/>
    <w:rsid w:val="00BC14E5"/>
    <w:pPr>
      <w:keepNext/>
      <w:keepLines/>
      <w:numPr>
        <w:ilvl w:val="7"/>
        <w:numId w:val="1"/>
      </w:numPr>
      <w:tabs>
        <w:tab w:val="clear" w:pos="1440"/>
        <w:tab w:val="num" w:pos="360"/>
      </w:tabs>
      <w:spacing w:before="240" w:after="64" w:line="320" w:lineRule="auto"/>
      <w:ind w:left="0" w:firstLine="0"/>
      <w:outlineLvl w:val="7"/>
    </w:pPr>
    <w:rPr>
      <w:rFonts w:ascii="Arial" w:hAnsi="Arial"/>
    </w:rPr>
  </w:style>
  <w:style w:type="paragraph" w:styleId="9">
    <w:name w:val="heading 9"/>
    <w:basedOn w:val="a0"/>
    <w:next w:val="a0"/>
    <w:qFormat/>
    <w:rsid w:val="00BC14E5"/>
    <w:pPr>
      <w:keepNext/>
      <w:keepLines/>
      <w:numPr>
        <w:ilvl w:val="8"/>
        <w:numId w:val="1"/>
      </w:numPr>
      <w:tabs>
        <w:tab w:val="clear" w:pos="1584"/>
        <w:tab w:val="num" w:pos="360"/>
      </w:tabs>
      <w:spacing w:before="240" w:after="64" w:line="320" w:lineRule="auto"/>
      <w:ind w:left="0" w:firstLine="0"/>
      <w:outlineLvl w:val="8"/>
    </w:pPr>
    <w:rPr>
      <w:rFonts w:ascii="Arial"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模板说明"/>
    <w:basedOn w:val="21"/>
    <w:rsid w:val="00ED49AE"/>
    <w:rPr>
      <w:i/>
    </w:rPr>
  </w:style>
  <w:style w:type="paragraph" w:styleId="a5">
    <w:name w:val="header"/>
    <w:basedOn w:val="a0"/>
    <w:link w:val="a6"/>
    <w:autoRedefine/>
    <w:uiPriority w:val="99"/>
    <w:rsid w:val="00BC14E5"/>
    <w:pPr>
      <w:pBdr>
        <w:bottom w:val="single" w:sz="6" w:space="1" w:color="auto"/>
      </w:pBdr>
      <w:tabs>
        <w:tab w:val="center" w:pos="4153"/>
        <w:tab w:val="right" w:pos="8306"/>
      </w:tabs>
      <w:snapToGrid w:val="0"/>
      <w:jc w:val="center"/>
    </w:pPr>
    <w:rPr>
      <w:sz w:val="18"/>
      <w:szCs w:val="18"/>
    </w:rPr>
  </w:style>
  <w:style w:type="paragraph" w:styleId="a7">
    <w:name w:val="footer"/>
    <w:basedOn w:val="a0"/>
    <w:link w:val="a8"/>
    <w:autoRedefine/>
    <w:uiPriority w:val="99"/>
    <w:rsid w:val="00BC14E5"/>
    <w:pPr>
      <w:tabs>
        <w:tab w:val="center" w:pos="4153"/>
        <w:tab w:val="right" w:pos="8306"/>
      </w:tabs>
      <w:snapToGrid w:val="0"/>
      <w:jc w:val="center"/>
    </w:pPr>
    <w:rPr>
      <w:kern w:val="0"/>
      <w:sz w:val="18"/>
      <w:szCs w:val="21"/>
    </w:rPr>
  </w:style>
  <w:style w:type="paragraph" w:styleId="a9">
    <w:name w:val="Document Map"/>
    <w:basedOn w:val="a0"/>
    <w:semiHidden/>
    <w:rsid w:val="00BC14E5"/>
    <w:pPr>
      <w:shd w:val="clear" w:color="auto" w:fill="000080"/>
    </w:pPr>
  </w:style>
  <w:style w:type="paragraph" w:styleId="aa">
    <w:name w:val="Balloon Text"/>
    <w:basedOn w:val="a0"/>
    <w:semiHidden/>
    <w:rsid w:val="00BC14E5"/>
    <w:rPr>
      <w:sz w:val="18"/>
      <w:szCs w:val="18"/>
    </w:rPr>
  </w:style>
  <w:style w:type="paragraph" w:styleId="TOC1">
    <w:name w:val="toc 1"/>
    <w:basedOn w:val="a0"/>
    <w:next w:val="a0"/>
    <w:autoRedefine/>
    <w:uiPriority w:val="39"/>
    <w:rsid w:val="00F510B2"/>
    <w:pPr>
      <w:tabs>
        <w:tab w:val="left" w:pos="480"/>
        <w:tab w:val="left" w:pos="960"/>
        <w:tab w:val="right" w:leader="dot" w:pos="8834"/>
      </w:tabs>
      <w:spacing w:before="120" w:after="120"/>
      <w:ind w:firstLine="422"/>
      <w:jc w:val="left"/>
    </w:pPr>
    <w:rPr>
      <w:b/>
      <w:bCs/>
      <w:caps/>
    </w:rPr>
  </w:style>
  <w:style w:type="paragraph" w:styleId="TOC2">
    <w:name w:val="toc 2"/>
    <w:basedOn w:val="a0"/>
    <w:next w:val="a0"/>
    <w:autoRedefine/>
    <w:uiPriority w:val="39"/>
    <w:rsid w:val="00BC14E5"/>
    <w:pPr>
      <w:ind w:left="240"/>
      <w:jc w:val="left"/>
    </w:pPr>
    <w:rPr>
      <w:smallCaps/>
    </w:rPr>
  </w:style>
  <w:style w:type="paragraph" w:styleId="TOC3">
    <w:name w:val="toc 3"/>
    <w:basedOn w:val="a0"/>
    <w:next w:val="a0"/>
    <w:autoRedefine/>
    <w:uiPriority w:val="39"/>
    <w:rsid w:val="00BC14E5"/>
    <w:pPr>
      <w:ind w:left="480"/>
      <w:jc w:val="left"/>
    </w:pPr>
    <w:rPr>
      <w:i/>
      <w:iCs/>
    </w:rPr>
  </w:style>
  <w:style w:type="paragraph" w:styleId="TOC4">
    <w:name w:val="toc 4"/>
    <w:basedOn w:val="a0"/>
    <w:next w:val="a0"/>
    <w:autoRedefine/>
    <w:uiPriority w:val="39"/>
    <w:rsid w:val="00BC14E5"/>
    <w:pPr>
      <w:ind w:left="720"/>
      <w:jc w:val="left"/>
    </w:pPr>
    <w:rPr>
      <w:szCs w:val="21"/>
    </w:rPr>
  </w:style>
  <w:style w:type="paragraph" w:styleId="TOC5">
    <w:name w:val="toc 5"/>
    <w:basedOn w:val="a0"/>
    <w:next w:val="a0"/>
    <w:autoRedefine/>
    <w:semiHidden/>
    <w:rsid w:val="00BC14E5"/>
    <w:pPr>
      <w:ind w:left="960"/>
      <w:jc w:val="left"/>
    </w:pPr>
    <w:rPr>
      <w:szCs w:val="21"/>
    </w:rPr>
  </w:style>
  <w:style w:type="paragraph" w:styleId="TOC6">
    <w:name w:val="toc 6"/>
    <w:basedOn w:val="a0"/>
    <w:next w:val="a0"/>
    <w:autoRedefine/>
    <w:semiHidden/>
    <w:rsid w:val="00BC14E5"/>
    <w:pPr>
      <w:ind w:left="1200"/>
      <w:jc w:val="left"/>
    </w:pPr>
    <w:rPr>
      <w:szCs w:val="21"/>
    </w:rPr>
  </w:style>
  <w:style w:type="paragraph" w:styleId="TOC7">
    <w:name w:val="toc 7"/>
    <w:basedOn w:val="a0"/>
    <w:next w:val="a0"/>
    <w:autoRedefine/>
    <w:semiHidden/>
    <w:rsid w:val="00BC14E5"/>
    <w:pPr>
      <w:ind w:left="1440"/>
      <w:jc w:val="left"/>
    </w:pPr>
    <w:rPr>
      <w:szCs w:val="21"/>
    </w:rPr>
  </w:style>
  <w:style w:type="paragraph" w:styleId="TOC8">
    <w:name w:val="toc 8"/>
    <w:basedOn w:val="a0"/>
    <w:next w:val="a0"/>
    <w:autoRedefine/>
    <w:semiHidden/>
    <w:rsid w:val="00BC14E5"/>
    <w:pPr>
      <w:ind w:left="1680"/>
      <w:jc w:val="left"/>
    </w:pPr>
    <w:rPr>
      <w:szCs w:val="21"/>
    </w:rPr>
  </w:style>
  <w:style w:type="paragraph" w:styleId="TOC9">
    <w:name w:val="toc 9"/>
    <w:basedOn w:val="a0"/>
    <w:next w:val="a0"/>
    <w:autoRedefine/>
    <w:semiHidden/>
    <w:rsid w:val="00BC14E5"/>
    <w:pPr>
      <w:ind w:left="1920"/>
      <w:jc w:val="left"/>
    </w:pPr>
    <w:rPr>
      <w:szCs w:val="21"/>
    </w:rPr>
  </w:style>
  <w:style w:type="character" w:styleId="ab">
    <w:name w:val="Hyperlink"/>
    <w:basedOn w:val="a1"/>
    <w:uiPriority w:val="99"/>
    <w:rsid w:val="00C3407D"/>
    <w:rPr>
      <w:color w:val="0000FF"/>
      <w:u w:val="single"/>
    </w:rPr>
  </w:style>
  <w:style w:type="paragraph" w:customStyle="1" w:styleId="ac">
    <w:name w:val="文档信息表格正文"/>
    <w:basedOn w:val="a0"/>
    <w:rsid w:val="00BC14E5"/>
    <w:pPr>
      <w:widowControl/>
      <w:spacing w:before="60" w:after="60" w:line="240" w:lineRule="auto"/>
      <w:jc w:val="left"/>
    </w:pPr>
    <w:rPr>
      <w:noProof w:val="0"/>
      <w:kern w:val="0"/>
      <w:sz w:val="20"/>
      <w:szCs w:val="20"/>
      <w:lang w:eastAsia="en-US"/>
    </w:rPr>
  </w:style>
  <w:style w:type="paragraph" w:customStyle="1" w:styleId="ad">
    <w:name w:val="文档信息表格表头"/>
    <w:basedOn w:val="a0"/>
    <w:rsid w:val="004401CB"/>
    <w:pPr>
      <w:keepNext/>
      <w:keepLines/>
      <w:widowControl/>
      <w:spacing w:before="60" w:after="40" w:line="240" w:lineRule="auto"/>
      <w:jc w:val="center"/>
    </w:pPr>
    <w:rPr>
      <w:rFonts w:ascii="PMingLiU" w:hAnsi="PMingLiU"/>
      <w:b/>
      <w:noProof w:val="0"/>
      <w:kern w:val="0"/>
      <w:sz w:val="16"/>
      <w:szCs w:val="20"/>
    </w:rPr>
  </w:style>
  <w:style w:type="paragraph" w:customStyle="1" w:styleId="3">
    <w:name w:val="正文编号3级"/>
    <w:basedOn w:val="a0"/>
    <w:rsid w:val="004401CB"/>
    <w:pPr>
      <w:numPr>
        <w:ilvl w:val="2"/>
        <w:numId w:val="7"/>
      </w:numPr>
    </w:pPr>
  </w:style>
  <w:style w:type="paragraph" w:customStyle="1" w:styleId="1">
    <w:name w:val="正文编号1级"/>
    <w:basedOn w:val="a0"/>
    <w:rsid w:val="0027639D"/>
    <w:pPr>
      <w:numPr>
        <w:numId w:val="7"/>
      </w:numPr>
    </w:pPr>
  </w:style>
  <w:style w:type="paragraph" w:customStyle="1" w:styleId="2">
    <w:name w:val="正文编号2级"/>
    <w:basedOn w:val="a0"/>
    <w:rsid w:val="004401CB"/>
    <w:pPr>
      <w:numPr>
        <w:ilvl w:val="1"/>
        <w:numId w:val="7"/>
      </w:numPr>
    </w:pPr>
  </w:style>
  <w:style w:type="character" w:styleId="ae">
    <w:name w:val="annotation reference"/>
    <w:basedOn w:val="a1"/>
    <w:semiHidden/>
    <w:rsid w:val="00BC14E5"/>
    <w:rPr>
      <w:sz w:val="21"/>
      <w:szCs w:val="21"/>
    </w:rPr>
  </w:style>
  <w:style w:type="paragraph" w:styleId="af">
    <w:name w:val="annotation text"/>
    <w:basedOn w:val="a0"/>
    <w:semiHidden/>
    <w:rsid w:val="00BC14E5"/>
    <w:pPr>
      <w:jc w:val="left"/>
    </w:pPr>
  </w:style>
  <w:style w:type="paragraph" w:styleId="af0">
    <w:name w:val="annotation subject"/>
    <w:basedOn w:val="af"/>
    <w:next w:val="af"/>
    <w:semiHidden/>
    <w:rsid w:val="00BC14E5"/>
    <w:rPr>
      <w:b/>
      <w:bCs/>
    </w:rPr>
  </w:style>
  <w:style w:type="character" w:styleId="af1">
    <w:name w:val="page number"/>
    <w:basedOn w:val="a1"/>
    <w:rsid w:val="00BC14E5"/>
  </w:style>
  <w:style w:type="table" w:styleId="af2">
    <w:name w:val="Table Grid"/>
    <w:basedOn w:val="a2"/>
    <w:rsid w:val="00557D6C"/>
    <w:pPr>
      <w:widowControl w:val="0"/>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文档编号"/>
    <w:basedOn w:val="a1"/>
    <w:rsid w:val="00C826FC"/>
    <w:rPr>
      <w:rFonts w:eastAsia="隶书"/>
      <w:sz w:val="44"/>
    </w:rPr>
  </w:style>
  <w:style w:type="paragraph" w:styleId="11">
    <w:name w:val="index 1"/>
    <w:basedOn w:val="a0"/>
    <w:next w:val="a0"/>
    <w:autoRedefine/>
    <w:semiHidden/>
    <w:rsid w:val="00B03968"/>
    <w:pPr>
      <w:keepNext/>
      <w:spacing w:line="240" w:lineRule="auto"/>
    </w:pPr>
    <w:rPr>
      <w:noProof w:val="0"/>
      <w:sz w:val="21"/>
    </w:rPr>
  </w:style>
  <w:style w:type="paragraph" w:customStyle="1" w:styleId="af4">
    <w:name w:val="表格正文"/>
    <w:basedOn w:val="a0"/>
    <w:rsid w:val="00C826FC"/>
    <w:pPr>
      <w:spacing w:line="240" w:lineRule="auto"/>
    </w:pPr>
    <w:rPr>
      <w:sz w:val="21"/>
      <w:szCs w:val="21"/>
    </w:rPr>
  </w:style>
  <w:style w:type="paragraph" w:customStyle="1" w:styleId="af5">
    <w:name w:val="表格标题"/>
    <w:basedOn w:val="a0"/>
    <w:rsid w:val="00C826FC"/>
    <w:pPr>
      <w:spacing w:line="240" w:lineRule="auto"/>
      <w:jc w:val="center"/>
    </w:pPr>
    <w:rPr>
      <w:b/>
      <w:sz w:val="20"/>
      <w:szCs w:val="20"/>
    </w:rPr>
  </w:style>
  <w:style w:type="paragraph" w:customStyle="1" w:styleId="af6">
    <w:name w:val="目录"/>
    <w:basedOn w:val="a0"/>
    <w:rsid w:val="00C826FC"/>
    <w:pPr>
      <w:jc w:val="center"/>
    </w:pPr>
    <w:rPr>
      <w:rFonts w:ascii="Arial" w:hAnsi="Arial" w:cs="Arial"/>
      <w:b/>
      <w:bCs/>
      <w:sz w:val="32"/>
    </w:rPr>
  </w:style>
  <w:style w:type="paragraph" w:customStyle="1" w:styleId="af7">
    <w:name w:val="文档信息标题"/>
    <w:basedOn w:val="a0"/>
    <w:rsid w:val="00C3407D"/>
    <w:pPr>
      <w:keepNext/>
      <w:keepLines/>
      <w:widowControl/>
      <w:spacing w:before="640" w:after="60" w:line="240" w:lineRule="auto"/>
    </w:pPr>
    <w:rPr>
      <w:rFonts w:ascii="PMingLiU" w:hAnsi="PMingLiU"/>
      <w:b/>
      <w:noProof w:val="0"/>
      <w:kern w:val="0"/>
      <w:sz w:val="18"/>
      <w:szCs w:val="20"/>
    </w:rPr>
  </w:style>
  <w:style w:type="paragraph" w:styleId="af8">
    <w:name w:val="Title"/>
    <w:basedOn w:val="a0"/>
    <w:qFormat/>
    <w:rsid w:val="00632F58"/>
    <w:pPr>
      <w:jc w:val="center"/>
    </w:pPr>
    <w:rPr>
      <w:rFonts w:cs="Arial"/>
      <w:b/>
      <w:bCs/>
      <w:sz w:val="52"/>
    </w:rPr>
  </w:style>
  <w:style w:type="paragraph" w:customStyle="1" w:styleId="a">
    <w:name w:val="正文符号"/>
    <w:basedOn w:val="21"/>
    <w:rsid w:val="00E95BB5"/>
    <w:pPr>
      <w:numPr>
        <w:numId w:val="8"/>
      </w:numPr>
      <w:ind w:firstLineChars="0" w:firstLine="0"/>
    </w:pPr>
  </w:style>
  <w:style w:type="paragraph" w:customStyle="1" w:styleId="af9">
    <w:name w:val="公司名词"/>
    <w:basedOn w:val="a0"/>
    <w:rsid w:val="00C826FC"/>
    <w:pPr>
      <w:jc w:val="center"/>
    </w:pPr>
    <w:rPr>
      <w:rFonts w:ascii="隶书" w:eastAsia="隶书"/>
      <w:sz w:val="44"/>
      <w:szCs w:val="44"/>
    </w:rPr>
  </w:style>
  <w:style w:type="paragraph" w:customStyle="1" w:styleId="21">
    <w:name w:val="正文首行缩进2字符"/>
    <w:basedOn w:val="a0"/>
    <w:rsid w:val="00E95BB5"/>
    <w:pPr>
      <w:ind w:firstLine="480"/>
    </w:pPr>
  </w:style>
  <w:style w:type="paragraph" w:customStyle="1" w:styleId="afa">
    <w:name w:val="正文居中"/>
    <w:basedOn w:val="a0"/>
    <w:rsid w:val="00C3407D"/>
    <w:pPr>
      <w:jc w:val="center"/>
    </w:p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0"/>
    <w:autoRedefine/>
    <w:rsid w:val="00ED49AE"/>
    <w:rPr>
      <w:rFonts w:ascii="宋体" w:hAnsi="宋体"/>
      <w:noProof w:val="0"/>
      <w:sz w:val="22"/>
    </w:rPr>
  </w:style>
  <w:style w:type="paragraph" w:customStyle="1" w:styleId="Table-Text">
    <w:name w:val="Table - Text"/>
    <w:basedOn w:val="a0"/>
    <w:rsid w:val="008A3FFD"/>
    <w:pPr>
      <w:widowControl/>
      <w:spacing w:before="60" w:after="60" w:line="240" w:lineRule="auto"/>
      <w:jc w:val="left"/>
    </w:pPr>
    <w:rPr>
      <w:noProof w:val="0"/>
      <w:kern w:val="0"/>
      <w:sz w:val="20"/>
      <w:szCs w:val="20"/>
      <w:lang w:eastAsia="en-US"/>
    </w:rPr>
  </w:style>
  <w:style w:type="paragraph" w:customStyle="1" w:styleId="TableMedium">
    <w:name w:val="Table_Medium"/>
    <w:basedOn w:val="a0"/>
    <w:rsid w:val="008A3FFD"/>
    <w:pPr>
      <w:widowControl/>
      <w:spacing w:before="40" w:after="40" w:line="240" w:lineRule="auto"/>
      <w:jc w:val="left"/>
    </w:pPr>
    <w:rPr>
      <w:rFonts w:ascii="Arial" w:hAnsi="Arial"/>
      <w:noProof w:val="0"/>
      <w:kern w:val="0"/>
      <w:sz w:val="18"/>
      <w:szCs w:val="20"/>
      <w:lang w:eastAsia="en-US"/>
    </w:rPr>
  </w:style>
  <w:style w:type="paragraph" w:styleId="afb">
    <w:name w:val="List Paragraph"/>
    <w:basedOn w:val="a0"/>
    <w:uiPriority w:val="34"/>
    <w:qFormat/>
    <w:rsid w:val="00207AB4"/>
    <w:pPr>
      <w:ind w:firstLine="420"/>
    </w:pPr>
  </w:style>
  <w:style w:type="paragraph" w:customStyle="1" w:styleId="Comment">
    <w:name w:val="Comment"/>
    <w:basedOn w:val="a0"/>
    <w:rsid w:val="007A45F6"/>
    <w:pPr>
      <w:widowControl/>
      <w:spacing w:after="120" w:line="240" w:lineRule="auto"/>
    </w:pPr>
    <w:rPr>
      <w:i/>
      <w:noProof w:val="0"/>
      <w:color w:val="000080"/>
      <w:kern w:val="0"/>
      <w:sz w:val="22"/>
      <w:szCs w:val="20"/>
      <w:lang w:eastAsia="en-US"/>
    </w:rPr>
  </w:style>
  <w:style w:type="character" w:customStyle="1" w:styleId="a6">
    <w:name w:val="页眉 字符"/>
    <w:basedOn w:val="a1"/>
    <w:link w:val="a5"/>
    <w:uiPriority w:val="99"/>
    <w:rsid w:val="001F6DEF"/>
    <w:rPr>
      <w:noProof/>
      <w:kern w:val="2"/>
      <w:sz w:val="18"/>
      <w:szCs w:val="18"/>
    </w:rPr>
  </w:style>
  <w:style w:type="character" w:customStyle="1" w:styleId="a8">
    <w:name w:val="页脚 字符"/>
    <w:basedOn w:val="a1"/>
    <w:link w:val="a7"/>
    <w:uiPriority w:val="99"/>
    <w:rsid w:val="001F6DEF"/>
    <w:rPr>
      <w:noProof/>
      <w:sz w:val="18"/>
      <w:szCs w:val="21"/>
    </w:rPr>
  </w:style>
  <w:style w:type="paragraph" w:styleId="afc">
    <w:name w:val="Normal Indent"/>
    <w:aliases w:val="表正文,正文非缩进,特点,ALT+Z,正文（首行缩进两字）"/>
    <w:basedOn w:val="a0"/>
    <w:rsid w:val="00A5793F"/>
    <w:pPr>
      <w:spacing w:line="240" w:lineRule="auto"/>
      <w:ind w:firstLine="420"/>
    </w:pPr>
    <w:rPr>
      <w:noProof w:val="0"/>
      <w:sz w:val="21"/>
    </w:rPr>
  </w:style>
  <w:style w:type="paragraph" w:styleId="afd">
    <w:name w:val="Body Text Indent"/>
    <w:basedOn w:val="a0"/>
    <w:link w:val="afe"/>
    <w:uiPriority w:val="99"/>
    <w:unhideWhenUsed/>
    <w:rsid w:val="00333EAF"/>
    <w:pPr>
      <w:spacing w:after="120" w:line="240" w:lineRule="auto"/>
      <w:ind w:leftChars="200" w:left="420"/>
    </w:pPr>
    <w:rPr>
      <w:noProof w:val="0"/>
      <w:sz w:val="21"/>
    </w:rPr>
  </w:style>
  <w:style w:type="character" w:customStyle="1" w:styleId="afe">
    <w:name w:val="正文文本缩进 字符"/>
    <w:basedOn w:val="a1"/>
    <w:link w:val="afd"/>
    <w:uiPriority w:val="99"/>
    <w:rsid w:val="00333EAF"/>
    <w:rPr>
      <w:kern w:val="2"/>
      <w:sz w:val="21"/>
      <w:szCs w:val="24"/>
    </w:rPr>
  </w:style>
  <w:style w:type="character" w:styleId="aff">
    <w:name w:val="Subtle Emphasis"/>
    <w:basedOn w:val="a1"/>
    <w:uiPriority w:val="19"/>
    <w:qFormat/>
    <w:rsid w:val="003930EE"/>
    <w:rPr>
      <w:i/>
      <w:iCs/>
      <w:color w:val="404040" w:themeColor="text1" w:themeTint="BF"/>
    </w:rPr>
  </w:style>
  <w:style w:type="paragraph" w:styleId="22">
    <w:name w:val="Body Text Indent 2"/>
    <w:basedOn w:val="a0"/>
    <w:link w:val="23"/>
    <w:unhideWhenUsed/>
    <w:rsid w:val="000C2298"/>
    <w:pPr>
      <w:spacing w:line="276" w:lineRule="auto"/>
      <w:ind w:firstLineChars="175" w:firstLine="420"/>
    </w:pPr>
  </w:style>
  <w:style w:type="character" w:customStyle="1" w:styleId="23">
    <w:name w:val="正文文本缩进 2 字符"/>
    <w:basedOn w:val="a1"/>
    <w:link w:val="22"/>
    <w:rsid w:val="000C2298"/>
    <w:rPr>
      <w:noProof/>
      <w:kern w:val="2"/>
      <w:sz w:val="24"/>
      <w:szCs w:val="24"/>
    </w:rPr>
  </w:style>
  <w:style w:type="paragraph" w:customStyle="1" w:styleId="aff0">
    <w:name w:val="代码"/>
    <w:basedOn w:val="a0"/>
    <w:next w:val="a0"/>
    <w:link w:val="aff1"/>
    <w:autoRedefine/>
    <w:qFormat/>
    <w:rsid w:val="003C7A5D"/>
    <w:pPr>
      <w:framePr w:w="7938" w:wrap="around" w:vAnchor="text" w:hAnchor="text" w:xAlign="center" w:y="1"/>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240"/>
        <w:tab w:val="left" w:pos="480"/>
      </w:tabs>
      <w:autoSpaceDE w:val="0"/>
      <w:autoSpaceDN w:val="0"/>
      <w:adjustRightInd w:val="0"/>
      <w:snapToGrid w:val="0"/>
      <w:spacing w:beforeLines="50" w:before="156" w:after="156" w:line="360" w:lineRule="auto"/>
      <w:ind w:firstLineChars="0" w:firstLine="0"/>
      <w:contextualSpacing/>
    </w:pPr>
    <w:rPr>
      <w:rFonts w:ascii="Consolas" w:hAnsi="Consolas" w:cs="微软雅黑"/>
      <w:snapToGrid w:val="0"/>
      <w:sz w:val="20"/>
      <w:szCs w:val="20"/>
    </w:rPr>
  </w:style>
  <w:style w:type="paragraph" w:styleId="aff2">
    <w:name w:val="Subtitle"/>
    <w:basedOn w:val="a0"/>
    <w:next w:val="a0"/>
    <w:link w:val="aff3"/>
    <w:qFormat/>
    <w:rsid w:val="00FA032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1">
    <w:name w:val="代码 字符"/>
    <w:basedOn w:val="a1"/>
    <w:link w:val="aff0"/>
    <w:rsid w:val="003C7A5D"/>
    <w:rPr>
      <w:rFonts w:ascii="Consolas" w:eastAsia="黑体" w:hAnsi="Consolas" w:cs="微软雅黑"/>
      <w:noProof/>
      <w:snapToGrid w:val="0"/>
      <w:kern w:val="2"/>
      <w:shd w:val="clear" w:color="auto" w:fill="F2F2F2" w:themeFill="background1" w:themeFillShade="F2"/>
    </w:rPr>
  </w:style>
  <w:style w:type="character" w:customStyle="1" w:styleId="aff3">
    <w:name w:val="副标题 字符"/>
    <w:basedOn w:val="a1"/>
    <w:link w:val="aff2"/>
    <w:rsid w:val="00FA032C"/>
    <w:rPr>
      <w:rFonts w:asciiTheme="minorHAnsi" w:eastAsiaTheme="minorEastAsia" w:hAnsiTheme="minorHAnsi" w:cstheme="minorBidi"/>
      <w:b/>
      <w:bCs/>
      <w:noProo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3438">
      <w:bodyDiv w:val="1"/>
      <w:marLeft w:val="0"/>
      <w:marRight w:val="0"/>
      <w:marTop w:val="0"/>
      <w:marBottom w:val="0"/>
      <w:divBdr>
        <w:top w:val="none" w:sz="0" w:space="0" w:color="auto"/>
        <w:left w:val="none" w:sz="0" w:space="0" w:color="auto"/>
        <w:bottom w:val="none" w:sz="0" w:space="0" w:color="auto"/>
        <w:right w:val="none" w:sz="0" w:space="0" w:color="auto"/>
      </w:divBdr>
    </w:div>
    <w:div w:id="239142367">
      <w:bodyDiv w:val="1"/>
      <w:marLeft w:val="0"/>
      <w:marRight w:val="0"/>
      <w:marTop w:val="0"/>
      <w:marBottom w:val="0"/>
      <w:divBdr>
        <w:top w:val="none" w:sz="0" w:space="0" w:color="auto"/>
        <w:left w:val="none" w:sz="0" w:space="0" w:color="auto"/>
        <w:bottom w:val="none" w:sz="0" w:space="0" w:color="auto"/>
        <w:right w:val="none" w:sz="0" w:space="0" w:color="auto"/>
      </w:divBdr>
      <w:divsChild>
        <w:div w:id="1086341945">
          <w:marLeft w:val="0"/>
          <w:marRight w:val="0"/>
          <w:marTop w:val="0"/>
          <w:marBottom w:val="0"/>
          <w:divBdr>
            <w:top w:val="none" w:sz="0" w:space="0" w:color="auto"/>
            <w:left w:val="none" w:sz="0" w:space="0" w:color="auto"/>
            <w:bottom w:val="none" w:sz="0" w:space="0" w:color="auto"/>
            <w:right w:val="none" w:sz="0" w:space="0" w:color="auto"/>
          </w:divBdr>
        </w:div>
      </w:divsChild>
    </w:div>
    <w:div w:id="315574341">
      <w:bodyDiv w:val="1"/>
      <w:marLeft w:val="0"/>
      <w:marRight w:val="0"/>
      <w:marTop w:val="0"/>
      <w:marBottom w:val="0"/>
      <w:divBdr>
        <w:top w:val="none" w:sz="0" w:space="0" w:color="auto"/>
        <w:left w:val="none" w:sz="0" w:space="0" w:color="auto"/>
        <w:bottom w:val="none" w:sz="0" w:space="0" w:color="auto"/>
        <w:right w:val="none" w:sz="0" w:space="0" w:color="auto"/>
      </w:divBdr>
      <w:divsChild>
        <w:div w:id="1141993692">
          <w:marLeft w:val="0"/>
          <w:marRight w:val="60"/>
          <w:marTop w:val="0"/>
          <w:marBottom w:val="0"/>
          <w:divBdr>
            <w:top w:val="none" w:sz="0" w:space="0" w:color="auto"/>
            <w:left w:val="none" w:sz="0" w:space="0" w:color="auto"/>
            <w:bottom w:val="none" w:sz="0" w:space="0" w:color="auto"/>
            <w:right w:val="none" w:sz="0" w:space="0" w:color="auto"/>
          </w:divBdr>
        </w:div>
        <w:div w:id="1333602958">
          <w:marLeft w:val="0"/>
          <w:marRight w:val="240"/>
          <w:marTop w:val="15"/>
          <w:marBottom w:val="0"/>
          <w:divBdr>
            <w:top w:val="none" w:sz="0" w:space="0" w:color="auto"/>
            <w:left w:val="none" w:sz="0" w:space="0" w:color="auto"/>
            <w:bottom w:val="none" w:sz="0" w:space="0" w:color="auto"/>
            <w:right w:val="none" w:sz="0" w:space="0" w:color="auto"/>
          </w:divBdr>
        </w:div>
      </w:divsChild>
    </w:div>
    <w:div w:id="508182942">
      <w:bodyDiv w:val="1"/>
      <w:marLeft w:val="0"/>
      <w:marRight w:val="0"/>
      <w:marTop w:val="0"/>
      <w:marBottom w:val="0"/>
      <w:divBdr>
        <w:top w:val="none" w:sz="0" w:space="0" w:color="auto"/>
        <w:left w:val="none" w:sz="0" w:space="0" w:color="auto"/>
        <w:bottom w:val="none" w:sz="0" w:space="0" w:color="auto"/>
        <w:right w:val="none" w:sz="0" w:space="0" w:color="auto"/>
      </w:divBdr>
      <w:divsChild>
        <w:div w:id="783766768">
          <w:marLeft w:val="0"/>
          <w:marRight w:val="0"/>
          <w:marTop w:val="0"/>
          <w:marBottom w:val="0"/>
          <w:divBdr>
            <w:top w:val="none" w:sz="0" w:space="0" w:color="auto"/>
            <w:left w:val="none" w:sz="0" w:space="0" w:color="auto"/>
            <w:bottom w:val="none" w:sz="0" w:space="0" w:color="auto"/>
            <w:right w:val="none" w:sz="0" w:space="0" w:color="auto"/>
          </w:divBdr>
        </w:div>
      </w:divsChild>
    </w:div>
    <w:div w:id="679427687">
      <w:bodyDiv w:val="1"/>
      <w:marLeft w:val="0"/>
      <w:marRight w:val="0"/>
      <w:marTop w:val="0"/>
      <w:marBottom w:val="0"/>
      <w:divBdr>
        <w:top w:val="none" w:sz="0" w:space="0" w:color="auto"/>
        <w:left w:val="none" w:sz="0" w:space="0" w:color="auto"/>
        <w:bottom w:val="none" w:sz="0" w:space="0" w:color="auto"/>
        <w:right w:val="none" w:sz="0" w:space="0" w:color="auto"/>
      </w:divBdr>
    </w:div>
    <w:div w:id="683243242">
      <w:bodyDiv w:val="1"/>
      <w:marLeft w:val="0"/>
      <w:marRight w:val="0"/>
      <w:marTop w:val="0"/>
      <w:marBottom w:val="0"/>
      <w:divBdr>
        <w:top w:val="none" w:sz="0" w:space="0" w:color="auto"/>
        <w:left w:val="none" w:sz="0" w:space="0" w:color="auto"/>
        <w:bottom w:val="none" w:sz="0" w:space="0" w:color="auto"/>
        <w:right w:val="none" w:sz="0" w:space="0" w:color="auto"/>
      </w:divBdr>
    </w:div>
    <w:div w:id="700205890">
      <w:bodyDiv w:val="1"/>
      <w:marLeft w:val="0"/>
      <w:marRight w:val="0"/>
      <w:marTop w:val="0"/>
      <w:marBottom w:val="0"/>
      <w:divBdr>
        <w:top w:val="none" w:sz="0" w:space="0" w:color="auto"/>
        <w:left w:val="none" w:sz="0" w:space="0" w:color="auto"/>
        <w:bottom w:val="none" w:sz="0" w:space="0" w:color="auto"/>
        <w:right w:val="none" w:sz="0" w:space="0" w:color="auto"/>
      </w:divBdr>
    </w:div>
    <w:div w:id="938027738">
      <w:bodyDiv w:val="1"/>
      <w:marLeft w:val="0"/>
      <w:marRight w:val="0"/>
      <w:marTop w:val="0"/>
      <w:marBottom w:val="0"/>
      <w:divBdr>
        <w:top w:val="none" w:sz="0" w:space="0" w:color="auto"/>
        <w:left w:val="none" w:sz="0" w:space="0" w:color="auto"/>
        <w:bottom w:val="none" w:sz="0" w:space="0" w:color="auto"/>
        <w:right w:val="none" w:sz="0" w:space="0" w:color="auto"/>
      </w:divBdr>
      <w:divsChild>
        <w:div w:id="73356145">
          <w:marLeft w:val="0"/>
          <w:marRight w:val="0"/>
          <w:marTop w:val="0"/>
          <w:marBottom w:val="0"/>
          <w:divBdr>
            <w:top w:val="none" w:sz="0" w:space="0" w:color="auto"/>
            <w:left w:val="none" w:sz="0" w:space="0" w:color="auto"/>
            <w:bottom w:val="none" w:sz="0" w:space="0" w:color="auto"/>
            <w:right w:val="none" w:sz="0" w:space="0" w:color="auto"/>
          </w:divBdr>
          <w:divsChild>
            <w:div w:id="1216618785">
              <w:marLeft w:val="0"/>
              <w:marRight w:val="0"/>
              <w:marTop w:val="0"/>
              <w:marBottom w:val="0"/>
              <w:divBdr>
                <w:top w:val="none" w:sz="0" w:space="0" w:color="auto"/>
                <w:left w:val="none" w:sz="0" w:space="0" w:color="auto"/>
                <w:bottom w:val="none" w:sz="0" w:space="0" w:color="auto"/>
                <w:right w:val="none" w:sz="0" w:space="0" w:color="auto"/>
              </w:divBdr>
              <w:divsChild>
                <w:div w:id="2120560545">
                  <w:marLeft w:val="0"/>
                  <w:marRight w:val="0"/>
                  <w:marTop w:val="0"/>
                  <w:marBottom w:val="0"/>
                  <w:divBdr>
                    <w:top w:val="none" w:sz="0" w:space="0" w:color="auto"/>
                    <w:left w:val="none" w:sz="0" w:space="0" w:color="auto"/>
                    <w:bottom w:val="none" w:sz="0" w:space="0" w:color="auto"/>
                    <w:right w:val="none" w:sz="0" w:space="0" w:color="auto"/>
                  </w:divBdr>
                  <w:divsChild>
                    <w:div w:id="1148593408">
                      <w:marLeft w:val="0"/>
                      <w:marRight w:val="0"/>
                      <w:marTop w:val="0"/>
                      <w:marBottom w:val="0"/>
                      <w:divBdr>
                        <w:top w:val="none" w:sz="0" w:space="0" w:color="auto"/>
                        <w:left w:val="none" w:sz="0" w:space="0" w:color="auto"/>
                        <w:bottom w:val="none" w:sz="0" w:space="0" w:color="auto"/>
                        <w:right w:val="none" w:sz="0" w:space="0" w:color="auto"/>
                      </w:divBdr>
                      <w:divsChild>
                        <w:div w:id="878669683">
                          <w:marLeft w:val="0"/>
                          <w:marRight w:val="0"/>
                          <w:marTop w:val="0"/>
                          <w:marBottom w:val="0"/>
                          <w:divBdr>
                            <w:top w:val="none" w:sz="0" w:space="0" w:color="auto"/>
                            <w:left w:val="none" w:sz="0" w:space="0" w:color="auto"/>
                            <w:bottom w:val="none" w:sz="0" w:space="0" w:color="auto"/>
                            <w:right w:val="none" w:sz="0" w:space="0" w:color="auto"/>
                          </w:divBdr>
                          <w:divsChild>
                            <w:div w:id="903494361">
                              <w:blockQuote w:val="1"/>
                              <w:marLeft w:val="75"/>
                              <w:marRight w:val="0"/>
                              <w:marTop w:val="100"/>
                              <w:marBottom w:val="100"/>
                              <w:divBdr>
                                <w:top w:val="none" w:sz="0" w:space="0" w:color="auto"/>
                                <w:left w:val="single" w:sz="12" w:space="4" w:color="000000"/>
                                <w:bottom w:val="none" w:sz="0" w:space="0" w:color="auto"/>
                                <w:right w:val="none" w:sz="0" w:space="0" w:color="auto"/>
                              </w:divBdr>
                            </w:div>
                          </w:divsChild>
                        </w:div>
                      </w:divsChild>
                    </w:div>
                  </w:divsChild>
                </w:div>
              </w:divsChild>
            </w:div>
          </w:divsChild>
        </w:div>
      </w:divsChild>
    </w:div>
    <w:div w:id="1023676588">
      <w:bodyDiv w:val="1"/>
      <w:marLeft w:val="0"/>
      <w:marRight w:val="0"/>
      <w:marTop w:val="0"/>
      <w:marBottom w:val="0"/>
      <w:divBdr>
        <w:top w:val="none" w:sz="0" w:space="0" w:color="auto"/>
        <w:left w:val="none" w:sz="0" w:space="0" w:color="auto"/>
        <w:bottom w:val="none" w:sz="0" w:space="0" w:color="auto"/>
        <w:right w:val="none" w:sz="0" w:space="0" w:color="auto"/>
      </w:divBdr>
      <w:divsChild>
        <w:div w:id="90904796">
          <w:marLeft w:val="0"/>
          <w:marRight w:val="0"/>
          <w:marTop w:val="0"/>
          <w:marBottom w:val="0"/>
          <w:divBdr>
            <w:top w:val="none" w:sz="0" w:space="0" w:color="auto"/>
            <w:left w:val="none" w:sz="0" w:space="0" w:color="auto"/>
            <w:bottom w:val="none" w:sz="0" w:space="0" w:color="auto"/>
            <w:right w:val="none" w:sz="0" w:space="0" w:color="auto"/>
          </w:divBdr>
        </w:div>
      </w:divsChild>
    </w:div>
    <w:div w:id="1157115602">
      <w:bodyDiv w:val="1"/>
      <w:marLeft w:val="0"/>
      <w:marRight w:val="0"/>
      <w:marTop w:val="0"/>
      <w:marBottom w:val="0"/>
      <w:divBdr>
        <w:top w:val="none" w:sz="0" w:space="0" w:color="auto"/>
        <w:left w:val="none" w:sz="0" w:space="0" w:color="auto"/>
        <w:bottom w:val="none" w:sz="0" w:space="0" w:color="auto"/>
        <w:right w:val="none" w:sz="0" w:space="0" w:color="auto"/>
      </w:divBdr>
      <w:divsChild>
        <w:div w:id="1791239396">
          <w:marLeft w:val="0"/>
          <w:marRight w:val="0"/>
          <w:marTop w:val="0"/>
          <w:marBottom w:val="0"/>
          <w:divBdr>
            <w:top w:val="none" w:sz="0" w:space="0" w:color="auto"/>
            <w:left w:val="none" w:sz="0" w:space="0" w:color="auto"/>
            <w:bottom w:val="none" w:sz="0" w:space="0" w:color="auto"/>
            <w:right w:val="none" w:sz="0" w:space="0" w:color="auto"/>
          </w:divBdr>
          <w:divsChild>
            <w:div w:id="16586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750">
      <w:bodyDiv w:val="1"/>
      <w:marLeft w:val="0"/>
      <w:marRight w:val="0"/>
      <w:marTop w:val="0"/>
      <w:marBottom w:val="0"/>
      <w:divBdr>
        <w:top w:val="none" w:sz="0" w:space="0" w:color="auto"/>
        <w:left w:val="none" w:sz="0" w:space="0" w:color="auto"/>
        <w:bottom w:val="none" w:sz="0" w:space="0" w:color="auto"/>
        <w:right w:val="none" w:sz="0" w:space="0" w:color="auto"/>
      </w:divBdr>
    </w:div>
    <w:div w:id="1822383157">
      <w:bodyDiv w:val="1"/>
      <w:marLeft w:val="0"/>
      <w:marRight w:val="0"/>
      <w:marTop w:val="0"/>
      <w:marBottom w:val="0"/>
      <w:divBdr>
        <w:top w:val="none" w:sz="0" w:space="0" w:color="auto"/>
        <w:left w:val="none" w:sz="0" w:space="0" w:color="auto"/>
        <w:bottom w:val="none" w:sz="0" w:space="0" w:color="auto"/>
        <w:right w:val="none" w:sz="0" w:space="0" w:color="auto"/>
      </w:divBdr>
    </w:div>
    <w:div w:id="1961524609">
      <w:bodyDiv w:val="1"/>
      <w:marLeft w:val="0"/>
      <w:marRight w:val="0"/>
      <w:marTop w:val="0"/>
      <w:marBottom w:val="0"/>
      <w:divBdr>
        <w:top w:val="none" w:sz="0" w:space="0" w:color="auto"/>
        <w:left w:val="none" w:sz="0" w:space="0" w:color="auto"/>
        <w:bottom w:val="none" w:sz="0" w:space="0" w:color="auto"/>
        <w:right w:val="none" w:sz="0" w:space="0" w:color="auto"/>
      </w:divBdr>
      <w:divsChild>
        <w:div w:id="664552403">
          <w:marLeft w:val="0"/>
          <w:marRight w:val="60"/>
          <w:marTop w:val="0"/>
          <w:marBottom w:val="0"/>
          <w:divBdr>
            <w:top w:val="none" w:sz="0" w:space="0" w:color="auto"/>
            <w:left w:val="none" w:sz="0" w:space="0" w:color="auto"/>
            <w:bottom w:val="none" w:sz="0" w:space="0" w:color="auto"/>
            <w:right w:val="none" w:sz="0" w:space="0" w:color="auto"/>
          </w:divBdr>
        </w:div>
        <w:div w:id="32311823">
          <w:marLeft w:val="0"/>
          <w:marRight w:val="240"/>
          <w:marTop w:val="15"/>
          <w:marBottom w:val="0"/>
          <w:divBdr>
            <w:top w:val="none" w:sz="0" w:space="0" w:color="auto"/>
            <w:left w:val="none" w:sz="0" w:space="0" w:color="auto"/>
            <w:bottom w:val="none" w:sz="0" w:space="0" w:color="auto"/>
            <w:right w:val="none" w:sz="0" w:space="0" w:color="auto"/>
          </w:divBdr>
        </w:div>
      </w:divsChild>
    </w:div>
    <w:div w:id="21190567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4">
          <w:marLeft w:val="0"/>
          <w:marRight w:val="0"/>
          <w:marTop w:val="0"/>
          <w:marBottom w:val="0"/>
          <w:divBdr>
            <w:top w:val="none" w:sz="0" w:space="0" w:color="auto"/>
            <w:left w:val="none" w:sz="0" w:space="0" w:color="auto"/>
            <w:bottom w:val="none" w:sz="0" w:space="0" w:color="auto"/>
            <w:right w:val="none" w:sz="0" w:space="0" w:color="auto"/>
          </w:divBdr>
        </w:div>
      </w:divsChild>
    </w:div>
    <w:div w:id="2134203437">
      <w:bodyDiv w:val="1"/>
      <w:marLeft w:val="0"/>
      <w:marRight w:val="0"/>
      <w:marTop w:val="0"/>
      <w:marBottom w:val="0"/>
      <w:divBdr>
        <w:top w:val="none" w:sz="0" w:space="0" w:color="auto"/>
        <w:left w:val="none" w:sz="0" w:space="0" w:color="auto"/>
        <w:bottom w:val="none" w:sz="0" w:space="0" w:color="auto"/>
        <w:right w:val="none" w:sz="0" w:space="0" w:color="auto"/>
      </w:divBdr>
      <w:divsChild>
        <w:div w:id="347488571">
          <w:marLeft w:val="0"/>
          <w:marRight w:val="0"/>
          <w:marTop w:val="0"/>
          <w:marBottom w:val="0"/>
          <w:divBdr>
            <w:top w:val="none" w:sz="0" w:space="0" w:color="auto"/>
            <w:left w:val="none" w:sz="0" w:space="0" w:color="auto"/>
            <w:bottom w:val="none" w:sz="0" w:space="0" w:color="auto"/>
            <w:right w:val="none" w:sz="0" w:space="0" w:color="auto"/>
          </w:divBdr>
          <w:divsChild>
            <w:div w:id="403722123">
              <w:marLeft w:val="0"/>
              <w:marRight w:val="0"/>
              <w:marTop w:val="0"/>
              <w:marBottom w:val="0"/>
              <w:divBdr>
                <w:top w:val="none" w:sz="0" w:space="0" w:color="auto"/>
                <w:left w:val="none" w:sz="0" w:space="0" w:color="auto"/>
                <w:bottom w:val="none" w:sz="0" w:space="0" w:color="auto"/>
                <w:right w:val="none" w:sz="0" w:space="0" w:color="auto"/>
              </w:divBdr>
              <w:divsChild>
                <w:div w:id="2056150026">
                  <w:marLeft w:val="0"/>
                  <w:marRight w:val="0"/>
                  <w:marTop w:val="0"/>
                  <w:marBottom w:val="0"/>
                  <w:divBdr>
                    <w:top w:val="none" w:sz="0" w:space="0" w:color="auto"/>
                    <w:left w:val="none" w:sz="0" w:space="0" w:color="auto"/>
                    <w:bottom w:val="none" w:sz="0" w:space="0" w:color="auto"/>
                    <w:right w:val="none" w:sz="0" w:space="0" w:color="auto"/>
                  </w:divBdr>
                  <w:divsChild>
                    <w:div w:id="1170558551">
                      <w:marLeft w:val="0"/>
                      <w:marRight w:val="0"/>
                      <w:marTop w:val="0"/>
                      <w:marBottom w:val="0"/>
                      <w:divBdr>
                        <w:top w:val="none" w:sz="0" w:space="0" w:color="auto"/>
                        <w:left w:val="none" w:sz="0" w:space="0" w:color="auto"/>
                        <w:bottom w:val="none" w:sz="0" w:space="0" w:color="auto"/>
                        <w:right w:val="none" w:sz="0" w:space="0" w:color="auto"/>
                      </w:divBdr>
                    </w:div>
                    <w:div w:id="1460564555">
                      <w:marLeft w:val="0"/>
                      <w:marRight w:val="0"/>
                      <w:marTop w:val="0"/>
                      <w:marBottom w:val="0"/>
                      <w:divBdr>
                        <w:top w:val="none" w:sz="0" w:space="0" w:color="auto"/>
                        <w:left w:val="none" w:sz="0" w:space="0" w:color="auto"/>
                        <w:bottom w:val="none" w:sz="0" w:space="0" w:color="auto"/>
                        <w:right w:val="none" w:sz="0" w:space="0" w:color="auto"/>
                      </w:divBdr>
                    </w:div>
                    <w:div w:id="19199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__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WG\AppData\Roaming\Microsoft\Templates\XX&#31995;&#32479;&#25913;&#36896;&#35774;&#35745;&#26041;&#26696;&#65288;&#26085;&#24120;&#38656;&#27714;&#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2F383-6819-48CD-BC5B-C062CAF9B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XX系统改造设计方案（日常需求）.dotx</Template>
  <TotalTime>4109</TotalTime>
  <Pages>39</Pages>
  <Words>5075</Words>
  <Characters>28930</Characters>
  <Application>Microsoft Office Word</Application>
  <DocSecurity>0</DocSecurity>
  <Lines>241</Lines>
  <Paragraphs>67</Paragraphs>
  <ScaleCrop>false</ScaleCrop>
  <Company>linkage</Company>
  <LinksUpToDate>false</LinksUpToDate>
  <CharactersWithSpaces>33938</CharactersWithSpaces>
  <SharedDoc>false</SharedDoc>
  <HLinks>
    <vt:vector size="204" baseType="variant">
      <vt:variant>
        <vt:i4>1179701</vt:i4>
      </vt:variant>
      <vt:variant>
        <vt:i4>206</vt:i4>
      </vt:variant>
      <vt:variant>
        <vt:i4>0</vt:i4>
      </vt:variant>
      <vt:variant>
        <vt:i4>5</vt:i4>
      </vt:variant>
      <vt:variant>
        <vt:lpwstr/>
      </vt:variant>
      <vt:variant>
        <vt:lpwstr>_Toc271812787</vt:lpwstr>
      </vt:variant>
      <vt:variant>
        <vt:i4>1179701</vt:i4>
      </vt:variant>
      <vt:variant>
        <vt:i4>200</vt:i4>
      </vt:variant>
      <vt:variant>
        <vt:i4>0</vt:i4>
      </vt:variant>
      <vt:variant>
        <vt:i4>5</vt:i4>
      </vt:variant>
      <vt:variant>
        <vt:lpwstr/>
      </vt:variant>
      <vt:variant>
        <vt:lpwstr>_Toc271812786</vt:lpwstr>
      </vt:variant>
      <vt:variant>
        <vt:i4>1179701</vt:i4>
      </vt:variant>
      <vt:variant>
        <vt:i4>194</vt:i4>
      </vt:variant>
      <vt:variant>
        <vt:i4>0</vt:i4>
      </vt:variant>
      <vt:variant>
        <vt:i4>5</vt:i4>
      </vt:variant>
      <vt:variant>
        <vt:lpwstr/>
      </vt:variant>
      <vt:variant>
        <vt:lpwstr>_Toc271812785</vt:lpwstr>
      </vt:variant>
      <vt:variant>
        <vt:i4>1179701</vt:i4>
      </vt:variant>
      <vt:variant>
        <vt:i4>188</vt:i4>
      </vt:variant>
      <vt:variant>
        <vt:i4>0</vt:i4>
      </vt:variant>
      <vt:variant>
        <vt:i4>5</vt:i4>
      </vt:variant>
      <vt:variant>
        <vt:lpwstr/>
      </vt:variant>
      <vt:variant>
        <vt:lpwstr>_Toc271812784</vt:lpwstr>
      </vt:variant>
      <vt:variant>
        <vt:i4>1179701</vt:i4>
      </vt:variant>
      <vt:variant>
        <vt:i4>182</vt:i4>
      </vt:variant>
      <vt:variant>
        <vt:i4>0</vt:i4>
      </vt:variant>
      <vt:variant>
        <vt:i4>5</vt:i4>
      </vt:variant>
      <vt:variant>
        <vt:lpwstr/>
      </vt:variant>
      <vt:variant>
        <vt:lpwstr>_Toc271812783</vt:lpwstr>
      </vt:variant>
      <vt:variant>
        <vt:i4>1179701</vt:i4>
      </vt:variant>
      <vt:variant>
        <vt:i4>176</vt:i4>
      </vt:variant>
      <vt:variant>
        <vt:i4>0</vt:i4>
      </vt:variant>
      <vt:variant>
        <vt:i4>5</vt:i4>
      </vt:variant>
      <vt:variant>
        <vt:lpwstr/>
      </vt:variant>
      <vt:variant>
        <vt:lpwstr>_Toc271812782</vt:lpwstr>
      </vt:variant>
      <vt:variant>
        <vt:i4>1179701</vt:i4>
      </vt:variant>
      <vt:variant>
        <vt:i4>170</vt:i4>
      </vt:variant>
      <vt:variant>
        <vt:i4>0</vt:i4>
      </vt:variant>
      <vt:variant>
        <vt:i4>5</vt:i4>
      </vt:variant>
      <vt:variant>
        <vt:lpwstr/>
      </vt:variant>
      <vt:variant>
        <vt:lpwstr>_Toc271812781</vt:lpwstr>
      </vt:variant>
      <vt:variant>
        <vt:i4>1179701</vt:i4>
      </vt:variant>
      <vt:variant>
        <vt:i4>164</vt:i4>
      </vt:variant>
      <vt:variant>
        <vt:i4>0</vt:i4>
      </vt:variant>
      <vt:variant>
        <vt:i4>5</vt:i4>
      </vt:variant>
      <vt:variant>
        <vt:lpwstr/>
      </vt:variant>
      <vt:variant>
        <vt:lpwstr>_Toc271812780</vt:lpwstr>
      </vt:variant>
      <vt:variant>
        <vt:i4>1900597</vt:i4>
      </vt:variant>
      <vt:variant>
        <vt:i4>158</vt:i4>
      </vt:variant>
      <vt:variant>
        <vt:i4>0</vt:i4>
      </vt:variant>
      <vt:variant>
        <vt:i4>5</vt:i4>
      </vt:variant>
      <vt:variant>
        <vt:lpwstr/>
      </vt:variant>
      <vt:variant>
        <vt:lpwstr>_Toc271812779</vt:lpwstr>
      </vt:variant>
      <vt:variant>
        <vt:i4>1900597</vt:i4>
      </vt:variant>
      <vt:variant>
        <vt:i4>152</vt:i4>
      </vt:variant>
      <vt:variant>
        <vt:i4>0</vt:i4>
      </vt:variant>
      <vt:variant>
        <vt:i4>5</vt:i4>
      </vt:variant>
      <vt:variant>
        <vt:lpwstr/>
      </vt:variant>
      <vt:variant>
        <vt:lpwstr>_Toc271812778</vt:lpwstr>
      </vt:variant>
      <vt:variant>
        <vt:i4>1900597</vt:i4>
      </vt:variant>
      <vt:variant>
        <vt:i4>146</vt:i4>
      </vt:variant>
      <vt:variant>
        <vt:i4>0</vt:i4>
      </vt:variant>
      <vt:variant>
        <vt:i4>5</vt:i4>
      </vt:variant>
      <vt:variant>
        <vt:lpwstr/>
      </vt:variant>
      <vt:variant>
        <vt:lpwstr>_Toc271812777</vt:lpwstr>
      </vt:variant>
      <vt:variant>
        <vt:i4>1900597</vt:i4>
      </vt:variant>
      <vt:variant>
        <vt:i4>140</vt:i4>
      </vt:variant>
      <vt:variant>
        <vt:i4>0</vt:i4>
      </vt:variant>
      <vt:variant>
        <vt:i4>5</vt:i4>
      </vt:variant>
      <vt:variant>
        <vt:lpwstr/>
      </vt:variant>
      <vt:variant>
        <vt:lpwstr>_Toc271812776</vt:lpwstr>
      </vt:variant>
      <vt:variant>
        <vt:i4>1900597</vt:i4>
      </vt:variant>
      <vt:variant>
        <vt:i4>134</vt:i4>
      </vt:variant>
      <vt:variant>
        <vt:i4>0</vt:i4>
      </vt:variant>
      <vt:variant>
        <vt:i4>5</vt:i4>
      </vt:variant>
      <vt:variant>
        <vt:lpwstr/>
      </vt:variant>
      <vt:variant>
        <vt:lpwstr>_Toc271812775</vt:lpwstr>
      </vt:variant>
      <vt:variant>
        <vt:i4>1900597</vt:i4>
      </vt:variant>
      <vt:variant>
        <vt:i4>128</vt:i4>
      </vt:variant>
      <vt:variant>
        <vt:i4>0</vt:i4>
      </vt:variant>
      <vt:variant>
        <vt:i4>5</vt:i4>
      </vt:variant>
      <vt:variant>
        <vt:lpwstr/>
      </vt:variant>
      <vt:variant>
        <vt:lpwstr>_Toc271812774</vt:lpwstr>
      </vt:variant>
      <vt:variant>
        <vt:i4>1900597</vt:i4>
      </vt:variant>
      <vt:variant>
        <vt:i4>122</vt:i4>
      </vt:variant>
      <vt:variant>
        <vt:i4>0</vt:i4>
      </vt:variant>
      <vt:variant>
        <vt:i4>5</vt:i4>
      </vt:variant>
      <vt:variant>
        <vt:lpwstr/>
      </vt:variant>
      <vt:variant>
        <vt:lpwstr>_Toc271812773</vt:lpwstr>
      </vt:variant>
      <vt:variant>
        <vt:i4>1900597</vt:i4>
      </vt:variant>
      <vt:variant>
        <vt:i4>116</vt:i4>
      </vt:variant>
      <vt:variant>
        <vt:i4>0</vt:i4>
      </vt:variant>
      <vt:variant>
        <vt:i4>5</vt:i4>
      </vt:variant>
      <vt:variant>
        <vt:lpwstr/>
      </vt:variant>
      <vt:variant>
        <vt:lpwstr>_Toc271812772</vt:lpwstr>
      </vt:variant>
      <vt:variant>
        <vt:i4>1900597</vt:i4>
      </vt:variant>
      <vt:variant>
        <vt:i4>110</vt:i4>
      </vt:variant>
      <vt:variant>
        <vt:i4>0</vt:i4>
      </vt:variant>
      <vt:variant>
        <vt:i4>5</vt:i4>
      </vt:variant>
      <vt:variant>
        <vt:lpwstr/>
      </vt:variant>
      <vt:variant>
        <vt:lpwstr>_Toc271812771</vt:lpwstr>
      </vt:variant>
      <vt:variant>
        <vt:i4>1900597</vt:i4>
      </vt:variant>
      <vt:variant>
        <vt:i4>104</vt:i4>
      </vt:variant>
      <vt:variant>
        <vt:i4>0</vt:i4>
      </vt:variant>
      <vt:variant>
        <vt:i4>5</vt:i4>
      </vt:variant>
      <vt:variant>
        <vt:lpwstr/>
      </vt:variant>
      <vt:variant>
        <vt:lpwstr>_Toc271812770</vt:lpwstr>
      </vt:variant>
      <vt:variant>
        <vt:i4>1835061</vt:i4>
      </vt:variant>
      <vt:variant>
        <vt:i4>98</vt:i4>
      </vt:variant>
      <vt:variant>
        <vt:i4>0</vt:i4>
      </vt:variant>
      <vt:variant>
        <vt:i4>5</vt:i4>
      </vt:variant>
      <vt:variant>
        <vt:lpwstr/>
      </vt:variant>
      <vt:variant>
        <vt:lpwstr>_Toc271812769</vt:lpwstr>
      </vt:variant>
      <vt:variant>
        <vt:i4>1835061</vt:i4>
      </vt:variant>
      <vt:variant>
        <vt:i4>92</vt:i4>
      </vt:variant>
      <vt:variant>
        <vt:i4>0</vt:i4>
      </vt:variant>
      <vt:variant>
        <vt:i4>5</vt:i4>
      </vt:variant>
      <vt:variant>
        <vt:lpwstr/>
      </vt:variant>
      <vt:variant>
        <vt:lpwstr>_Toc271812768</vt:lpwstr>
      </vt:variant>
      <vt:variant>
        <vt:i4>1835061</vt:i4>
      </vt:variant>
      <vt:variant>
        <vt:i4>86</vt:i4>
      </vt:variant>
      <vt:variant>
        <vt:i4>0</vt:i4>
      </vt:variant>
      <vt:variant>
        <vt:i4>5</vt:i4>
      </vt:variant>
      <vt:variant>
        <vt:lpwstr/>
      </vt:variant>
      <vt:variant>
        <vt:lpwstr>_Toc271812767</vt:lpwstr>
      </vt:variant>
      <vt:variant>
        <vt:i4>1835061</vt:i4>
      </vt:variant>
      <vt:variant>
        <vt:i4>80</vt:i4>
      </vt:variant>
      <vt:variant>
        <vt:i4>0</vt:i4>
      </vt:variant>
      <vt:variant>
        <vt:i4>5</vt:i4>
      </vt:variant>
      <vt:variant>
        <vt:lpwstr/>
      </vt:variant>
      <vt:variant>
        <vt:lpwstr>_Toc271812766</vt:lpwstr>
      </vt:variant>
      <vt:variant>
        <vt:i4>1835061</vt:i4>
      </vt:variant>
      <vt:variant>
        <vt:i4>74</vt:i4>
      </vt:variant>
      <vt:variant>
        <vt:i4>0</vt:i4>
      </vt:variant>
      <vt:variant>
        <vt:i4>5</vt:i4>
      </vt:variant>
      <vt:variant>
        <vt:lpwstr/>
      </vt:variant>
      <vt:variant>
        <vt:lpwstr>_Toc271812765</vt:lpwstr>
      </vt:variant>
      <vt:variant>
        <vt:i4>1835061</vt:i4>
      </vt:variant>
      <vt:variant>
        <vt:i4>68</vt:i4>
      </vt:variant>
      <vt:variant>
        <vt:i4>0</vt:i4>
      </vt:variant>
      <vt:variant>
        <vt:i4>5</vt:i4>
      </vt:variant>
      <vt:variant>
        <vt:lpwstr/>
      </vt:variant>
      <vt:variant>
        <vt:lpwstr>_Toc271812764</vt:lpwstr>
      </vt:variant>
      <vt:variant>
        <vt:i4>1835061</vt:i4>
      </vt:variant>
      <vt:variant>
        <vt:i4>62</vt:i4>
      </vt:variant>
      <vt:variant>
        <vt:i4>0</vt:i4>
      </vt:variant>
      <vt:variant>
        <vt:i4>5</vt:i4>
      </vt:variant>
      <vt:variant>
        <vt:lpwstr/>
      </vt:variant>
      <vt:variant>
        <vt:lpwstr>_Toc271812763</vt:lpwstr>
      </vt:variant>
      <vt:variant>
        <vt:i4>1835061</vt:i4>
      </vt:variant>
      <vt:variant>
        <vt:i4>56</vt:i4>
      </vt:variant>
      <vt:variant>
        <vt:i4>0</vt:i4>
      </vt:variant>
      <vt:variant>
        <vt:i4>5</vt:i4>
      </vt:variant>
      <vt:variant>
        <vt:lpwstr/>
      </vt:variant>
      <vt:variant>
        <vt:lpwstr>_Toc271812762</vt:lpwstr>
      </vt:variant>
      <vt:variant>
        <vt:i4>1835061</vt:i4>
      </vt:variant>
      <vt:variant>
        <vt:i4>50</vt:i4>
      </vt:variant>
      <vt:variant>
        <vt:i4>0</vt:i4>
      </vt:variant>
      <vt:variant>
        <vt:i4>5</vt:i4>
      </vt:variant>
      <vt:variant>
        <vt:lpwstr/>
      </vt:variant>
      <vt:variant>
        <vt:lpwstr>_Toc271812761</vt:lpwstr>
      </vt:variant>
      <vt:variant>
        <vt:i4>1835061</vt:i4>
      </vt:variant>
      <vt:variant>
        <vt:i4>44</vt:i4>
      </vt:variant>
      <vt:variant>
        <vt:i4>0</vt:i4>
      </vt:variant>
      <vt:variant>
        <vt:i4>5</vt:i4>
      </vt:variant>
      <vt:variant>
        <vt:lpwstr/>
      </vt:variant>
      <vt:variant>
        <vt:lpwstr>_Toc271812760</vt:lpwstr>
      </vt:variant>
      <vt:variant>
        <vt:i4>2031669</vt:i4>
      </vt:variant>
      <vt:variant>
        <vt:i4>38</vt:i4>
      </vt:variant>
      <vt:variant>
        <vt:i4>0</vt:i4>
      </vt:variant>
      <vt:variant>
        <vt:i4>5</vt:i4>
      </vt:variant>
      <vt:variant>
        <vt:lpwstr/>
      </vt:variant>
      <vt:variant>
        <vt:lpwstr>_Toc271812759</vt:lpwstr>
      </vt:variant>
      <vt:variant>
        <vt:i4>2031669</vt:i4>
      </vt:variant>
      <vt:variant>
        <vt:i4>32</vt:i4>
      </vt:variant>
      <vt:variant>
        <vt:i4>0</vt:i4>
      </vt:variant>
      <vt:variant>
        <vt:i4>5</vt:i4>
      </vt:variant>
      <vt:variant>
        <vt:lpwstr/>
      </vt:variant>
      <vt:variant>
        <vt:lpwstr>_Toc271812758</vt:lpwstr>
      </vt:variant>
      <vt:variant>
        <vt:i4>2031669</vt:i4>
      </vt:variant>
      <vt:variant>
        <vt:i4>26</vt:i4>
      </vt:variant>
      <vt:variant>
        <vt:i4>0</vt:i4>
      </vt:variant>
      <vt:variant>
        <vt:i4>5</vt:i4>
      </vt:variant>
      <vt:variant>
        <vt:lpwstr/>
      </vt:variant>
      <vt:variant>
        <vt:lpwstr>_Toc271812757</vt:lpwstr>
      </vt:variant>
      <vt:variant>
        <vt:i4>2031669</vt:i4>
      </vt:variant>
      <vt:variant>
        <vt:i4>20</vt:i4>
      </vt:variant>
      <vt:variant>
        <vt:i4>0</vt:i4>
      </vt:variant>
      <vt:variant>
        <vt:i4>5</vt:i4>
      </vt:variant>
      <vt:variant>
        <vt:lpwstr/>
      </vt:variant>
      <vt:variant>
        <vt:lpwstr>_Toc271812756</vt:lpwstr>
      </vt:variant>
      <vt:variant>
        <vt:i4>2031669</vt:i4>
      </vt:variant>
      <vt:variant>
        <vt:i4>14</vt:i4>
      </vt:variant>
      <vt:variant>
        <vt:i4>0</vt:i4>
      </vt:variant>
      <vt:variant>
        <vt:i4>5</vt:i4>
      </vt:variant>
      <vt:variant>
        <vt:lpwstr/>
      </vt:variant>
      <vt:variant>
        <vt:lpwstr>_Toc271812755</vt:lpwstr>
      </vt:variant>
      <vt:variant>
        <vt:i4>2031669</vt:i4>
      </vt:variant>
      <vt:variant>
        <vt:i4>8</vt:i4>
      </vt:variant>
      <vt:variant>
        <vt:i4>0</vt:i4>
      </vt:variant>
      <vt:variant>
        <vt:i4>5</vt:i4>
      </vt:variant>
      <vt:variant>
        <vt:lpwstr/>
      </vt:variant>
      <vt:variant>
        <vt:lpwstr>_Toc271812754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 ：LC-XXBOSS-ONLINE REPORT</dc:title>
  <dc:subject>XX项目(系统)</dc:subject>
  <dc:creator>WANGWG</dc:creator>
  <cp:keywords/>
  <cp:lastModifiedBy>瑞 王</cp:lastModifiedBy>
  <cp:revision>4933</cp:revision>
  <cp:lastPrinted>2011-05-16T03:27:00Z</cp:lastPrinted>
  <dcterms:created xsi:type="dcterms:W3CDTF">2018-05-09T08:59:00Z</dcterms:created>
  <dcterms:modified xsi:type="dcterms:W3CDTF">2019-08-11T15:52:00Z</dcterms:modified>
</cp:coreProperties>
</file>